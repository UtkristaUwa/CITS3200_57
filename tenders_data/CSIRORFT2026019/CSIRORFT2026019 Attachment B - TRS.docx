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16C25" w14:textId="77777777" w:rsidR="003448A2" w:rsidRDefault="003448A2" w:rsidP="003448A2">
      <w:pPr>
        <w:spacing w:after="0"/>
      </w:pPr>
    </w:p>
    <w:p w14:paraId="418EA148" w14:textId="77777777" w:rsidR="006D7287" w:rsidRDefault="006D7287" w:rsidP="003448A2">
      <w:pPr>
        <w:spacing w:after="0"/>
      </w:pPr>
    </w:p>
    <w:p w14:paraId="17CE18D5" w14:textId="77777777" w:rsidR="0059555A" w:rsidRPr="00312AE5" w:rsidRDefault="0059555A" w:rsidP="003448A2">
      <w:pPr>
        <w:spacing w:after="0"/>
      </w:pPr>
    </w:p>
    <w:sdt>
      <w:sdtPr>
        <w:rPr>
          <w:iCs/>
          <w:caps/>
          <w:spacing w:val="15"/>
          <w:kern w:val="28"/>
          <w:sz w:val="24"/>
          <w:szCs w:val="24"/>
        </w:rPr>
        <w:id w:val="-983315463"/>
        <w:docPartObj>
          <w:docPartGallery w:val="Cover Pages"/>
          <w:docPartUnique/>
        </w:docPartObj>
      </w:sdtPr>
      <w:sdtEndPr>
        <w:rPr>
          <w:bCs/>
        </w:rPr>
      </w:sdtEndPr>
      <w:sdtContent>
        <w:p w14:paraId="589B5667" w14:textId="77777777" w:rsidR="003448A2" w:rsidRPr="00312AE5" w:rsidRDefault="003448A2" w:rsidP="003448A2">
          <w:pPr>
            <w:spacing w:after="0"/>
            <w:rPr>
              <w:caps/>
              <w:kern w:val="28"/>
              <w:sz w:val="24"/>
            </w:rPr>
          </w:pPr>
        </w:p>
        <w:p w14:paraId="5A4EA201" w14:textId="77777777" w:rsidR="003448A2" w:rsidRPr="00312AE5" w:rsidRDefault="003448A2" w:rsidP="003448A2">
          <w:pPr>
            <w:spacing w:before="120" w:line="264" w:lineRule="auto"/>
            <w:rPr>
              <w:caps/>
              <w:sz w:val="24"/>
            </w:rPr>
          </w:pPr>
          <w:r w:rsidRPr="00312AE5">
            <w:rPr>
              <w:noProof/>
              <w:sz w:val="24"/>
            </w:rPr>
            <mc:AlternateContent>
              <mc:Choice Requires="wps">
                <w:drawing>
                  <wp:anchor distT="0" distB="0" distL="114300" distR="114300" simplePos="0" relativeHeight="251658241" behindDoc="0" locked="1" layoutInCell="1" allowOverlap="1" wp14:anchorId="5237186B" wp14:editId="26B0B3E3">
                    <wp:simplePos x="0" y="0"/>
                    <wp:positionH relativeFrom="margin">
                      <wp:align>right</wp:align>
                    </wp:positionH>
                    <wp:positionV relativeFrom="page">
                      <wp:posOffset>950595</wp:posOffset>
                    </wp:positionV>
                    <wp:extent cx="1745615" cy="409575"/>
                    <wp:effectExtent l="0" t="0" r="6985" b="9525"/>
                    <wp:wrapSquare wrapText="bothSides"/>
                    <wp:docPr id="1" name="Text Box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1745615" cy="409575"/>
                            </a:xfrm>
                            <a:prstGeom prst="rect">
                              <a:avLst/>
                            </a:prstGeom>
                            <a:noFill/>
                            <a:ln w="6350">
                              <a:noFill/>
                            </a:ln>
                          </wps:spPr>
                          <wps:txbx>
                            <w:txbxContent>
                              <w:p w14:paraId="2EE5A474" w14:textId="77777777" w:rsidR="00352FC9" w:rsidRPr="0008085E" w:rsidRDefault="00352FC9" w:rsidP="003448A2">
                                <w:pPr>
                                  <w:pStyle w:val="BodyText"/>
                                  <w:spacing w:after="0"/>
                                  <w:jc w:val="right"/>
                                  <w:rPr>
                                    <w:b/>
                                    <w:noProof/>
                                    <w:color w:val="757579"/>
                                  </w:rPr>
                                </w:pPr>
                                <w:r w:rsidRPr="0008085E">
                                  <w:rPr>
                                    <w:noProof/>
                                    <w:color w:val="757579"/>
                                  </w:rPr>
                                  <w:t>Australia’s National</w:t>
                                </w:r>
                                <w:r w:rsidRPr="0008085E">
                                  <w:rPr>
                                    <w:noProof/>
                                    <w:color w:val="757579"/>
                                  </w:rPr>
                                  <w:br/>
                                  <w:t>Science Agency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37186B" id="_x0000_t202" coordsize="21600,21600" o:spt="202" path="m,l,21600r21600,l21600,xe">
                    <v:stroke joinstyle="miter"/>
                    <v:path gradientshapeok="t" o:connecttype="rect"/>
                  </v:shapetype>
                  <v:shape id="Text Box 1" o:spid="_x0000_s1026" type="#_x0000_t202" alt="&quot;&quot;" style="position:absolute;margin-left:86.25pt;margin-top:74.85pt;width:137.45pt;height:32.2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" filled="f" stroked="f" strokeweight=".5pt">
                    <v:textbox inset="0,0,0,0">
                      <w:txbxContent>
                        <w:p w14:paraId="2EE5A474" w14:textId="77777777" w:rsidR="00352FC9" w:rsidRPr="0008085E" w:rsidRDefault="00352FC9" w:rsidP="003448A2">
                          <w:pPr>
                            <w:pStyle w:val="BodyText"/>
                            <w:spacing w:after="0"/>
                            <w:jc w:val="right"/>
                            <w:rPr>
                              <w:b/>
                              <w:noProof/>
                              <w:color w:val="757579"/>
                            </w:rPr>
                          </w:pPr>
                          <w:r w:rsidRPr="0008085E">
                            <w:rPr>
                              <w:noProof/>
                              <w:color w:val="757579"/>
                            </w:rPr>
                            <w:t>Australia’s National</w:t>
                          </w:r>
                          <w:r w:rsidRPr="0008085E">
                            <w:rPr>
                              <w:noProof/>
                              <w:color w:val="757579"/>
                            </w:rPr>
                            <w:br/>
                            <w:t>Science Agency</w:t>
                          </w:r>
                        </w:p>
                      </w:txbxContent>
                    </v:textbox>
                    <w10:wrap type="square" anchorx="margin" anchory="page"/>
                    <w10:anchorlock/>
                  </v:shape>
                </w:pict>
              </mc:Fallback>
            </mc:AlternateContent>
          </w:r>
          <w:r w:rsidRPr="00312AE5">
            <w:rPr>
              <w:noProof/>
              <w:sz w:val="24"/>
            </w:rPr>
            <w:drawing>
              <wp:anchor distT="0" distB="180340" distL="114300" distR="360045" simplePos="0" relativeHeight="251658240" behindDoc="1" locked="1" layoutInCell="1" allowOverlap="1" wp14:anchorId="63F1DE55" wp14:editId="50EB5F09">
                <wp:simplePos x="0" y="0"/>
                <wp:positionH relativeFrom="page">
                  <wp:posOffset>723900</wp:posOffset>
                </wp:positionH>
                <wp:positionV relativeFrom="page">
                  <wp:posOffset>723900</wp:posOffset>
                </wp:positionV>
                <wp:extent cx="791210" cy="791210"/>
                <wp:effectExtent l="0" t="0" r="8890" b="8890"/>
                <wp:wrapTopAndBottom/>
                <wp:docPr id="16" name="Picture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SIRO_Solid_RGB"/>
                        <pic:cNvPicPr>
                          <a:picLocks noChangeAspect="1" noChangeArrowheads="1"/>
                        </pic:cNvPicPr>
                      </pic:nvPicPr>
                      <pic:blipFill>
                        <a:blip r:embed="rId13"/>
                        <a:stretch>
                          <a:fillRect/>
                        </a:stretch>
                      </pic:blipFill>
                      <pic:spPr bwMode="auto">
                        <a:xfrm>
                          <a:off x="0" y="0"/>
                          <a:ext cx="791210" cy="791210"/>
                        </a:xfrm>
                        <a:prstGeom prst="rect">
                          <a:avLst/>
                        </a:prstGeom>
                        <a:noFill/>
                      </pic:spPr>
                    </pic:pic>
                  </a:graphicData>
                </a:graphic>
                <wp14:sizeRelH relativeFrom="page">
                  <wp14:pctWidth>0</wp14:pctWidth>
                </wp14:sizeRelH>
                <wp14:sizeRelV relativeFrom="page">
                  <wp14:pctHeight>0</wp14:pctHeight>
                </wp14:sizeRelV>
              </wp:anchor>
            </w:drawing>
          </w:r>
        </w:p>
        <w:p w14:paraId="15A9F27B" w14:textId="77777777" w:rsidR="003448A2" w:rsidRPr="00312AE5" w:rsidRDefault="003448A2" w:rsidP="003448A2">
          <w:pPr>
            <w:framePr w:w="5897" w:h="3976" w:hRule="exact" w:hSpace="113" w:vSpace="680" w:wrap="around" w:vAnchor="page" w:hAnchor="page" w:x="1135" w:y="9294" w:anchorLock="1"/>
            <w:numPr>
              <w:ilvl w:val="1"/>
              <w:numId w:val="0"/>
            </w:numPr>
            <w:spacing w:after="170"/>
            <w:rPr>
              <w:iCs/>
              <w:color w:val="808080" w:themeColor="background1" w:themeShade="80"/>
              <w:spacing w:val="15"/>
              <w:sz w:val="72"/>
              <w:szCs w:val="72"/>
            </w:rPr>
          </w:pPr>
          <w:r w:rsidRPr="000F56BA">
            <w:rPr>
              <w:iCs/>
              <w:color w:val="808080" w:themeColor="background1" w:themeShade="80"/>
              <w:spacing w:val="15"/>
              <w:sz w:val="72"/>
              <w:szCs w:val="72"/>
            </w:rPr>
            <w:t xml:space="preserve">Attachment </w:t>
          </w:r>
          <w:r>
            <w:rPr>
              <w:iCs/>
              <w:color w:val="808080" w:themeColor="background1" w:themeShade="80"/>
              <w:spacing w:val="15"/>
              <w:sz w:val="72"/>
              <w:szCs w:val="72"/>
            </w:rPr>
            <w:t>B</w:t>
          </w:r>
          <w:r w:rsidRPr="000F56BA">
            <w:rPr>
              <w:iCs/>
              <w:color w:val="808080" w:themeColor="background1" w:themeShade="80"/>
              <w:spacing w:val="15"/>
              <w:sz w:val="72"/>
              <w:szCs w:val="72"/>
            </w:rPr>
            <w:t xml:space="preserve"> </w:t>
          </w:r>
          <w:r>
            <w:rPr>
              <w:iCs/>
              <w:color w:val="808080" w:themeColor="background1" w:themeShade="80"/>
              <w:spacing w:val="15"/>
              <w:sz w:val="72"/>
              <w:szCs w:val="72"/>
            </w:rPr>
            <w:t>Tender Response Schedules</w:t>
          </w:r>
        </w:p>
        <w:p w14:paraId="33C824A9" w14:textId="77777777" w:rsidR="003448A2" w:rsidRPr="00312AE5" w:rsidRDefault="003448A2" w:rsidP="003448A2">
          <w:pPr>
            <w:framePr w:w="5897" w:h="3976" w:hRule="exact" w:hSpace="113" w:vSpace="680" w:wrap="around" w:vAnchor="page" w:hAnchor="page" w:x="1135" w:y="9294" w:anchorLock="1"/>
            <w:spacing w:after="360" w:line="216" w:lineRule="auto"/>
            <w:rPr>
              <w:b/>
              <w:sz w:val="72"/>
              <w:szCs w:val="72"/>
            </w:rPr>
          </w:pPr>
        </w:p>
        <w:p w14:paraId="20334847" w14:textId="77777777" w:rsidR="003448A2" w:rsidRPr="00312AE5" w:rsidRDefault="003448A2" w:rsidP="003448A2">
          <w:pPr>
            <w:spacing w:after="360" w:line="216" w:lineRule="auto"/>
            <w:rPr>
              <w:b/>
              <w:color w:val="757579"/>
              <w:spacing w:val="5"/>
              <w:kern w:val="28"/>
              <w:sz w:val="72"/>
              <w:szCs w:val="52"/>
            </w:rPr>
          </w:pPr>
          <w:r w:rsidRPr="00312AE5">
            <w:rPr>
              <w:b/>
              <w:noProof/>
              <w:color w:val="757579"/>
              <w:spacing w:val="5"/>
              <w:kern w:val="28"/>
              <w:sz w:val="72"/>
              <w:szCs w:val="52"/>
            </w:rPr>
            <mc:AlternateContent>
              <mc:Choice Requires="wpg">
                <w:drawing>
                  <wp:anchor distT="0" distB="0" distL="720090" distR="114300" simplePos="0" relativeHeight="251658243" behindDoc="1" locked="1" layoutInCell="1" allowOverlap="1" wp14:anchorId="70A9B548" wp14:editId="399C8344">
                    <wp:simplePos x="0" y="0"/>
                    <wp:positionH relativeFrom="page">
                      <wp:posOffset>4770408</wp:posOffset>
                    </wp:positionH>
                    <wp:positionV relativeFrom="page">
                      <wp:posOffset>2570480</wp:posOffset>
                    </wp:positionV>
                    <wp:extent cx="5551200" cy="5544000"/>
                    <wp:effectExtent l="19050" t="19050" r="11430" b="19050"/>
                    <wp:wrapTight wrapText="bothSides">
                      <wp:wrapPolygon edited="0">
                        <wp:start x="9562" y="-74"/>
                        <wp:lineTo x="8524" y="-74"/>
                        <wp:lineTo x="5559" y="816"/>
                        <wp:lineTo x="5559" y="1113"/>
                        <wp:lineTo x="3780" y="2153"/>
                        <wp:lineTo x="2520" y="3340"/>
                        <wp:lineTo x="1631" y="4528"/>
                        <wp:lineTo x="667" y="6235"/>
                        <wp:lineTo x="74" y="8016"/>
                        <wp:lineTo x="-74" y="9427"/>
                        <wp:lineTo x="-74" y="12693"/>
                        <wp:lineTo x="296" y="14177"/>
                        <wp:lineTo x="741" y="15365"/>
                        <wp:lineTo x="1334" y="16553"/>
                        <wp:lineTo x="2150" y="17740"/>
                        <wp:lineTo x="3336" y="18928"/>
                        <wp:lineTo x="5040" y="20190"/>
                        <wp:lineTo x="7635" y="21303"/>
                        <wp:lineTo x="7857" y="21303"/>
                        <wp:lineTo x="9340" y="21600"/>
                        <wp:lineTo x="9414" y="21600"/>
                        <wp:lineTo x="12156" y="21600"/>
                        <wp:lineTo x="12231" y="21600"/>
                        <wp:lineTo x="13713" y="21303"/>
                        <wp:lineTo x="13787" y="21303"/>
                        <wp:lineTo x="16456" y="20115"/>
                        <wp:lineTo x="16530" y="20115"/>
                        <wp:lineTo x="18161" y="18928"/>
                        <wp:lineTo x="19347" y="17740"/>
                        <wp:lineTo x="20162" y="16553"/>
                        <wp:lineTo x="20755" y="15365"/>
                        <wp:lineTo x="21570" y="12990"/>
                        <wp:lineTo x="21570" y="9427"/>
                        <wp:lineTo x="21422" y="8313"/>
                        <wp:lineTo x="21422" y="8239"/>
                        <wp:lineTo x="21126" y="7052"/>
                        <wp:lineTo x="20607" y="5864"/>
                        <wp:lineTo x="19940" y="4676"/>
                        <wp:lineTo x="18976" y="3489"/>
                        <wp:lineTo x="17716" y="2227"/>
                        <wp:lineTo x="16307" y="1262"/>
                        <wp:lineTo x="15937" y="1113"/>
                        <wp:lineTo x="15937" y="816"/>
                        <wp:lineTo x="12898" y="-74"/>
                        <wp:lineTo x="11934" y="-74"/>
                        <wp:lineTo x="9562" y="-74"/>
                      </wp:wrapPolygon>
                    </wp:wrapTight>
                    <wp:docPr id="56" name="Group 5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551200" cy="5544000"/>
                              <a:chOff x="0" y="0"/>
                              <a:chExt cx="5410200" cy="5403215"/>
                            </a:xfrm>
                          </wpg:grpSpPr>
                          <wps:wsp>
                            <wps:cNvPr id="52" name="Oval 52"/>
                            <wps:cNvSpPr>
                              <a:spLocks noChangeAspect="1"/>
                            </wps:cNvSpPr>
                            <wps:spPr>
                              <a:xfrm>
                                <a:off x="0" y="0"/>
                                <a:ext cx="5410200" cy="5403215"/>
                              </a:xfrm>
                              <a:prstGeom prst="ellipse">
                                <a:avLst/>
                              </a:prstGeom>
                              <a:noFill/>
                              <a:ln w="38100" cap="flat" cmpd="sng" algn="ctr">
                                <a:solidFill>
                                  <a:srgbClr val="00A9CE"/>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Pie 53"/>
                            <wps:cNvSpPr>
                              <a:spLocks noChangeAspect="1"/>
                            </wps:cNvSpPr>
                            <wps:spPr>
                              <a:xfrm rot="16200000">
                                <a:off x="1355834" y="1340070"/>
                                <a:ext cx="2704465" cy="5403215"/>
                              </a:xfrm>
                              <a:custGeom>
                                <a:avLst/>
                                <a:gdLst>
                                  <a:gd name="connsiteX0" fmla="*/ 5153594 w 5153594"/>
                                  <a:gd name="connsiteY0" fmla="*/ 2576797 h 5153594"/>
                                  <a:gd name="connsiteX1" fmla="*/ 2576797 w 5153594"/>
                                  <a:gd name="connsiteY1" fmla="*/ 5153594 h 5153594"/>
                                  <a:gd name="connsiteX2" fmla="*/ 0 w 5153594"/>
                                  <a:gd name="connsiteY2" fmla="*/ 2576797 h 5153594"/>
                                  <a:gd name="connsiteX3" fmla="*/ 2576797 w 5153594"/>
                                  <a:gd name="connsiteY3" fmla="*/ 0 h 5153594"/>
                                  <a:gd name="connsiteX4" fmla="*/ 2576797 w 5153594"/>
                                  <a:gd name="connsiteY4" fmla="*/ 2576797 h 5153594"/>
                                  <a:gd name="connsiteX5" fmla="*/ 5153594 w 5153594"/>
                                  <a:gd name="connsiteY5" fmla="*/ 2576797 h 5153594"/>
                                  <a:gd name="connsiteX0" fmla="*/ 2576797 w 2576797"/>
                                  <a:gd name="connsiteY0" fmla="*/ 2576797 h 5153594"/>
                                  <a:gd name="connsiteX1" fmla="*/ 2576797 w 2576797"/>
                                  <a:gd name="connsiteY1" fmla="*/ 5153594 h 5153594"/>
                                  <a:gd name="connsiteX2" fmla="*/ 0 w 2576797"/>
                                  <a:gd name="connsiteY2" fmla="*/ 2576797 h 5153594"/>
                                  <a:gd name="connsiteX3" fmla="*/ 2576797 w 2576797"/>
                                  <a:gd name="connsiteY3" fmla="*/ 0 h 5153594"/>
                                  <a:gd name="connsiteX4" fmla="*/ 2576797 w 2576797"/>
                                  <a:gd name="connsiteY4" fmla="*/ 2576797 h 515359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576797" h="5153594">
                                    <a:moveTo>
                                      <a:pt x="2576797" y="2576797"/>
                                    </a:moveTo>
                                    <a:lnTo>
                                      <a:pt x="2576797" y="5153594"/>
                                    </a:lnTo>
                                    <a:cubicBezTo>
                                      <a:pt x="1153671" y="5153594"/>
                                      <a:pt x="0" y="3999923"/>
                                      <a:pt x="0" y="2576797"/>
                                    </a:cubicBezTo>
                                    <a:cubicBezTo>
                                      <a:pt x="0" y="1153671"/>
                                      <a:pt x="1153671" y="0"/>
                                      <a:pt x="2576797" y="0"/>
                                    </a:cubicBezTo>
                                    <a:lnTo>
                                      <a:pt x="2576797" y="2576797"/>
                                    </a:lnTo>
                                    <a:close/>
                                  </a:path>
                                </a:pathLst>
                              </a:custGeom>
                              <a:solidFill>
                                <a:srgbClr val="00A9CE"/>
                              </a:solidFill>
                              <a:ln w="38100" cap="flat" cmpd="sng" algn="ctr">
                                <a:solidFill>
                                  <a:srgbClr val="00A9CE"/>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174DE7" id="Group 56" o:spid="_x0000_s1026" alt="&quot;&quot;" style="position:absolute;margin-left:375.6pt;margin-top:202.4pt;width:437.1pt;height:436.55pt;z-index:-251658237;mso-wrap-distance-left:56.7pt;mso-position-horizontal-relative:page;mso-position-vertical-relative:page;mso-width-relative:margin;mso-height-relative:margin" coordsize="54102,540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">
                    <o:lock v:ext="edit" aspectratio="t"/>
                    <v:oval id="Oval 52" o:spid="_x0000_s1027" style="position:absolute;width:54102;height:540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" filled="f" strokecolor="#00a9ce" strokeweight="3pt">
                      <v:path arrowok="t"/>
                      <o:lock v:ext="edit" aspectratio="t"/>
                    </v:oval>
                    <v:shape id="Pie 53" o:spid="_x0000_s1028" style="position:absolute;left:13557;top:13401;width:27045;height:54032;rotation:-90;visibility:visible;mso-wrap-style:square;v-text-anchor:middle" coordsize="2576797,51535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" path="m2576797,2576797r,2576797c1153671,5153594,,3999923,,2576797,,1153671,1153671,,2576797,r,2576797xe" fillcolor="#00a9ce" strokecolor="#00a9ce" strokeweight="3pt">
                      <v:path arrowok="t" o:connecttype="custom" o:connectlocs="2704465,2701608;2704465,5403215;0,2701608;2704465,0;2704465,2701608" o:connectangles="0,0,0,0,0"/>
                      <o:lock v:ext="edit" aspectratio="t"/>
                    </v:shape>
                    <w10:wrap type="tight" anchorx="page" anchory="page"/>
                    <w10:anchorlock/>
                  </v:group>
                </w:pict>
              </mc:Fallback>
            </mc:AlternateContent>
          </w:r>
          <w:r w:rsidRPr="00312AE5">
            <w:rPr>
              <w:b/>
              <w:noProof/>
              <w:color w:val="757579"/>
              <w:spacing w:val="5"/>
              <w:kern w:val="28"/>
              <w:sz w:val="72"/>
              <w:szCs w:val="52"/>
            </w:rPr>
            <mc:AlternateContent>
              <mc:Choice Requires="wps">
                <w:drawing>
                  <wp:anchor distT="0" distB="0" distL="114300" distR="114300" simplePos="0" relativeHeight="251658242" behindDoc="1" locked="1" layoutInCell="1" allowOverlap="1" wp14:anchorId="4464A823" wp14:editId="649317C9">
                    <wp:simplePos x="0" y="0"/>
                    <wp:positionH relativeFrom="page">
                      <wp:align>left</wp:align>
                    </wp:positionH>
                    <wp:positionV relativeFrom="page">
                      <wp:posOffset>5325745</wp:posOffset>
                    </wp:positionV>
                    <wp:extent cx="7559675" cy="0"/>
                    <wp:effectExtent l="0" t="19050" r="22225" b="19050"/>
                    <wp:wrapNone/>
                    <wp:docPr id="51" name="Straight Connector 5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CnPr/>
                          <wps:spPr>
                            <a:xfrm>
                              <a:off x="0" y="0"/>
                              <a:ext cx="7559675" cy="0"/>
                            </a:xfrm>
                            <a:prstGeom prst="line">
                              <a:avLst/>
                            </a:prstGeom>
                            <a:noFill/>
                            <a:ln w="38100" cap="flat" cmpd="sng" algn="ctr">
                              <a:solidFill>
                                <a:srgbClr val="00A9CE">
                                  <a:shade val="95000"/>
                                  <a:satMod val="105000"/>
                                </a:srgbClr>
                              </a:solidFill>
                              <a:prstDash val="solid"/>
                            </a:ln>
                            <a:effectLst/>
                          </wps:spPr>
                          <wps:bodyPr/>
                        </wps:wsp>
                      </a:graphicData>
                    </a:graphic>
                    <wp14:sizeRelH relativeFrom="margin">
                      <wp14:pctWidth>0</wp14:pctWidth>
                    </wp14:sizeRelH>
                  </wp:anchor>
                </w:drawing>
              </mc:Choice>
              <mc:Fallback>
                <w:pict>
                  <v:line w14:anchorId="107A47D3" id="Straight Connector 51" o:spid="_x0000_s1026" alt="&quot;&quot;" style="position:absolute;z-index:-251658238;visibility:visible;mso-wrap-style:square;mso-width-percent:0;mso-wrap-distance-left:9pt;mso-wrap-distance-top:0;mso-wrap-distance-right:9pt;mso-wrap-distance-bottom:0;mso-position-horizontal:left;mso-position-horizontal-relative:page;mso-position-vertical:absolute;mso-position-vertical-relative:page;mso-width-percent:0;mso-width-relative:margin" from="0,419.35pt" to="595.25pt,4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" strokecolor="#00a8ce" strokeweight="3pt">
                    <w10:wrap anchorx="page" anchory="page"/>
                    <w10:anchorlock/>
                  </v:line>
                </w:pict>
              </mc:Fallback>
            </mc:AlternateContent>
          </w:r>
          <w:r w:rsidRPr="00312AE5">
            <w:rPr>
              <w:b/>
              <w:color w:val="757579"/>
              <w:spacing w:val="5"/>
              <w:kern w:val="28"/>
              <w:sz w:val="72"/>
              <w:szCs w:val="52"/>
            </w:rPr>
            <w:t xml:space="preserve">Request for Tender </w:t>
          </w:r>
        </w:p>
        <w:p w14:paraId="6A68A04F" w14:textId="160D099D" w:rsidR="003448A2" w:rsidRPr="00312AE5" w:rsidRDefault="0063518A" w:rsidP="003448A2">
          <w:pPr>
            <w:numPr>
              <w:ilvl w:val="1"/>
              <w:numId w:val="0"/>
            </w:numPr>
            <w:spacing w:after="170"/>
            <w:rPr>
              <w:iCs/>
              <w:spacing w:val="15"/>
              <w:sz w:val="24"/>
              <w:szCs w:val="24"/>
            </w:rPr>
          </w:pPr>
          <w:sdt>
            <w:sdtPr>
              <w:rPr>
                <w:iCs/>
                <w:color w:val="808080" w:themeColor="background1" w:themeShade="80"/>
                <w:spacing w:val="15"/>
                <w:sz w:val="44"/>
                <w:szCs w:val="44"/>
              </w:rPr>
              <w:alias w:val="Title"/>
              <w:tag w:val=""/>
              <w:id w:val="-892193956"/>
              <w:placeholder>
                <w:docPart w:val="66D94EA1869B4A5CBE1CA14D14085155"/>
              </w:placeholder>
              <w:dataBinding w:prefixMappings="xmlns:ns0='http://purl.org/dc/elements/1.1/' xmlns:ns1='http://schemas.openxmlformats.org/package/2006/metadata/core-properties' " w:xpath="/ns1:coreProperties[1]/ns0:title[1]" w:storeItemID="{6C3C8BC8-F283-45AE-878A-BAB7291924A1}"/>
              <w:text/>
            </w:sdtPr>
            <w:sdtEndPr/>
            <w:sdtContent>
              <w:r w:rsidR="00F0330A" w:rsidRPr="00F0330A">
                <w:rPr>
                  <w:iCs/>
                  <w:color w:val="808080" w:themeColor="background1" w:themeShade="80"/>
                  <w:spacing w:val="15"/>
                  <w:sz w:val="44"/>
                  <w:szCs w:val="44"/>
                </w:rPr>
                <w:t xml:space="preserve">CSIRORFT2026019 - Ground Maintenance </w:t>
              </w:r>
              <w:r w:rsidR="001D7AAB">
                <w:rPr>
                  <w:iCs/>
                  <w:color w:val="808080" w:themeColor="background1" w:themeShade="80"/>
                  <w:spacing w:val="15"/>
                  <w:sz w:val="44"/>
                  <w:szCs w:val="44"/>
                </w:rPr>
                <w:t>S</w:t>
              </w:r>
              <w:r w:rsidR="00F0330A" w:rsidRPr="00F0330A">
                <w:rPr>
                  <w:iCs/>
                  <w:color w:val="808080" w:themeColor="background1" w:themeShade="80"/>
                  <w:spacing w:val="15"/>
                  <w:sz w:val="44"/>
                  <w:szCs w:val="44"/>
                </w:rPr>
                <w:t xml:space="preserve">ervices for CSIRO </w:t>
              </w:r>
              <w:r w:rsidR="001D7AAB">
                <w:rPr>
                  <w:iCs/>
                  <w:color w:val="808080" w:themeColor="background1" w:themeShade="80"/>
                  <w:spacing w:val="15"/>
                  <w:sz w:val="44"/>
                  <w:szCs w:val="44"/>
                </w:rPr>
                <w:t>M</w:t>
              </w:r>
              <w:r w:rsidR="00F0330A" w:rsidRPr="00F0330A">
                <w:rPr>
                  <w:iCs/>
                  <w:color w:val="808080" w:themeColor="background1" w:themeShade="80"/>
                  <w:spacing w:val="15"/>
                  <w:sz w:val="44"/>
                  <w:szCs w:val="44"/>
                </w:rPr>
                <w:t xml:space="preserve">anaged </w:t>
              </w:r>
              <w:r w:rsidR="001D7AAB">
                <w:rPr>
                  <w:iCs/>
                  <w:color w:val="808080" w:themeColor="background1" w:themeShade="80"/>
                  <w:spacing w:val="15"/>
                  <w:sz w:val="44"/>
                  <w:szCs w:val="44"/>
                </w:rPr>
                <w:t>S</w:t>
              </w:r>
              <w:r w:rsidR="00F0330A" w:rsidRPr="00F0330A">
                <w:rPr>
                  <w:iCs/>
                  <w:color w:val="808080" w:themeColor="background1" w:themeShade="80"/>
                  <w:spacing w:val="15"/>
                  <w:sz w:val="44"/>
                  <w:szCs w:val="44"/>
                </w:rPr>
                <w:t>ites VIC Metro</w:t>
              </w:r>
            </w:sdtContent>
          </w:sdt>
          <w:r w:rsidR="003448A2" w:rsidRPr="00312AE5">
            <w:rPr>
              <w:iCs/>
              <w:spacing w:val="15"/>
              <w:sz w:val="34"/>
              <w:szCs w:val="24"/>
            </w:rPr>
            <w:br w:type="page"/>
          </w:r>
        </w:p>
      </w:sdtContent>
    </w:sdt>
    <w:p w14:paraId="4ADAF2B5" w14:textId="77777777" w:rsidR="00A943B2" w:rsidRDefault="00A943B2" w:rsidP="00AC66D4">
      <w:pPr>
        <w:pStyle w:val="TOCHeading"/>
        <w:spacing w:before="0"/>
      </w:pPr>
      <w:bookmarkStart w:id="0" w:name="_Toc2684398"/>
      <w:r w:rsidRPr="00890BD7">
        <w:lastRenderedPageBreak/>
        <w:t>Contents</w:t>
      </w:r>
      <w:bookmarkEnd w:id="0"/>
    </w:p>
    <w:p w14:paraId="4F92E499" w14:textId="760C034B" w:rsidR="007E11BC" w:rsidRDefault="000A2B5B">
      <w:pPr>
        <w:pStyle w:val="TOC1"/>
        <w:rPr>
          <w:rFonts w:eastAsiaTheme="minorEastAsia" w:cstheme="minorBidi"/>
          <w:b w:val="0"/>
          <w:bCs w:val="0"/>
          <w:caps w:val="0"/>
          <w:color w:val="auto"/>
          <w:kern w:val="2"/>
          <w:sz w:val="24"/>
          <w:szCs w:val="24"/>
          <w14:ligatures w14:val="standardContextual"/>
        </w:rPr>
      </w:pPr>
      <w:r>
        <w:rPr>
          <w:rFonts w:asciiTheme="majorHAnsi" w:hAnsiTheme="majorHAnsi"/>
          <w:sz w:val="24"/>
          <w:szCs w:val="24"/>
        </w:rPr>
        <w:fldChar w:fldCharType="begin"/>
      </w:r>
      <w:r>
        <w:rPr>
          <w:rFonts w:asciiTheme="majorHAnsi" w:hAnsiTheme="majorHAnsi"/>
          <w:sz w:val="24"/>
          <w:szCs w:val="24"/>
        </w:rPr>
        <w:instrText xml:space="preserve"> TOC \h \z \t "Heading 1,1,Heading 2,2,Heading 3,3,SP - Schedule Heading 1.,1" </w:instrText>
      </w:r>
      <w:r>
        <w:rPr>
          <w:rFonts w:asciiTheme="majorHAnsi" w:hAnsiTheme="majorHAnsi"/>
          <w:sz w:val="24"/>
          <w:szCs w:val="24"/>
        </w:rPr>
        <w:fldChar w:fldCharType="separate"/>
      </w:r>
      <w:hyperlink w:anchor="_Toc235093895" w:history="1">
        <w:r w:rsidR="007E11BC" w:rsidRPr="00D21E2D">
          <w:rPr>
            <w:rStyle w:val="Hyperlink"/>
          </w:rPr>
          <w:t>Schedule 1.</w:t>
        </w:r>
        <w:r w:rsidR="007E11BC">
          <w:rPr>
            <w:rFonts w:eastAsiaTheme="minorEastAsia" w:cstheme="minorBidi"/>
            <w:b w:val="0"/>
            <w:bCs w:val="0"/>
            <w:caps w:val="0"/>
            <w:color w:val="auto"/>
            <w:kern w:val="2"/>
            <w:sz w:val="24"/>
            <w:szCs w:val="24"/>
            <w14:ligatures w14:val="standardContextual"/>
          </w:rPr>
          <w:tab/>
        </w:r>
        <w:r w:rsidR="007E11BC" w:rsidRPr="00D21E2D">
          <w:rPr>
            <w:rStyle w:val="Hyperlink"/>
          </w:rPr>
          <w:t>Tenderer Details</w:t>
        </w:r>
        <w:r w:rsidR="007E11BC">
          <w:rPr>
            <w:webHidden/>
          </w:rPr>
          <w:tab/>
        </w:r>
        <w:r w:rsidR="007E11BC">
          <w:rPr>
            <w:webHidden/>
          </w:rPr>
          <w:fldChar w:fldCharType="begin"/>
        </w:r>
        <w:r w:rsidR="007E11BC">
          <w:rPr>
            <w:webHidden/>
          </w:rPr>
          <w:instrText xml:space="preserve"> PAGEREF _Toc235093895 \h </w:instrText>
        </w:r>
        <w:r w:rsidR="007E11BC">
          <w:rPr>
            <w:webHidden/>
          </w:rPr>
        </w:r>
        <w:r w:rsidR="007E11BC">
          <w:rPr>
            <w:webHidden/>
          </w:rPr>
          <w:fldChar w:fldCharType="separate"/>
        </w:r>
        <w:r w:rsidR="007E11BC">
          <w:rPr>
            <w:webHidden/>
          </w:rPr>
          <w:t>7</w:t>
        </w:r>
        <w:r w:rsidR="007E11BC">
          <w:rPr>
            <w:webHidden/>
          </w:rPr>
          <w:fldChar w:fldCharType="end"/>
        </w:r>
      </w:hyperlink>
    </w:p>
    <w:p w14:paraId="5158974D" w14:textId="5275216E" w:rsidR="007E11BC" w:rsidRDefault="007E11BC">
      <w:pPr>
        <w:pStyle w:val="TOC1"/>
        <w:rPr>
          <w:rFonts w:eastAsiaTheme="minorEastAsia" w:cstheme="minorBidi"/>
          <w:b w:val="0"/>
          <w:bCs w:val="0"/>
          <w:caps w:val="0"/>
          <w:color w:val="auto"/>
          <w:kern w:val="2"/>
          <w:sz w:val="24"/>
          <w:szCs w:val="24"/>
          <w14:ligatures w14:val="standardContextual"/>
        </w:rPr>
      </w:pPr>
      <w:hyperlink w:anchor="_Toc235093896" w:history="1">
        <w:r w:rsidRPr="00D21E2D">
          <w:rPr>
            <w:rStyle w:val="Hyperlink"/>
          </w:rPr>
          <w:t>Schedule 2.</w:t>
        </w:r>
        <w:r>
          <w:rPr>
            <w:rFonts w:eastAsiaTheme="minorEastAsia" w:cstheme="minorBidi"/>
            <w:b w:val="0"/>
            <w:bCs w:val="0"/>
            <w:caps w:val="0"/>
            <w:color w:val="auto"/>
            <w:kern w:val="2"/>
            <w:sz w:val="24"/>
            <w:szCs w:val="24"/>
            <w14:ligatures w14:val="standardContextual"/>
          </w:rPr>
          <w:tab/>
        </w:r>
        <w:r w:rsidRPr="00D21E2D">
          <w:rPr>
            <w:rStyle w:val="Hyperlink"/>
          </w:rPr>
          <w:t>Executive Summary</w:t>
        </w:r>
        <w:r>
          <w:rPr>
            <w:webHidden/>
          </w:rPr>
          <w:tab/>
        </w:r>
        <w:r>
          <w:rPr>
            <w:webHidden/>
          </w:rPr>
          <w:fldChar w:fldCharType="begin"/>
        </w:r>
        <w:r>
          <w:rPr>
            <w:webHidden/>
          </w:rPr>
          <w:instrText xml:space="preserve"> PAGEREF _Toc235093896 \h </w:instrText>
        </w:r>
        <w:r>
          <w:rPr>
            <w:webHidden/>
          </w:rPr>
        </w:r>
        <w:r>
          <w:rPr>
            <w:webHidden/>
          </w:rPr>
          <w:fldChar w:fldCharType="separate"/>
        </w:r>
        <w:r>
          <w:rPr>
            <w:webHidden/>
          </w:rPr>
          <w:t>12</w:t>
        </w:r>
        <w:r>
          <w:rPr>
            <w:webHidden/>
          </w:rPr>
          <w:fldChar w:fldCharType="end"/>
        </w:r>
      </w:hyperlink>
    </w:p>
    <w:p w14:paraId="4EB13705" w14:textId="24DC7E9F" w:rsidR="007E11BC" w:rsidRDefault="007E11BC">
      <w:pPr>
        <w:pStyle w:val="TOC1"/>
        <w:rPr>
          <w:rFonts w:eastAsiaTheme="minorEastAsia" w:cstheme="minorBidi"/>
          <w:b w:val="0"/>
          <w:bCs w:val="0"/>
          <w:caps w:val="0"/>
          <w:color w:val="auto"/>
          <w:kern w:val="2"/>
          <w:sz w:val="24"/>
          <w:szCs w:val="24"/>
          <w14:ligatures w14:val="standardContextual"/>
        </w:rPr>
      </w:pPr>
      <w:hyperlink w:anchor="_Toc235093897" w:history="1">
        <w:r w:rsidRPr="00D21E2D">
          <w:rPr>
            <w:rStyle w:val="Hyperlink"/>
          </w:rPr>
          <w:t>Schedule 3.</w:t>
        </w:r>
        <w:r>
          <w:rPr>
            <w:rFonts w:eastAsiaTheme="minorEastAsia" w:cstheme="minorBidi"/>
            <w:b w:val="0"/>
            <w:bCs w:val="0"/>
            <w:caps w:val="0"/>
            <w:color w:val="auto"/>
            <w:kern w:val="2"/>
            <w:sz w:val="24"/>
            <w:szCs w:val="24"/>
            <w14:ligatures w14:val="standardContextual"/>
          </w:rPr>
          <w:tab/>
        </w:r>
        <w:r w:rsidRPr="00D21E2D">
          <w:rPr>
            <w:rStyle w:val="Hyperlink"/>
          </w:rPr>
          <w:t>Response to Statement of Requirement</w:t>
        </w:r>
        <w:r>
          <w:rPr>
            <w:webHidden/>
          </w:rPr>
          <w:tab/>
        </w:r>
        <w:r>
          <w:rPr>
            <w:webHidden/>
          </w:rPr>
          <w:fldChar w:fldCharType="begin"/>
        </w:r>
        <w:r>
          <w:rPr>
            <w:webHidden/>
          </w:rPr>
          <w:instrText xml:space="preserve"> PAGEREF _Toc235093897 \h </w:instrText>
        </w:r>
        <w:r>
          <w:rPr>
            <w:webHidden/>
          </w:rPr>
        </w:r>
        <w:r>
          <w:rPr>
            <w:webHidden/>
          </w:rPr>
          <w:fldChar w:fldCharType="separate"/>
        </w:r>
        <w:r>
          <w:rPr>
            <w:webHidden/>
          </w:rPr>
          <w:t>13</w:t>
        </w:r>
        <w:r>
          <w:rPr>
            <w:webHidden/>
          </w:rPr>
          <w:fldChar w:fldCharType="end"/>
        </w:r>
      </w:hyperlink>
    </w:p>
    <w:p w14:paraId="7F9890AE" w14:textId="2383810D" w:rsidR="007E11BC" w:rsidRDefault="007E11BC">
      <w:pPr>
        <w:pStyle w:val="TOC1"/>
        <w:rPr>
          <w:rFonts w:eastAsiaTheme="minorEastAsia" w:cstheme="minorBidi"/>
          <w:b w:val="0"/>
          <w:bCs w:val="0"/>
          <w:caps w:val="0"/>
          <w:color w:val="auto"/>
          <w:kern w:val="2"/>
          <w:sz w:val="24"/>
          <w:szCs w:val="24"/>
          <w14:ligatures w14:val="standardContextual"/>
        </w:rPr>
      </w:pPr>
      <w:hyperlink w:anchor="_Toc235093898" w:history="1">
        <w:r w:rsidRPr="00D21E2D">
          <w:rPr>
            <w:rStyle w:val="Hyperlink"/>
          </w:rPr>
          <w:t>Schedule 4.</w:t>
        </w:r>
        <w:r>
          <w:rPr>
            <w:rFonts w:eastAsiaTheme="minorEastAsia" w:cstheme="minorBidi"/>
            <w:b w:val="0"/>
            <w:bCs w:val="0"/>
            <w:caps w:val="0"/>
            <w:color w:val="auto"/>
            <w:kern w:val="2"/>
            <w:sz w:val="24"/>
            <w:szCs w:val="24"/>
            <w14:ligatures w14:val="standardContextual"/>
          </w:rPr>
          <w:tab/>
        </w:r>
        <w:r w:rsidRPr="00D21E2D">
          <w:rPr>
            <w:rStyle w:val="Hyperlink"/>
          </w:rPr>
          <w:t>Quality Management and Compliance</w:t>
        </w:r>
        <w:r>
          <w:rPr>
            <w:webHidden/>
          </w:rPr>
          <w:tab/>
        </w:r>
        <w:r>
          <w:rPr>
            <w:webHidden/>
          </w:rPr>
          <w:fldChar w:fldCharType="begin"/>
        </w:r>
        <w:r>
          <w:rPr>
            <w:webHidden/>
          </w:rPr>
          <w:instrText xml:space="preserve"> PAGEREF _Toc235093898 \h </w:instrText>
        </w:r>
        <w:r>
          <w:rPr>
            <w:webHidden/>
          </w:rPr>
        </w:r>
        <w:r>
          <w:rPr>
            <w:webHidden/>
          </w:rPr>
          <w:fldChar w:fldCharType="separate"/>
        </w:r>
        <w:r>
          <w:rPr>
            <w:webHidden/>
          </w:rPr>
          <w:t>33</w:t>
        </w:r>
        <w:r>
          <w:rPr>
            <w:webHidden/>
          </w:rPr>
          <w:fldChar w:fldCharType="end"/>
        </w:r>
      </w:hyperlink>
    </w:p>
    <w:p w14:paraId="1AF3698F" w14:textId="590E4D92" w:rsidR="007E11BC" w:rsidRDefault="007E11BC">
      <w:pPr>
        <w:pStyle w:val="TOC1"/>
        <w:rPr>
          <w:rFonts w:eastAsiaTheme="minorEastAsia" w:cstheme="minorBidi"/>
          <w:b w:val="0"/>
          <w:bCs w:val="0"/>
          <w:caps w:val="0"/>
          <w:color w:val="auto"/>
          <w:kern w:val="2"/>
          <w:sz w:val="24"/>
          <w:szCs w:val="24"/>
          <w14:ligatures w14:val="standardContextual"/>
        </w:rPr>
      </w:pPr>
      <w:hyperlink w:anchor="_Toc235093899" w:history="1">
        <w:r w:rsidRPr="00D21E2D">
          <w:rPr>
            <w:rStyle w:val="Hyperlink"/>
          </w:rPr>
          <w:t>Schedule 5.</w:t>
        </w:r>
        <w:r>
          <w:rPr>
            <w:rFonts w:eastAsiaTheme="minorEastAsia" w:cstheme="minorBidi"/>
            <w:b w:val="0"/>
            <w:bCs w:val="0"/>
            <w:caps w:val="0"/>
            <w:color w:val="auto"/>
            <w:kern w:val="2"/>
            <w:sz w:val="24"/>
            <w:szCs w:val="24"/>
            <w14:ligatures w14:val="standardContextual"/>
          </w:rPr>
          <w:tab/>
        </w:r>
        <w:r w:rsidRPr="00D21E2D">
          <w:rPr>
            <w:rStyle w:val="Hyperlink"/>
          </w:rPr>
          <w:t>Corporate Viability</w:t>
        </w:r>
        <w:r>
          <w:rPr>
            <w:webHidden/>
          </w:rPr>
          <w:tab/>
        </w:r>
        <w:r>
          <w:rPr>
            <w:webHidden/>
          </w:rPr>
          <w:fldChar w:fldCharType="begin"/>
        </w:r>
        <w:r>
          <w:rPr>
            <w:webHidden/>
          </w:rPr>
          <w:instrText xml:space="preserve"> PAGEREF _Toc235093899 \h </w:instrText>
        </w:r>
        <w:r>
          <w:rPr>
            <w:webHidden/>
          </w:rPr>
        </w:r>
        <w:r>
          <w:rPr>
            <w:webHidden/>
          </w:rPr>
          <w:fldChar w:fldCharType="separate"/>
        </w:r>
        <w:r>
          <w:rPr>
            <w:webHidden/>
          </w:rPr>
          <w:t>37</w:t>
        </w:r>
        <w:r>
          <w:rPr>
            <w:webHidden/>
          </w:rPr>
          <w:fldChar w:fldCharType="end"/>
        </w:r>
      </w:hyperlink>
    </w:p>
    <w:p w14:paraId="072560A7" w14:textId="0D44C75C" w:rsidR="007E11BC" w:rsidRDefault="007E11BC">
      <w:pPr>
        <w:pStyle w:val="TOC1"/>
        <w:rPr>
          <w:rFonts w:eastAsiaTheme="minorEastAsia" w:cstheme="minorBidi"/>
          <w:b w:val="0"/>
          <w:bCs w:val="0"/>
          <w:caps w:val="0"/>
          <w:color w:val="auto"/>
          <w:kern w:val="2"/>
          <w:sz w:val="24"/>
          <w:szCs w:val="24"/>
          <w14:ligatures w14:val="standardContextual"/>
        </w:rPr>
      </w:pPr>
      <w:hyperlink w:anchor="_Toc235093900" w:history="1">
        <w:r w:rsidRPr="00D21E2D">
          <w:rPr>
            <w:rStyle w:val="Hyperlink"/>
          </w:rPr>
          <w:t>Schedule 6.</w:t>
        </w:r>
        <w:r>
          <w:rPr>
            <w:rFonts w:eastAsiaTheme="minorEastAsia" w:cstheme="minorBidi"/>
            <w:b w:val="0"/>
            <w:bCs w:val="0"/>
            <w:caps w:val="0"/>
            <w:color w:val="auto"/>
            <w:kern w:val="2"/>
            <w:sz w:val="24"/>
            <w:szCs w:val="24"/>
            <w14:ligatures w14:val="standardContextual"/>
          </w:rPr>
          <w:tab/>
        </w:r>
        <w:r w:rsidRPr="00D21E2D">
          <w:rPr>
            <w:rStyle w:val="Hyperlink"/>
          </w:rPr>
          <w:t>Statement of Compliance</w:t>
        </w:r>
        <w:r>
          <w:rPr>
            <w:webHidden/>
          </w:rPr>
          <w:tab/>
        </w:r>
        <w:r>
          <w:rPr>
            <w:webHidden/>
          </w:rPr>
          <w:fldChar w:fldCharType="begin"/>
        </w:r>
        <w:r>
          <w:rPr>
            <w:webHidden/>
          </w:rPr>
          <w:instrText xml:space="preserve"> PAGEREF _Toc235093900 \h </w:instrText>
        </w:r>
        <w:r>
          <w:rPr>
            <w:webHidden/>
          </w:rPr>
        </w:r>
        <w:r>
          <w:rPr>
            <w:webHidden/>
          </w:rPr>
          <w:fldChar w:fldCharType="separate"/>
        </w:r>
        <w:r>
          <w:rPr>
            <w:webHidden/>
          </w:rPr>
          <w:t>40</w:t>
        </w:r>
        <w:r>
          <w:rPr>
            <w:webHidden/>
          </w:rPr>
          <w:fldChar w:fldCharType="end"/>
        </w:r>
      </w:hyperlink>
    </w:p>
    <w:p w14:paraId="3FF9A801" w14:textId="0FD37531" w:rsidR="007E11BC" w:rsidRDefault="007E11BC">
      <w:pPr>
        <w:pStyle w:val="TOC1"/>
        <w:rPr>
          <w:rFonts w:eastAsiaTheme="minorEastAsia" w:cstheme="minorBidi"/>
          <w:b w:val="0"/>
          <w:bCs w:val="0"/>
          <w:caps w:val="0"/>
          <w:color w:val="auto"/>
          <w:kern w:val="2"/>
          <w:sz w:val="24"/>
          <w:szCs w:val="24"/>
          <w14:ligatures w14:val="standardContextual"/>
        </w:rPr>
      </w:pPr>
      <w:hyperlink w:anchor="_Toc235093901" w:history="1">
        <w:r w:rsidRPr="00D21E2D">
          <w:rPr>
            <w:rStyle w:val="Hyperlink"/>
          </w:rPr>
          <w:t>Schedule 7.</w:t>
        </w:r>
        <w:r>
          <w:rPr>
            <w:rFonts w:eastAsiaTheme="minorEastAsia" w:cstheme="minorBidi"/>
            <w:b w:val="0"/>
            <w:bCs w:val="0"/>
            <w:caps w:val="0"/>
            <w:color w:val="auto"/>
            <w:kern w:val="2"/>
            <w:sz w:val="24"/>
            <w:szCs w:val="24"/>
            <w14:ligatures w14:val="standardContextual"/>
          </w:rPr>
          <w:tab/>
        </w:r>
        <w:r w:rsidRPr="00D21E2D">
          <w:rPr>
            <w:rStyle w:val="Hyperlink"/>
          </w:rPr>
          <w:t>Pricing</w:t>
        </w:r>
        <w:r>
          <w:rPr>
            <w:webHidden/>
          </w:rPr>
          <w:tab/>
        </w:r>
        <w:r>
          <w:rPr>
            <w:webHidden/>
          </w:rPr>
          <w:fldChar w:fldCharType="begin"/>
        </w:r>
        <w:r>
          <w:rPr>
            <w:webHidden/>
          </w:rPr>
          <w:instrText xml:space="preserve"> PAGEREF _Toc235093901 \h </w:instrText>
        </w:r>
        <w:r>
          <w:rPr>
            <w:webHidden/>
          </w:rPr>
        </w:r>
        <w:r>
          <w:rPr>
            <w:webHidden/>
          </w:rPr>
          <w:fldChar w:fldCharType="separate"/>
        </w:r>
        <w:r>
          <w:rPr>
            <w:webHidden/>
          </w:rPr>
          <w:t>43</w:t>
        </w:r>
        <w:r>
          <w:rPr>
            <w:webHidden/>
          </w:rPr>
          <w:fldChar w:fldCharType="end"/>
        </w:r>
      </w:hyperlink>
    </w:p>
    <w:p w14:paraId="67AF1730" w14:textId="419A03C2" w:rsidR="007E11BC" w:rsidRDefault="007E11BC">
      <w:pPr>
        <w:pStyle w:val="TOC1"/>
        <w:rPr>
          <w:rFonts w:eastAsiaTheme="minorEastAsia" w:cstheme="minorBidi"/>
          <w:b w:val="0"/>
          <w:bCs w:val="0"/>
          <w:caps w:val="0"/>
          <w:color w:val="auto"/>
          <w:kern w:val="2"/>
          <w:sz w:val="24"/>
          <w:szCs w:val="24"/>
          <w14:ligatures w14:val="standardContextual"/>
        </w:rPr>
      </w:pPr>
      <w:hyperlink w:anchor="_Toc235093902" w:history="1">
        <w:r w:rsidRPr="00D21E2D">
          <w:rPr>
            <w:rStyle w:val="Hyperlink"/>
          </w:rPr>
          <w:t>Schedule 8.</w:t>
        </w:r>
        <w:r>
          <w:rPr>
            <w:rFonts w:eastAsiaTheme="minorEastAsia" w:cstheme="minorBidi"/>
            <w:b w:val="0"/>
            <w:bCs w:val="0"/>
            <w:caps w:val="0"/>
            <w:color w:val="auto"/>
            <w:kern w:val="2"/>
            <w:sz w:val="24"/>
            <w:szCs w:val="24"/>
            <w14:ligatures w14:val="standardContextual"/>
          </w:rPr>
          <w:tab/>
        </w:r>
        <w:r w:rsidRPr="00D21E2D">
          <w:rPr>
            <w:rStyle w:val="Hyperlink"/>
          </w:rPr>
          <w:t>Acknowledgements</w:t>
        </w:r>
        <w:r>
          <w:rPr>
            <w:webHidden/>
          </w:rPr>
          <w:tab/>
        </w:r>
        <w:r>
          <w:rPr>
            <w:webHidden/>
          </w:rPr>
          <w:fldChar w:fldCharType="begin"/>
        </w:r>
        <w:r>
          <w:rPr>
            <w:webHidden/>
          </w:rPr>
          <w:instrText xml:space="preserve"> PAGEREF _Toc235093902 \h </w:instrText>
        </w:r>
        <w:r>
          <w:rPr>
            <w:webHidden/>
          </w:rPr>
        </w:r>
        <w:r>
          <w:rPr>
            <w:webHidden/>
          </w:rPr>
          <w:fldChar w:fldCharType="separate"/>
        </w:r>
        <w:r>
          <w:rPr>
            <w:webHidden/>
          </w:rPr>
          <w:t>46</w:t>
        </w:r>
        <w:r>
          <w:rPr>
            <w:webHidden/>
          </w:rPr>
          <w:fldChar w:fldCharType="end"/>
        </w:r>
      </w:hyperlink>
    </w:p>
    <w:p w14:paraId="43196AB3" w14:textId="2334A67B" w:rsidR="007E11BC" w:rsidRDefault="007E11BC">
      <w:pPr>
        <w:pStyle w:val="TOC1"/>
        <w:rPr>
          <w:rFonts w:eastAsiaTheme="minorEastAsia" w:cstheme="minorBidi"/>
          <w:b w:val="0"/>
          <w:bCs w:val="0"/>
          <w:caps w:val="0"/>
          <w:color w:val="auto"/>
          <w:kern w:val="2"/>
          <w:sz w:val="24"/>
          <w:szCs w:val="24"/>
          <w14:ligatures w14:val="standardContextual"/>
        </w:rPr>
      </w:pPr>
      <w:hyperlink w:anchor="_Toc235093903" w:history="1">
        <w:r w:rsidRPr="00D21E2D">
          <w:rPr>
            <w:rStyle w:val="Hyperlink"/>
          </w:rPr>
          <w:t>Schedule 9.</w:t>
        </w:r>
        <w:r>
          <w:rPr>
            <w:rFonts w:eastAsiaTheme="minorEastAsia" w:cstheme="minorBidi"/>
            <w:b w:val="0"/>
            <w:bCs w:val="0"/>
            <w:caps w:val="0"/>
            <w:color w:val="auto"/>
            <w:kern w:val="2"/>
            <w:sz w:val="24"/>
            <w:szCs w:val="24"/>
            <w14:ligatures w14:val="standardContextual"/>
          </w:rPr>
          <w:tab/>
        </w:r>
        <w:r w:rsidRPr="00D21E2D">
          <w:rPr>
            <w:rStyle w:val="Hyperlink"/>
          </w:rPr>
          <w:t>Tender Response Documents</w:t>
        </w:r>
        <w:r>
          <w:rPr>
            <w:webHidden/>
          </w:rPr>
          <w:tab/>
        </w:r>
        <w:r>
          <w:rPr>
            <w:webHidden/>
          </w:rPr>
          <w:fldChar w:fldCharType="begin"/>
        </w:r>
        <w:r>
          <w:rPr>
            <w:webHidden/>
          </w:rPr>
          <w:instrText xml:space="preserve"> PAGEREF _Toc235093903 \h </w:instrText>
        </w:r>
        <w:r>
          <w:rPr>
            <w:webHidden/>
          </w:rPr>
        </w:r>
        <w:r>
          <w:rPr>
            <w:webHidden/>
          </w:rPr>
          <w:fldChar w:fldCharType="separate"/>
        </w:r>
        <w:r>
          <w:rPr>
            <w:webHidden/>
          </w:rPr>
          <w:t>47</w:t>
        </w:r>
        <w:r>
          <w:rPr>
            <w:webHidden/>
          </w:rPr>
          <w:fldChar w:fldCharType="end"/>
        </w:r>
      </w:hyperlink>
    </w:p>
    <w:p w14:paraId="411F1BD6" w14:textId="7682AAD1" w:rsidR="007E11BC" w:rsidRDefault="007E11BC">
      <w:pPr>
        <w:pStyle w:val="TOC1"/>
        <w:rPr>
          <w:rFonts w:eastAsiaTheme="minorEastAsia" w:cstheme="minorBidi"/>
          <w:b w:val="0"/>
          <w:bCs w:val="0"/>
          <w:caps w:val="0"/>
          <w:color w:val="auto"/>
          <w:kern w:val="2"/>
          <w:sz w:val="24"/>
          <w:szCs w:val="24"/>
          <w14:ligatures w14:val="standardContextual"/>
        </w:rPr>
      </w:pPr>
      <w:hyperlink w:anchor="_Toc235093904" w:history="1">
        <w:r w:rsidRPr="00D21E2D">
          <w:rPr>
            <w:rStyle w:val="Hyperlink"/>
          </w:rPr>
          <w:t>Schedule 10.</w:t>
        </w:r>
        <w:r>
          <w:rPr>
            <w:rFonts w:eastAsiaTheme="minorEastAsia" w:cstheme="minorBidi"/>
            <w:b w:val="0"/>
            <w:bCs w:val="0"/>
            <w:caps w:val="0"/>
            <w:color w:val="auto"/>
            <w:kern w:val="2"/>
            <w:sz w:val="24"/>
            <w:szCs w:val="24"/>
            <w14:ligatures w14:val="standardContextual"/>
          </w:rPr>
          <w:tab/>
        </w:r>
        <w:r w:rsidRPr="00D21E2D">
          <w:rPr>
            <w:rStyle w:val="Hyperlink"/>
          </w:rPr>
          <w:t>Tenderer’s Deed Poll</w:t>
        </w:r>
        <w:r>
          <w:rPr>
            <w:webHidden/>
          </w:rPr>
          <w:tab/>
        </w:r>
        <w:r>
          <w:rPr>
            <w:webHidden/>
          </w:rPr>
          <w:fldChar w:fldCharType="begin"/>
        </w:r>
        <w:r>
          <w:rPr>
            <w:webHidden/>
          </w:rPr>
          <w:instrText xml:space="preserve"> PAGEREF _Toc235093904 \h </w:instrText>
        </w:r>
        <w:r>
          <w:rPr>
            <w:webHidden/>
          </w:rPr>
        </w:r>
        <w:r>
          <w:rPr>
            <w:webHidden/>
          </w:rPr>
          <w:fldChar w:fldCharType="separate"/>
        </w:r>
        <w:r>
          <w:rPr>
            <w:webHidden/>
          </w:rPr>
          <w:t>48</w:t>
        </w:r>
        <w:r>
          <w:rPr>
            <w:webHidden/>
          </w:rPr>
          <w:fldChar w:fldCharType="end"/>
        </w:r>
      </w:hyperlink>
    </w:p>
    <w:p w14:paraId="43402E20" w14:textId="617BAD2B" w:rsidR="00A943B2" w:rsidRDefault="000A2B5B" w:rsidP="00C72531">
      <w:pPr>
        <w:pStyle w:val="TOC1"/>
      </w:pPr>
      <w:r>
        <w:fldChar w:fldCharType="end"/>
      </w:r>
    </w:p>
    <w:p w14:paraId="103659BE" w14:textId="77777777" w:rsidR="008609A8" w:rsidRDefault="008609A8" w:rsidP="004712A8"/>
    <w:p w14:paraId="101D98E1" w14:textId="77777777" w:rsidR="00A262A8" w:rsidRDefault="00A262A8" w:rsidP="00C72531">
      <w:pPr>
        <w:pStyle w:val="TOC1"/>
        <w:sectPr w:rsidR="00A262A8" w:rsidSect="008E2A64">
          <w:headerReference w:type="even" r:id="rId14"/>
          <w:headerReference w:type="default" r:id="rId15"/>
          <w:footerReference w:type="even" r:id="rId16"/>
          <w:footerReference w:type="default" r:id="rId17"/>
          <w:headerReference w:type="first" r:id="rId18"/>
          <w:footerReference w:type="first" r:id="rId19"/>
          <w:type w:val="evenPage"/>
          <w:pgSz w:w="11906" w:h="16838"/>
          <w:pgMar w:top="1440" w:right="1440" w:bottom="1440" w:left="1440" w:header="709" w:footer="295" w:gutter="0"/>
          <w:pgNumType w:start="1"/>
          <w:cols w:space="708"/>
          <w:titlePg/>
          <w:docGrid w:linePitch="360"/>
        </w:sectPr>
      </w:pPr>
    </w:p>
    <w:p w14:paraId="5A7EB4D2" w14:textId="77777777" w:rsidR="00BB2315" w:rsidRPr="003E163E" w:rsidRDefault="00BB2315" w:rsidP="00781CD0">
      <w:pPr>
        <w:pStyle w:val="SP-Heading1"/>
        <w:spacing w:before="0"/>
      </w:pPr>
      <w:bookmarkStart w:id="1" w:name="_Ref404602856"/>
      <w:bookmarkStart w:id="2" w:name="_Toc402875220"/>
      <w:bookmarkStart w:id="3" w:name="_Toc401562173"/>
      <w:bookmarkStart w:id="4" w:name="_Toc402864919"/>
      <w:bookmarkStart w:id="5" w:name="_Toc371508835"/>
      <w:bookmarkStart w:id="6" w:name="_Toc392497703"/>
      <w:bookmarkEnd w:id="1"/>
      <w:bookmarkEnd w:id="2"/>
      <w:bookmarkEnd w:id="3"/>
      <w:r w:rsidRPr="0036603F">
        <w:lastRenderedPageBreak/>
        <w:t>Response</w:t>
      </w:r>
      <w:r w:rsidRPr="003E163E">
        <w:t xml:space="preserve"> Chec</w:t>
      </w:r>
      <w:r w:rsidRPr="00C72531">
        <w:t>k</w:t>
      </w:r>
      <w:r w:rsidRPr="003E163E">
        <w:t>list</w:t>
      </w:r>
      <w:bookmarkEnd w:id="4"/>
    </w:p>
    <w:p w14:paraId="49EBC843" w14:textId="77777777" w:rsidR="00FD4A86" w:rsidRPr="00111A5E" w:rsidRDefault="00FD4A86" w:rsidP="00111A5E">
      <w:pPr>
        <w:pStyle w:val="SP-Heading11"/>
      </w:pPr>
      <w:r w:rsidRPr="00111A5E">
        <w:t>Checklist</w:t>
      </w:r>
    </w:p>
    <w:p w14:paraId="756E825C" w14:textId="77777777" w:rsidR="00BB2315" w:rsidRDefault="00BB2315" w:rsidP="003E163E">
      <w:pPr>
        <w:pStyle w:val="SP-Heading111"/>
      </w:pPr>
      <w:r>
        <w:t xml:space="preserve">The following checklist is provided to assist preparing and submitting the tender response form. The checklist is a guide only. Tenderers should </w:t>
      </w:r>
      <w:r w:rsidRPr="00226B56">
        <w:t>satisfy</w:t>
      </w:r>
      <w:r>
        <w:t xml:space="preserve"> themselves that they have met all requirements in this </w:t>
      </w:r>
      <w:r w:rsidR="00A22A09">
        <w:t>RFT and</w:t>
      </w:r>
      <w:r>
        <w:t xml:space="preserve"> should not rely on this checklist for this purpose.</w:t>
      </w:r>
    </w:p>
    <w:p w14:paraId="2B8C0353" w14:textId="77777777" w:rsidR="00BB2315" w:rsidRDefault="00BB2315" w:rsidP="00111A5E">
      <w:pPr>
        <w:pStyle w:val="SP-Heading111"/>
      </w:pPr>
      <w:r>
        <w:t>Please return this checklist as the coversheet of your Tender.</w:t>
      </w:r>
    </w:p>
    <w:tbl>
      <w:tblPr>
        <w:tblW w:w="4764"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67"/>
        <w:gridCol w:w="1223"/>
      </w:tblGrid>
      <w:tr w:rsidR="00BB2315" w:rsidRPr="00BB2315" w14:paraId="00B9BDD0" w14:textId="77777777" w:rsidTr="00717823">
        <w:trPr>
          <w:tblHeader/>
        </w:trPr>
        <w:tc>
          <w:tcPr>
            <w:tcW w:w="5000" w:type="pct"/>
            <w:gridSpan w:val="2"/>
            <w:shd w:val="clear" w:color="auto" w:fill="00313C"/>
          </w:tcPr>
          <w:p w14:paraId="35686364" w14:textId="02FA0FA2" w:rsidR="00BB2315" w:rsidRPr="00BB2315" w:rsidRDefault="00BB2315" w:rsidP="00F10574">
            <w:pPr>
              <w:pStyle w:val="Caption"/>
            </w:pPr>
            <w:r w:rsidRPr="00BB2315">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1</w:t>
            </w:r>
            <w:r w:rsidR="00490B28">
              <w:rPr>
                <w:noProof/>
              </w:rPr>
              <w:fldChar w:fldCharType="end"/>
            </w:r>
            <w:r w:rsidRPr="00BB2315">
              <w:t xml:space="preserve"> Response Checklist</w:t>
            </w:r>
          </w:p>
        </w:tc>
      </w:tr>
      <w:tr w:rsidR="00BB2315" w14:paraId="7C6CA769" w14:textId="77777777" w:rsidTr="00FE7C1B">
        <w:trPr>
          <w:trHeight w:val="567"/>
          <w:tblHeader/>
        </w:trPr>
        <w:tc>
          <w:tcPr>
            <w:tcW w:w="4288" w:type="pct"/>
            <w:shd w:val="clear" w:color="auto" w:fill="00A9CE"/>
            <w:vAlign w:val="center"/>
          </w:tcPr>
          <w:p w14:paraId="70B376CD" w14:textId="77777777" w:rsidR="00BB2315" w:rsidRDefault="00BB2315" w:rsidP="00BB2315">
            <w:pPr>
              <w:pStyle w:val="ColumnHeading"/>
            </w:pPr>
            <w:r>
              <w:t>The Tenderer confirms that it has:</w:t>
            </w:r>
          </w:p>
        </w:tc>
        <w:tc>
          <w:tcPr>
            <w:tcW w:w="712" w:type="pct"/>
            <w:shd w:val="clear" w:color="auto" w:fill="00A9CE"/>
            <w:vAlign w:val="center"/>
          </w:tcPr>
          <w:p w14:paraId="2FE1970D" w14:textId="77777777" w:rsidR="00BB2315" w:rsidRDefault="00BB2315" w:rsidP="00BB2315">
            <w:pPr>
              <w:pStyle w:val="ColumnHeading"/>
            </w:pPr>
            <w:r>
              <w:t>Yes/No</w:t>
            </w:r>
          </w:p>
        </w:tc>
      </w:tr>
      <w:tr w:rsidR="00BB2315" w14:paraId="7C4C6114" w14:textId="77777777" w:rsidTr="00FE7C1B">
        <w:trPr>
          <w:trHeight w:val="567"/>
        </w:trPr>
        <w:tc>
          <w:tcPr>
            <w:tcW w:w="4288" w:type="pct"/>
            <w:vAlign w:val="center"/>
          </w:tcPr>
          <w:p w14:paraId="6F5F513E" w14:textId="77777777" w:rsidR="00BB2315" w:rsidRPr="00925D84" w:rsidRDefault="00BB2315" w:rsidP="00E6108C">
            <w:pPr>
              <w:pStyle w:val="TableText"/>
              <w:spacing w:before="60" w:after="60" w:line="240" w:lineRule="auto"/>
            </w:pPr>
            <w:r w:rsidRPr="00925D84">
              <w:t>Read the RFT including Attachments and Schedules.</w:t>
            </w:r>
          </w:p>
        </w:tc>
        <w:tc>
          <w:tcPr>
            <w:tcW w:w="712" w:type="pct"/>
            <w:vAlign w:val="center"/>
          </w:tcPr>
          <w:p w14:paraId="36BC9928" w14:textId="77777777" w:rsidR="00BB2315" w:rsidRPr="006773DC" w:rsidRDefault="00BB2315" w:rsidP="00BB2315">
            <w:pPr>
              <w:pStyle w:val="CSIRORFTTableText"/>
            </w:pPr>
          </w:p>
        </w:tc>
      </w:tr>
      <w:tr w:rsidR="00BB2315" w14:paraId="758CF4F1" w14:textId="77777777" w:rsidTr="00FE7C1B">
        <w:trPr>
          <w:trHeight w:val="567"/>
        </w:trPr>
        <w:tc>
          <w:tcPr>
            <w:tcW w:w="4288" w:type="pct"/>
            <w:vAlign w:val="center"/>
          </w:tcPr>
          <w:p w14:paraId="19353C65" w14:textId="77777777" w:rsidR="00BB2315" w:rsidRPr="00925D84" w:rsidRDefault="00C871F8" w:rsidP="00E6108C">
            <w:pPr>
              <w:pStyle w:val="TableText"/>
              <w:spacing w:before="60" w:after="60" w:line="240" w:lineRule="auto"/>
            </w:pPr>
            <w:r>
              <w:t>Confirmed that it</w:t>
            </w:r>
            <w:r w:rsidR="00BB2315" w:rsidRPr="00925D84">
              <w:t xml:space="preserve">s Tender satisfies the </w:t>
            </w:r>
            <w:r w:rsidR="00BB2315" w:rsidRPr="008406AB">
              <w:rPr>
                <w:b/>
                <w:bCs/>
              </w:rPr>
              <w:t>Conditions of Tender, the Minimum Content and Format Requirements and the Mandatory Requirements</w:t>
            </w:r>
            <w:r w:rsidR="00BB2315" w:rsidRPr="00925D84">
              <w:t xml:space="preserve"> (if any).</w:t>
            </w:r>
          </w:p>
        </w:tc>
        <w:tc>
          <w:tcPr>
            <w:tcW w:w="712" w:type="pct"/>
            <w:vAlign w:val="center"/>
          </w:tcPr>
          <w:p w14:paraId="2A5AB98C" w14:textId="77777777" w:rsidR="00BB2315" w:rsidRPr="006773DC" w:rsidRDefault="00BB2315" w:rsidP="00BB2315">
            <w:pPr>
              <w:pStyle w:val="CSIRORFTTableText"/>
            </w:pPr>
          </w:p>
        </w:tc>
      </w:tr>
      <w:tr w:rsidR="00BB2315" w14:paraId="227B5BCE" w14:textId="77777777" w:rsidTr="00E6108C">
        <w:trPr>
          <w:trHeight w:val="567"/>
        </w:trPr>
        <w:tc>
          <w:tcPr>
            <w:tcW w:w="4288" w:type="pct"/>
            <w:vAlign w:val="center"/>
          </w:tcPr>
          <w:p w14:paraId="3B9DAD86" w14:textId="2832E81E" w:rsidR="00BB2315" w:rsidRPr="00925D84" w:rsidRDefault="008D651E" w:rsidP="00E6108C">
            <w:pPr>
              <w:pStyle w:val="TableText"/>
              <w:spacing w:before="60" w:after="60" w:line="240" w:lineRule="auto"/>
            </w:pPr>
            <w:r w:rsidRPr="0052129A">
              <w:rPr>
                <w:b/>
              </w:rPr>
              <w:fldChar w:fldCharType="begin"/>
            </w:r>
            <w:r w:rsidRPr="0052129A">
              <w:rPr>
                <w:b/>
              </w:rPr>
              <w:instrText xml:space="preserve"> REF _Ref404609606 \r \h </w:instrText>
            </w:r>
            <w:r w:rsidR="0052129A">
              <w:rPr>
                <w:b/>
              </w:rPr>
              <w:instrText xml:space="preserve"> \* MERGEFORMAT </w:instrText>
            </w:r>
            <w:r w:rsidRPr="0052129A">
              <w:rPr>
                <w:b/>
              </w:rPr>
            </w:r>
            <w:r w:rsidRPr="0052129A">
              <w:rPr>
                <w:b/>
              </w:rPr>
              <w:fldChar w:fldCharType="separate"/>
            </w:r>
            <w:r w:rsidR="007E11BC">
              <w:rPr>
                <w:b/>
              </w:rPr>
              <w:t>Schedule 1</w:t>
            </w:r>
            <w:r w:rsidRPr="0052129A">
              <w:rPr>
                <w:b/>
              </w:rPr>
              <w:fldChar w:fldCharType="end"/>
            </w:r>
            <w:r w:rsidR="00526BC1" w:rsidRPr="0052129A">
              <w:rPr>
                <w:b/>
              </w:rPr>
              <w:t xml:space="preserve"> </w:t>
            </w:r>
            <w:r>
              <w:fldChar w:fldCharType="begin"/>
            </w:r>
            <w:r>
              <w:instrText xml:space="preserve"> REF _Ref404609606 \h </w:instrText>
            </w:r>
            <w:r w:rsidR="00E6108C">
              <w:instrText xml:space="preserve"> \* MERGEFORMAT </w:instrText>
            </w:r>
            <w:r>
              <w:fldChar w:fldCharType="separate"/>
            </w:r>
            <w:r w:rsidR="007E11BC" w:rsidRPr="000D657C">
              <w:t xml:space="preserve">Tenderer </w:t>
            </w:r>
            <w:r w:rsidR="007E11BC" w:rsidRPr="00D03B8A">
              <w:t>Details</w:t>
            </w:r>
            <w:r>
              <w:fldChar w:fldCharType="end"/>
            </w:r>
            <w:r>
              <w:t xml:space="preserve"> </w:t>
            </w:r>
            <w:r w:rsidR="00BB2315" w:rsidRPr="00925D84">
              <w:t>completed?</w:t>
            </w:r>
          </w:p>
        </w:tc>
        <w:tc>
          <w:tcPr>
            <w:tcW w:w="712" w:type="pct"/>
            <w:vAlign w:val="center"/>
          </w:tcPr>
          <w:p w14:paraId="2B16BDC8" w14:textId="77777777" w:rsidR="00BB2315" w:rsidRPr="006773DC" w:rsidRDefault="00BB2315" w:rsidP="00BB2315">
            <w:pPr>
              <w:pStyle w:val="CSIRORFTTableText"/>
            </w:pPr>
          </w:p>
        </w:tc>
      </w:tr>
      <w:tr w:rsidR="00BB2315" w:rsidRPr="00925D84" w14:paraId="45A65776" w14:textId="77777777" w:rsidTr="00FE7C1B">
        <w:trPr>
          <w:trHeight w:val="567"/>
        </w:trPr>
        <w:tc>
          <w:tcPr>
            <w:tcW w:w="4288" w:type="pct"/>
            <w:vAlign w:val="center"/>
          </w:tcPr>
          <w:p w14:paraId="717D9F83" w14:textId="6185C557" w:rsidR="00BB2315" w:rsidRPr="00925D84" w:rsidRDefault="00925D84" w:rsidP="00E6108C">
            <w:pPr>
              <w:pStyle w:val="TableText"/>
              <w:spacing w:before="60" w:after="60" w:line="240" w:lineRule="auto"/>
            </w:pPr>
            <w:r w:rsidRPr="0052129A">
              <w:rPr>
                <w:b/>
              </w:rPr>
              <w:fldChar w:fldCharType="begin"/>
            </w:r>
            <w:r w:rsidRPr="0052129A">
              <w:rPr>
                <w:b/>
              </w:rPr>
              <w:instrText xml:space="preserve"> REF _Ref404608344 \r \h  \* MERGEFORMAT </w:instrText>
            </w:r>
            <w:r w:rsidRPr="0052129A">
              <w:rPr>
                <w:b/>
              </w:rPr>
            </w:r>
            <w:r w:rsidRPr="0052129A">
              <w:rPr>
                <w:b/>
              </w:rPr>
              <w:fldChar w:fldCharType="separate"/>
            </w:r>
            <w:r w:rsidR="007E11BC">
              <w:rPr>
                <w:b/>
              </w:rPr>
              <w:t>Schedule 2</w:t>
            </w:r>
            <w:r w:rsidRPr="0052129A">
              <w:rPr>
                <w:b/>
              </w:rPr>
              <w:fldChar w:fldCharType="end"/>
            </w:r>
            <w:r w:rsidRPr="00925D84">
              <w:t xml:space="preserve"> </w:t>
            </w:r>
            <w:r w:rsidRPr="00925D84">
              <w:fldChar w:fldCharType="begin"/>
            </w:r>
            <w:r w:rsidRPr="00925D84">
              <w:instrText xml:space="preserve"> REF _Ref404608344 \h  \* MERGEFORMAT </w:instrText>
            </w:r>
            <w:r w:rsidRPr="00925D84">
              <w:fldChar w:fldCharType="separate"/>
            </w:r>
            <w:r w:rsidR="007E11BC">
              <w:t>Executive Summary</w:t>
            </w:r>
            <w:r w:rsidRPr="00925D84">
              <w:fldChar w:fldCharType="end"/>
            </w:r>
            <w:r w:rsidR="008B7D3A">
              <w:t xml:space="preserve"> </w:t>
            </w:r>
            <w:r w:rsidR="00BB2315" w:rsidRPr="00925D84">
              <w:t>completed?</w:t>
            </w:r>
          </w:p>
        </w:tc>
        <w:tc>
          <w:tcPr>
            <w:tcW w:w="712" w:type="pct"/>
            <w:vAlign w:val="center"/>
          </w:tcPr>
          <w:p w14:paraId="7B5D4ED6" w14:textId="77777777" w:rsidR="00BB2315" w:rsidRPr="00925D84" w:rsidRDefault="00BB2315" w:rsidP="00925D84">
            <w:pPr>
              <w:pStyle w:val="TableText"/>
            </w:pPr>
          </w:p>
        </w:tc>
      </w:tr>
      <w:tr w:rsidR="00BB2315" w14:paraId="50C9D09C" w14:textId="77777777" w:rsidTr="00FE7C1B">
        <w:trPr>
          <w:trHeight w:val="567"/>
        </w:trPr>
        <w:tc>
          <w:tcPr>
            <w:tcW w:w="4288" w:type="pct"/>
            <w:vAlign w:val="center"/>
          </w:tcPr>
          <w:p w14:paraId="19761D1D" w14:textId="4490B3BD" w:rsidR="00BB2315" w:rsidRPr="00925D84" w:rsidRDefault="008D651E" w:rsidP="00E6108C">
            <w:pPr>
              <w:pStyle w:val="TableText"/>
              <w:spacing w:before="60" w:after="60" w:line="240" w:lineRule="auto"/>
            </w:pPr>
            <w:r w:rsidRPr="0052129A">
              <w:rPr>
                <w:b/>
              </w:rPr>
              <w:fldChar w:fldCharType="begin"/>
            </w:r>
            <w:r w:rsidRPr="0052129A">
              <w:rPr>
                <w:b/>
              </w:rPr>
              <w:instrText xml:space="preserve"> REF _Ref404609710 \r \h </w:instrText>
            </w:r>
            <w:r w:rsidR="0052129A">
              <w:rPr>
                <w:b/>
              </w:rPr>
              <w:instrText xml:space="preserve"> \* MERGEFORMAT </w:instrText>
            </w:r>
            <w:r w:rsidRPr="0052129A">
              <w:rPr>
                <w:b/>
              </w:rPr>
            </w:r>
            <w:r w:rsidRPr="0052129A">
              <w:rPr>
                <w:b/>
              </w:rPr>
              <w:fldChar w:fldCharType="separate"/>
            </w:r>
            <w:r w:rsidR="007E11BC">
              <w:rPr>
                <w:b/>
              </w:rPr>
              <w:t>Schedule 3</w:t>
            </w:r>
            <w:r w:rsidRPr="0052129A">
              <w:rPr>
                <w:b/>
              </w:rPr>
              <w:fldChar w:fldCharType="end"/>
            </w:r>
            <w:r>
              <w:t xml:space="preserve"> </w:t>
            </w:r>
            <w:r>
              <w:fldChar w:fldCharType="begin"/>
            </w:r>
            <w:r>
              <w:instrText xml:space="preserve"> REF _Ref404609710 \h </w:instrText>
            </w:r>
            <w:r w:rsidR="00E6108C">
              <w:instrText xml:space="preserve"> \* MERGEFORMAT </w:instrText>
            </w:r>
            <w:r>
              <w:fldChar w:fldCharType="separate"/>
            </w:r>
            <w:r w:rsidR="007E11BC" w:rsidRPr="008D651E">
              <w:t>Response to Statement of Requirement</w:t>
            </w:r>
            <w:r>
              <w:fldChar w:fldCharType="end"/>
            </w:r>
            <w:r>
              <w:t xml:space="preserve"> </w:t>
            </w:r>
            <w:r w:rsidR="00BB2315" w:rsidRPr="00925D84">
              <w:t>completed?</w:t>
            </w:r>
          </w:p>
        </w:tc>
        <w:tc>
          <w:tcPr>
            <w:tcW w:w="712" w:type="pct"/>
            <w:vAlign w:val="center"/>
          </w:tcPr>
          <w:p w14:paraId="6347B3CE" w14:textId="77777777" w:rsidR="00BB2315" w:rsidRPr="006773DC" w:rsidRDefault="00BB2315" w:rsidP="00BB2315">
            <w:pPr>
              <w:pStyle w:val="CSIRORFTTableText"/>
            </w:pPr>
          </w:p>
        </w:tc>
      </w:tr>
      <w:tr w:rsidR="00BB2315" w14:paraId="08D2EFCF" w14:textId="77777777" w:rsidTr="00FE7C1B">
        <w:trPr>
          <w:trHeight w:val="567"/>
        </w:trPr>
        <w:tc>
          <w:tcPr>
            <w:tcW w:w="4288" w:type="pct"/>
            <w:vAlign w:val="center"/>
          </w:tcPr>
          <w:p w14:paraId="6954C44A" w14:textId="17D427DB" w:rsidR="00BB2315" w:rsidRPr="00925D84" w:rsidRDefault="00F64FAC" w:rsidP="00E6108C">
            <w:pPr>
              <w:pStyle w:val="TableText"/>
              <w:spacing w:before="60" w:after="60" w:line="240" w:lineRule="auto"/>
            </w:pPr>
            <w:r>
              <w:rPr>
                <w:b/>
              </w:rPr>
              <w:fldChar w:fldCharType="begin"/>
            </w:r>
            <w:r>
              <w:rPr>
                <w:b/>
              </w:rPr>
              <w:instrText xml:space="preserve"> REF _Ref179973326 \r \h </w:instrText>
            </w:r>
            <w:r w:rsidR="00E6108C">
              <w:rPr>
                <w:b/>
              </w:rPr>
              <w:instrText xml:space="preserve"> \* MERGEFORMAT </w:instrText>
            </w:r>
            <w:r>
              <w:rPr>
                <w:b/>
              </w:rPr>
            </w:r>
            <w:r>
              <w:rPr>
                <w:b/>
              </w:rPr>
              <w:fldChar w:fldCharType="separate"/>
            </w:r>
            <w:r w:rsidR="007E11BC">
              <w:rPr>
                <w:b/>
              </w:rPr>
              <w:t>Schedule 4</w:t>
            </w:r>
            <w:r>
              <w:rPr>
                <w:b/>
              </w:rPr>
              <w:fldChar w:fldCharType="end"/>
            </w:r>
            <w:r>
              <w:rPr>
                <w:b/>
              </w:rPr>
              <w:t xml:space="preserve"> </w:t>
            </w:r>
            <w:r>
              <w:rPr>
                <w:b/>
              </w:rPr>
              <w:fldChar w:fldCharType="begin"/>
            </w:r>
            <w:r>
              <w:rPr>
                <w:b/>
              </w:rPr>
              <w:instrText xml:space="preserve"> REF _Ref179973335 \h </w:instrText>
            </w:r>
            <w:r w:rsidR="00E6108C">
              <w:rPr>
                <w:b/>
              </w:rPr>
              <w:instrText xml:space="preserve"> \* MERGEFORMAT </w:instrText>
            </w:r>
            <w:r>
              <w:rPr>
                <w:b/>
              </w:rPr>
            </w:r>
            <w:r>
              <w:rPr>
                <w:b/>
              </w:rPr>
              <w:fldChar w:fldCharType="separate"/>
            </w:r>
            <w:r w:rsidR="007E11BC">
              <w:t>Quality Management and Compliance</w:t>
            </w:r>
            <w:r>
              <w:rPr>
                <w:b/>
              </w:rPr>
              <w:fldChar w:fldCharType="end"/>
            </w:r>
            <w:r w:rsidR="00925D84" w:rsidRPr="0052129A">
              <w:rPr>
                <w:b/>
              </w:rPr>
              <w:t xml:space="preserve"> </w:t>
            </w:r>
            <w:r w:rsidR="00BB2315" w:rsidRPr="00925D84">
              <w:t>completed?</w:t>
            </w:r>
          </w:p>
        </w:tc>
        <w:tc>
          <w:tcPr>
            <w:tcW w:w="712" w:type="pct"/>
            <w:vAlign w:val="center"/>
          </w:tcPr>
          <w:p w14:paraId="73FB3FFE" w14:textId="77777777" w:rsidR="00BB2315" w:rsidRPr="006773DC" w:rsidRDefault="00BB2315" w:rsidP="00BB2315">
            <w:pPr>
              <w:pStyle w:val="CSIRORFTTableText"/>
            </w:pPr>
          </w:p>
        </w:tc>
      </w:tr>
      <w:tr w:rsidR="00BB2315" w14:paraId="7102C6D3" w14:textId="77777777" w:rsidTr="00FE7C1B">
        <w:trPr>
          <w:trHeight w:val="567"/>
        </w:trPr>
        <w:tc>
          <w:tcPr>
            <w:tcW w:w="4288" w:type="pct"/>
            <w:vAlign w:val="center"/>
          </w:tcPr>
          <w:p w14:paraId="1F46877B" w14:textId="2AFB2338" w:rsidR="00BB2315" w:rsidRPr="00925D84" w:rsidRDefault="00C02D50" w:rsidP="00E6108C">
            <w:pPr>
              <w:pStyle w:val="TableText"/>
              <w:spacing w:before="60" w:after="60" w:line="240" w:lineRule="auto"/>
            </w:pPr>
            <w:r w:rsidRPr="0052129A">
              <w:rPr>
                <w:b/>
              </w:rPr>
              <w:fldChar w:fldCharType="begin"/>
            </w:r>
            <w:r w:rsidRPr="0052129A">
              <w:rPr>
                <w:b/>
              </w:rPr>
              <w:instrText xml:space="preserve"> REF _Ref468433868 \r \h </w:instrText>
            </w:r>
            <w:r w:rsidR="0052129A">
              <w:rPr>
                <w:b/>
              </w:rPr>
              <w:instrText xml:space="preserve"> \* MERGEFORMAT </w:instrText>
            </w:r>
            <w:r w:rsidRPr="0052129A">
              <w:rPr>
                <w:b/>
              </w:rPr>
            </w:r>
            <w:r w:rsidRPr="0052129A">
              <w:rPr>
                <w:b/>
              </w:rPr>
              <w:fldChar w:fldCharType="separate"/>
            </w:r>
            <w:r w:rsidR="007E11BC">
              <w:rPr>
                <w:b/>
              </w:rPr>
              <w:t>Schedule 5</w:t>
            </w:r>
            <w:r w:rsidRPr="0052129A">
              <w:rPr>
                <w:b/>
              </w:rPr>
              <w:fldChar w:fldCharType="end"/>
            </w:r>
            <w:r>
              <w:t xml:space="preserve"> </w:t>
            </w:r>
            <w:r w:rsidR="00B95A9B">
              <w:t>Corporate Viability</w:t>
            </w:r>
            <w:r w:rsidR="00BB2315" w:rsidRPr="00925D84">
              <w:t xml:space="preserve"> completed?</w:t>
            </w:r>
          </w:p>
        </w:tc>
        <w:tc>
          <w:tcPr>
            <w:tcW w:w="712" w:type="pct"/>
            <w:vAlign w:val="center"/>
          </w:tcPr>
          <w:p w14:paraId="6FC844C2" w14:textId="77777777" w:rsidR="00BB2315" w:rsidRPr="006773DC" w:rsidRDefault="00BB2315" w:rsidP="00BB2315">
            <w:pPr>
              <w:pStyle w:val="CSIRORFTTableText"/>
            </w:pPr>
          </w:p>
        </w:tc>
      </w:tr>
      <w:tr w:rsidR="00BB2315" w14:paraId="14BEF72B" w14:textId="77777777" w:rsidTr="00FE7C1B">
        <w:trPr>
          <w:trHeight w:val="567"/>
        </w:trPr>
        <w:tc>
          <w:tcPr>
            <w:tcW w:w="4288" w:type="pct"/>
            <w:vAlign w:val="center"/>
          </w:tcPr>
          <w:p w14:paraId="129292B4" w14:textId="5EA32A10" w:rsidR="00BB2315" w:rsidRPr="00925D84" w:rsidRDefault="00925D84" w:rsidP="00E6108C">
            <w:pPr>
              <w:pStyle w:val="TableText"/>
              <w:spacing w:before="60" w:after="60" w:line="240" w:lineRule="auto"/>
            </w:pPr>
            <w:r w:rsidRPr="0052129A">
              <w:rPr>
                <w:b/>
              </w:rPr>
              <w:fldChar w:fldCharType="begin"/>
            </w:r>
            <w:r w:rsidRPr="0052129A">
              <w:rPr>
                <w:b/>
              </w:rPr>
              <w:instrText xml:space="preserve"> REF _Ref401650802 \r \h  \* MERGEFORMAT </w:instrText>
            </w:r>
            <w:r w:rsidRPr="0052129A">
              <w:rPr>
                <w:b/>
              </w:rPr>
            </w:r>
            <w:r w:rsidRPr="0052129A">
              <w:rPr>
                <w:b/>
              </w:rPr>
              <w:fldChar w:fldCharType="separate"/>
            </w:r>
            <w:r w:rsidR="007E11BC">
              <w:rPr>
                <w:b/>
              </w:rPr>
              <w:t>Schedule 6</w:t>
            </w:r>
            <w:r w:rsidRPr="0052129A">
              <w:rPr>
                <w:b/>
              </w:rPr>
              <w:fldChar w:fldCharType="end"/>
            </w:r>
            <w:r w:rsidRPr="00925D84">
              <w:t xml:space="preserve"> </w:t>
            </w:r>
            <w:r w:rsidRPr="00925D84">
              <w:fldChar w:fldCharType="begin"/>
            </w:r>
            <w:r w:rsidRPr="00925D84">
              <w:instrText xml:space="preserve"> REF _Ref401650802 \h  \* MERGEFORMAT </w:instrText>
            </w:r>
            <w:r w:rsidRPr="00925D84">
              <w:fldChar w:fldCharType="separate"/>
            </w:r>
            <w:r w:rsidR="007E11BC">
              <w:t>Statement of Compliance</w:t>
            </w:r>
            <w:r w:rsidRPr="00925D84">
              <w:fldChar w:fldCharType="end"/>
            </w:r>
            <w:r w:rsidR="00BB2315" w:rsidRPr="00925D84">
              <w:t xml:space="preserve"> completed?</w:t>
            </w:r>
          </w:p>
        </w:tc>
        <w:tc>
          <w:tcPr>
            <w:tcW w:w="712" w:type="pct"/>
            <w:vAlign w:val="center"/>
          </w:tcPr>
          <w:p w14:paraId="1C12B538" w14:textId="77777777" w:rsidR="00BB2315" w:rsidRPr="006773DC" w:rsidRDefault="00BB2315" w:rsidP="00BB2315">
            <w:pPr>
              <w:pStyle w:val="CSIRORFTTableText"/>
            </w:pPr>
          </w:p>
        </w:tc>
      </w:tr>
      <w:tr w:rsidR="00BB2315" w14:paraId="091A4855" w14:textId="77777777" w:rsidTr="00FE7C1B">
        <w:trPr>
          <w:trHeight w:val="567"/>
        </w:trPr>
        <w:tc>
          <w:tcPr>
            <w:tcW w:w="4288" w:type="pct"/>
            <w:vAlign w:val="center"/>
          </w:tcPr>
          <w:p w14:paraId="7D1CED95" w14:textId="466013EF" w:rsidR="00BB2315" w:rsidRPr="00925D84" w:rsidRDefault="00925D84" w:rsidP="00E6108C">
            <w:pPr>
              <w:pStyle w:val="TableText"/>
              <w:spacing w:before="60" w:after="60" w:line="240" w:lineRule="auto"/>
            </w:pPr>
            <w:r w:rsidRPr="0052129A">
              <w:rPr>
                <w:b/>
              </w:rPr>
              <w:fldChar w:fldCharType="begin"/>
            </w:r>
            <w:r w:rsidRPr="0052129A">
              <w:rPr>
                <w:b/>
              </w:rPr>
              <w:instrText xml:space="preserve"> REF _Ref401650803 \r \h  \* MERGEFORMAT </w:instrText>
            </w:r>
            <w:r w:rsidRPr="0052129A">
              <w:rPr>
                <w:b/>
              </w:rPr>
            </w:r>
            <w:r w:rsidRPr="0052129A">
              <w:rPr>
                <w:b/>
              </w:rPr>
              <w:fldChar w:fldCharType="separate"/>
            </w:r>
            <w:r w:rsidR="007E11BC">
              <w:rPr>
                <w:b/>
              </w:rPr>
              <w:t>Schedule 7</w:t>
            </w:r>
            <w:r w:rsidRPr="0052129A">
              <w:rPr>
                <w:b/>
              </w:rPr>
              <w:fldChar w:fldCharType="end"/>
            </w:r>
            <w:r w:rsidRPr="0052129A">
              <w:rPr>
                <w:b/>
              </w:rPr>
              <w:t xml:space="preserve"> </w:t>
            </w:r>
            <w:r w:rsidRPr="00925D84">
              <w:fldChar w:fldCharType="begin"/>
            </w:r>
            <w:r w:rsidRPr="00925D84">
              <w:instrText xml:space="preserve"> REF _Ref401650803 \h  \* MERGEFORMAT </w:instrText>
            </w:r>
            <w:r w:rsidRPr="00925D84">
              <w:fldChar w:fldCharType="separate"/>
            </w:r>
            <w:r w:rsidR="007E11BC">
              <w:t>Pricing</w:t>
            </w:r>
            <w:r w:rsidRPr="00925D84">
              <w:fldChar w:fldCharType="end"/>
            </w:r>
            <w:r w:rsidR="00BB2315" w:rsidRPr="00925D84">
              <w:t xml:space="preserve"> completed?</w:t>
            </w:r>
          </w:p>
          <w:p w14:paraId="59D35979" w14:textId="77777777" w:rsidR="00BB2315" w:rsidRPr="00925D84" w:rsidRDefault="00BB2315" w:rsidP="00E6108C">
            <w:pPr>
              <w:pStyle w:val="TableText"/>
              <w:spacing w:before="60" w:after="60" w:line="240" w:lineRule="auto"/>
            </w:pPr>
            <w:r w:rsidRPr="00925D84">
              <w:t xml:space="preserve">The Pricing Tables have been completed in accordance with the instructions, including ensuring that all </w:t>
            </w:r>
            <w:r w:rsidR="008A0185">
              <w:t>pricing is</w:t>
            </w:r>
            <w:r w:rsidRPr="00925D84">
              <w:t xml:space="preserve"> stated in Australian dollars and GST inclusive?</w:t>
            </w:r>
          </w:p>
        </w:tc>
        <w:tc>
          <w:tcPr>
            <w:tcW w:w="712" w:type="pct"/>
            <w:vAlign w:val="center"/>
          </w:tcPr>
          <w:p w14:paraId="1C1C69F9" w14:textId="77777777" w:rsidR="00BB2315" w:rsidRPr="006773DC" w:rsidRDefault="00BB2315" w:rsidP="00BB2315">
            <w:pPr>
              <w:pStyle w:val="CSIRORFTTableText"/>
            </w:pPr>
          </w:p>
        </w:tc>
      </w:tr>
      <w:tr w:rsidR="00BB2315" w14:paraId="4A8F053A" w14:textId="77777777" w:rsidTr="00FE7C1B">
        <w:trPr>
          <w:trHeight w:val="567"/>
        </w:trPr>
        <w:tc>
          <w:tcPr>
            <w:tcW w:w="4288" w:type="pct"/>
            <w:vAlign w:val="center"/>
          </w:tcPr>
          <w:p w14:paraId="5055944F" w14:textId="47D13013" w:rsidR="00BB2315" w:rsidRPr="00925D84" w:rsidRDefault="00BB2315" w:rsidP="00E6108C">
            <w:pPr>
              <w:pStyle w:val="TableText"/>
              <w:spacing w:before="60" w:after="60" w:line="240" w:lineRule="auto"/>
            </w:pPr>
            <w:r w:rsidRPr="0052129A">
              <w:rPr>
                <w:b/>
              </w:rPr>
              <w:fldChar w:fldCharType="begin"/>
            </w:r>
            <w:r w:rsidRPr="0052129A">
              <w:rPr>
                <w:b/>
              </w:rPr>
              <w:instrText xml:space="preserve"> REF _Ref401650804 \r \h  \* MERGEFORMAT </w:instrText>
            </w:r>
            <w:r w:rsidRPr="0052129A">
              <w:rPr>
                <w:b/>
              </w:rPr>
            </w:r>
            <w:r w:rsidRPr="0052129A">
              <w:rPr>
                <w:b/>
              </w:rPr>
              <w:fldChar w:fldCharType="separate"/>
            </w:r>
            <w:r w:rsidR="007E11BC">
              <w:rPr>
                <w:b/>
              </w:rPr>
              <w:t>Schedule 8</w:t>
            </w:r>
            <w:r w:rsidRPr="0052129A">
              <w:rPr>
                <w:b/>
              </w:rPr>
              <w:fldChar w:fldCharType="end"/>
            </w:r>
            <w:r w:rsidRPr="00925D84">
              <w:t xml:space="preserve"> </w:t>
            </w:r>
            <w:r w:rsidRPr="00925D84">
              <w:fldChar w:fldCharType="begin"/>
            </w:r>
            <w:r w:rsidRPr="00925D84">
              <w:instrText xml:space="preserve"> REF _Ref401650804 \h  \* MERGEFORMAT </w:instrText>
            </w:r>
            <w:r w:rsidRPr="00925D84">
              <w:fldChar w:fldCharType="separate"/>
            </w:r>
            <w:r w:rsidR="007E11BC" w:rsidRPr="0023455D">
              <w:t>Acknowledgements</w:t>
            </w:r>
            <w:r w:rsidRPr="00925D84">
              <w:fldChar w:fldCharType="end"/>
            </w:r>
            <w:r w:rsidRPr="00925D84">
              <w:t xml:space="preserve"> completed?</w:t>
            </w:r>
          </w:p>
        </w:tc>
        <w:tc>
          <w:tcPr>
            <w:tcW w:w="712" w:type="pct"/>
            <w:vAlign w:val="center"/>
          </w:tcPr>
          <w:p w14:paraId="7E2773B6" w14:textId="77777777" w:rsidR="00BB2315" w:rsidRPr="006773DC" w:rsidRDefault="00BB2315" w:rsidP="00BB2315">
            <w:pPr>
              <w:pStyle w:val="CSIRORFTTableText"/>
            </w:pPr>
          </w:p>
        </w:tc>
      </w:tr>
      <w:tr w:rsidR="00BB2315" w14:paraId="6A0B2257" w14:textId="77777777" w:rsidTr="00FE7C1B">
        <w:trPr>
          <w:trHeight w:val="567"/>
        </w:trPr>
        <w:tc>
          <w:tcPr>
            <w:tcW w:w="4288" w:type="pct"/>
            <w:vAlign w:val="center"/>
          </w:tcPr>
          <w:p w14:paraId="6BC86280" w14:textId="0144D541" w:rsidR="00BB2315" w:rsidRPr="00925D84" w:rsidRDefault="00BB2315" w:rsidP="00E6108C">
            <w:pPr>
              <w:pStyle w:val="TableText"/>
              <w:spacing w:before="60" w:after="60" w:line="240" w:lineRule="auto"/>
            </w:pPr>
            <w:r w:rsidRPr="0052129A">
              <w:rPr>
                <w:b/>
              </w:rPr>
              <w:fldChar w:fldCharType="begin"/>
            </w:r>
            <w:r w:rsidRPr="0052129A">
              <w:rPr>
                <w:b/>
              </w:rPr>
              <w:instrText xml:space="preserve"> REF _Ref401650807 \r \h  \* MERGEFORMAT </w:instrText>
            </w:r>
            <w:r w:rsidRPr="0052129A">
              <w:rPr>
                <w:b/>
              </w:rPr>
            </w:r>
            <w:r w:rsidRPr="0052129A">
              <w:rPr>
                <w:b/>
              </w:rPr>
              <w:fldChar w:fldCharType="separate"/>
            </w:r>
            <w:r w:rsidR="007E11BC">
              <w:rPr>
                <w:b/>
              </w:rPr>
              <w:t>Schedule 9</w:t>
            </w:r>
            <w:r w:rsidRPr="0052129A">
              <w:rPr>
                <w:b/>
              </w:rPr>
              <w:fldChar w:fldCharType="end"/>
            </w:r>
            <w:r w:rsidRPr="0052129A">
              <w:rPr>
                <w:b/>
              </w:rPr>
              <w:t xml:space="preserve"> </w:t>
            </w:r>
            <w:r w:rsidRPr="00925D84">
              <w:fldChar w:fldCharType="begin"/>
            </w:r>
            <w:r w:rsidRPr="00925D84">
              <w:instrText xml:space="preserve"> REF _Ref401650807 \h  \* MERGEFORMAT </w:instrText>
            </w:r>
            <w:r w:rsidRPr="00925D84">
              <w:fldChar w:fldCharType="separate"/>
            </w:r>
            <w:r w:rsidR="007E11BC" w:rsidRPr="0023455D">
              <w:t>Tender Response Documents</w:t>
            </w:r>
            <w:r w:rsidRPr="00925D84">
              <w:fldChar w:fldCharType="end"/>
            </w:r>
            <w:r w:rsidRPr="00925D84">
              <w:t xml:space="preserve"> completed?</w:t>
            </w:r>
          </w:p>
        </w:tc>
        <w:tc>
          <w:tcPr>
            <w:tcW w:w="712" w:type="pct"/>
            <w:vAlign w:val="center"/>
          </w:tcPr>
          <w:p w14:paraId="0177BFF1" w14:textId="77777777" w:rsidR="00BB2315" w:rsidRPr="006773DC" w:rsidRDefault="00BB2315" w:rsidP="00BB2315">
            <w:pPr>
              <w:pStyle w:val="CSIRORFTTableText"/>
            </w:pPr>
          </w:p>
        </w:tc>
      </w:tr>
      <w:tr w:rsidR="00BB2315" w14:paraId="2D97579A" w14:textId="77777777" w:rsidTr="00FE7C1B">
        <w:trPr>
          <w:trHeight w:val="567"/>
        </w:trPr>
        <w:tc>
          <w:tcPr>
            <w:tcW w:w="4288" w:type="pct"/>
            <w:vAlign w:val="center"/>
          </w:tcPr>
          <w:p w14:paraId="483160BD" w14:textId="5A50E1AC" w:rsidR="00BB2315" w:rsidRPr="00925D84" w:rsidRDefault="00BB2315" w:rsidP="00E6108C">
            <w:pPr>
              <w:pStyle w:val="TableText"/>
              <w:spacing w:before="60" w:after="60" w:line="240" w:lineRule="auto"/>
            </w:pPr>
            <w:r w:rsidRPr="0052129A">
              <w:rPr>
                <w:b/>
              </w:rPr>
              <w:fldChar w:fldCharType="begin"/>
            </w:r>
            <w:r w:rsidRPr="0052129A">
              <w:rPr>
                <w:b/>
              </w:rPr>
              <w:instrText xml:space="preserve"> REF _Ref401650809 \r \h  \* MERGEFORMAT </w:instrText>
            </w:r>
            <w:r w:rsidRPr="0052129A">
              <w:rPr>
                <w:b/>
              </w:rPr>
            </w:r>
            <w:r w:rsidRPr="0052129A">
              <w:rPr>
                <w:b/>
              </w:rPr>
              <w:fldChar w:fldCharType="separate"/>
            </w:r>
            <w:r w:rsidR="007E11BC">
              <w:rPr>
                <w:b/>
              </w:rPr>
              <w:t>Schedule 10</w:t>
            </w:r>
            <w:r w:rsidRPr="0052129A">
              <w:rPr>
                <w:b/>
              </w:rPr>
              <w:fldChar w:fldCharType="end"/>
            </w:r>
            <w:r w:rsidRPr="0052129A">
              <w:rPr>
                <w:b/>
              </w:rPr>
              <w:t xml:space="preserve"> </w:t>
            </w:r>
            <w:r w:rsidRPr="00925D84">
              <w:fldChar w:fldCharType="begin"/>
            </w:r>
            <w:r w:rsidRPr="00925D84">
              <w:instrText xml:space="preserve"> REF _Ref401650809 \h  \* MERGEFORMAT </w:instrText>
            </w:r>
            <w:r w:rsidRPr="00925D84">
              <w:fldChar w:fldCharType="separate"/>
            </w:r>
            <w:r w:rsidR="007E11BC">
              <w:t>Tenderer’s Deed</w:t>
            </w:r>
            <w:r w:rsidRPr="00925D84">
              <w:fldChar w:fldCharType="end"/>
            </w:r>
            <w:r w:rsidR="001A1BAC">
              <w:t xml:space="preserve"> Poll</w:t>
            </w:r>
            <w:r w:rsidRPr="00925D84">
              <w:t xml:space="preserve"> completed?</w:t>
            </w:r>
          </w:p>
          <w:p w14:paraId="2958FEA4" w14:textId="77777777" w:rsidR="00BB2315" w:rsidRPr="00925D84" w:rsidRDefault="00BB2315" w:rsidP="00E6108C">
            <w:pPr>
              <w:pStyle w:val="TableText"/>
              <w:spacing w:before="60" w:after="60" w:line="240" w:lineRule="auto"/>
            </w:pPr>
            <w:r w:rsidRPr="00925D84">
              <w:t xml:space="preserve">The Tenderer’s Deed </w:t>
            </w:r>
            <w:r w:rsidR="00352FC9">
              <w:t xml:space="preserve">Poll </w:t>
            </w:r>
            <w:r w:rsidRPr="00925D84">
              <w:t>is made by an individual with the authority to bind the Tenderer?</w:t>
            </w:r>
          </w:p>
        </w:tc>
        <w:tc>
          <w:tcPr>
            <w:tcW w:w="712" w:type="pct"/>
            <w:vAlign w:val="center"/>
          </w:tcPr>
          <w:p w14:paraId="562D9419" w14:textId="77777777" w:rsidR="00BB2315" w:rsidRPr="006773DC" w:rsidRDefault="00BB2315" w:rsidP="00BB2315">
            <w:pPr>
              <w:pStyle w:val="CSIRORFTTableText"/>
            </w:pPr>
          </w:p>
        </w:tc>
      </w:tr>
    </w:tbl>
    <w:p w14:paraId="22088497" w14:textId="77777777" w:rsidR="002B13BD" w:rsidRDefault="002B13BD" w:rsidP="000A3795">
      <w:pPr>
        <w:pStyle w:val="SP-Heading1"/>
        <w:sectPr w:rsidR="002B13BD" w:rsidSect="008E2A64">
          <w:headerReference w:type="default" r:id="rId20"/>
          <w:footerReference w:type="default" r:id="rId21"/>
          <w:pgSz w:w="11906" w:h="16838"/>
          <w:pgMar w:top="1440" w:right="1440" w:bottom="1440" w:left="1440" w:header="567" w:footer="454" w:gutter="0"/>
          <w:pgNumType w:start="3"/>
          <w:cols w:space="708"/>
          <w:docGrid w:linePitch="360"/>
        </w:sectPr>
      </w:pPr>
      <w:bookmarkStart w:id="7" w:name="_Toc402864920"/>
    </w:p>
    <w:p w14:paraId="3BD35FEF" w14:textId="77777777" w:rsidR="00BB2315" w:rsidRPr="00AC4A1C" w:rsidRDefault="00BB2315" w:rsidP="000A3795">
      <w:pPr>
        <w:pStyle w:val="SP-Heading1"/>
      </w:pPr>
      <w:r>
        <w:lastRenderedPageBreak/>
        <w:t>Tender Response Schedules - Instructions</w:t>
      </w:r>
      <w:bookmarkEnd w:id="5"/>
      <w:bookmarkEnd w:id="6"/>
      <w:bookmarkEnd w:id="7"/>
    </w:p>
    <w:p w14:paraId="37142DD0" w14:textId="77777777" w:rsidR="00BB2315" w:rsidRPr="00111A5E" w:rsidRDefault="00BB2315" w:rsidP="00111A5E">
      <w:pPr>
        <w:pStyle w:val="SP-Heading11"/>
      </w:pPr>
      <w:bookmarkStart w:id="8" w:name="_Toc402864921"/>
      <w:r w:rsidRPr="00111A5E">
        <w:t>Response Schedules</w:t>
      </w:r>
      <w:bookmarkEnd w:id="8"/>
    </w:p>
    <w:p w14:paraId="1C2E642C" w14:textId="77777777" w:rsidR="00BB2315" w:rsidRDefault="00BB2315" w:rsidP="00111A5E">
      <w:pPr>
        <w:pStyle w:val="SP-Heading111"/>
      </w:pPr>
      <w:r>
        <w:t>The structure of the Tender Response Form is as follows:</w:t>
      </w:r>
    </w:p>
    <w:p w14:paraId="3AC5BD22" w14:textId="7DD24FD8" w:rsidR="00BB2315" w:rsidRPr="0052129A" w:rsidRDefault="008D651E" w:rsidP="00FD4A86">
      <w:pPr>
        <w:pStyle w:val="Heading3notnumbered"/>
        <w:ind w:left="1134"/>
        <w:rPr>
          <w:b w:val="0"/>
        </w:rPr>
      </w:pPr>
      <w:r>
        <w:fldChar w:fldCharType="begin"/>
      </w:r>
      <w:r>
        <w:instrText xml:space="preserve"> REF _Ref404609606 \r \h </w:instrText>
      </w:r>
      <w:r>
        <w:fldChar w:fldCharType="separate"/>
      </w:r>
      <w:r w:rsidR="007E11BC">
        <w:t>Schedule 1</w:t>
      </w:r>
      <w:r>
        <w:fldChar w:fldCharType="end"/>
      </w:r>
      <w:r>
        <w:t xml:space="preserve"> </w:t>
      </w:r>
      <w:r w:rsidR="005D20EE">
        <w:tab/>
      </w:r>
      <w:r w:rsidRPr="0052129A">
        <w:rPr>
          <w:b w:val="0"/>
        </w:rPr>
        <w:fldChar w:fldCharType="begin"/>
      </w:r>
      <w:r w:rsidRPr="0052129A">
        <w:rPr>
          <w:b w:val="0"/>
        </w:rPr>
        <w:instrText xml:space="preserve"> REF _Ref404609606 \h </w:instrText>
      </w:r>
      <w:r w:rsidR="0052129A">
        <w:rPr>
          <w:b w:val="0"/>
        </w:rPr>
        <w:instrText xml:space="preserve"> \* MERGEFORMAT </w:instrText>
      </w:r>
      <w:r w:rsidRPr="0052129A">
        <w:rPr>
          <w:b w:val="0"/>
        </w:rPr>
      </w:r>
      <w:r w:rsidRPr="0052129A">
        <w:rPr>
          <w:b w:val="0"/>
        </w:rPr>
        <w:fldChar w:fldCharType="separate"/>
      </w:r>
      <w:r w:rsidR="007E11BC" w:rsidRPr="007E11BC">
        <w:rPr>
          <w:b w:val="0"/>
        </w:rPr>
        <w:t>Tenderer Details</w:t>
      </w:r>
      <w:r w:rsidRPr="0052129A">
        <w:rPr>
          <w:b w:val="0"/>
        </w:rPr>
        <w:fldChar w:fldCharType="end"/>
      </w:r>
    </w:p>
    <w:p w14:paraId="4EF59053" w14:textId="274DDB50" w:rsidR="00925D84" w:rsidRPr="0052129A" w:rsidRDefault="00925D84" w:rsidP="00FD4A86">
      <w:pPr>
        <w:pStyle w:val="Heading3notnumbered"/>
        <w:ind w:left="1134"/>
        <w:rPr>
          <w:b w:val="0"/>
        </w:rPr>
      </w:pPr>
      <w:r>
        <w:fldChar w:fldCharType="begin"/>
      </w:r>
      <w:r>
        <w:instrText xml:space="preserve"> REF _Ref404608344 \r \h  \* MERGEFORMAT </w:instrText>
      </w:r>
      <w:r>
        <w:fldChar w:fldCharType="separate"/>
      </w:r>
      <w:r w:rsidR="007E11BC">
        <w:t>Schedule 2</w:t>
      </w:r>
      <w:r>
        <w:fldChar w:fldCharType="end"/>
      </w:r>
      <w:r>
        <w:t xml:space="preserve"> </w:t>
      </w:r>
      <w:r w:rsidR="005D20EE">
        <w:tab/>
      </w:r>
      <w:r w:rsidRPr="0052129A">
        <w:rPr>
          <w:b w:val="0"/>
        </w:rPr>
        <w:fldChar w:fldCharType="begin"/>
      </w:r>
      <w:r w:rsidRPr="0052129A">
        <w:rPr>
          <w:b w:val="0"/>
        </w:rPr>
        <w:instrText xml:space="preserve"> REF _Ref404608344 \h  \* MERGEFORMAT </w:instrText>
      </w:r>
      <w:r w:rsidRPr="0052129A">
        <w:rPr>
          <w:b w:val="0"/>
        </w:rPr>
      </w:r>
      <w:r w:rsidRPr="0052129A">
        <w:rPr>
          <w:b w:val="0"/>
        </w:rPr>
        <w:fldChar w:fldCharType="separate"/>
      </w:r>
      <w:r w:rsidR="007E11BC" w:rsidRPr="007E11BC">
        <w:rPr>
          <w:b w:val="0"/>
        </w:rPr>
        <w:t>Executive Summary</w:t>
      </w:r>
      <w:r w:rsidRPr="0052129A">
        <w:rPr>
          <w:b w:val="0"/>
        </w:rPr>
        <w:fldChar w:fldCharType="end"/>
      </w:r>
    </w:p>
    <w:p w14:paraId="3DAEAB3A" w14:textId="6492553D" w:rsidR="008D651E" w:rsidRPr="0052129A" w:rsidRDefault="008D651E" w:rsidP="00FD4A86">
      <w:pPr>
        <w:pStyle w:val="Heading3notnumbered"/>
        <w:ind w:left="1134"/>
        <w:rPr>
          <w:b w:val="0"/>
        </w:rPr>
      </w:pPr>
      <w:r>
        <w:fldChar w:fldCharType="begin"/>
      </w:r>
      <w:r>
        <w:instrText xml:space="preserve"> REF _Ref404609710 \r \h </w:instrText>
      </w:r>
      <w:r>
        <w:fldChar w:fldCharType="separate"/>
      </w:r>
      <w:r w:rsidR="007E11BC">
        <w:t>Schedule 3</w:t>
      </w:r>
      <w:r>
        <w:fldChar w:fldCharType="end"/>
      </w:r>
      <w:r>
        <w:t xml:space="preserve"> </w:t>
      </w:r>
      <w:r w:rsidR="005D20EE">
        <w:tab/>
      </w:r>
      <w:r w:rsidRPr="0052129A">
        <w:rPr>
          <w:b w:val="0"/>
        </w:rPr>
        <w:fldChar w:fldCharType="begin"/>
      </w:r>
      <w:r w:rsidRPr="0052129A">
        <w:rPr>
          <w:b w:val="0"/>
        </w:rPr>
        <w:instrText xml:space="preserve"> REF _Ref404609710 \h </w:instrText>
      </w:r>
      <w:r w:rsidR="0052129A">
        <w:rPr>
          <w:b w:val="0"/>
        </w:rPr>
        <w:instrText xml:space="preserve"> \* MERGEFORMAT </w:instrText>
      </w:r>
      <w:r w:rsidRPr="0052129A">
        <w:rPr>
          <w:b w:val="0"/>
        </w:rPr>
      </w:r>
      <w:r w:rsidRPr="0052129A">
        <w:rPr>
          <w:b w:val="0"/>
        </w:rPr>
        <w:fldChar w:fldCharType="separate"/>
      </w:r>
      <w:r w:rsidR="007E11BC" w:rsidRPr="007E11BC">
        <w:rPr>
          <w:b w:val="0"/>
        </w:rPr>
        <w:t>Response to Statement of Requirement</w:t>
      </w:r>
      <w:r w:rsidRPr="0052129A">
        <w:rPr>
          <w:b w:val="0"/>
        </w:rPr>
        <w:fldChar w:fldCharType="end"/>
      </w:r>
    </w:p>
    <w:p w14:paraId="70EB9933" w14:textId="489F6FD9" w:rsidR="008A05B0" w:rsidRPr="008A05B0" w:rsidRDefault="008A05B0" w:rsidP="00FD4A86">
      <w:pPr>
        <w:pStyle w:val="Heading3notnumbered"/>
        <w:ind w:left="1134"/>
        <w:rPr>
          <w:b w:val="0"/>
          <w:bCs/>
        </w:rPr>
      </w:pPr>
      <w:r>
        <w:fldChar w:fldCharType="begin"/>
      </w:r>
      <w:r>
        <w:instrText xml:space="preserve"> REF _Ref179973425 \r \h </w:instrText>
      </w:r>
      <w:r>
        <w:fldChar w:fldCharType="separate"/>
      </w:r>
      <w:r w:rsidR="007E11BC">
        <w:t>Schedule 4</w:t>
      </w:r>
      <w:r>
        <w:fldChar w:fldCharType="end"/>
      </w:r>
      <w:r>
        <w:tab/>
      </w:r>
      <w:r>
        <w:tab/>
      </w:r>
      <w:r w:rsidRPr="008A05B0">
        <w:rPr>
          <w:b w:val="0"/>
          <w:bCs/>
        </w:rPr>
        <w:fldChar w:fldCharType="begin"/>
      </w:r>
      <w:r w:rsidRPr="008A05B0">
        <w:rPr>
          <w:b w:val="0"/>
          <w:bCs/>
        </w:rPr>
        <w:instrText xml:space="preserve"> REF _Ref179973434 \h </w:instrText>
      </w:r>
      <w:r>
        <w:rPr>
          <w:b w:val="0"/>
          <w:bCs/>
        </w:rPr>
        <w:instrText xml:space="preserve"> \* MERGEFORMAT </w:instrText>
      </w:r>
      <w:r w:rsidRPr="008A05B0">
        <w:rPr>
          <w:b w:val="0"/>
          <w:bCs/>
        </w:rPr>
      </w:r>
      <w:r w:rsidRPr="008A05B0">
        <w:rPr>
          <w:b w:val="0"/>
          <w:bCs/>
        </w:rPr>
        <w:fldChar w:fldCharType="separate"/>
      </w:r>
      <w:r w:rsidR="007E11BC" w:rsidRPr="007E11BC">
        <w:rPr>
          <w:b w:val="0"/>
          <w:bCs/>
        </w:rPr>
        <w:t>Quality Management and Compliance</w:t>
      </w:r>
      <w:r w:rsidRPr="008A05B0">
        <w:rPr>
          <w:b w:val="0"/>
          <w:bCs/>
        </w:rPr>
        <w:fldChar w:fldCharType="end"/>
      </w:r>
    </w:p>
    <w:p w14:paraId="19611E29" w14:textId="5C3A1500" w:rsidR="00925D84" w:rsidRPr="0052129A" w:rsidRDefault="0036603F" w:rsidP="00FD4A86">
      <w:pPr>
        <w:pStyle w:val="Heading3notnumbered"/>
        <w:ind w:left="1134"/>
        <w:rPr>
          <w:b w:val="0"/>
        </w:rPr>
      </w:pPr>
      <w:r>
        <w:fldChar w:fldCharType="begin"/>
      </w:r>
      <w:r>
        <w:instrText xml:space="preserve"> REF _Ref2685325 \r \h </w:instrText>
      </w:r>
      <w:r>
        <w:fldChar w:fldCharType="separate"/>
      </w:r>
      <w:r w:rsidR="007E11BC">
        <w:t>Schedule 5</w:t>
      </w:r>
      <w:r>
        <w:fldChar w:fldCharType="end"/>
      </w:r>
      <w:r w:rsidR="00925D84">
        <w:t xml:space="preserve"> </w:t>
      </w:r>
      <w:r w:rsidR="005D20EE">
        <w:tab/>
      </w:r>
      <w:r w:rsidR="00E7328E" w:rsidRPr="00E7328E">
        <w:rPr>
          <w:b w:val="0"/>
        </w:rPr>
        <w:fldChar w:fldCharType="begin"/>
      </w:r>
      <w:r w:rsidR="00E7328E" w:rsidRPr="00E7328E">
        <w:rPr>
          <w:b w:val="0"/>
        </w:rPr>
        <w:instrText xml:space="preserve"> REF _Ref112674672 \h  \* MERGEFORMAT </w:instrText>
      </w:r>
      <w:r w:rsidR="00E7328E" w:rsidRPr="00E7328E">
        <w:rPr>
          <w:b w:val="0"/>
        </w:rPr>
      </w:r>
      <w:r w:rsidR="00E7328E" w:rsidRPr="00E7328E">
        <w:rPr>
          <w:b w:val="0"/>
        </w:rPr>
        <w:fldChar w:fldCharType="separate"/>
      </w:r>
      <w:r w:rsidR="007E11BC" w:rsidRPr="007E11BC">
        <w:rPr>
          <w:b w:val="0"/>
        </w:rPr>
        <w:t>Corporate Viability</w:t>
      </w:r>
      <w:r w:rsidR="00E7328E" w:rsidRPr="00E7328E">
        <w:rPr>
          <w:b w:val="0"/>
        </w:rPr>
        <w:fldChar w:fldCharType="end"/>
      </w:r>
    </w:p>
    <w:p w14:paraId="3DCEBC46" w14:textId="4FF417C3" w:rsidR="00BB2315" w:rsidRPr="0052129A" w:rsidRDefault="00BB2315" w:rsidP="00FD4A86">
      <w:pPr>
        <w:pStyle w:val="Heading3notnumbered"/>
        <w:ind w:left="1134"/>
        <w:rPr>
          <w:b w:val="0"/>
        </w:rPr>
      </w:pPr>
      <w:r w:rsidRPr="0023455D">
        <w:fldChar w:fldCharType="begin"/>
      </w:r>
      <w:r w:rsidRPr="0023455D">
        <w:instrText xml:space="preserve"> REF _Ref401650802 \r \h </w:instrText>
      </w:r>
      <w:r>
        <w:instrText xml:space="preserve"> \* MERGEFORMAT </w:instrText>
      </w:r>
      <w:r w:rsidRPr="0023455D">
        <w:fldChar w:fldCharType="separate"/>
      </w:r>
      <w:r w:rsidR="007E11BC">
        <w:t>Schedule 6</w:t>
      </w:r>
      <w:r w:rsidRPr="0023455D">
        <w:fldChar w:fldCharType="end"/>
      </w:r>
      <w:r w:rsidRPr="0023455D">
        <w:t xml:space="preserve"> </w:t>
      </w:r>
      <w:r w:rsidR="005D20EE">
        <w:tab/>
      </w:r>
      <w:r w:rsidRPr="0052129A">
        <w:rPr>
          <w:b w:val="0"/>
        </w:rPr>
        <w:fldChar w:fldCharType="begin"/>
      </w:r>
      <w:r w:rsidRPr="0052129A">
        <w:rPr>
          <w:b w:val="0"/>
        </w:rPr>
        <w:instrText xml:space="preserve"> REF _Ref401650802 \h  \* MERGEFORMAT </w:instrText>
      </w:r>
      <w:r w:rsidRPr="0052129A">
        <w:rPr>
          <w:b w:val="0"/>
        </w:rPr>
      </w:r>
      <w:r w:rsidRPr="0052129A">
        <w:rPr>
          <w:b w:val="0"/>
        </w:rPr>
        <w:fldChar w:fldCharType="separate"/>
      </w:r>
      <w:r w:rsidR="007E11BC" w:rsidRPr="007E11BC">
        <w:rPr>
          <w:b w:val="0"/>
        </w:rPr>
        <w:t>Statement of Compliance</w:t>
      </w:r>
      <w:r w:rsidRPr="0052129A">
        <w:rPr>
          <w:b w:val="0"/>
        </w:rPr>
        <w:fldChar w:fldCharType="end"/>
      </w:r>
    </w:p>
    <w:p w14:paraId="3F1997CE" w14:textId="0CA6CFFD" w:rsidR="00BB2315" w:rsidRPr="0023455D" w:rsidRDefault="00BB2315" w:rsidP="00FD4A86">
      <w:pPr>
        <w:pStyle w:val="Heading3notnumbered"/>
        <w:ind w:left="1134"/>
      </w:pPr>
      <w:r w:rsidRPr="0023455D">
        <w:fldChar w:fldCharType="begin"/>
      </w:r>
      <w:r w:rsidRPr="0023455D">
        <w:instrText xml:space="preserve"> REF _Ref401650803 \r \h </w:instrText>
      </w:r>
      <w:r>
        <w:instrText xml:space="preserve"> \* MERGEFORMAT </w:instrText>
      </w:r>
      <w:r w:rsidRPr="0023455D">
        <w:fldChar w:fldCharType="separate"/>
      </w:r>
      <w:r w:rsidR="007E11BC">
        <w:t>Schedule 7</w:t>
      </w:r>
      <w:r w:rsidRPr="0023455D">
        <w:fldChar w:fldCharType="end"/>
      </w:r>
      <w:r w:rsidRPr="0023455D">
        <w:t xml:space="preserve"> </w:t>
      </w:r>
      <w:r w:rsidR="005D20EE">
        <w:tab/>
      </w:r>
      <w:r w:rsidRPr="0052129A">
        <w:rPr>
          <w:b w:val="0"/>
        </w:rPr>
        <w:fldChar w:fldCharType="begin"/>
      </w:r>
      <w:r w:rsidRPr="0052129A">
        <w:rPr>
          <w:b w:val="0"/>
        </w:rPr>
        <w:instrText xml:space="preserve"> REF _Ref401650803 \h  \* MERGEFORMAT </w:instrText>
      </w:r>
      <w:r w:rsidRPr="0052129A">
        <w:rPr>
          <w:b w:val="0"/>
        </w:rPr>
      </w:r>
      <w:r w:rsidRPr="0052129A">
        <w:rPr>
          <w:b w:val="0"/>
        </w:rPr>
        <w:fldChar w:fldCharType="separate"/>
      </w:r>
      <w:r w:rsidR="007E11BC" w:rsidRPr="007E11BC">
        <w:rPr>
          <w:b w:val="0"/>
        </w:rPr>
        <w:t>Pricing</w:t>
      </w:r>
      <w:r w:rsidRPr="0052129A">
        <w:rPr>
          <w:b w:val="0"/>
        </w:rPr>
        <w:fldChar w:fldCharType="end"/>
      </w:r>
    </w:p>
    <w:p w14:paraId="53E19386" w14:textId="7F87D7D2" w:rsidR="00BB2315" w:rsidRPr="0023455D" w:rsidRDefault="00BB2315" w:rsidP="00FD4A86">
      <w:pPr>
        <w:pStyle w:val="Heading3notnumbered"/>
        <w:ind w:left="1134"/>
      </w:pPr>
      <w:r w:rsidRPr="0023455D">
        <w:fldChar w:fldCharType="begin"/>
      </w:r>
      <w:r w:rsidRPr="0023455D">
        <w:instrText xml:space="preserve"> REF _Ref401650804 \r \h </w:instrText>
      </w:r>
      <w:r>
        <w:instrText xml:space="preserve"> \* MERGEFORMAT </w:instrText>
      </w:r>
      <w:r w:rsidRPr="0023455D">
        <w:fldChar w:fldCharType="separate"/>
      </w:r>
      <w:r w:rsidR="007E11BC">
        <w:t>Schedule 8</w:t>
      </w:r>
      <w:r w:rsidRPr="0023455D">
        <w:fldChar w:fldCharType="end"/>
      </w:r>
      <w:r w:rsidRPr="0023455D">
        <w:t xml:space="preserve"> </w:t>
      </w:r>
      <w:r w:rsidR="005D20EE">
        <w:tab/>
      </w:r>
      <w:r w:rsidRPr="0052129A">
        <w:rPr>
          <w:b w:val="0"/>
        </w:rPr>
        <w:fldChar w:fldCharType="begin"/>
      </w:r>
      <w:r w:rsidRPr="0052129A">
        <w:rPr>
          <w:b w:val="0"/>
        </w:rPr>
        <w:instrText xml:space="preserve"> REF _Ref401650804 \h  \* MERGEFORMAT </w:instrText>
      </w:r>
      <w:r w:rsidRPr="0052129A">
        <w:rPr>
          <w:b w:val="0"/>
        </w:rPr>
      </w:r>
      <w:r w:rsidRPr="0052129A">
        <w:rPr>
          <w:b w:val="0"/>
        </w:rPr>
        <w:fldChar w:fldCharType="separate"/>
      </w:r>
      <w:r w:rsidR="007E11BC" w:rsidRPr="007E11BC">
        <w:rPr>
          <w:b w:val="0"/>
        </w:rPr>
        <w:t>Acknowledgements</w:t>
      </w:r>
      <w:r w:rsidRPr="0052129A">
        <w:rPr>
          <w:b w:val="0"/>
        </w:rPr>
        <w:fldChar w:fldCharType="end"/>
      </w:r>
    </w:p>
    <w:p w14:paraId="0FE565C8" w14:textId="27E954BF" w:rsidR="00BB2315" w:rsidRPr="0052129A" w:rsidRDefault="00BB2315" w:rsidP="00FD4A86">
      <w:pPr>
        <w:pStyle w:val="Heading3notnumbered"/>
        <w:ind w:left="1134"/>
        <w:rPr>
          <w:b w:val="0"/>
        </w:rPr>
      </w:pPr>
      <w:r w:rsidRPr="0023455D">
        <w:fldChar w:fldCharType="begin"/>
      </w:r>
      <w:r w:rsidRPr="0023455D">
        <w:instrText xml:space="preserve"> REF _Ref401650807 \r \h </w:instrText>
      </w:r>
      <w:r>
        <w:instrText xml:space="preserve"> \* MERGEFORMAT </w:instrText>
      </w:r>
      <w:r w:rsidRPr="0023455D">
        <w:fldChar w:fldCharType="separate"/>
      </w:r>
      <w:r w:rsidR="007E11BC">
        <w:t>Schedule 9</w:t>
      </w:r>
      <w:r w:rsidRPr="0023455D">
        <w:fldChar w:fldCharType="end"/>
      </w:r>
      <w:r w:rsidRPr="0023455D">
        <w:t xml:space="preserve"> </w:t>
      </w:r>
      <w:r w:rsidR="005D20EE">
        <w:tab/>
      </w:r>
      <w:r w:rsidRPr="0052129A">
        <w:rPr>
          <w:b w:val="0"/>
        </w:rPr>
        <w:fldChar w:fldCharType="begin"/>
      </w:r>
      <w:r w:rsidRPr="0052129A">
        <w:rPr>
          <w:b w:val="0"/>
        </w:rPr>
        <w:instrText xml:space="preserve"> REF _Ref401650807 \h  \* MERGEFORMAT </w:instrText>
      </w:r>
      <w:r w:rsidRPr="0052129A">
        <w:rPr>
          <w:b w:val="0"/>
        </w:rPr>
      </w:r>
      <w:r w:rsidRPr="0052129A">
        <w:rPr>
          <w:b w:val="0"/>
        </w:rPr>
        <w:fldChar w:fldCharType="separate"/>
      </w:r>
      <w:r w:rsidR="007E11BC" w:rsidRPr="007E11BC">
        <w:rPr>
          <w:b w:val="0"/>
        </w:rPr>
        <w:t>Tender Response Documents</w:t>
      </w:r>
      <w:r w:rsidRPr="0052129A">
        <w:rPr>
          <w:b w:val="0"/>
        </w:rPr>
        <w:fldChar w:fldCharType="end"/>
      </w:r>
    </w:p>
    <w:p w14:paraId="6E7E64EC" w14:textId="0E72A44B" w:rsidR="00BB2315" w:rsidRPr="0023455D" w:rsidRDefault="00BB2315" w:rsidP="00FD4A86">
      <w:pPr>
        <w:pStyle w:val="Heading3notnumbered"/>
        <w:ind w:left="1134"/>
      </w:pPr>
      <w:r w:rsidRPr="0023455D">
        <w:fldChar w:fldCharType="begin"/>
      </w:r>
      <w:r w:rsidRPr="0023455D">
        <w:instrText xml:space="preserve"> REF _Ref401650809 \r \h </w:instrText>
      </w:r>
      <w:r>
        <w:instrText xml:space="preserve"> \* MERGEFORMAT </w:instrText>
      </w:r>
      <w:r w:rsidRPr="0023455D">
        <w:fldChar w:fldCharType="separate"/>
      </w:r>
      <w:r w:rsidR="007E11BC">
        <w:t>Schedule 10</w:t>
      </w:r>
      <w:r w:rsidRPr="0023455D">
        <w:fldChar w:fldCharType="end"/>
      </w:r>
      <w:r w:rsidRPr="0023455D">
        <w:t xml:space="preserve"> </w:t>
      </w:r>
      <w:r w:rsidR="005D20EE">
        <w:tab/>
      </w:r>
      <w:r w:rsidR="008A05B0" w:rsidRPr="008A05B0">
        <w:rPr>
          <w:b w:val="0"/>
        </w:rPr>
        <w:fldChar w:fldCharType="begin"/>
      </w:r>
      <w:r w:rsidR="008A05B0" w:rsidRPr="008A05B0">
        <w:rPr>
          <w:b w:val="0"/>
        </w:rPr>
        <w:instrText xml:space="preserve"> REF _Ref179973472 \h  \* MERGEFORMAT </w:instrText>
      </w:r>
      <w:r w:rsidR="008A05B0" w:rsidRPr="008A05B0">
        <w:rPr>
          <w:b w:val="0"/>
        </w:rPr>
      </w:r>
      <w:r w:rsidR="008A05B0" w:rsidRPr="008A05B0">
        <w:rPr>
          <w:b w:val="0"/>
        </w:rPr>
        <w:fldChar w:fldCharType="separate"/>
      </w:r>
      <w:r w:rsidR="007E11BC" w:rsidRPr="007E11BC">
        <w:rPr>
          <w:b w:val="0"/>
        </w:rPr>
        <w:t>Tenderer’s Deed Poll</w:t>
      </w:r>
      <w:r w:rsidR="008A05B0" w:rsidRPr="008A05B0">
        <w:rPr>
          <w:b w:val="0"/>
        </w:rPr>
        <w:fldChar w:fldCharType="end"/>
      </w:r>
    </w:p>
    <w:p w14:paraId="01F2A594" w14:textId="77777777" w:rsidR="00BB2315" w:rsidRPr="00111A5E" w:rsidRDefault="00BB2315" w:rsidP="00111A5E">
      <w:pPr>
        <w:pStyle w:val="SP-Heading11"/>
      </w:pPr>
      <w:bookmarkStart w:id="9" w:name="_Toc402864922"/>
      <w:r w:rsidRPr="00111A5E">
        <w:t>RFT Response Instructions</w:t>
      </w:r>
      <w:bookmarkStart w:id="10" w:name="_Toc314208559"/>
      <w:bookmarkStart w:id="11" w:name="_Toc314211795"/>
      <w:bookmarkStart w:id="12" w:name="_Toc334704526"/>
      <w:r w:rsidRPr="00111A5E">
        <w:t xml:space="preserve"> for Completion</w:t>
      </w:r>
      <w:bookmarkEnd w:id="9"/>
      <w:bookmarkEnd w:id="10"/>
      <w:bookmarkEnd w:id="11"/>
      <w:bookmarkEnd w:id="12"/>
    </w:p>
    <w:p w14:paraId="54C6CB59" w14:textId="77777777" w:rsidR="00BB2315" w:rsidRDefault="00BB2315" w:rsidP="00111A5E">
      <w:pPr>
        <w:pStyle w:val="SP-Heading111"/>
      </w:pPr>
      <w:r>
        <w:t xml:space="preserve">The information you provide in this RFT Response will be considered in evaluating your organisation’s proven ability to meet the CSIRO requirements. </w:t>
      </w:r>
    </w:p>
    <w:p w14:paraId="6973F218" w14:textId="77777777" w:rsidR="00BB2315" w:rsidRDefault="00BB2315" w:rsidP="00111A5E">
      <w:pPr>
        <w:pStyle w:val="SP-Heading111"/>
      </w:pPr>
      <w:r>
        <w:t>Provide clear, concise information so as to demonstrate to the evaluation panel your ability to meet CSIRO’s requirements to a high standard.</w:t>
      </w:r>
    </w:p>
    <w:tbl>
      <w:tblPr>
        <w:tblW w:w="4531" w:type="pct"/>
        <w:tblInd w:w="846" w:type="dxa"/>
        <w:tblBorders>
          <w:top w:val="single" w:sz="4" w:space="0" w:color="auto"/>
          <w:left w:val="single" w:sz="4" w:space="0" w:color="auto"/>
          <w:bottom w:val="single" w:sz="4" w:space="0" w:color="auto"/>
          <w:right w:val="single" w:sz="4" w:space="0" w:color="auto"/>
        </w:tblBorders>
        <w:shd w:val="clear" w:color="auto" w:fill="00A9CE"/>
        <w:tblLook w:val="04A0" w:firstRow="1" w:lastRow="0" w:firstColumn="1" w:lastColumn="0" w:noHBand="0" w:noVBand="1"/>
      </w:tblPr>
      <w:tblGrid>
        <w:gridCol w:w="8170"/>
      </w:tblGrid>
      <w:tr w:rsidR="00BB2315" w:rsidRPr="006773DC" w14:paraId="6FBA4342" w14:textId="77777777" w:rsidTr="00CA20E0">
        <w:tc>
          <w:tcPr>
            <w:tcW w:w="5000" w:type="pct"/>
            <w:shd w:val="clear" w:color="auto" w:fill="2DCCD3"/>
          </w:tcPr>
          <w:p w14:paraId="201B6E9E" w14:textId="77777777" w:rsidR="00BB2315" w:rsidRDefault="00BB2315" w:rsidP="00434D2E">
            <w:pPr>
              <w:pStyle w:val="ColumnHeading"/>
              <w:keepNext/>
            </w:pPr>
            <w:r>
              <w:t>Instructions to Tenderer</w:t>
            </w:r>
          </w:p>
          <w:p w14:paraId="576F6C74" w14:textId="77777777" w:rsidR="00BB2315" w:rsidRPr="00BB2315" w:rsidRDefault="00BB2315" w:rsidP="00434D2E">
            <w:pPr>
              <w:pStyle w:val="RowHeading"/>
              <w:keepNext/>
              <w:rPr>
                <w:color w:val="FFFFFF" w:themeColor="background1"/>
              </w:rPr>
            </w:pPr>
            <w:r w:rsidRPr="00BB2315">
              <w:rPr>
                <w:color w:val="FFFFFF" w:themeColor="background1"/>
              </w:rPr>
              <w:t>Tenderers should note that in accordance with clause 5.1 of the RFT Head Document failure to satisfy a Mandatory Requirement will result in a Tender being set aside.</w:t>
            </w:r>
          </w:p>
          <w:p w14:paraId="68A07BCD" w14:textId="352428D1" w:rsidR="00BB2315" w:rsidRPr="006773DC" w:rsidRDefault="00BB2315" w:rsidP="00434D2E">
            <w:pPr>
              <w:pStyle w:val="RowHeading"/>
              <w:keepNext/>
            </w:pPr>
            <w:r w:rsidRPr="00BB2315">
              <w:rPr>
                <w:color w:val="FFFFFF" w:themeColor="background1"/>
              </w:rPr>
              <w:t xml:space="preserve">Clause </w:t>
            </w:r>
            <w:r w:rsidRPr="00BB2315">
              <w:rPr>
                <w:color w:val="FFFFFF" w:themeColor="background1"/>
              </w:rPr>
              <w:fldChar w:fldCharType="begin"/>
            </w:r>
            <w:r w:rsidRPr="00BB2315">
              <w:rPr>
                <w:color w:val="FFFFFF" w:themeColor="background1"/>
              </w:rPr>
              <w:instrText xml:space="preserve"> REF _Ref401667928 \r \h  \* MERGEFORMAT </w:instrText>
            </w:r>
            <w:r w:rsidRPr="00BB2315">
              <w:rPr>
                <w:color w:val="FFFFFF" w:themeColor="background1"/>
              </w:rPr>
            </w:r>
            <w:r w:rsidRPr="00BB2315">
              <w:rPr>
                <w:color w:val="FFFFFF" w:themeColor="background1"/>
              </w:rPr>
              <w:fldChar w:fldCharType="separate"/>
            </w:r>
            <w:r w:rsidR="007E11BC">
              <w:rPr>
                <w:color w:val="FFFFFF" w:themeColor="background1"/>
              </w:rPr>
              <w:t>2.2.3</w:t>
            </w:r>
            <w:r w:rsidRPr="00BB2315">
              <w:rPr>
                <w:color w:val="FFFFFF" w:themeColor="background1"/>
              </w:rPr>
              <w:fldChar w:fldCharType="end"/>
            </w:r>
            <w:r w:rsidRPr="00BB2315">
              <w:rPr>
                <w:color w:val="FFFFFF" w:themeColor="background1"/>
              </w:rPr>
              <w:t xml:space="preserve"> relates to compliance with Mandatory Requirement.</w:t>
            </w:r>
          </w:p>
        </w:tc>
      </w:tr>
    </w:tbl>
    <w:p w14:paraId="57B3285F" w14:textId="1E077B9C" w:rsidR="008D651E" w:rsidRDefault="00BB2315" w:rsidP="00111A5E">
      <w:pPr>
        <w:pStyle w:val="SP-Heading111"/>
      </w:pPr>
      <w:bookmarkStart w:id="13" w:name="_Ref401667928"/>
      <w:r>
        <w:t xml:space="preserve">The following instructions apply for completing </w:t>
      </w:r>
      <w:r w:rsidR="00E55CE1" w:rsidRPr="0052129A">
        <w:rPr>
          <w:b/>
        </w:rPr>
        <w:fldChar w:fldCharType="begin"/>
      </w:r>
      <w:r w:rsidR="00E55CE1" w:rsidRPr="0052129A">
        <w:rPr>
          <w:b/>
        </w:rPr>
        <w:instrText xml:space="preserve"> REF _Ref404609710 \r \h </w:instrText>
      </w:r>
      <w:r w:rsidR="0052129A">
        <w:rPr>
          <w:b/>
        </w:rPr>
        <w:instrText xml:space="preserve"> \* MERGEFORMAT </w:instrText>
      </w:r>
      <w:r w:rsidR="00E55CE1" w:rsidRPr="0052129A">
        <w:rPr>
          <w:b/>
        </w:rPr>
      </w:r>
      <w:r w:rsidR="00E55CE1" w:rsidRPr="0052129A">
        <w:rPr>
          <w:b/>
        </w:rPr>
        <w:fldChar w:fldCharType="separate"/>
      </w:r>
      <w:r w:rsidR="007E11BC">
        <w:rPr>
          <w:b/>
        </w:rPr>
        <w:t>Schedule 3</w:t>
      </w:r>
      <w:r w:rsidR="00E55CE1" w:rsidRPr="0052129A">
        <w:rPr>
          <w:b/>
        </w:rPr>
        <w:fldChar w:fldCharType="end"/>
      </w:r>
      <w:r w:rsidR="00E55CE1">
        <w:t xml:space="preserve"> </w:t>
      </w:r>
      <w:r w:rsidR="00E55CE1">
        <w:fldChar w:fldCharType="begin"/>
      </w:r>
      <w:r w:rsidR="00E55CE1">
        <w:instrText xml:space="preserve"> REF _Ref404609710 \h </w:instrText>
      </w:r>
      <w:r w:rsidR="00E55CE1">
        <w:fldChar w:fldCharType="separate"/>
      </w:r>
      <w:r w:rsidR="007E11BC" w:rsidRPr="008D651E">
        <w:t>Response to Statement of Requirement</w:t>
      </w:r>
      <w:r w:rsidR="00E55CE1">
        <w:fldChar w:fldCharType="end"/>
      </w:r>
      <w:r w:rsidR="00FD4A86">
        <w:t>.</w:t>
      </w:r>
      <w:r w:rsidR="008D651E">
        <w:t xml:space="preserve"> </w:t>
      </w:r>
    </w:p>
    <w:p w14:paraId="0F20A5D9" w14:textId="77777777" w:rsidR="00BB2315" w:rsidRDefault="00BB2315" w:rsidP="00111A5E">
      <w:pPr>
        <w:pStyle w:val="SP-Heading111"/>
      </w:pPr>
      <w:bookmarkStart w:id="14" w:name="_Ref6572959"/>
      <w:r>
        <w:t xml:space="preserve">Some requirements are </w:t>
      </w:r>
      <w:r w:rsidRPr="00FD4A86">
        <w:rPr>
          <w:b/>
        </w:rPr>
        <w:t>mandatory</w:t>
      </w:r>
      <w:r>
        <w:t xml:space="preserve"> (</w:t>
      </w:r>
      <w:r w:rsidRPr="00FD4A86">
        <w:rPr>
          <w:b/>
        </w:rPr>
        <w:t>Mandatory Requirement</w:t>
      </w:r>
      <w:r>
        <w:t>) and require a statement of compliance</w:t>
      </w:r>
      <w:r w:rsidR="007C76C5">
        <w:t>.</w:t>
      </w:r>
      <w:r w:rsidRPr="005E7528">
        <w:t xml:space="preserve"> </w:t>
      </w:r>
      <w:r w:rsidR="007C76C5">
        <w:t>S</w:t>
      </w:r>
      <w:r w:rsidRPr="005E7528">
        <w:t xml:space="preserve">elect the appropriate compliance statement from the </w:t>
      </w:r>
      <w:r w:rsidR="008406AB" w:rsidRPr="005E7528">
        <w:t>drop-down</w:t>
      </w:r>
      <w:r w:rsidRPr="005E7528">
        <w:t xml:space="preserve"> box.  The compliance status must be in accordance with the following rules:</w:t>
      </w:r>
      <w:bookmarkEnd w:id="13"/>
      <w:bookmarkEnd w:id="14"/>
    </w:p>
    <w:p w14:paraId="7287276F" w14:textId="77777777" w:rsidR="00BB2315" w:rsidRPr="00AC4A1C" w:rsidRDefault="00BB2315" w:rsidP="005900B5">
      <w:pPr>
        <w:pStyle w:val="SP-Headinga"/>
      </w:pPr>
      <w:r w:rsidRPr="00AC4A1C">
        <w:t xml:space="preserve"> “</w:t>
      </w:r>
      <w:r w:rsidRPr="00AC4A1C">
        <w:rPr>
          <w:b/>
          <w:bCs/>
        </w:rPr>
        <w:t>Comply</w:t>
      </w:r>
      <w:r w:rsidRPr="00AC4A1C">
        <w:t xml:space="preserve">” </w:t>
      </w:r>
      <w:r w:rsidRPr="005900B5">
        <w:t>means</w:t>
      </w:r>
      <w:r w:rsidRPr="00AC4A1C">
        <w:t>:</w:t>
      </w:r>
    </w:p>
    <w:p w14:paraId="4600B09B" w14:textId="77777777" w:rsidR="00BB2315" w:rsidRPr="00AC4A1C" w:rsidRDefault="00BB2315" w:rsidP="00FE7C1B">
      <w:pPr>
        <w:pStyle w:val="ListNumber31"/>
      </w:pPr>
      <w:r w:rsidRPr="00AC4A1C">
        <w:t>In the case of a clause which is of an informative nature only, that the clause has been read and understood</w:t>
      </w:r>
    </w:p>
    <w:p w14:paraId="2383F7B6" w14:textId="77777777" w:rsidR="00BB2315" w:rsidRPr="00AC4A1C" w:rsidRDefault="00BB2315" w:rsidP="00FE7C1B">
      <w:pPr>
        <w:pStyle w:val="ListNumber31"/>
      </w:pPr>
      <w:r w:rsidRPr="00AC4A1C">
        <w:t xml:space="preserve">In the case of a clause which specifies a requirement or characteristic of performance to be met by the </w:t>
      </w:r>
      <w:r>
        <w:t>Tenderer</w:t>
      </w:r>
      <w:r w:rsidRPr="00AC4A1C">
        <w:t xml:space="preserve">, that the </w:t>
      </w:r>
      <w:r>
        <w:t>Tenderer</w:t>
      </w:r>
      <w:r w:rsidRPr="00AC4A1C">
        <w:t xml:space="preserve"> is able to provide the requirement or characteristic of performance as specified and</w:t>
      </w:r>
    </w:p>
    <w:p w14:paraId="18C2CCF3" w14:textId="77777777" w:rsidR="00BB2315" w:rsidRPr="00AC4A1C" w:rsidRDefault="00BB2315" w:rsidP="00FE7C1B">
      <w:pPr>
        <w:pStyle w:val="ListNumber31"/>
      </w:pPr>
      <w:r w:rsidRPr="00AC4A1C">
        <w:t>In the case of a clause which imposes a condition, that the condition is agreed to.</w:t>
      </w:r>
    </w:p>
    <w:p w14:paraId="043D32DD" w14:textId="77777777" w:rsidR="00BB2315" w:rsidRPr="00AC4A1C" w:rsidRDefault="00BB2315" w:rsidP="005900B5">
      <w:pPr>
        <w:pStyle w:val="SP-Headinga"/>
      </w:pPr>
      <w:r w:rsidRPr="00AC4A1C">
        <w:rPr>
          <w:b/>
        </w:rPr>
        <w:t>“Does Not Comply</w:t>
      </w:r>
      <w:r w:rsidRPr="00AC4A1C">
        <w:t>” means the condition, characteristic or performance requirement in the clause is not substantially met.</w:t>
      </w:r>
    </w:p>
    <w:p w14:paraId="3AD4FEAF" w14:textId="4A020934" w:rsidR="00BB2315" w:rsidRDefault="00BB2315" w:rsidP="00111A5E">
      <w:pPr>
        <w:pStyle w:val="SP-Heading111"/>
      </w:pPr>
      <w:r>
        <w:lastRenderedPageBreak/>
        <w:t xml:space="preserve">A response required in accordance with </w:t>
      </w:r>
      <w:r w:rsidRPr="0052129A">
        <w:rPr>
          <w:b/>
        </w:rPr>
        <w:t xml:space="preserve">Clause </w:t>
      </w:r>
      <w:r w:rsidR="005D20EE">
        <w:rPr>
          <w:b/>
        </w:rPr>
        <w:fldChar w:fldCharType="begin"/>
      </w:r>
      <w:r w:rsidR="005D20EE">
        <w:rPr>
          <w:b/>
        </w:rPr>
        <w:instrText xml:space="preserve"> REF _Ref6572959 \r \h </w:instrText>
      </w:r>
      <w:r w:rsidR="005D20EE">
        <w:rPr>
          <w:b/>
        </w:rPr>
      </w:r>
      <w:r w:rsidR="005D20EE">
        <w:rPr>
          <w:b/>
        </w:rPr>
        <w:fldChar w:fldCharType="separate"/>
      </w:r>
      <w:r w:rsidR="007E11BC">
        <w:rPr>
          <w:b/>
        </w:rPr>
        <w:t>2.2.4</w:t>
      </w:r>
      <w:r w:rsidR="005D20EE">
        <w:rPr>
          <w:b/>
        </w:rPr>
        <w:fldChar w:fldCharType="end"/>
      </w:r>
      <w:r>
        <w:t xml:space="preserve"> is to be provided as per the example below.</w:t>
      </w:r>
    </w:p>
    <w:tbl>
      <w:tblPr>
        <w:tblW w:w="0" w:type="auto"/>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6186"/>
      </w:tblGrid>
      <w:tr w:rsidR="00BB2315" w:rsidRPr="00A644B0" w14:paraId="075FB652" w14:textId="77777777" w:rsidTr="00FE7C1B">
        <w:trPr>
          <w:trHeight w:val="510"/>
        </w:trPr>
        <w:tc>
          <w:tcPr>
            <w:tcW w:w="1984" w:type="dxa"/>
            <w:vAlign w:val="center"/>
          </w:tcPr>
          <w:p w14:paraId="183B5479" w14:textId="77777777" w:rsidR="00BB2315" w:rsidRPr="00A644B0" w:rsidRDefault="00BB2315" w:rsidP="00BB2315">
            <w:pPr>
              <w:pStyle w:val="TableText"/>
            </w:pPr>
            <w:r w:rsidRPr="00A644B0">
              <w:t>Comply</w:t>
            </w:r>
          </w:p>
        </w:tc>
        <w:tc>
          <w:tcPr>
            <w:tcW w:w="6186" w:type="dxa"/>
            <w:vAlign w:val="center"/>
          </w:tcPr>
          <w:p w14:paraId="372451B7" w14:textId="77777777" w:rsidR="00BB2315" w:rsidRPr="00A644B0" w:rsidRDefault="00BB2315" w:rsidP="00BB2315">
            <w:pPr>
              <w:pStyle w:val="TableText"/>
            </w:pPr>
            <w:r>
              <w:t>A description of how the Mandatory Requirement will be met should be provided to sufficiently demonstrate the Tenderers ability to meet the requirement.</w:t>
            </w:r>
          </w:p>
        </w:tc>
      </w:tr>
    </w:tbl>
    <w:p w14:paraId="7DE21D49" w14:textId="77777777" w:rsidR="00BB2315" w:rsidRPr="00AC4A1C" w:rsidRDefault="00BB2315" w:rsidP="00111A5E">
      <w:pPr>
        <w:pStyle w:val="SP-Heading111"/>
      </w:pPr>
      <w:r w:rsidRPr="00AC4A1C">
        <w:t xml:space="preserve">If a </w:t>
      </w:r>
      <w:r>
        <w:t>Tenderer</w:t>
      </w:r>
      <w:r w:rsidRPr="00AC4A1C">
        <w:t xml:space="preserve"> </w:t>
      </w:r>
      <w:r>
        <w:t xml:space="preserve">fails to provide a statement of </w:t>
      </w:r>
      <w:r w:rsidRPr="00AC4A1C">
        <w:t xml:space="preserve">compliance </w:t>
      </w:r>
      <w:r>
        <w:t>for a Mandatory Requirement</w:t>
      </w:r>
      <w:r w:rsidRPr="00AC4A1C">
        <w:t xml:space="preserve">, the </w:t>
      </w:r>
      <w:r>
        <w:t>Tenderer</w:t>
      </w:r>
      <w:r w:rsidRPr="00AC4A1C">
        <w:t xml:space="preserve"> </w:t>
      </w:r>
      <w:r>
        <w:t>will</w:t>
      </w:r>
      <w:r w:rsidRPr="00AC4A1C">
        <w:t xml:space="preserve"> be regarded as </w:t>
      </w:r>
      <w:r>
        <w:t>being non-compliant</w:t>
      </w:r>
      <w:r w:rsidRPr="00AC4A1C">
        <w:t>.</w:t>
      </w:r>
    </w:p>
    <w:p w14:paraId="668A6DE2" w14:textId="77777777" w:rsidR="00BB2315" w:rsidRPr="00AC4A1C" w:rsidRDefault="00BB2315" w:rsidP="00111A5E">
      <w:pPr>
        <w:pStyle w:val="SP-Heading111"/>
      </w:pPr>
      <w:r w:rsidRPr="00AC4A1C">
        <w:t xml:space="preserve">All other requirements are </w:t>
      </w:r>
      <w:r w:rsidR="00A22A09" w:rsidRPr="00AC4A1C">
        <w:rPr>
          <w:b/>
        </w:rPr>
        <w:t>desirable</w:t>
      </w:r>
      <w:r w:rsidR="00A22A09" w:rsidRPr="00AC4A1C">
        <w:t xml:space="preserve"> and</w:t>
      </w:r>
      <w:r w:rsidRPr="00AC4A1C">
        <w:t xml:space="preserve"> require a response in the form of an explanation.  Please keep answers brief and to the point. Where the requirement is to describe a component of your services, the answers should not exceed </w:t>
      </w:r>
      <w:r w:rsidRPr="00AC4A1C">
        <w:rPr>
          <w:b/>
        </w:rPr>
        <w:t>500 words</w:t>
      </w:r>
      <w:r w:rsidRPr="00AC4A1C">
        <w:t>, unless specifically stated in the answer box. If your answer exceeds the word count, please reference supporting documentation. Provide your response in the space as per the example below.</w:t>
      </w:r>
    </w:p>
    <w:tbl>
      <w:tblPr>
        <w:tblStyle w:val="CSRIORFTTableResponse"/>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0"/>
      </w:tblGrid>
      <w:tr w:rsidR="00637C0D" w:rsidRPr="00AC4A1C" w14:paraId="73003945" w14:textId="77777777" w:rsidTr="00637C0D">
        <w:tc>
          <w:tcPr>
            <w:tcW w:w="5000" w:type="pct"/>
          </w:tcPr>
          <w:p w14:paraId="67A65463" w14:textId="77777777" w:rsidR="00637C0D" w:rsidRPr="0031571E" w:rsidRDefault="00E6108C" w:rsidP="00E6108C">
            <w:pPr>
              <w:pStyle w:val="TableText"/>
              <w:spacing w:before="60" w:after="60" w:line="240" w:lineRule="auto"/>
            </w:pPr>
            <w:r w:rsidRPr="00422BFC">
              <w:rPr>
                <w:color w:val="0000FF"/>
              </w:rPr>
              <w:t>Insert details</w:t>
            </w:r>
          </w:p>
        </w:tc>
      </w:tr>
    </w:tbl>
    <w:p w14:paraId="6AA20E11" w14:textId="77777777" w:rsidR="00BB2315" w:rsidRPr="00C44C4E" w:rsidRDefault="00BB2315" w:rsidP="00111A5E">
      <w:pPr>
        <w:pStyle w:val="SP-Heading111"/>
        <w:rPr>
          <w:b/>
        </w:rPr>
      </w:pPr>
      <w:r w:rsidRPr="00AC4A1C">
        <w:t xml:space="preserve">All responses </w:t>
      </w:r>
      <w:r>
        <w:t>should</w:t>
      </w:r>
      <w:r w:rsidRPr="00AC4A1C">
        <w:t xml:space="preserve"> be input in the response document.  Exceptions only apply when the requirements specify a copy or an example of a document, in which case the attache</w:t>
      </w:r>
      <w:r>
        <w:t>d document must be referenced as per the example below.</w:t>
      </w:r>
    </w:p>
    <w:tbl>
      <w:tblPr>
        <w:tblStyle w:val="TableGrid"/>
        <w:tblW w:w="0" w:type="auto"/>
        <w:tblInd w:w="846" w:type="dxa"/>
        <w:tblLook w:val="04A0" w:firstRow="1" w:lastRow="0" w:firstColumn="1" w:lastColumn="0" w:noHBand="0" w:noVBand="1"/>
      </w:tblPr>
      <w:tblGrid>
        <w:gridCol w:w="1984"/>
        <w:gridCol w:w="6186"/>
      </w:tblGrid>
      <w:tr w:rsidR="00BB2315" w:rsidRPr="00C44C4E" w14:paraId="1B3A4FB5" w14:textId="77777777" w:rsidTr="00FE7C1B">
        <w:trPr>
          <w:trHeight w:val="510"/>
        </w:trPr>
        <w:tc>
          <w:tcPr>
            <w:tcW w:w="1984" w:type="dxa"/>
            <w:vAlign w:val="center"/>
          </w:tcPr>
          <w:p w14:paraId="660281B5" w14:textId="77777777" w:rsidR="00BB2315" w:rsidRPr="00C44C4E" w:rsidRDefault="00BB2315" w:rsidP="00BB2315">
            <w:pPr>
              <w:pStyle w:val="TableText"/>
            </w:pPr>
            <w:r>
              <w:t>Attachment Provided</w:t>
            </w:r>
          </w:p>
        </w:tc>
        <w:tc>
          <w:tcPr>
            <w:tcW w:w="6186" w:type="dxa"/>
            <w:vAlign w:val="center"/>
          </w:tcPr>
          <w:p w14:paraId="0936ED4D" w14:textId="77777777" w:rsidR="00BB2315" w:rsidRPr="00C44C4E" w:rsidRDefault="00BB2315" w:rsidP="00BB2315">
            <w:pPr>
              <w:pStyle w:val="TableText"/>
            </w:pPr>
            <w:r>
              <w:t xml:space="preserve">Filename and </w:t>
            </w:r>
            <w:r w:rsidRPr="00C44C4E">
              <w:t>description</w:t>
            </w:r>
            <w:r>
              <w:t xml:space="preserve"> of the document contents</w:t>
            </w:r>
          </w:p>
        </w:tc>
      </w:tr>
    </w:tbl>
    <w:p w14:paraId="27109717" w14:textId="77777777" w:rsidR="00BB2315" w:rsidRPr="00F06A53" w:rsidRDefault="00BB2315" w:rsidP="00111A5E">
      <w:pPr>
        <w:pStyle w:val="SP-Heading11"/>
      </w:pPr>
      <w:bookmarkStart w:id="15" w:name="_Toc402864923"/>
      <w:r w:rsidRPr="00F06A53">
        <w:t xml:space="preserve">Instructions for Completion of </w:t>
      </w:r>
      <w:r>
        <w:t xml:space="preserve">Microsoft </w:t>
      </w:r>
      <w:r w:rsidRPr="00F06A53">
        <w:t>Excel based Worksheets</w:t>
      </w:r>
      <w:bookmarkEnd w:id="15"/>
    </w:p>
    <w:p w14:paraId="42811A02" w14:textId="77777777" w:rsidR="00BB2315" w:rsidRDefault="00BB2315" w:rsidP="00111A5E">
      <w:pPr>
        <w:pStyle w:val="SP-Heading111"/>
      </w:pPr>
      <w:r>
        <w:t>When requested to complete responses in the Excel worksheets provided, please ensure:</w:t>
      </w:r>
    </w:p>
    <w:p w14:paraId="6DCF9198" w14:textId="77777777" w:rsidR="00BB2315" w:rsidRPr="00BB2315" w:rsidRDefault="00BB2315" w:rsidP="005900B5">
      <w:pPr>
        <w:pStyle w:val="SP-Headinga"/>
      </w:pPr>
      <w:r w:rsidRPr="00BB2315">
        <w:t xml:space="preserve">All </w:t>
      </w:r>
      <w:r w:rsidR="009C137A">
        <w:t>relevant</w:t>
      </w:r>
      <w:r w:rsidRPr="00BB2315">
        <w:t xml:space="preserve"> sections are completed by the Tenderer</w:t>
      </w:r>
    </w:p>
    <w:p w14:paraId="4F117060" w14:textId="77777777" w:rsidR="00BB2315" w:rsidRPr="00BB2315" w:rsidRDefault="00BB2315" w:rsidP="005900B5">
      <w:pPr>
        <w:pStyle w:val="SP-Headinga"/>
      </w:pPr>
      <w:r w:rsidRPr="00BB2315">
        <w:t xml:space="preserve">Compliance statements are completed using the </w:t>
      </w:r>
      <w:r w:rsidR="00973D87" w:rsidRPr="00BB2315">
        <w:t>drop-down</w:t>
      </w:r>
      <w:r w:rsidRPr="00BB2315">
        <w:t xml:space="preserve"> boxes</w:t>
      </w:r>
      <w:r w:rsidR="00637C0D">
        <w:t>.</w:t>
      </w:r>
    </w:p>
    <w:p w14:paraId="6B10EBF6" w14:textId="77777777" w:rsidR="00BB2315" w:rsidRPr="00AC4A1C" w:rsidRDefault="00BB2315" w:rsidP="00111A5E">
      <w:pPr>
        <w:pStyle w:val="SP-Heading111"/>
      </w:pPr>
      <w:r w:rsidRPr="00AC4A1C">
        <w:t>Please provide your responses in the answer boxes in this document.</w:t>
      </w:r>
    </w:p>
    <w:p w14:paraId="03393B73" w14:textId="77777777" w:rsidR="00BB2315" w:rsidRDefault="00BB2315" w:rsidP="00111A5E">
      <w:pPr>
        <w:pStyle w:val="SP-Heading111"/>
      </w:pPr>
      <w:r w:rsidRPr="00E14E7A">
        <w:t>Add detail/comment if necessary, using a maximum of 500 words in the spreadsheet. If more information is required, or if the information you wish to submit is contained in existing material you may have, you should attach the document and provide a ref</w:t>
      </w:r>
      <w:r>
        <w:t>e</w:t>
      </w:r>
      <w:r w:rsidRPr="00E14E7A">
        <w:t>rence to the document.</w:t>
      </w:r>
    </w:p>
    <w:p w14:paraId="45AA60A7" w14:textId="77777777" w:rsidR="00BB2315" w:rsidRDefault="00BB2315" w:rsidP="00111A5E">
      <w:pPr>
        <w:pStyle w:val="SP-Heading111"/>
      </w:pPr>
      <w:r>
        <w:t xml:space="preserve">Excel worksheets are password protected preventing any changes, other than the </w:t>
      </w:r>
      <w:r w:rsidR="00490B28">
        <w:t>relevant</w:t>
      </w:r>
      <w:r>
        <w:t xml:space="preserve"> areas for response. Please refrain from copying and pasting cells from another application where possible. If you do require to copy and paste, please be aware you will need to select the destination cell, t</w:t>
      </w:r>
      <w:r w:rsidRPr="00F06A53">
        <w:t>h</w:t>
      </w:r>
      <w:r>
        <w:t>en click into the format bar space at the top of the screen, and then click paste – to ensure the content adapts to the destination cell – and does not attempt to bring in source formatting.</w:t>
      </w:r>
    </w:p>
    <w:p w14:paraId="344AB126" w14:textId="77777777" w:rsidR="00BB2315" w:rsidRDefault="00BB2315" w:rsidP="00111A5E">
      <w:pPr>
        <w:pStyle w:val="SP-Heading11"/>
      </w:pPr>
      <w:bookmarkStart w:id="16" w:name="_Toc402864924"/>
      <w:r w:rsidRPr="00F06A53">
        <w:t xml:space="preserve">Instructions for Completion </w:t>
      </w:r>
      <w:r>
        <w:t>of Deed</w:t>
      </w:r>
      <w:bookmarkEnd w:id="16"/>
      <w:r w:rsidR="00352FC9">
        <w:t xml:space="preserve"> Poll</w:t>
      </w:r>
    </w:p>
    <w:p w14:paraId="307ADE6A" w14:textId="5771E342" w:rsidR="009B01DC" w:rsidRDefault="009B01DC" w:rsidP="00111A5E">
      <w:pPr>
        <w:pStyle w:val="SP-Heading111"/>
      </w:pPr>
      <w:r>
        <w:t>The Tenderer is to ensure that the Tenderer’s Deed</w:t>
      </w:r>
      <w:r w:rsidR="00352FC9">
        <w:t xml:space="preserve"> Poll</w:t>
      </w:r>
      <w:r>
        <w:t xml:space="preserve"> at </w:t>
      </w:r>
      <w:r w:rsidRPr="00637C0D">
        <w:rPr>
          <w:b/>
          <w:bCs/>
        </w:rPr>
        <w:fldChar w:fldCharType="begin"/>
      </w:r>
      <w:r w:rsidRPr="00637C0D">
        <w:rPr>
          <w:b/>
          <w:bCs/>
        </w:rPr>
        <w:instrText xml:space="preserve"> REF _Ref401650809 \r \h  \* MERGEFORMAT </w:instrText>
      </w:r>
      <w:r w:rsidRPr="00637C0D">
        <w:rPr>
          <w:b/>
          <w:bCs/>
        </w:rPr>
      </w:r>
      <w:r w:rsidRPr="00637C0D">
        <w:rPr>
          <w:b/>
          <w:bCs/>
        </w:rPr>
        <w:fldChar w:fldCharType="separate"/>
      </w:r>
      <w:r w:rsidR="007E11BC">
        <w:rPr>
          <w:b/>
          <w:bCs/>
        </w:rPr>
        <w:t>Schedule 10</w:t>
      </w:r>
      <w:r w:rsidRPr="00637C0D">
        <w:rPr>
          <w:b/>
          <w:bCs/>
        </w:rPr>
        <w:fldChar w:fldCharType="end"/>
      </w:r>
      <w:r>
        <w:t xml:space="preserve"> is completed in accordance with the requirements and </w:t>
      </w:r>
      <w:r w:rsidRPr="009B01DC">
        <w:t>instructions</w:t>
      </w:r>
      <w:r>
        <w:t xml:space="preserve"> set out in the relevant schedule.</w:t>
      </w:r>
    </w:p>
    <w:p w14:paraId="74B359A7" w14:textId="77777777" w:rsidR="009B01DC" w:rsidRDefault="009B01DC" w:rsidP="00111A5E">
      <w:pPr>
        <w:pStyle w:val="SP-Heading111"/>
      </w:pPr>
      <w:r>
        <w:t>The completed schedules are to be scanned and submitted as part of the Tender Response.</w:t>
      </w:r>
    </w:p>
    <w:p w14:paraId="1F835102" w14:textId="77777777" w:rsidR="00BB2315" w:rsidRDefault="00BB2315" w:rsidP="00111A5E">
      <w:pPr>
        <w:pStyle w:val="SP-Heading11"/>
      </w:pPr>
      <w:bookmarkStart w:id="17" w:name="_Toc402864925"/>
      <w:r>
        <w:lastRenderedPageBreak/>
        <w:t>Tender File Formats</w:t>
      </w:r>
      <w:r w:rsidR="008406AB">
        <w:t xml:space="preserve"> and</w:t>
      </w:r>
      <w:r>
        <w:t xml:space="preserve"> Naming Conventions </w:t>
      </w:r>
      <w:bookmarkEnd w:id="17"/>
    </w:p>
    <w:p w14:paraId="0BC77E97" w14:textId="77777777" w:rsidR="00BB2315" w:rsidRPr="009501EF" w:rsidRDefault="00BB2315" w:rsidP="00111A5E">
      <w:pPr>
        <w:pStyle w:val="SP-Heading111"/>
      </w:pPr>
      <w:r w:rsidRPr="009501EF">
        <w:t>Tenderers should</w:t>
      </w:r>
      <w:r w:rsidR="004647D1" w:rsidRPr="009501EF">
        <w:t xml:space="preserve"> save their Tender Response in </w:t>
      </w:r>
      <w:r w:rsidRPr="009501EF">
        <w:t>the following format/s only:</w:t>
      </w:r>
    </w:p>
    <w:p w14:paraId="7F50178E" w14:textId="77777777" w:rsidR="00BB2315" w:rsidRPr="009501EF" w:rsidRDefault="00BB2315" w:rsidP="005900B5">
      <w:pPr>
        <w:pStyle w:val="SP-Headinga"/>
      </w:pPr>
      <w:r w:rsidRPr="009501EF">
        <w:t>Microsoft Word version 2003 or above (.doc or .docx)</w:t>
      </w:r>
    </w:p>
    <w:p w14:paraId="3EA4A556" w14:textId="77777777" w:rsidR="00BB2315" w:rsidRPr="009501EF" w:rsidRDefault="00BB2315" w:rsidP="005900B5">
      <w:pPr>
        <w:pStyle w:val="SP-Headinga"/>
      </w:pPr>
      <w:r w:rsidRPr="009501EF">
        <w:t>Microsoft Excel version 2003 or above (.xls or .xlsx)</w:t>
      </w:r>
    </w:p>
    <w:p w14:paraId="4D67ACBB" w14:textId="77777777" w:rsidR="00BB2315" w:rsidRPr="009501EF" w:rsidRDefault="00BB2315" w:rsidP="005900B5">
      <w:pPr>
        <w:pStyle w:val="SP-Headinga"/>
      </w:pPr>
      <w:r w:rsidRPr="009501EF">
        <w:t xml:space="preserve">Adobe Acrobat format version 10 or above (.pdf). </w:t>
      </w:r>
    </w:p>
    <w:p w14:paraId="1D5A6FA2" w14:textId="77777777" w:rsidR="00BB2315" w:rsidRDefault="00BB2315" w:rsidP="00111A5E">
      <w:pPr>
        <w:pStyle w:val="SP-Heading111"/>
      </w:pPr>
      <w:r>
        <w:t>It is preferred that tenderers submit their non-pricing response in Adobe Acrobat (.pdf) format. Files may be compressed (.zip).</w:t>
      </w:r>
      <w:r w:rsidR="00C01D0E">
        <w:t xml:space="preserve"> Tenderers are not </w:t>
      </w:r>
      <w:r w:rsidR="008406AB">
        <w:t xml:space="preserve">to </w:t>
      </w:r>
      <w:r w:rsidR="00C01D0E">
        <w:t>use RAR files</w:t>
      </w:r>
      <w:r w:rsidR="002F5E15">
        <w:t xml:space="preserve"> (.rar)</w:t>
      </w:r>
      <w:r w:rsidR="00C01D0E">
        <w:t>.</w:t>
      </w:r>
    </w:p>
    <w:p w14:paraId="31794A55" w14:textId="77777777" w:rsidR="00BB2315" w:rsidRPr="00111A5E" w:rsidRDefault="00BB2315" w:rsidP="00111A5E">
      <w:pPr>
        <w:pStyle w:val="SP-Heading111"/>
      </w:pPr>
      <w:r w:rsidRPr="00111A5E">
        <w:t>The Tender Response filename/s:</w:t>
      </w:r>
    </w:p>
    <w:p w14:paraId="1525665D" w14:textId="77777777" w:rsidR="00752056" w:rsidRDefault="00BB2315" w:rsidP="005900B5">
      <w:pPr>
        <w:pStyle w:val="SP-Headinga"/>
      </w:pPr>
      <w:r>
        <w:t xml:space="preserve">should </w:t>
      </w:r>
      <w:r w:rsidR="00752056" w:rsidRPr="00752056">
        <w:rPr>
          <w:u w:val="single"/>
        </w:rPr>
        <w:t>not</w:t>
      </w:r>
      <w:r w:rsidR="00752056">
        <w:t xml:space="preserve"> include characters or symbols</w:t>
      </w:r>
    </w:p>
    <w:p w14:paraId="56D4BC33" w14:textId="77777777" w:rsidR="00BB2315" w:rsidRDefault="00752056" w:rsidP="005900B5">
      <w:pPr>
        <w:pStyle w:val="SP-Headinga"/>
      </w:pPr>
      <w:r>
        <w:t xml:space="preserve">should </w:t>
      </w:r>
      <w:r w:rsidR="00BB2315">
        <w:t xml:space="preserve">incorporate the Tenderer’s name </w:t>
      </w:r>
    </w:p>
    <w:p w14:paraId="3A44D621" w14:textId="77777777" w:rsidR="00752056" w:rsidRDefault="00BB2315" w:rsidP="005900B5">
      <w:pPr>
        <w:pStyle w:val="SP-Headinga"/>
      </w:pPr>
      <w:r>
        <w:t>should reflect the various parts of the bid they represent, where the tender response comprises multiple files</w:t>
      </w:r>
    </w:p>
    <w:p w14:paraId="7DD79583" w14:textId="77777777" w:rsidR="00BB2315" w:rsidRDefault="00752056" w:rsidP="005900B5">
      <w:pPr>
        <w:pStyle w:val="SP-Headinga"/>
      </w:pPr>
      <w:r>
        <w:t>should be short and succinct to avoid long file paths</w:t>
      </w:r>
      <w:r w:rsidR="00BB2315">
        <w:t xml:space="preserve">.        </w:t>
      </w:r>
    </w:p>
    <w:p w14:paraId="528FC783" w14:textId="77777777" w:rsidR="00BB2315" w:rsidRDefault="00BB2315" w:rsidP="00111A5E">
      <w:pPr>
        <w:pStyle w:val="SP-Heading111"/>
      </w:pPr>
      <w:r>
        <w:t>Adobe Acrobat security settings should be set to allow content copying (copy and paste) and printing of the pdf file.</w:t>
      </w:r>
    </w:p>
    <w:p w14:paraId="70E5CF6B" w14:textId="77777777" w:rsidR="00112FEA" w:rsidRPr="00112FEA" w:rsidRDefault="00112FEA" w:rsidP="00112FEA">
      <w:pPr>
        <w:sectPr w:rsidR="00112FEA" w:rsidRPr="00112FEA" w:rsidSect="0091100B">
          <w:pgSz w:w="11906" w:h="16838"/>
          <w:pgMar w:top="1440" w:right="1440" w:bottom="1440" w:left="1440" w:header="567" w:footer="454" w:gutter="0"/>
          <w:cols w:space="708"/>
          <w:docGrid w:linePitch="360"/>
        </w:sectPr>
      </w:pPr>
      <w:bookmarkStart w:id="18" w:name="_Ref401650791"/>
      <w:bookmarkStart w:id="19" w:name="_Toc402864926"/>
    </w:p>
    <w:p w14:paraId="3B532C1D" w14:textId="77777777" w:rsidR="00BB2315" w:rsidRPr="000D657C" w:rsidRDefault="00BB2315" w:rsidP="007C76C5">
      <w:pPr>
        <w:pStyle w:val="SP-ScheduleHeading1"/>
      </w:pPr>
      <w:bookmarkStart w:id="20" w:name="_Ref404609606"/>
      <w:bookmarkStart w:id="21" w:name="_Toc468369681"/>
      <w:bookmarkStart w:id="22" w:name="_Toc2684544"/>
      <w:bookmarkStart w:id="23" w:name="_Toc235093895"/>
      <w:r w:rsidRPr="000D657C">
        <w:lastRenderedPageBreak/>
        <w:t xml:space="preserve">Tenderer </w:t>
      </w:r>
      <w:r w:rsidRPr="00D03B8A">
        <w:t>Details</w:t>
      </w:r>
      <w:bookmarkEnd w:id="18"/>
      <w:bookmarkEnd w:id="19"/>
      <w:bookmarkEnd w:id="20"/>
      <w:bookmarkEnd w:id="21"/>
      <w:bookmarkEnd w:id="22"/>
      <w:bookmarkEnd w:id="23"/>
    </w:p>
    <w:p w14:paraId="00D03246" w14:textId="77777777" w:rsidR="00BB2315" w:rsidRPr="00C6023C" w:rsidRDefault="00BB2315" w:rsidP="00C417EC">
      <w:pPr>
        <w:pStyle w:val="SP-Schedule1"/>
      </w:pPr>
      <w:bookmarkStart w:id="24" w:name="_Toc402864927"/>
      <w:r w:rsidRPr="00C6023C">
        <w:t>Tenderer Entity Details</w:t>
      </w:r>
      <w:bookmarkEnd w:id="24"/>
    </w:p>
    <w:p w14:paraId="4E2563D2" w14:textId="77777777" w:rsidR="00BB2315" w:rsidRPr="00C6023C" w:rsidRDefault="00BB2315" w:rsidP="005900B5">
      <w:pPr>
        <w:pStyle w:val="SP-Schedule11"/>
      </w:pPr>
      <w:bookmarkStart w:id="25" w:name="_Toc402864928"/>
      <w:r w:rsidRPr="00C6023C">
        <w:t>Entity Details</w:t>
      </w:r>
      <w:bookmarkEnd w:id="25"/>
    </w:p>
    <w:p w14:paraId="0B735891" w14:textId="0894E18A" w:rsidR="00BB2315" w:rsidRPr="00B0597B" w:rsidRDefault="00BB2315" w:rsidP="005900B5">
      <w:pPr>
        <w:pStyle w:val="SP-Schedule111"/>
      </w:pPr>
      <w:r>
        <w:t xml:space="preserve">The Tendering entity </w:t>
      </w:r>
      <w:r w:rsidRPr="00B0597B">
        <w:t>details</w:t>
      </w:r>
      <w:r>
        <w:t xml:space="preserve"> are to be provided in </w:t>
      </w:r>
      <w:r w:rsidRPr="008928DA">
        <w:rPr>
          <w:b/>
          <w:bCs/>
        </w:rPr>
        <w:fldChar w:fldCharType="begin"/>
      </w:r>
      <w:r w:rsidRPr="008928DA">
        <w:rPr>
          <w:b/>
          <w:bCs/>
        </w:rPr>
        <w:instrText xml:space="preserve"> REF _Ref401653138 \h </w:instrText>
      </w:r>
      <w:r w:rsidR="009F2C63">
        <w:rPr>
          <w:b/>
          <w:bCs/>
        </w:rPr>
        <w:instrText xml:space="preserve"> \* MERGEFORMAT </w:instrText>
      </w:r>
      <w:r w:rsidRPr="008928DA">
        <w:rPr>
          <w:b/>
          <w:bCs/>
        </w:rPr>
      </w:r>
      <w:r w:rsidRPr="008928DA">
        <w:rPr>
          <w:b/>
          <w:bCs/>
        </w:rPr>
        <w:fldChar w:fldCharType="separate"/>
      </w:r>
      <w:r w:rsidR="007E11BC" w:rsidRPr="007E11BC">
        <w:rPr>
          <w:b/>
          <w:bCs/>
        </w:rPr>
        <w:t xml:space="preserve">Table </w:t>
      </w:r>
      <w:r w:rsidR="007E11BC" w:rsidRPr="007E11BC">
        <w:rPr>
          <w:b/>
          <w:bCs/>
          <w:noProof/>
        </w:rPr>
        <w:t>1</w:t>
      </w:r>
      <w:r w:rsidRPr="008928DA">
        <w:rPr>
          <w:b/>
          <w:bCs/>
        </w:rPr>
        <w:fldChar w:fldCharType="end"/>
      </w:r>
      <w:r>
        <w: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5"/>
        <w:gridCol w:w="4485"/>
      </w:tblGrid>
      <w:tr w:rsidR="00BB2315" w:rsidRPr="00F10574" w14:paraId="63565679" w14:textId="77777777" w:rsidTr="00C2209D">
        <w:trPr>
          <w:trHeight w:val="397"/>
          <w:tblHeader/>
        </w:trPr>
        <w:tc>
          <w:tcPr>
            <w:tcW w:w="5000" w:type="pct"/>
            <w:gridSpan w:val="2"/>
            <w:shd w:val="clear" w:color="auto" w:fill="00313C"/>
          </w:tcPr>
          <w:p w14:paraId="6319797B" w14:textId="6C1D4BFE" w:rsidR="00BB2315" w:rsidRPr="00F10574" w:rsidRDefault="00BB2315" w:rsidP="00F10574">
            <w:pPr>
              <w:pStyle w:val="Caption"/>
            </w:pPr>
            <w:bookmarkStart w:id="26" w:name="_Ref401653138"/>
            <w:r w:rsidRPr="00F10574">
              <w:t xml:space="preserve">Table </w:t>
            </w:r>
            <w:r w:rsidRPr="00F10574">
              <w:fldChar w:fldCharType="begin"/>
            </w:r>
            <w:r w:rsidRPr="00F10574">
              <w:instrText xml:space="preserve"> SEQ Table \r 1</w:instrText>
            </w:r>
            <w:r w:rsidRPr="00F10574">
              <w:fldChar w:fldCharType="separate"/>
            </w:r>
            <w:r w:rsidR="007E11BC">
              <w:rPr>
                <w:noProof/>
              </w:rPr>
              <w:t>1</w:t>
            </w:r>
            <w:r w:rsidRPr="00F10574">
              <w:fldChar w:fldCharType="end"/>
            </w:r>
            <w:bookmarkEnd w:id="26"/>
            <w:r w:rsidRPr="00F10574">
              <w:t xml:space="preserve"> Tenderer Details</w:t>
            </w:r>
          </w:p>
        </w:tc>
      </w:tr>
      <w:tr w:rsidR="00E6108C" w:rsidRPr="00AC4A1C" w14:paraId="6EA372BD" w14:textId="77777777" w:rsidTr="00E6108C">
        <w:trPr>
          <w:trHeight w:val="397"/>
        </w:trPr>
        <w:tc>
          <w:tcPr>
            <w:tcW w:w="2255" w:type="pct"/>
            <w:vAlign w:val="center"/>
          </w:tcPr>
          <w:p w14:paraId="0240444A" w14:textId="77777777" w:rsidR="00E6108C" w:rsidRPr="00AC4A1C" w:rsidRDefault="00E6108C" w:rsidP="00E6108C">
            <w:pPr>
              <w:pStyle w:val="TableText"/>
              <w:spacing w:before="60" w:afterLines="60" w:after="144"/>
            </w:pPr>
            <w:r>
              <w:t>Entity</w:t>
            </w:r>
            <w:r w:rsidRPr="00AC4A1C">
              <w:t xml:space="preserve"> Name</w:t>
            </w:r>
          </w:p>
        </w:tc>
        <w:tc>
          <w:tcPr>
            <w:tcW w:w="2745" w:type="pct"/>
            <w:vAlign w:val="center"/>
          </w:tcPr>
          <w:p w14:paraId="768886AC" w14:textId="77777777" w:rsidR="00E6108C" w:rsidRPr="00BC4F77" w:rsidRDefault="00E6108C" w:rsidP="00E6108C">
            <w:pPr>
              <w:pStyle w:val="TableText"/>
              <w:spacing w:before="60" w:afterLines="60" w:after="144"/>
              <w:rPr>
                <w:color w:val="0000FF"/>
              </w:rPr>
            </w:pPr>
            <w:r w:rsidRPr="00156A63">
              <w:rPr>
                <w:color w:val="0000FF"/>
              </w:rPr>
              <w:t>Insert details</w:t>
            </w:r>
          </w:p>
        </w:tc>
      </w:tr>
      <w:tr w:rsidR="00E6108C" w:rsidRPr="00AC4A1C" w14:paraId="084BBA13" w14:textId="77777777" w:rsidTr="00E6108C">
        <w:trPr>
          <w:trHeight w:val="397"/>
        </w:trPr>
        <w:tc>
          <w:tcPr>
            <w:tcW w:w="2255" w:type="pct"/>
            <w:vAlign w:val="center"/>
          </w:tcPr>
          <w:p w14:paraId="0F75AFFA" w14:textId="77777777" w:rsidR="00E6108C" w:rsidRPr="00AC4A1C" w:rsidRDefault="00E6108C" w:rsidP="00E6108C">
            <w:pPr>
              <w:pStyle w:val="TableText"/>
              <w:spacing w:before="60" w:afterLines="60" w:after="144"/>
            </w:pPr>
            <w:r w:rsidRPr="00AC4A1C">
              <w:t>Trading Name (if different)</w:t>
            </w:r>
          </w:p>
        </w:tc>
        <w:tc>
          <w:tcPr>
            <w:tcW w:w="2745" w:type="pct"/>
            <w:vAlign w:val="center"/>
          </w:tcPr>
          <w:p w14:paraId="30ECD247" w14:textId="77777777" w:rsidR="00E6108C" w:rsidRPr="00BC4F77" w:rsidRDefault="00E6108C" w:rsidP="00E6108C">
            <w:pPr>
              <w:pStyle w:val="TableText"/>
              <w:spacing w:before="60" w:afterLines="60" w:after="144"/>
              <w:rPr>
                <w:color w:val="0000FF"/>
              </w:rPr>
            </w:pPr>
            <w:r w:rsidRPr="00156A63">
              <w:rPr>
                <w:color w:val="0000FF"/>
              </w:rPr>
              <w:t>Insert details</w:t>
            </w:r>
          </w:p>
        </w:tc>
      </w:tr>
      <w:tr w:rsidR="00BB2315" w:rsidRPr="00AC4A1C" w14:paraId="012FFD11" w14:textId="77777777" w:rsidTr="00E6108C">
        <w:trPr>
          <w:trHeight w:val="397"/>
        </w:trPr>
        <w:tc>
          <w:tcPr>
            <w:tcW w:w="2255" w:type="pct"/>
            <w:vAlign w:val="center"/>
          </w:tcPr>
          <w:p w14:paraId="5C2E1AEE" w14:textId="77777777" w:rsidR="00BB2315" w:rsidRDefault="00BB2315" w:rsidP="00E6108C">
            <w:pPr>
              <w:pStyle w:val="TableText"/>
              <w:spacing w:before="60" w:afterLines="60" w:after="144"/>
            </w:pPr>
            <w:r>
              <w:t>Legal Entity</w:t>
            </w:r>
          </w:p>
        </w:tc>
        <w:sdt>
          <w:sdtPr>
            <w:rPr>
              <w:color w:val="0000FF"/>
            </w:rPr>
            <w:alias w:val="Information Required"/>
            <w:tag w:val="Information Required"/>
            <w:id w:val="-1932352257"/>
            <w:placeholder>
              <w:docPart w:val="14C4768071224C7DB4FBBB7632B0FAC1"/>
            </w:placeholder>
            <w:showingPlcHdr/>
            <w:comboBox>
              <w:listItem w:value="Choose an item."/>
              <w:listItem w:displayText="Sole Trader" w:value="0"/>
              <w:listItem w:displayText="Partnership" w:value="1"/>
              <w:listItem w:displayText="Trust" w:value="2"/>
              <w:listItem w:displayText="Company" w:value="3"/>
              <w:listItem w:displayText="Other" w:value="4"/>
            </w:comboBox>
          </w:sdtPr>
          <w:sdtEndPr/>
          <w:sdtContent>
            <w:tc>
              <w:tcPr>
                <w:tcW w:w="2745" w:type="pct"/>
                <w:vAlign w:val="center"/>
              </w:tcPr>
              <w:p w14:paraId="6FCC06DB" w14:textId="77777777" w:rsidR="00BB2315" w:rsidRPr="00BC4F77" w:rsidRDefault="0080544B" w:rsidP="00E6108C">
                <w:pPr>
                  <w:pStyle w:val="TableText"/>
                  <w:spacing w:before="60" w:afterLines="60" w:after="144"/>
                  <w:rPr>
                    <w:color w:val="0000FF"/>
                  </w:rPr>
                </w:pPr>
                <w:r w:rsidRPr="00BC4F77">
                  <w:rPr>
                    <w:rStyle w:val="CSIROPlaceholder"/>
                    <w:color w:val="0000FF"/>
                  </w:rPr>
                  <w:t>Choose an item.</w:t>
                </w:r>
              </w:p>
            </w:tc>
          </w:sdtContent>
        </w:sdt>
      </w:tr>
      <w:tr w:rsidR="00E6108C" w:rsidRPr="00AC4A1C" w14:paraId="4531C080" w14:textId="77777777" w:rsidTr="00E6108C">
        <w:trPr>
          <w:trHeight w:val="397"/>
        </w:trPr>
        <w:tc>
          <w:tcPr>
            <w:tcW w:w="2255" w:type="pct"/>
            <w:vAlign w:val="center"/>
          </w:tcPr>
          <w:p w14:paraId="290C323E" w14:textId="77777777" w:rsidR="00E6108C" w:rsidRPr="00AC4A1C" w:rsidRDefault="00E6108C" w:rsidP="00E6108C">
            <w:pPr>
              <w:pStyle w:val="TableText"/>
              <w:spacing w:before="60" w:afterLines="60" w:after="144"/>
            </w:pPr>
            <w:r>
              <w:t>ACN</w:t>
            </w:r>
          </w:p>
        </w:tc>
        <w:tc>
          <w:tcPr>
            <w:tcW w:w="2745" w:type="pct"/>
            <w:vAlign w:val="center"/>
          </w:tcPr>
          <w:p w14:paraId="53F04FC9" w14:textId="77777777" w:rsidR="00E6108C" w:rsidRPr="00BC4F77" w:rsidRDefault="00E6108C" w:rsidP="00E6108C">
            <w:pPr>
              <w:pStyle w:val="TableText"/>
              <w:spacing w:before="60" w:afterLines="60" w:after="144"/>
              <w:rPr>
                <w:color w:val="0000FF"/>
              </w:rPr>
            </w:pPr>
            <w:r w:rsidRPr="00933A8F">
              <w:rPr>
                <w:color w:val="0000FF"/>
              </w:rPr>
              <w:t>Insert details</w:t>
            </w:r>
          </w:p>
        </w:tc>
      </w:tr>
      <w:tr w:rsidR="00E6108C" w:rsidRPr="00AC4A1C" w14:paraId="7880FBB4" w14:textId="77777777" w:rsidTr="00E6108C">
        <w:trPr>
          <w:trHeight w:val="397"/>
        </w:trPr>
        <w:tc>
          <w:tcPr>
            <w:tcW w:w="2255" w:type="pct"/>
            <w:vAlign w:val="center"/>
          </w:tcPr>
          <w:p w14:paraId="20B2D501" w14:textId="77777777" w:rsidR="00E6108C" w:rsidRPr="00AC4A1C" w:rsidRDefault="00E6108C" w:rsidP="00E6108C">
            <w:pPr>
              <w:pStyle w:val="TableText"/>
              <w:spacing w:before="60" w:afterLines="60" w:after="144"/>
            </w:pPr>
            <w:r w:rsidRPr="00AC4A1C">
              <w:t>ABN</w:t>
            </w:r>
          </w:p>
        </w:tc>
        <w:tc>
          <w:tcPr>
            <w:tcW w:w="2745" w:type="pct"/>
            <w:vAlign w:val="center"/>
          </w:tcPr>
          <w:p w14:paraId="07A24D6D" w14:textId="77777777" w:rsidR="00E6108C" w:rsidRPr="00BC4F77" w:rsidRDefault="00E6108C" w:rsidP="00E6108C">
            <w:pPr>
              <w:pStyle w:val="TableText"/>
              <w:spacing w:before="60" w:afterLines="60" w:after="144"/>
              <w:rPr>
                <w:color w:val="0000FF"/>
              </w:rPr>
            </w:pPr>
            <w:r w:rsidRPr="00933A8F">
              <w:rPr>
                <w:color w:val="0000FF"/>
              </w:rPr>
              <w:t>Insert details</w:t>
            </w:r>
          </w:p>
        </w:tc>
      </w:tr>
      <w:tr w:rsidR="00492FFE" w:rsidRPr="00AC4A1C" w14:paraId="7BA65C9A" w14:textId="77777777" w:rsidTr="00E6108C">
        <w:trPr>
          <w:trHeight w:val="397"/>
        </w:trPr>
        <w:tc>
          <w:tcPr>
            <w:tcW w:w="2255" w:type="pct"/>
            <w:vAlign w:val="center"/>
          </w:tcPr>
          <w:p w14:paraId="07450F92" w14:textId="77777777" w:rsidR="00492FFE" w:rsidRPr="00AC4A1C" w:rsidRDefault="00492FFE" w:rsidP="00E6108C">
            <w:pPr>
              <w:pStyle w:val="TableText"/>
              <w:spacing w:before="60" w:afterLines="60" w:after="144"/>
            </w:pPr>
            <w:r>
              <w:t>Indigenous Business ownership</w:t>
            </w:r>
          </w:p>
        </w:tc>
        <w:tc>
          <w:tcPr>
            <w:tcW w:w="2745" w:type="pct"/>
            <w:vAlign w:val="center"/>
          </w:tcPr>
          <w:p w14:paraId="7F730C28" w14:textId="77777777" w:rsidR="00492FFE" w:rsidRPr="00BC4F77" w:rsidRDefault="00492FFE" w:rsidP="00E6108C">
            <w:pPr>
              <w:pStyle w:val="CSIRORFTTableText"/>
              <w:spacing w:before="60" w:afterLines="60" w:after="144"/>
              <w:rPr>
                <w:color w:val="0000FF"/>
              </w:rPr>
            </w:pPr>
            <w:r w:rsidRPr="00BC4F77">
              <w:rPr>
                <w:color w:val="0000FF"/>
              </w:rPr>
              <w:t>Provide details of the percentage of Indigenous ownership</w:t>
            </w:r>
            <w:r w:rsidR="000E038C" w:rsidRPr="00BC4F77">
              <w:rPr>
                <w:color w:val="0000FF"/>
              </w:rPr>
              <w:t xml:space="preserve"> –</w:t>
            </w:r>
            <w:r w:rsidR="00637C0D" w:rsidRPr="00BC4F77">
              <w:rPr>
                <w:color w:val="0000FF"/>
              </w:rPr>
              <w:t xml:space="preserve"> if not registered with Supply Nation, please</w:t>
            </w:r>
            <w:r w:rsidR="000E038C" w:rsidRPr="00BC4F77">
              <w:rPr>
                <w:color w:val="0000FF"/>
              </w:rPr>
              <w:t xml:space="preserve"> </w:t>
            </w:r>
            <w:r w:rsidR="00637C0D" w:rsidRPr="00BC4F77">
              <w:rPr>
                <w:color w:val="0000FF"/>
              </w:rPr>
              <w:t xml:space="preserve">provide </w:t>
            </w:r>
            <w:r w:rsidR="000E038C" w:rsidRPr="00BC4F77">
              <w:rPr>
                <w:color w:val="0000FF"/>
              </w:rPr>
              <w:t>evidence treat letter</w:t>
            </w:r>
            <w:r w:rsidR="00637C0D" w:rsidRPr="00BC4F77">
              <w:rPr>
                <w:color w:val="0000FF"/>
              </w:rPr>
              <w:t>.</w:t>
            </w:r>
          </w:p>
        </w:tc>
      </w:tr>
      <w:tr w:rsidR="006B1E91" w:rsidRPr="00AC4A1C" w14:paraId="6B21784C" w14:textId="77777777" w:rsidTr="00E6108C">
        <w:trPr>
          <w:trHeight w:val="397"/>
        </w:trPr>
        <w:tc>
          <w:tcPr>
            <w:tcW w:w="2255" w:type="pct"/>
            <w:vAlign w:val="center"/>
          </w:tcPr>
          <w:p w14:paraId="383B8CBD" w14:textId="77777777" w:rsidR="006B1E91" w:rsidRDefault="006B1E91" w:rsidP="00E6108C">
            <w:pPr>
              <w:pStyle w:val="TableText"/>
              <w:spacing w:before="60" w:afterLines="60" w:after="144"/>
            </w:pPr>
            <w:r>
              <w:t>Supply</w:t>
            </w:r>
            <w:r w:rsidR="00A04B7E">
              <w:t xml:space="preserve"> </w:t>
            </w:r>
            <w:r>
              <w:t>Nation</w:t>
            </w:r>
          </w:p>
        </w:tc>
        <w:tc>
          <w:tcPr>
            <w:tcW w:w="2745" w:type="pct"/>
            <w:vAlign w:val="center"/>
          </w:tcPr>
          <w:p w14:paraId="5F92EDD3" w14:textId="77777777" w:rsidR="006B1E91" w:rsidRPr="00BC4F77" w:rsidRDefault="006B1E91" w:rsidP="00E6108C">
            <w:pPr>
              <w:pStyle w:val="CSIRORFTTableText"/>
              <w:spacing w:before="60" w:afterLines="60" w:after="144"/>
              <w:rPr>
                <w:color w:val="0000FF"/>
              </w:rPr>
            </w:pPr>
            <w:r w:rsidRPr="00BC4F77">
              <w:rPr>
                <w:color w:val="0000FF"/>
              </w:rPr>
              <w:t>Are you registered with Supply</w:t>
            </w:r>
            <w:r w:rsidR="00717823" w:rsidRPr="00BC4F77">
              <w:rPr>
                <w:color w:val="0000FF"/>
              </w:rPr>
              <w:t xml:space="preserve"> </w:t>
            </w:r>
            <w:r w:rsidRPr="00BC4F77">
              <w:rPr>
                <w:color w:val="0000FF"/>
              </w:rPr>
              <w:t>Nation?</w:t>
            </w:r>
            <w:r w:rsidR="000E038C" w:rsidRPr="00BC4F77">
              <w:rPr>
                <w:color w:val="0000FF"/>
              </w:rPr>
              <w:t xml:space="preserve">  What is your Supply Nation ID?</w:t>
            </w:r>
          </w:p>
          <w:sdt>
            <w:sdtPr>
              <w:rPr>
                <w:color w:val="0000FF"/>
              </w:rPr>
              <w:id w:val="595127829"/>
              <w:placeholder>
                <w:docPart w:val="CAA27FD0C10F48269AF9785FBBE17D29"/>
              </w:placeholder>
              <w:showingPlcHdr/>
              <w:comboBox>
                <w:listItem w:value="Choose an item."/>
                <w:listItem w:displayText="Yes" w:value="Yes"/>
                <w:listItem w:displayText="No" w:value="No"/>
              </w:comboBox>
            </w:sdtPr>
            <w:sdtEndPr/>
            <w:sdtContent>
              <w:p w14:paraId="22BA9637" w14:textId="77777777" w:rsidR="006B1E91" w:rsidRPr="00BC4F77" w:rsidRDefault="006B1E91" w:rsidP="00E6108C">
                <w:pPr>
                  <w:pStyle w:val="CSIRORFTTableText"/>
                  <w:spacing w:before="60" w:afterLines="60" w:after="144"/>
                  <w:rPr>
                    <w:color w:val="0000FF"/>
                  </w:rPr>
                </w:pPr>
                <w:r w:rsidRPr="00BC4F77">
                  <w:rPr>
                    <w:rStyle w:val="PlaceholderText"/>
                    <w:color w:val="0000FF"/>
                  </w:rPr>
                  <w:t>Choose an item.</w:t>
                </w:r>
              </w:p>
            </w:sdtContent>
          </w:sdt>
        </w:tc>
      </w:tr>
      <w:tr w:rsidR="00492FFE" w:rsidRPr="00AC4A1C" w14:paraId="6B83C8E2" w14:textId="77777777" w:rsidTr="00E6108C">
        <w:trPr>
          <w:trHeight w:val="397"/>
        </w:trPr>
        <w:tc>
          <w:tcPr>
            <w:tcW w:w="2255" w:type="pct"/>
            <w:vAlign w:val="center"/>
          </w:tcPr>
          <w:p w14:paraId="7E10DDE9" w14:textId="77777777" w:rsidR="00492FFE" w:rsidRPr="00AC4A1C" w:rsidRDefault="00492FFE" w:rsidP="00E6108C">
            <w:pPr>
              <w:pStyle w:val="TableText"/>
              <w:spacing w:before="60" w:afterLines="60" w:after="144"/>
            </w:pPr>
            <w:r>
              <w:t>Organisational Structure</w:t>
            </w:r>
          </w:p>
        </w:tc>
        <w:tc>
          <w:tcPr>
            <w:tcW w:w="2745" w:type="pct"/>
            <w:vAlign w:val="center"/>
          </w:tcPr>
          <w:p w14:paraId="681E3FD5" w14:textId="77777777" w:rsidR="00492FFE" w:rsidRPr="00BC4F77" w:rsidRDefault="00492FFE" w:rsidP="00E6108C">
            <w:pPr>
              <w:pStyle w:val="CSIRORFTTableText"/>
              <w:spacing w:before="60" w:afterLines="60" w:after="144"/>
              <w:rPr>
                <w:color w:val="0000FF"/>
              </w:rPr>
            </w:pPr>
            <w:r w:rsidRPr="00BC4F77">
              <w:rPr>
                <w:color w:val="0000FF"/>
              </w:rPr>
              <w:t>Provide an overview of the Organisational Structure</w:t>
            </w:r>
          </w:p>
        </w:tc>
      </w:tr>
      <w:tr w:rsidR="00492FFE" w:rsidRPr="00AC4A1C" w14:paraId="2F519CD8" w14:textId="77777777" w:rsidTr="00E6108C">
        <w:trPr>
          <w:trHeight w:val="397"/>
        </w:trPr>
        <w:tc>
          <w:tcPr>
            <w:tcW w:w="2255" w:type="pct"/>
            <w:vAlign w:val="center"/>
          </w:tcPr>
          <w:p w14:paraId="39BE85A1" w14:textId="77777777" w:rsidR="00492FFE" w:rsidRPr="00AC4A1C" w:rsidRDefault="00492FFE" w:rsidP="00E6108C">
            <w:pPr>
              <w:pStyle w:val="TableText"/>
              <w:spacing w:before="60" w:afterLines="60" w:after="144"/>
            </w:pPr>
            <w:r>
              <w:t>Number of Indigenous and non-Indigenous employees</w:t>
            </w:r>
          </w:p>
        </w:tc>
        <w:tc>
          <w:tcPr>
            <w:tcW w:w="2745" w:type="pct"/>
            <w:vAlign w:val="center"/>
          </w:tcPr>
          <w:p w14:paraId="5D195152" w14:textId="77777777" w:rsidR="00492FFE" w:rsidRPr="00BC4F77" w:rsidRDefault="00492FFE" w:rsidP="00E6108C">
            <w:pPr>
              <w:pStyle w:val="CSIRORFTTableText"/>
              <w:spacing w:before="60" w:afterLines="60" w:after="144"/>
              <w:rPr>
                <w:color w:val="0000FF"/>
              </w:rPr>
            </w:pPr>
            <w:r w:rsidRPr="00BC4F77">
              <w:rPr>
                <w:color w:val="0000FF"/>
              </w:rPr>
              <w:t>Provide the number of Indigenous and non-Indigenous employees</w:t>
            </w:r>
          </w:p>
        </w:tc>
      </w:tr>
      <w:tr w:rsidR="00E6108C" w:rsidRPr="00AC4A1C" w14:paraId="48254A5C" w14:textId="77777777" w:rsidTr="00E6108C">
        <w:trPr>
          <w:trHeight w:val="397"/>
        </w:trPr>
        <w:tc>
          <w:tcPr>
            <w:tcW w:w="2255" w:type="pct"/>
            <w:vAlign w:val="center"/>
          </w:tcPr>
          <w:p w14:paraId="68FACD14" w14:textId="77777777" w:rsidR="00E6108C" w:rsidRDefault="00E6108C" w:rsidP="00E6108C">
            <w:pPr>
              <w:pStyle w:val="TableText"/>
              <w:spacing w:before="60" w:afterLines="60" w:after="144"/>
            </w:pPr>
            <w:r>
              <w:t>Registered Address</w:t>
            </w:r>
          </w:p>
          <w:p w14:paraId="789A6475" w14:textId="77777777" w:rsidR="00E6108C" w:rsidRPr="00AC4A1C" w:rsidRDefault="00E6108C" w:rsidP="00E6108C">
            <w:pPr>
              <w:pStyle w:val="TableText"/>
              <w:spacing w:before="60" w:afterLines="60" w:after="144"/>
            </w:pPr>
            <w:r>
              <w:t>(Head Office)</w:t>
            </w:r>
          </w:p>
        </w:tc>
        <w:tc>
          <w:tcPr>
            <w:tcW w:w="2745" w:type="pct"/>
            <w:vAlign w:val="center"/>
          </w:tcPr>
          <w:p w14:paraId="560CE7CB" w14:textId="77777777" w:rsidR="00E6108C" w:rsidRPr="00BC4F77" w:rsidRDefault="00E6108C" w:rsidP="00E6108C">
            <w:pPr>
              <w:pStyle w:val="CSIRORFTTableText"/>
              <w:spacing w:before="60" w:afterLines="60" w:after="144"/>
              <w:rPr>
                <w:color w:val="0000FF"/>
              </w:rPr>
            </w:pPr>
            <w:r w:rsidRPr="00BE26EB">
              <w:rPr>
                <w:color w:val="0000FF"/>
              </w:rPr>
              <w:t>Insert details</w:t>
            </w:r>
          </w:p>
        </w:tc>
      </w:tr>
      <w:tr w:rsidR="00E6108C" w:rsidRPr="00AC4A1C" w14:paraId="4F0A2448" w14:textId="77777777" w:rsidTr="00E6108C">
        <w:trPr>
          <w:trHeight w:val="397"/>
        </w:trPr>
        <w:tc>
          <w:tcPr>
            <w:tcW w:w="2255" w:type="pct"/>
            <w:vAlign w:val="center"/>
          </w:tcPr>
          <w:p w14:paraId="59A28FAD" w14:textId="77777777" w:rsidR="00E6108C" w:rsidRPr="00AC4A1C" w:rsidRDefault="00E6108C" w:rsidP="00E6108C">
            <w:pPr>
              <w:pStyle w:val="TableText"/>
              <w:spacing w:before="60" w:afterLines="60" w:after="144"/>
            </w:pPr>
            <w:r>
              <w:t>Principal place of business</w:t>
            </w:r>
          </w:p>
        </w:tc>
        <w:tc>
          <w:tcPr>
            <w:tcW w:w="2745" w:type="pct"/>
            <w:vAlign w:val="center"/>
          </w:tcPr>
          <w:p w14:paraId="4C6EBB09" w14:textId="77777777" w:rsidR="00E6108C" w:rsidRPr="00BC4F77" w:rsidRDefault="00E6108C" w:rsidP="00E6108C">
            <w:pPr>
              <w:pStyle w:val="CSIRORFTTableText"/>
              <w:spacing w:before="60" w:afterLines="60" w:after="144"/>
              <w:rPr>
                <w:color w:val="0000FF"/>
              </w:rPr>
            </w:pPr>
            <w:r w:rsidRPr="00BE26EB">
              <w:rPr>
                <w:color w:val="0000FF"/>
              </w:rPr>
              <w:t>Insert details</w:t>
            </w:r>
          </w:p>
        </w:tc>
      </w:tr>
      <w:tr w:rsidR="00E6108C" w:rsidRPr="00AC4A1C" w14:paraId="18BEDC08" w14:textId="77777777" w:rsidTr="00E6108C">
        <w:trPr>
          <w:trHeight w:val="397"/>
        </w:trPr>
        <w:tc>
          <w:tcPr>
            <w:tcW w:w="2255" w:type="pct"/>
            <w:vAlign w:val="center"/>
          </w:tcPr>
          <w:p w14:paraId="531EBA18" w14:textId="77777777" w:rsidR="00E6108C" w:rsidRPr="00AC4A1C" w:rsidRDefault="00E6108C" w:rsidP="00E6108C">
            <w:pPr>
              <w:pStyle w:val="TableText"/>
              <w:spacing w:before="60" w:afterLines="60" w:after="144"/>
            </w:pPr>
            <w:r>
              <w:t>Substantial Shareholders (&gt;20% of issued capital)</w:t>
            </w:r>
          </w:p>
        </w:tc>
        <w:tc>
          <w:tcPr>
            <w:tcW w:w="2745" w:type="pct"/>
            <w:vAlign w:val="center"/>
          </w:tcPr>
          <w:p w14:paraId="5CD5FFB0" w14:textId="77777777" w:rsidR="00E6108C" w:rsidRPr="00BC4F77" w:rsidRDefault="00E6108C" w:rsidP="00E6108C">
            <w:pPr>
              <w:pStyle w:val="CSIRORFTTableText"/>
              <w:spacing w:before="60" w:afterLines="60" w:after="144"/>
              <w:rPr>
                <w:color w:val="0000FF"/>
              </w:rPr>
            </w:pPr>
            <w:r w:rsidRPr="00BE26EB">
              <w:rPr>
                <w:color w:val="0000FF"/>
              </w:rPr>
              <w:t>Insert details</w:t>
            </w:r>
          </w:p>
        </w:tc>
      </w:tr>
      <w:tr w:rsidR="00E6108C" w:rsidRPr="00AC4A1C" w14:paraId="196CE189" w14:textId="77777777" w:rsidTr="00E6108C">
        <w:trPr>
          <w:trHeight w:val="397"/>
        </w:trPr>
        <w:tc>
          <w:tcPr>
            <w:tcW w:w="2255" w:type="pct"/>
            <w:vAlign w:val="center"/>
          </w:tcPr>
          <w:p w14:paraId="6D0BD141" w14:textId="77777777" w:rsidR="00E6108C" w:rsidRDefault="00E6108C" w:rsidP="00E6108C">
            <w:pPr>
              <w:pStyle w:val="TableText"/>
              <w:spacing w:before="60" w:afterLines="60" w:after="144"/>
            </w:pPr>
            <w:r>
              <w:t xml:space="preserve">Is your organisation an SME as per </w:t>
            </w:r>
            <w:r w:rsidRPr="00281058">
              <w:t xml:space="preserve">the Definition in </w:t>
            </w:r>
            <w:r w:rsidRPr="009358B9">
              <w:t>clause 2.1.1</w:t>
            </w:r>
            <w:r w:rsidRPr="00281058">
              <w:t xml:space="preserve"> of th</w:t>
            </w:r>
            <w:r>
              <w:t xml:space="preserve">e </w:t>
            </w:r>
            <w:r w:rsidRPr="00281058">
              <w:t>RFT</w:t>
            </w:r>
            <w:r>
              <w:t xml:space="preserve"> Head Document?</w:t>
            </w:r>
          </w:p>
        </w:tc>
        <w:tc>
          <w:tcPr>
            <w:tcW w:w="2745" w:type="pct"/>
            <w:vAlign w:val="center"/>
          </w:tcPr>
          <w:p w14:paraId="7967AD36" w14:textId="77777777" w:rsidR="00E6108C" w:rsidRPr="00BC4F77" w:rsidRDefault="00E6108C" w:rsidP="00E6108C">
            <w:pPr>
              <w:pStyle w:val="CSIRORFTTableText"/>
              <w:spacing w:before="60" w:afterLines="60" w:after="144"/>
              <w:rPr>
                <w:color w:val="0000FF"/>
              </w:rPr>
            </w:pPr>
            <w:r w:rsidRPr="00BE26EB">
              <w:rPr>
                <w:color w:val="0000FF"/>
              </w:rPr>
              <w:t>Insert details</w:t>
            </w:r>
          </w:p>
        </w:tc>
      </w:tr>
      <w:tr w:rsidR="00E6108C" w:rsidRPr="00AC4A1C" w14:paraId="13FE803B" w14:textId="77777777" w:rsidTr="00E6108C">
        <w:trPr>
          <w:trHeight w:val="397"/>
        </w:trPr>
        <w:tc>
          <w:tcPr>
            <w:tcW w:w="2255" w:type="pct"/>
            <w:vAlign w:val="center"/>
          </w:tcPr>
          <w:p w14:paraId="0115146C" w14:textId="77777777" w:rsidR="00E6108C" w:rsidRPr="00AC4A1C" w:rsidRDefault="00E6108C" w:rsidP="00E6108C">
            <w:pPr>
              <w:pStyle w:val="TableText"/>
              <w:spacing w:before="60" w:afterLines="60" w:after="144"/>
            </w:pPr>
            <w:r>
              <w:t xml:space="preserve">Details of any judgements, litigation, arbitration, mediation, conciliation or proceedings whatsoever, including and investigations that are taking place, pending or threatened against </w:t>
            </w:r>
            <w:r>
              <w:lastRenderedPageBreak/>
              <w:t>the Tenderer, any director, officer, member or shareholder of the Tenderer (as applicable), and/or proposed sub-contractors</w:t>
            </w:r>
          </w:p>
        </w:tc>
        <w:tc>
          <w:tcPr>
            <w:tcW w:w="2745" w:type="pct"/>
            <w:vAlign w:val="center"/>
          </w:tcPr>
          <w:p w14:paraId="20BD29EF" w14:textId="77777777" w:rsidR="00E6108C" w:rsidRPr="00BC4F77" w:rsidRDefault="00E6108C" w:rsidP="00E6108C">
            <w:pPr>
              <w:pStyle w:val="CSIRORFTTableText"/>
              <w:spacing w:before="60" w:afterLines="60" w:after="144"/>
              <w:rPr>
                <w:color w:val="0000FF"/>
              </w:rPr>
            </w:pPr>
            <w:r w:rsidRPr="00BE26EB">
              <w:rPr>
                <w:color w:val="0000FF"/>
              </w:rPr>
              <w:lastRenderedPageBreak/>
              <w:t>Insert details</w:t>
            </w:r>
          </w:p>
        </w:tc>
      </w:tr>
      <w:tr w:rsidR="00E6108C" w:rsidRPr="00AC4A1C" w14:paraId="7350CE5D" w14:textId="77777777" w:rsidTr="00E6108C">
        <w:trPr>
          <w:trHeight w:val="397"/>
        </w:trPr>
        <w:tc>
          <w:tcPr>
            <w:tcW w:w="2255" w:type="pct"/>
            <w:vAlign w:val="center"/>
          </w:tcPr>
          <w:p w14:paraId="258A2493" w14:textId="77777777" w:rsidR="00E6108C" w:rsidRPr="009F543C" w:rsidRDefault="00E6108C" w:rsidP="00E6108C">
            <w:pPr>
              <w:pStyle w:val="TableText"/>
              <w:spacing w:before="60" w:afterLines="60" w:after="144"/>
            </w:pPr>
            <w:r w:rsidRPr="00D2313A">
              <w:t>Details of any court enforceable undertakings provided to ASIC by the entity, including (in the case of a Company) any director.</w:t>
            </w:r>
          </w:p>
        </w:tc>
        <w:tc>
          <w:tcPr>
            <w:tcW w:w="2745" w:type="pct"/>
            <w:vAlign w:val="center"/>
          </w:tcPr>
          <w:p w14:paraId="3FA9E206" w14:textId="77777777" w:rsidR="00E6108C" w:rsidRPr="00BC4F77" w:rsidRDefault="00E6108C" w:rsidP="00E6108C">
            <w:pPr>
              <w:pStyle w:val="CSIRORFTTableText"/>
              <w:spacing w:before="60" w:afterLines="60" w:after="144"/>
              <w:rPr>
                <w:rFonts w:ascii="Calibri" w:hAnsi="Calibri"/>
                <w:color w:val="0000FF"/>
              </w:rPr>
            </w:pPr>
            <w:r w:rsidRPr="00281C45">
              <w:rPr>
                <w:color w:val="0000FF"/>
              </w:rPr>
              <w:t>Insert details</w:t>
            </w:r>
          </w:p>
        </w:tc>
      </w:tr>
      <w:tr w:rsidR="00E6108C" w:rsidRPr="00AC4A1C" w14:paraId="3736794C" w14:textId="77777777" w:rsidTr="00E6108C">
        <w:trPr>
          <w:trHeight w:val="397"/>
        </w:trPr>
        <w:tc>
          <w:tcPr>
            <w:tcW w:w="2255" w:type="pct"/>
            <w:vAlign w:val="center"/>
          </w:tcPr>
          <w:p w14:paraId="7E09C78F" w14:textId="77777777" w:rsidR="00E6108C" w:rsidRDefault="00E6108C" w:rsidP="00E6108C">
            <w:pPr>
              <w:pStyle w:val="TableText"/>
              <w:spacing w:before="60" w:afterLines="60" w:after="144"/>
            </w:pPr>
            <w:r w:rsidRPr="009F543C">
              <w:t xml:space="preserve">Details of any </w:t>
            </w:r>
            <w:r>
              <w:t xml:space="preserve">listings associated with the </w:t>
            </w:r>
            <w:r w:rsidRPr="009501EF">
              <w:rPr>
                <w:i/>
              </w:rPr>
              <w:t>Charter of the United Nations Act 1945 (Cth)</w:t>
            </w:r>
            <w:r>
              <w:t xml:space="preserve"> against the Tenderer and/or proposed sub-contractors</w:t>
            </w:r>
          </w:p>
        </w:tc>
        <w:tc>
          <w:tcPr>
            <w:tcW w:w="2745" w:type="pct"/>
            <w:vAlign w:val="center"/>
          </w:tcPr>
          <w:p w14:paraId="5839A9DD" w14:textId="77777777" w:rsidR="00E6108C" w:rsidRPr="00BC4F77" w:rsidRDefault="00E6108C" w:rsidP="00E6108C">
            <w:pPr>
              <w:pStyle w:val="CSIRORFTTableText"/>
              <w:spacing w:before="60" w:afterLines="60" w:after="144"/>
              <w:rPr>
                <w:color w:val="0000FF"/>
              </w:rPr>
            </w:pPr>
            <w:r w:rsidRPr="00281C45">
              <w:rPr>
                <w:color w:val="0000FF"/>
              </w:rPr>
              <w:t>Insert details</w:t>
            </w:r>
          </w:p>
        </w:tc>
      </w:tr>
      <w:tr w:rsidR="00E6108C" w:rsidRPr="00AC4A1C" w14:paraId="7C73D976" w14:textId="77777777" w:rsidTr="00E6108C">
        <w:trPr>
          <w:trHeight w:val="397"/>
        </w:trPr>
        <w:tc>
          <w:tcPr>
            <w:tcW w:w="2255" w:type="pct"/>
            <w:vAlign w:val="center"/>
          </w:tcPr>
          <w:p w14:paraId="3FD835AC" w14:textId="77777777" w:rsidR="00E6108C" w:rsidRPr="009F543C" w:rsidRDefault="00E6108C" w:rsidP="00E6108C">
            <w:pPr>
              <w:pStyle w:val="TableText"/>
              <w:spacing w:before="60" w:afterLines="60" w:after="144"/>
            </w:pPr>
            <w:r w:rsidRPr="00464FC6">
              <w:t xml:space="preserve">Is your organisation required to report under the </w:t>
            </w:r>
            <w:r w:rsidRPr="00464FC6">
              <w:rPr>
                <w:i/>
                <w:iCs/>
              </w:rPr>
              <w:t>Modern Slavery Act</w:t>
            </w:r>
            <w:r w:rsidRPr="00464FC6">
              <w:t xml:space="preserve"> </w:t>
            </w:r>
            <w:r w:rsidRPr="00464FC6">
              <w:rPr>
                <w:i/>
                <w:iCs/>
              </w:rPr>
              <w:t>(Cth) 2018</w:t>
            </w:r>
            <w:r w:rsidRPr="00464FC6">
              <w:t>? If so, please attach a copy of your modern slavery statement(s).</w:t>
            </w:r>
          </w:p>
        </w:tc>
        <w:tc>
          <w:tcPr>
            <w:tcW w:w="2745" w:type="pct"/>
            <w:vAlign w:val="center"/>
          </w:tcPr>
          <w:p w14:paraId="648FD1E3" w14:textId="77777777" w:rsidR="00E6108C" w:rsidRDefault="00E6108C" w:rsidP="00E6108C">
            <w:pPr>
              <w:pStyle w:val="CSIRORFTTableText"/>
              <w:spacing w:before="60" w:afterLines="60" w:after="144"/>
              <w:rPr>
                <w:color w:val="0000FF"/>
              </w:rPr>
            </w:pPr>
            <w:r w:rsidRPr="00281C45">
              <w:rPr>
                <w:color w:val="0000FF"/>
              </w:rPr>
              <w:t>Insert details</w:t>
            </w:r>
          </w:p>
        </w:tc>
      </w:tr>
    </w:tbl>
    <w:p w14:paraId="036A8892" w14:textId="77777777" w:rsidR="00BB2315" w:rsidRPr="00281058" w:rsidRDefault="00BB2315" w:rsidP="00C417EC">
      <w:pPr>
        <w:pStyle w:val="SP-Schedule11"/>
      </w:pPr>
      <w:bookmarkStart w:id="27" w:name="_Toc402864930"/>
      <w:bookmarkStart w:id="28" w:name="_Toc334704530"/>
      <w:bookmarkStart w:id="29" w:name="_Toc346618354"/>
      <w:bookmarkStart w:id="30" w:name="_Toc371508838"/>
      <w:bookmarkStart w:id="31" w:name="_Toc392497707"/>
      <w:r>
        <w:t>Company Details</w:t>
      </w:r>
      <w:bookmarkEnd w:id="27"/>
    </w:p>
    <w:p w14:paraId="2905F087" w14:textId="483D1691" w:rsidR="00BB2315" w:rsidRDefault="00BB2315" w:rsidP="00C417EC">
      <w:pPr>
        <w:pStyle w:val="SP-Schedule111"/>
      </w:pPr>
      <w:r>
        <w:t xml:space="preserve">Where the Tendering entity response in </w:t>
      </w:r>
      <w:r>
        <w:fldChar w:fldCharType="begin"/>
      </w:r>
      <w:r>
        <w:instrText xml:space="preserve"> REF _Ref401653138 \h </w:instrText>
      </w:r>
      <w:r>
        <w:fldChar w:fldCharType="separate"/>
      </w:r>
      <w:r w:rsidR="007E11BC" w:rsidRPr="00F10574">
        <w:t xml:space="preserve">Table </w:t>
      </w:r>
      <w:r w:rsidR="007E11BC">
        <w:rPr>
          <w:noProof/>
        </w:rPr>
        <w:t>1</w:t>
      </w:r>
      <w:r>
        <w:fldChar w:fldCharType="end"/>
      </w:r>
      <w:r>
        <w:t xml:space="preserve"> is a Company, the information in </w:t>
      </w:r>
      <w:r>
        <w:fldChar w:fldCharType="begin"/>
      </w:r>
      <w:r>
        <w:instrText xml:space="preserve"> REF _Ref401655817 \h </w:instrText>
      </w:r>
      <w:r>
        <w:fldChar w:fldCharType="separate"/>
      </w:r>
      <w:r w:rsidR="007E11BC" w:rsidRPr="00F10574">
        <w:t xml:space="preserve">Table </w:t>
      </w:r>
      <w:r w:rsidR="007E11BC">
        <w:rPr>
          <w:noProof/>
        </w:rPr>
        <w:t>2</w:t>
      </w:r>
      <w:r>
        <w:fldChar w:fldCharType="end"/>
      </w:r>
      <w:r>
        <w:t xml:space="preserve"> is required to be provided.</w:t>
      </w:r>
      <w:r w:rsidR="00352FC9">
        <w:t xml:space="preserve"> Please note, if you are Tendering as part of a consortium, all consortium members will be required to complete this section and provide as part of the Tender.</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394"/>
        <w:gridCol w:w="3776"/>
      </w:tblGrid>
      <w:tr w:rsidR="00BB2315" w:rsidRPr="00F10574" w14:paraId="056F1603" w14:textId="77777777" w:rsidTr="00C2209D">
        <w:trPr>
          <w:trHeight w:val="397"/>
        </w:trPr>
        <w:tc>
          <w:tcPr>
            <w:tcW w:w="5000" w:type="pct"/>
            <w:gridSpan w:val="2"/>
            <w:shd w:val="clear" w:color="auto" w:fill="00313C"/>
          </w:tcPr>
          <w:p w14:paraId="63E93A51" w14:textId="6ACAF207" w:rsidR="00BB2315" w:rsidRPr="00F10574" w:rsidRDefault="00BB2315" w:rsidP="00F10574">
            <w:pPr>
              <w:pStyle w:val="Caption"/>
            </w:pPr>
            <w:bookmarkStart w:id="32" w:name="_Ref401655817"/>
            <w:r w:rsidRPr="00F10574">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2</w:t>
            </w:r>
            <w:r w:rsidR="00490B28">
              <w:rPr>
                <w:noProof/>
              </w:rPr>
              <w:fldChar w:fldCharType="end"/>
            </w:r>
            <w:bookmarkEnd w:id="32"/>
            <w:r w:rsidRPr="00F10574">
              <w:t xml:space="preserve"> Company Details</w:t>
            </w:r>
          </w:p>
        </w:tc>
      </w:tr>
      <w:tr w:rsidR="00F84BC2" w:rsidRPr="00AC4A1C" w14:paraId="2325DA2E" w14:textId="77777777" w:rsidTr="00E6108C">
        <w:trPr>
          <w:trHeight w:val="397"/>
        </w:trPr>
        <w:tc>
          <w:tcPr>
            <w:tcW w:w="2689" w:type="pct"/>
          </w:tcPr>
          <w:p w14:paraId="11AC29BD" w14:textId="77777777" w:rsidR="00F84BC2" w:rsidRPr="00AC4A1C" w:rsidRDefault="00F84BC2" w:rsidP="00E6108C">
            <w:pPr>
              <w:pStyle w:val="TableText"/>
              <w:spacing w:before="60" w:after="60" w:line="240" w:lineRule="auto"/>
            </w:pPr>
            <w:r>
              <w:t>Date of Registration</w:t>
            </w:r>
          </w:p>
        </w:tc>
        <w:tc>
          <w:tcPr>
            <w:tcW w:w="2311" w:type="pct"/>
            <w:vAlign w:val="center"/>
          </w:tcPr>
          <w:p w14:paraId="14C9F76D" w14:textId="77777777" w:rsidR="00F84BC2" w:rsidRPr="00BC4F77" w:rsidRDefault="00E6108C" w:rsidP="00E6108C">
            <w:pPr>
              <w:pStyle w:val="TableText"/>
              <w:spacing w:before="60" w:after="60" w:line="240" w:lineRule="auto"/>
              <w:rPr>
                <w:color w:val="0000FF"/>
              </w:rPr>
            </w:pPr>
            <w:r w:rsidRPr="00281C45">
              <w:rPr>
                <w:color w:val="0000FF"/>
              </w:rPr>
              <w:t>Insert details</w:t>
            </w:r>
          </w:p>
        </w:tc>
      </w:tr>
      <w:tr w:rsidR="001A5704" w:rsidRPr="00AC4A1C" w14:paraId="7B45350F" w14:textId="77777777" w:rsidTr="00E6108C">
        <w:trPr>
          <w:trHeight w:val="397"/>
        </w:trPr>
        <w:tc>
          <w:tcPr>
            <w:tcW w:w="2689" w:type="pct"/>
          </w:tcPr>
          <w:p w14:paraId="7E2FD86B" w14:textId="77777777" w:rsidR="001A5704" w:rsidRDefault="001A5704" w:rsidP="00E6108C">
            <w:pPr>
              <w:pStyle w:val="TableText"/>
              <w:spacing w:before="60" w:after="60" w:line="240" w:lineRule="auto"/>
            </w:pPr>
            <w:r>
              <w:t>Is your company involved in any trust relationships?</w:t>
            </w:r>
          </w:p>
          <w:p w14:paraId="0C8E8C8A" w14:textId="5338CAFF" w:rsidR="001A5704" w:rsidRPr="00AC4A1C" w:rsidRDefault="001A5704" w:rsidP="00E6108C">
            <w:pPr>
              <w:pStyle w:val="TableText"/>
              <w:spacing w:before="60" w:after="60" w:line="240" w:lineRule="auto"/>
            </w:pPr>
            <w:r>
              <w:t xml:space="preserve">If </w:t>
            </w:r>
            <w:r w:rsidR="0095756F">
              <w:t>y</w:t>
            </w:r>
            <w:r>
              <w:t xml:space="preserve">es, give full details at Clause </w:t>
            </w:r>
            <w:r w:rsidRPr="008928DA">
              <w:rPr>
                <w:b/>
                <w:bCs/>
              </w:rPr>
              <w:fldChar w:fldCharType="begin"/>
            </w:r>
            <w:r w:rsidRPr="008928DA">
              <w:rPr>
                <w:b/>
                <w:bCs/>
              </w:rPr>
              <w:instrText xml:space="preserve"> REF _Ref401728806 \r \h  \* MERGEFORMAT </w:instrText>
            </w:r>
            <w:r w:rsidRPr="008928DA">
              <w:rPr>
                <w:b/>
                <w:bCs/>
              </w:rPr>
            </w:r>
            <w:r w:rsidRPr="008928DA">
              <w:rPr>
                <w:b/>
                <w:bCs/>
              </w:rPr>
              <w:fldChar w:fldCharType="separate"/>
            </w:r>
            <w:r w:rsidR="007E11BC">
              <w:rPr>
                <w:b/>
                <w:bCs/>
              </w:rPr>
              <w:t>1.3</w:t>
            </w:r>
            <w:r w:rsidRPr="008928DA">
              <w:rPr>
                <w:b/>
                <w:bCs/>
              </w:rPr>
              <w:fldChar w:fldCharType="end"/>
            </w:r>
            <w:r>
              <w:t>.</w:t>
            </w:r>
          </w:p>
        </w:tc>
        <w:sdt>
          <w:sdtPr>
            <w:id w:val="2297859"/>
            <w:placeholder>
              <w:docPart w:val="C9C1318FF2134C40900B56169E23018A"/>
            </w:placeholder>
          </w:sdtPr>
          <w:sdtEndPr/>
          <w:sdtContent>
            <w:tc>
              <w:tcPr>
                <w:tcW w:w="2311" w:type="pct"/>
                <w:vAlign w:val="center"/>
              </w:tcPr>
              <w:p w14:paraId="53B253C9" w14:textId="77777777" w:rsidR="001A5704" w:rsidRPr="001E4508" w:rsidRDefault="001A5704" w:rsidP="00E6108C">
                <w:pPr>
                  <w:pStyle w:val="TableText"/>
                  <w:spacing w:before="60" w:after="60" w:line="240" w:lineRule="auto"/>
                </w:pPr>
                <w:r w:rsidRPr="00AC4A1C">
                  <w:t xml:space="preserve">Yes </w:t>
                </w:r>
                <w:r w:rsidRPr="00AC4A1C">
                  <w:fldChar w:fldCharType="begin">
                    <w:ffData>
                      <w:name w:val="Check4"/>
                      <w:enabled/>
                      <w:calcOnExit w:val="0"/>
                      <w:checkBox>
                        <w:sizeAuto/>
                        <w:default w:val="0"/>
                      </w:checkBox>
                    </w:ffData>
                  </w:fldChar>
                </w:r>
                <w:bookmarkStart w:id="33" w:name="Check4"/>
                <w:r w:rsidRPr="00AC4A1C">
                  <w:instrText xml:space="preserve"> FORMCHECKBOX </w:instrText>
                </w:r>
                <w:r w:rsidRPr="00AC4A1C">
                  <w:fldChar w:fldCharType="separate"/>
                </w:r>
                <w:r w:rsidRPr="00AC4A1C">
                  <w:fldChar w:fldCharType="end"/>
                </w:r>
                <w:bookmarkEnd w:id="33"/>
                <w:r w:rsidRPr="00AC4A1C">
                  <w:t xml:space="preserve">    No </w:t>
                </w:r>
                <w:r w:rsidRPr="00AC4A1C">
                  <w:fldChar w:fldCharType="begin">
                    <w:ffData>
                      <w:name w:val="Check5"/>
                      <w:enabled/>
                      <w:calcOnExit w:val="0"/>
                      <w:checkBox>
                        <w:sizeAuto/>
                        <w:default w:val="0"/>
                      </w:checkBox>
                    </w:ffData>
                  </w:fldChar>
                </w:r>
                <w:bookmarkStart w:id="34" w:name="Check5"/>
                <w:r w:rsidRPr="00AC4A1C">
                  <w:instrText xml:space="preserve"> FORMCHECKBOX </w:instrText>
                </w:r>
                <w:r w:rsidRPr="00AC4A1C">
                  <w:fldChar w:fldCharType="separate"/>
                </w:r>
                <w:r w:rsidRPr="00AC4A1C">
                  <w:fldChar w:fldCharType="end"/>
                </w:r>
              </w:p>
            </w:tc>
            <w:bookmarkEnd w:id="34" w:displacedByCustomXml="next"/>
          </w:sdtContent>
        </w:sdt>
      </w:tr>
      <w:tr w:rsidR="00E6108C" w:rsidRPr="00AC4A1C" w14:paraId="771E4426" w14:textId="77777777" w:rsidTr="00E6108C">
        <w:trPr>
          <w:trHeight w:val="397"/>
        </w:trPr>
        <w:tc>
          <w:tcPr>
            <w:tcW w:w="2689" w:type="pct"/>
          </w:tcPr>
          <w:p w14:paraId="291187FF" w14:textId="77777777" w:rsidR="00E6108C" w:rsidRPr="00AC4A1C" w:rsidRDefault="00E6108C" w:rsidP="00E6108C">
            <w:pPr>
              <w:pStyle w:val="TableText"/>
              <w:spacing w:before="60" w:after="60" w:line="240" w:lineRule="auto"/>
            </w:pPr>
            <w:r>
              <w:t>If a subsidiary company - State names of divisions, and/or parent company</w:t>
            </w:r>
          </w:p>
        </w:tc>
        <w:tc>
          <w:tcPr>
            <w:tcW w:w="2311" w:type="pct"/>
            <w:vAlign w:val="center"/>
          </w:tcPr>
          <w:p w14:paraId="209B0BBE" w14:textId="77777777" w:rsidR="00E6108C" w:rsidRPr="00BC4F77" w:rsidRDefault="00E6108C" w:rsidP="00E6108C">
            <w:pPr>
              <w:pStyle w:val="TableText"/>
              <w:spacing w:before="60" w:after="60" w:line="240" w:lineRule="auto"/>
              <w:rPr>
                <w:color w:val="0000FF"/>
              </w:rPr>
            </w:pPr>
            <w:r w:rsidRPr="002D1466">
              <w:rPr>
                <w:color w:val="0000FF"/>
              </w:rPr>
              <w:t>Insert details</w:t>
            </w:r>
          </w:p>
        </w:tc>
      </w:tr>
      <w:tr w:rsidR="00E6108C" w:rsidRPr="00AC4A1C" w14:paraId="535607AE" w14:textId="77777777" w:rsidTr="00E6108C">
        <w:trPr>
          <w:trHeight w:val="397"/>
        </w:trPr>
        <w:tc>
          <w:tcPr>
            <w:tcW w:w="2689" w:type="pct"/>
          </w:tcPr>
          <w:p w14:paraId="5F29549F" w14:textId="77777777" w:rsidR="00E6108C" w:rsidRPr="00AC4A1C" w:rsidRDefault="00E6108C" w:rsidP="00E6108C">
            <w:pPr>
              <w:pStyle w:val="TableText"/>
              <w:spacing w:before="60" w:after="60" w:line="240" w:lineRule="auto"/>
            </w:pPr>
            <w:r>
              <w:t>If a holding company - State names of divisions, and/or subsidiaries</w:t>
            </w:r>
          </w:p>
        </w:tc>
        <w:tc>
          <w:tcPr>
            <w:tcW w:w="2311" w:type="pct"/>
            <w:vAlign w:val="center"/>
          </w:tcPr>
          <w:p w14:paraId="4FA04A7A" w14:textId="77777777" w:rsidR="00E6108C" w:rsidRPr="00BC4F77" w:rsidRDefault="00E6108C" w:rsidP="00E6108C">
            <w:pPr>
              <w:pStyle w:val="TableText"/>
              <w:spacing w:before="60" w:after="60" w:line="240" w:lineRule="auto"/>
              <w:rPr>
                <w:color w:val="0000FF"/>
              </w:rPr>
            </w:pPr>
            <w:r w:rsidRPr="002D1466">
              <w:rPr>
                <w:color w:val="0000FF"/>
              </w:rPr>
              <w:t>Insert details</w:t>
            </w:r>
          </w:p>
        </w:tc>
      </w:tr>
      <w:tr w:rsidR="00E6108C" w:rsidRPr="00AC4A1C" w14:paraId="1EE911EF" w14:textId="77777777" w:rsidTr="00E6108C">
        <w:trPr>
          <w:trHeight w:val="397"/>
        </w:trPr>
        <w:tc>
          <w:tcPr>
            <w:tcW w:w="2689" w:type="pct"/>
          </w:tcPr>
          <w:p w14:paraId="2671847D" w14:textId="77777777" w:rsidR="00E6108C" w:rsidRPr="00AC4A1C" w:rsidRDefault="00E6108C" w:rsidP="00E6108C">
            <w:pPr>
              <w:pStyle w:val="TableText"/>
              <w:spacing w:before="60" w:after="60" w:line="240" w:lineRule="auto"/>
            </w:pPr>
            <w:r>
              <w:t>State Trading Name/s</w:t>
            </w:r>
          </w:p>
        </w:tc>
        <w:tc>
          <w:tcPr>
            <w:tcW w:w="2311" w:type="pct"/>
            <w:vAlign w:val="center"/>
          </w:tcPr>
          <w:p w14:paraId="6BF486ED" w14:textId="77777777" w:rsidR="00E6108C" w:rsidRPr="00BC4F77" w:rsidRDefault="00E6108C" w:rsidP="00E6108C">
            <w:pPr>
              <w:pStyle w:val="TableText"/>
              <w:spacing w:before="60" w:after="60" w:line="240" w:lineRule="auto"/>
              <w:rPr>
                <w:color w:val="0000FF"/>
              </w:rPr>
            </w:pPr>
            <w:r w:rsidRPr="002D1466">
              <w:rPr>
                <w:color w:val="0000FF"/>
              </w:rPr>
              <w:t>Insert details</w:t>
            </w:r>
          </w:p>
        </w:tc>
      </w:tr>
      <w:tr w:rsidR="00E6108C" w:rsidRPr="00AC4A1C" w14:paraId="0EFD718E" w14:textId="77777777" w:rsidTr="00E6108C">
        <w:trPr>
          <w:trHeight w:val="397"/>
        </w:trPr>
        <w:tc>
          <w:tcPr>
            <w:tcW w:w="2689" w:type="pct"/>
          </w:tcPr>
          <w:p w14:paraId="6E61BD96" w14:textId="77777777" w:rsidR="00E6108C" w:rsidRPr="00AC4A1C" w:rsidRDefault="00E6108C" w:rsidP="00E6108C">
            <w:pPr>
              <w:pStyle w:val="TableText"/>
              <w:spacing w:before="60" w:after="60" w:line="240" w:lineRule="auto"/>
            </w:pPr>
            <w:r>
              <w:t>State names, addresses and dates of birth of all directors of the company (attach list if necessary)</w:t>
            </w:r>
          </w:p>
        </w:tc>
        <w:tc>
          <w:tcPr>
            <w:tcW w:w="2311" w:type="pct"/>
            <w:vAlign w:val="center"/>
          </w:tcPr>
          <w:p w14:paraId="36B31370" w14:textId="77777777" w:rsidR="00E6108C" w:rsidRPr="00BC4F77" w:rsidRDefault="00E6108C" w:rsidP="00E6108C">
            <w:pPr>
              <w:pStyle w:val="TableText"/>
              <w:spacing w:before="60" w:after="60" w:line="240" w:lineRule="auto"/>
              <w:rPr>
                <w:color w:val="0000FF"/>
              </w:rPr>
            </w:pPr>
            <w:r w:rsidRPr="002D1466">
              <w:rPr>
                <w:color w:val="0000FF"/>
              </w:rPr>
              <w:t>Insert details</w:t>
            </w:r>
          </w:p>
        </w:tc>
      </w:tr>
    </w:tbl>
    <w:p w14:paraId="2BF9FB1A" w14:textId="77777777" w:rsidR="00BB2315" w:rsidRDefault="00BB2315" w:rsidP="00C417EC">
      <w:pPr>
        <w:pStyle w:val="SP-Schedule11"/>
      </w:pPr>
      <w:bookmarkStart w:id="35" w:name="_Ref401728806"/>
      <w:bookmarkStart w:id="36" w:name="_Toc402864933"/>
      <w:bookmarkStart w:id="37" w:name="_Toc334704531"/>
      <w:bookmarkStart w:id="38" w:name="_Toc346618355"/>
      <w:bookmarkStart w:id="39" w:name="_Toc371508839"/>
      <w:bookmarkStart w:id="40" w:name="_Toc392497708"/>
      <w:bookmarkEnd w:id="28"/>
      <w:bookmarkEnd w:id="29"/>
      <w:bookmarkEnd w:id="30"/>
      <w:bookmarkEnd w:id="31"/>
      <w:r>
        <w:t>Trust</w:t>
      </w:r>
      <w:r w:rsidRPr="00724221">
        <w:t xml:space="preserve"> Details</w:t>
      </w:r>
      <w:bookmarkEnd w:id="35"/>
      <w:bookmarkEnd w:id="36"/>
    </w:p>
    <w:p w14:paraId="3022D5DC" w14:textId="4CC4651E" w:rsidR="00BB2315" w:rsidRPr="00724221" w:rsidRDefault="00BB2315" w:rsidP="00C417EC">
      <w:pPr>
        <w:pStyle w:val="SP-Schedule111"/>
      </w:pPr>
      <w:r>
        <w:t xml:space="preserve">Where the Tendering entity response in </w:t>
      </w:r>
      <w:r w:rsidRPr="008928DA">
        <w:rPr>
          <w:b/>
          <w:bCs/>
        </w:rPr>
        <w:fldChar w:fldCharType="begin"/>
      </w:r>
      <w:r w:rsidRPr="008928DA">
        <w:rPr>
          <w:b/>
          <w:bCs/>
        </w:rPr>
        <w:instrText xml:space="preserve"> REF _Ref401653138 \h </w:instrText>
      </w:r>
      <w:r w:rsidR="00D703E2">
        <w:rPr>
          <w:b/>
          <w:bCs/>
        </w:rPr>
        <w:instrText xml:space="preserve"> \* MERGEFORMAT </w:instrText>
      </w:r>
      <w:r w:rsidRPr="008928DA">
        <w:rPr>
          <w:b/>
          <w:bCs/>
        </w:rPr>
      </w:r>
      <w:r w:rsidRPr="008928DA">
        <w:rPr>
          <w:b/>
          <w:bCs/>
        </w:rPr>
        <w:fldChar w:fldCharType="separate"/>
      </w:r>
      <w:r w:rsidR="007E11BC" w:rsidRPr="007E11BC">
        <w:rPr>
          <w:b/>
          <w:bCs/>
        </w:rPr>
        <w:t xml:space="preserve">Table </w:t>
      </w:r>
      <w:r w:rsidR="007E11BC" w:rsidRPr="007E11BC">
        <w:rPr>
          <w:b/>
          <w:bCs/>
          <w:noProof/>
        </w:rPr>
        <w:t>1</w:t>
      </w:r>
      <w:r w:rsidRPr="008928DA">
        <w:rPr>
          <w:b/>
          <w:bCs/>
        </w:rPr>
        <w:fldChar w:fldCharType="end"/>
      </w:r>
      <w:r>
        <w:t xml:space="preserve"> is a Trust, the information in </w:t>
      </w:r>
      <w:r w:rsidRPr="008928DA">
        <w:rPr>
          <w:b/>
          <w:bCs/>
        </w:rPr>
        <w:fldChar w:fldCharType="begin"/>
      </w:r>
      <w:r w:rsidRPr="008928DA">
        <w:rPr>
          <w:b/>
          <w:bCs/>
        </w:rPr>
        <w:instrText xml:space="preserve"> REF _Ref401658590 \h </w:instrText>
      </w:r>
      <w:r w:rsidR="00D703E2">
        <w:rPr>
          <w:b/>
          <w:bCs/>
        </w:rPr>
        <w:instrText xml:space="preserve"> \* MERGEFORMAT </w:instrText>
      </w:r>
      <w:r w:rsidRPr="008928DA">
        <w:rPr>
          <w:b/>
          <w:bCs/>
        </w:rPr>
      </w:r>
      <w:r w:rsidRPr="008928DA">
        <w:rPr>
          <w:b/>
          <w:bCs/>
        </w:rPr>
        <w:fldChar w:fldCharType="separate"/>
      </w:r>
      <w:r w:rsidR="007E11BC" w:rsidRPr="007E11BC">
        <w:rPr>
          <w:b/>
          <w:bCs/>
        </w:rPr>
        <w:t xml:space="preserve">Table </w:t>
      </w:r>
      <w:r w:rsidR="007E11BC" w:rsidRPr="007E11BC">
        <w:rPr>
          <w:b/>
          <w:bCs/>
          <w:noProof/>
        </w:rPr>
        <w:t>3</w:t>
      </w:r>
      <w:r w:rsidRPr="008928DA">
        <w:rPr>
          <w:b/>
          <w:bCs/>
        </w:rPr>
        <w:fldChar w:fldCharType="end"/>
      </w:r>
      <w:r>
        <w:t xml:space="preserve"> is required to be provided.</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85"/>
        <w:gridCol w:w="4485"/>
      </w:tblGrid>
      <w:tr w:rsidR="00BB2315" w:rsidRPr="00AC4A1C" w14:paraId="32F9B0D6" w14:textId="77777777" w:rsidTr="00C2209D">
        <w:trPr>
          <w:tblHeader/>
        </w:trPr>
        <w:tc>
          <w:tcPr>
            <w:tcW w:w="5000" w:type="pct"/>
            <w:gridSpan w:val="2"/>
            <w:shd w:val="clear" w:color="auto" w:fill="00313C"/>
          </w:tcPr>
          <w:p w14:paraId="4373225A" w14:textId="788D3157" w:rsidR="00BB2315" w:rsidRDefault="00BB2315" w:rsidP="00F10574">
            <w:pPr>
              <w:pStyle w:val="Caption"/>
            </w:pPr>
            <w:bookmarkStart w:id="41" w:name="_Ref401658590"/>
            <w:r>
              <w:lastRenderedPageBreak/>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3</w:t>
            </w:r>
            <w:r w:rsidR="00490B28">
              <w:rPr>
                <w:noProof/>
              </w:rPr>
              <w:fldChar w:fldCharType="end"/>
            </w:r>
            <w:bookmarkEnd w:id="41"/>
            <w:r>
              <w:t xml:space="preserve"> Trust Details</w:t>
            </w:r>
          </w:p>
        </w:tc>
      </w:tr>
      <w:tr w:rsidR="00E6108C" w:rsidRPr="00AC4A1C" w14:paraId="6114F716" w14:textId="77777777" w:rsidTr="00E6108C">
        <w:tc>
          <w:tcPr>
            <w:tcW w:w="2255" w:type="pct"/>
            <w:vAlign w:val="center"/>
          </w:tcPr>
          <w:p w14:paraId="3001C8ED" w14:textId="77777777" w:rsidR="00E6108C" w:rsidRDefault="00E6108C" w:rsidP="00E6108C">
            <w:pPr>
              <w:pStyle w:val="TableText"/>
              <w:spacing w:before="60" w:after="60" w:line="240" w:lineRule="auto"/>
            </w:pPr>
            <w:r w:rsidRPr="00EF63A3">
              <w:t>State the name of the Trust</w:t>
            </w:r>
            <w:r>
              <w:t>.</w:t>
            </w:r>
          </w:p>
        </w:tc>
        <w:tc>
          <w:tcPr>
            <w:tcW w:w="2745" w:type="pct"/>
            <w:vAlign w:val="center"/>
          </w:tcPr>
          <w:p w14:paraId="4F85F501" w14:textId="77777777" w:rsidR="00E6108C" w:rsidRPr="00D95F65" w:rsidRDefault="00E6108C" w:rsidP="00E6108C">
            <w:pPr>
              <w:pStyle w:val="TableText"/>
              <w:spacing w:before="60" w:after="60" w:line="240" w:lineRule="auto"/>
              <w:rPr>
                <w:color w:val="0000FF"/>
              </w:rPr>
            </w:pPr>
            <w:r w:rsidRPr="00086001">
              <w:rPr>
                <w:color w:val="0000FF"/>
              </w:rPr>
              <w:t>Insert details</w:t>
            </w:r>
          </w:p>
        </w:tc>
      </w:tr>
      <w:tr w:rsidR="00E6108C" w:rsidRPr="00AC4A1C" w14:paraId="55249664" w14:textId="77777777" w:rsidTr="00E6108C">
        <w:tc>
          <w:tcPr>
            <w:tcW w:w="2255" w:type="pct"/>
            <w:vAlign w:val="center"/>
          </w:tcPr>
          <w:p w14:paraId="7C57EB05" w14:textId="77777777" w:rsidR="00E6108C" w:rsidRPr="00AC4A1C" w:rsidRDefault="00E6108C" w:rsidP="00E6108C">
            <w:pPr>
              <w:pStyle w:val="TableText"/>
              <w:spacing w:before="60" w:after="60" w:line="240" w:lineRule="auto"/>
            </w:pPr>
            <w:r w:rsidRPr="00EF63A3">
              <w:t>State the name/s of the Trustee/s of the Trust. If the Trustee/s are people, also provide the</w:t>
            </w:r>
            <w:r>
              <w:t>ir addresses and dates of birth</w:t>
            </w:r>
            <w:r w:rsidRPr="00EF63A3">
              <w:t xml:space="preserve"> </w:t>
            </w:r>
            <w:r>
              <w:t>(attach list if necessary).</w:t>
            </w:r>
          </w:p>
        </w:tc>
        <w:tc>
          <w:tcPr>
            <w:tcW w:w="2745" w:type="pct"/>
            <w:vAlign w:val="center"/>
          </w:tcPr>
          <w:p w14:paraId="53E00B76" w14:textId="77777777" w:rsidR="00E6108C" w:rsidRPr="00D95F65" w:rsidRDefault="00E6108C" w:rsidP="00E6108C">
            <w:pPr>
              <w:pStyle w:val="TableText"/>
              <w:spacing w:before="60" w:after="60" w:line="240" w:lineRule="auto"/>
              <w:rPr>
                <w:color w:val="0000FF"/>
              </w:rPr>
            </w:pPr>
            <w:r w:rsidRPr="00086001">
              <w:rPr>
                <w:color w:val="0000FF"/>
              </w:rPr>
              <w:t>Insert details</w:t>
            </w:r>
          </w:p>
        </w:tc>
      </w:tr>
      <w:tr w:rsidR="00E6108C" w:rsidRPr="00AC4A1C" w14:paraId="6685B1F3" w14:textId="77777777" w:rsidTr="00E6108C">
        <w:tc>
          <w:tcPr>
            <w:tcW w:w="2255" w:type="pct"/>
            <w:vAlign w:val="center"/>
          </w:tcPr>
          <w:p w14:paraId="77AA6313" w14:textId="77777777" w:rsidR="00E6108C" w:rsidRPr="00AC4A1C" w:rsidRDefault="00E6108C" w:rsidP="00E6108C">
            <w:pPr>
              <w:pStyle w:val="TableText"/>
              <w:spacing w:before="60" w:after="60" w:line="240" w:lineRule="auto"/>
            </w:pPr>
            <w:r w:rsidRPr="00CB1CEE">
              <w:t xml:space="preserve">Are there any judgement debts or court orders against </w:t>
            </w:r>
            <w:r>
              <w:t>any Trustee of the business? If yes, provide details.</w:t>
            </w:r>
          </w:p>
        </w:tc>
        <w:tc>
          <w:tcPr>
            <w:tcW w:w="2745" w:type="pct"/>
            <w:vAlign w:val="center"/>
          </w:tcPr>
          <w:p w14:paraId="5EA7CD8E" w14:textId="77777777" w:rsidR="00E6108C" w:rsidRPr="00D95F65" w:rsidRDefault="00E6108C" w:rsidP="00E6108C">
            <w:pPr>
              <w:pStyle w:val="TableText"/>
              <w:spacing w:before="60" w:after="60" w:line="240" w:lineRule="auto"/>
              <w:rPr>
                <w:color w:val="0000FF"/>
              </w:rPr>
            </w:pPr>
            <w:r w:rsidRPr="00086001">
              <w:rPr>
                <w:color w:val="0000FF"/>
              </w:rPr>
              <w:t>Insert details</w:t>
            </w:r>
          </w:p>
        </w:tc>
      </w:tr>
      <w:tr w:rsidR="00E6108C" w:rsidRPr="00AC4A1C" w14:paraId="26DFC766" w14:textId="77777777" w:rsidTr="00E6108C">
        <w:tc>
          <w:tcPr>
            <w:tcW w:w="2255" w:type="pct"/>
            <w:vAlign w:val="center"/>
          </w:tcPr>
          <w:p w14:paraId="3208B0AA" w14:textId="77777777" w:rsidR="00E6108C" w:rsidRPr="00CB1CEE" w:rsidRDefault="00E6108C" w:rsidP="00E6108C">
            <w:pPr>
              <w:pStyle w:val="TableText"/>
              <w:spacing w:before="60" w:after="60" w:line="240" w:lineRule="auto"/>
            </w:pPr>
            <w:r>
              <w:t>Provide a copy of the Trust Deed identifying the beneficial owner of the trust and related office holders.</w:t>
            </w:r>
          </w:p>
        </w:tc>
        <w:tc>
          <w:tcPr>
            <w:tcW w:w="2745" w:type="pct"/>
            <w:vAlign w:val="center"/>
          </w:tcPr>
          <w:p w14:paraId="126E2721" w14:textId="77777777" w:rsidR="00E6108C" w:rsidRPr="00D95F65" w:rsidRDefault="00E6108C" w:rsidP="00E6108C">
            <w:pPr>
              <w:pStyle w:val="TableText"/>
              <w:spacing w:before="60" w:after="60" w:line="240" w:lineRule="auto"/>
              <w:rPr>
                <w:color w:val="0000FF"/>
              </w:rPr>
            </w:pPr>
            <w:r w:rsidRPr="00086001">
              <w:rPr>
                <w:color w:val="0000FF"/>
              </w:rPr>
              <w:t>Insert details</w:t>
            </w:r>
          </w:p>
        </w:tc>
      </w:tr>
    </w:tbl>
    <w:p w14:paraId="71F1668C" w14:textId="77777777" w:rsidR="00BB2315" w:rsidRPr="001E4508" w:rsidRDefault="00BB2315" w:rsidP="00C417EC">
      <w:pPr>
        <w:pStyle w:val="SP-Schedule11"/>
      </w:pPr>
      <w:bookmarkStart w:id="42" w:name="_Toc392497727"/>
      <w:bookmarkStart w:id="43" w:name="_Toc402864934"/>
      <w:r w:rsidRPr="001E4508">
        <w:t>Conflict of Interest</w:t>
      </w:r>
      <w:bookmarkEnd w:id="42"/>
      <w:bookmarkEnd w:id="43"/>
    </w:p>
    <w:p w14:paraId="54F80889" w14:textId="77777777" w:rsidR="00BB2315" w:rsidRDefault="00BB2315" w:rsidP="00C417EC">
      <w:pPr>
        <w:pStyle w:val="SP-Schedule111"/>
      </w:pPr>
      <w:r>
        <w:t>Would a real or perceived conflict of interest exist, or a potential conflict arise, if your organisation, or where applicable the subcontractor, entered into a contract with CSIRO? If so, include full details and the strategies to manage the conflict.</w:t>
      </w:r>
    </w:p>
    <w:tbl>
      <w:tblPr>
        <w:tblStyle w:val="TableGrid"/>
        <w:tblW w:w="0" w:type="auto"/>
        <w:tblInd w:w="846" w:type="dxa"/>
        <w:tblLook w:val="04A0" w:firstRow="1" w:lastRow="0" w:firstColumn="1" w:lastColumn="0" w:noHBand="0" w:noVBand="1"/>
      </w:tblPr>
      <w:tblGrid>
        <w:gridCol w:w="8170"/>
      </w:tblGrid>
      <w:tr w:rsidR="00F84BC2" w14:paraId="3A479534" w14:textId="77777777" w:rsidTr="00C12243">
        <w:trPr>
          <w:trHeight w:val="510"/>
        </w:trPr>
        <w:tc>
          <w:tcPr>
            <w:tcW w:w="8170" w:type="dxa"/>
            <w:vAlign w:val="center"/>
          </w:tcPr>
          <w:p w14:paraId="4A6C5D64" w14:textId="77777777" w:rsidR="00F84BC2" w:rsidRPr="00D95F65" w:rsidRDefault="00E6108C" w:rsidP="00F84BC2">
            <w:pPr>
              <w:pStyle w:val="TableText"/>
              <w:rPr>
                <w:color w:val="0000FF"/>
              </w:rPr>
            </w:pPr>
            <w:r w:rsidRPr="00086001">
              <w:rPr>
                <w:color w:val="0000FF"/>
              </w:rPr>
              <w:t>Insert details</w:t>
            </w:r>
          </w:p>
        </w:tc>
      </w:tr>
    </w:tbl>
    <w:p w14:paraId="6733B77E" w14:textId="77777777" w:rsidR="00BB2315" w:rsidRPr="00512901" w:rsidRDefault="00BB2315" w:rsidP="00C417EC">
      <w:pPr>
        <w:pStyle w:val="SP-Schedule111"/>
      </w:pPr>
      <w:r w:rsidRPr="00512901">
        <w:t xml:space="preserve">Provide details </w:t>
      </w:r>
      <w:r>
        <w:t xml:space="preserve">in </w:t>
      </w:r>
      <w:r w:rsidRPr="00512901">
        <w:t>of any interests, relationships or clients which may or do give rise to a conflict of interest and the area of expertise in which that conflict or potential conflict does or may arise and details of any strategy for preventing conflicts of interest.</w:t>
      </w:r>
    </w:p>
    <w:tbl>
      <w:tblPr>
        <w:tblStyle w:val="TableGrid"/>
        <w:tblW w:w="0" w:type="auto"/>
        <w:tblInd w:w="846" w:type="dxa"/>
        <w:tblLook w:val="04A0" w:firstRow="1" w:lastRow="0" w:firstColumn="1" w:lastColumn="0" w:noHBand="0" w:noVBand="1"/>
      </w:tblPr>
      <w:tblGrid>
        <w:gridCol w:w="8170"/>
      </w:tblGrid>
      <w:tr w:rsidR="00F84BC2" w14:paraId="6BB84478" w14:textId="77777777" w:rsidTr="00AD5B09">
        <w:trPr>
          <w:trHeight w:val="510"/>
        </w:trPr>
        <w:tc>
          <w:tcPr>
            <w:tcW w:w="8170" w:type="dxa"/>
            <w:vAlign w:val="center"/>
          </w:tcPr>
          <w:p w14:paraId="4613412D" w14:textId="77777777" w:rsidR="00F84BC2" w:rsidRPr="00D95F65" w:rsidRDefault="00E6108C" w:rsidP="00F84BC2">
            <w:pPr>
              <w:pStyle w:val="TableText"/>
              <w:rPr>
                <w:color w:val="0000FF"/>
              </w:rPr>
            </w:pPr>
            <w:r w:rsidRPr="00086001">
              <w:rPr>
                <w:color w:val="0000FF"/>
              </w:rPr>
              <w:t>Insert details</w:t>
            </w:r>
          </w:p>
        </w:tc>
      </w:tr>
    </w:tbl>
    <w:p w14:paraId="1727A9BB" w14:textId="77777777" w:rsidR="00BB2315" w:rsidRDefault="00BB2315" w:rsidP="00C417EC">
      <w:pPr>
        <w:pStyle w:val="SP-Schedule111"/>
      </w:pPr>
      <w:r>
        <w:t xml:space="preserve">Has this response been prepared with any assistance from a current or former employee of CSIRO? If </w:t>
      </w:r>
      <w:r w:rsidR="0095756F">
        <w:t>so,</w:t>
      </w:r>
      <w:r>
        <w:t xml:space="preserve"> provide full details. If none, write ‘Nil”.</w:t>
      </w:r>
    </w:p>
    <w:tbl>
      <w:tblPr>
        <w:tblStyle w:val="TableGrid"/>
        <w:tblW w:w="0" w:type="auto"/>
        <w:tblInd w:w="846" w:type="dxa"/>
        <w:tblLook w:val="04A0" w:firstRow="1" w:lastRow="0" w:firstColumn="1" w:lastColumn="0" w:noHBand="0" w:noVBand="1"/>
      </w:tblPr>
      <w:tblGrid>
        <w:gridCol w:w="8170"/>
      </w:tblGrid>
      <w:tr w:rsidR="00F84BC2" w14:paraId="11B96EA6" w14:textId="77777777" w:rsidTr="00AD5B09">
        <w:trPr>
          <w:trHeight w:val="510"/>
        </w:trPr>
        <w:tc>
          <w:tcPr>
            <w:tcW w:w="8170" w:type="dxa"/>
            <w:vAlign w:val="center"/>
          </w:tcPr>
          <w:p w14:paraId="67A72168" w14:textId="77777777" w:rsidR="00F84BC2" w:rsidRPr="00D95F65" w:rsidRDefault="00E6108C" w:rsidP="00F84BC2">
            <w:pPr>
              <w:pStyle w:val="TableText"/>
              <w:rPr>
                <w:color w:val="0000FF"/>
              </w:rPr>
            </w:pPr>
            <w:r w:rsidRPr="00086001">
              <w:rPr>
                <w:color w:val="0000FF"/>
              </w:rPr>
              <w:t>Insert details</w:t>
            </w:r>
          </w:p>
        </w:tc>
      </w:tr>
    </w:tbl>
    <w:p w14:paraId="11D67DF2" w14:textId="77777777" w:rsidR="00BB2315" w:rsidRDefault="00BB2315" w:rsidP="00C417EC">
      <w:pPr>
        <w:pStyle w:val="SP-Schedule111"/>
      </w:pPr>
      <w:r w:rsidRPr="00AC4A1C">
        <w:t xml:space="preserve">Outline the processes you have in place to handle any future conflict of interest (actual or perceived). </w:t>
      </w:r>
    </w:p>
    <w:tbl>
      <w:tblPr>
        <w:tblStyle w:val="TableGrid"/>
        <w:tblW w:w="0" w:type="auto"/>
        <w:tblInd w:w="846" w:type="dxa"/>
        <w:tblLook w:val="04A0" w:firstRow="1" w:lastRow="0" w:firstColumn="1" w:lastColumn="0" w:noHBand="0" w:noVBand="1"/>
      </w:tblPr>
      <w:tblGrid>
        <w:gridCol w:w="8170"/>
      </w:tblGrid>
      <w:tr w:rsidR="00F84BC2" w14:paraId="5FC2082E" w14:textId="77777777" w:rsidTr="00AD5B09">
        <w:trPr>
          <w:trHeight w:val="510"/>
        </w:trPr>
        <w:tc>
          <w:tcPr>
            <w:tcW w:w="8170" w:type="dxa"/>
            <w:vAlign w:val="center"/>
          </w:tcPr>
          <w:p w14:paraId="6CAA63C2" w14:textId="77777777" w:rsidR="00F84BC2" w:rsidRPr="00D95F65" w:rsidRDefault="00E6108C" w:rsidP="00F84BC2">
            <w:pPr>
              <w:pStyle w:val="TableText"/>
              <w:rPr>
                <w:color w:val="0000FF"/>
              </w:rPr>
            </w:pPr>
            <w:r w:rsidRPr="00086001">
              <w:rPr>
                <w:color w:val="0000FF"/>
              </w:rPr>
              <w:t>Insert details</w:t>
            </w:r>
          </w:p>
        </w:tc>
      </w:tr>
    </w:tbl>
    <w:p w14:paraId="31C0AC8C" w14:textId="77777777" w:rsidR="00BB2315" w:rsidRDefault="00BB2315" w:rsidP="00C417EC">
      <w:pPr>
        <w:pStyle w:val="SP-Schedule1"/>
      </w:pPr>
      <w:bookmarkStart w:id="44" w:name="_Toc402864935"/>
      <w:r>
        <w:t>Confidentiality of Tenderer</w:t>
      </w:r>
      <w:r w:rsidR="00352FC9">
        <w:t>’</w:t>
      </w:r>
      <w:r>
        <w:t>s information</w:t>
      </w:r>
      <w:bookmarkEnd w:id="44"/>
    </w:p>
    <w:p w14:paraId="47A8368C" w14:textId="77777777" w:rsidR="00BB2315" w:rsidRDefault="00BB2315" w:rsidP="00C417EC">
      <w:pPr>
        <w:pStyle w:val="SP-Schedule111"/>
      </w:pPr>
      <w:r>
        <w:t>Provide details of any aspects of this Response or any aspects of the proposed Contract that you consider should be kept confidential, with reasons. If none, complete the table with ‘Not Applicable’.</w:t>
      </w:r>
    </w:p>
    <w:p w14:paraId="1B4181D6" w14:textId="77777777" w:rsidR="00C2209D" w:rsidRDefault="00C2209D" w:rsidP="00C417EC">
      <w:pPr>
        <w:pStyle w:val="SP-Schedule111"/>
      </w:pPr>
      <w:r>
        <w:t xml:space="preserve">Information to assist you to assess whether the customer is able to treat particular information as confidential is available at: </w:t>
      </w:r>
    </w:p>
    <w:p w14:paraId="3B1EB493" w14:textId="22F9ECF5" w:rsidR="00C2209D" w:rsidRDefault="002E435B" w:rsidP="008A7EE1">
      <w:pPr>
        <w:pStyle w:val="SP-Schedule111"/>
        <w:numPr>
          <w:ilvl w:val="0"/>
          <w:numId w:val="0"/>
        </w:numPr>
        <w:ind w:left="851"/>
      </w:pPr>
      <w:hyperlink r:id="rId22" w:history="1">
        <w:r w:rsidRPr="002E435B">
          <w:rPr>
            <w:rStyle w:val="Hyperlink"/>
          </w:rPr>
          <w:t>https://www.finance.gov.au/government/procurement/buying-australian-government/confidentiality-throughout-procurement-cycle</w:t>
        </w:r>
      </w:hyperlink>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11"/>
        <w:gridCol w:w="4059"/>
      </w:tblGrid>
      <w:tr w:rsidR="00BB2315" w:rsidRPr="00AC4A1C" w14:paraId="07D09A0F" w14:textId="77777777" w:rsidTr="00717823">
        <w:trPr>
          <w:tblHeader/>
        </w:trPr>
        <w:tc>
          <w:tcPr>
            <w:tcW w:w="5000" w:type="pct"/>
            <w:gridSpan w:val="2"/>
            <w:shd w:val="clear" w:color="auto" w:fill="00313C"/>
          </w:tcPr>
          <w:p w14:paraId="24025055" w14:textId="5F3F4E9D" w:rsidR="00BB2315" w:rsidRPr="00AC4A1C" w:rsidRDefault="00BB2315" w:rsidP="00F10574">
            <w:pPr>
              <w:pStyle w:val="Caption"/>
            </w:pPr>
            <w:r w:rsidRPr="00B22F01">
              <w:lastRenderedPageBreak/>
              <w:t xml:space="preserve">Table </w:t>
            </w:r>
            <w:r w:rsidR="00490B28">
              <w:rPr>
                <w:noProof/>
              </w:rPr>
              <w:fldChar w:fldCharType="begin"/>
            </w:r>
            <w:r w:rsidR="00490B28">
              <w:rPr>
                <w:noProof/>
              </w:rPr>
              <w:instrText xml:space="preserve"> SEQ Table </w:instrText>
            </w:r>
            <w:r w:rsidR="00490B28">
              <w:rPr>
                <w:noProof/>
              </w:rPr>
              <w:fldChar w:fldCharType="separate"/>
            </w:r>
            <w:r w:rsidR="007E11BC">
              <w:rPr>
                <w:noProof/>
              </w:rPr>
              <w:t>4</w:t>
            </w:r>
            <w:r w:rsidR="00490B28">
              <w:rPr>
                <w:noProof/>
              </w:rPr>
              <w:fldChar w:fldCharType="end"/>
            </w:r>
            <w:r w:rsidRPr="00B22F01">
              <w:t xml:space="preserve"> </w:t>
            </w:r>
            <w:r>
              <w:t xml:space="preserve"> Tenderer Confidential Information</w:t>
            </w:r>
          </w:p>
        </w:tc>
      </w:tr>
      <w:tr w:rsidR="00BB2315" w14:paraId="5BC74AED" w14:textId="77777777" w:rsidTr="00C2209D">
        <w:tc>
          <w:tcPr>
            <w:tcW w:w="2516" w:type="pct"/>
            <w:shd w:val="clear" w:color="auto" w:fill="00A9CE"/>
          </w:tcPr>
          <w:p w14:paraId="68B2E85F" w14:textId="77777777" w:rsidR="00BB2315" w:rsidRDefault="00DF540F" w:rsidP="00AB58A0">
            <w:pPr>
              <w:pStyle w:val="ColumnHeading"/>
            </w:pPr>
            <w:r>
              <w:rPr>
                <w:caps w:val="0"/>
              </w:rPr>
              <w:t xml:space="preserve">Information in the contract considered </w:t>
            </w:r>
            <w:r w:rsidRPr="00216AA6">
              <w:rPr>
                <w:caps w:val="0"/>
                <w:shd w:val="clear" w:color="auto" w:fill="00A9CE"/>
              </w:rPr>
              <w:t>necessary to be confidential</w:t>
            </w:r>
          </w:p>
        </w:tc>
        <w:tc>
          <w:tcPr>
            <w:tcW w:w="2484" w:type="pct"/>
            <w:shd w:val="clear" w:color="auto" w:fill="00A9CE"/>
          </w:tcPr>
          <w:p w14:paraId="328963D2" w14:textId="77777777" w:rsidR="00BB2315" w:rsidRDefault="00DF540F" w:rsidP="00AB58A0">
            <w:pPr>
              <w:pStyle w:val="ColumnHeading"/>
            </w:pPr>
            <w:r>
              <w:rPr>
                <w:caps w:val="0"/>
              </w:rPr>
              <w:t>Reasons for requesting confidentiality</w:t>
            </w:r>
          </w:p>
        </w:tc>
      </w:tr>
      <w:tr w:rsidR="00E6108C" w14:paraId="738DF61C" w14:textId="77777777" w:rsidTr="00C12243">
        <w:trPr>
          <w:trHeight w:val="397"/>
        </w:trPr>
        <w:tc>
          <w:tcPr>
            <w:tcW w:w="2516" w:type="pct"/>
          </w:tcPr>
          <w:p w14:paraId="0792458F" w14:textId="77777777" w:rsidR="00E6108C" w:rsidRPr="00D95F65" w:rsidRDefault="00E6108C" w:rsidP="00E6108C">
            <w:pPr>
              <w:pStyle w:val="TableText"/>
              <w:rPr>
                <w:color w:val="0000FF"/>
              </w:rPr>
            </w:pPr>
            <w:r w:rsidRPr="00547C95">
              <w:rPr>
                <w:color w:val="0000FF"/>
              </w:rPr>
              <w:t>Insert details</w:t>
            </w:r>
          </w:p>
        </w:tc>
        <w:tc>
          <w:tcPr>
            <w:tcW w:w="2484" w:type="pct"/>
          </w:tcPr>
          <w:p w14:paraId="1183422A" w14:textId="77777777" w:rsidR="00E6108C" w:rsidRPr="00D95F65" w:rsidRDefault="00E6108C" w:rsidP="00E6108C">
            <w:pPr>
              <w:pStyle w:val="TableText"/>
              <w:rPr>
                <w:color w:val="0000FF"/>
              </w:rPr>
            </w:pPr>
            <w:r w:rsidRPr="00547C95">
              <w:rPr>
                <w:color w:val="0000FF"/>
              </w:rPr>
              <w:t>Insert details</w:t>
            </w:r>
          </w:p>
        </w:tc>
      </w:tr>
    </w:tbl>
    <w:p w14:paraId="28277A7F" w14:textId="77777777" w:rsidR="00BB2315" w:rsidRPr="001E4508" w:rsidRDefault="00BB2315" w:rsidP="00C417EC">
      <w:pPr>
        <w:pStyle w:val="SP-Schedule1"/>
      </w:pPr>
      <w:bookmarkStart w:id="45" w:name="_Toc402864936"/>
      <w:r w:rsidRPr="001E4508">
        <w:t>Contact Details</w:t>
      </w:r>
      <w:bookmarkEnd w:id="45"/>
    </w:p>
    <w:p w14:paraId="0D932A63" w14:textId="77777777" w:rsidR="00BB2315" w:rsidRPr="00AC4A1C" w:rsidRDefault="00BB2315" w:rsidP="00C417EC">
      <w:pPr>
        <w:pStyle w:val="SP-Schedule11"/>
      </w:pPr>
      <w:bookmarkStart w:id="46" w:name="_Toc402864937"/>
      <w:r w:rsidRPr="00AC4A1C">
        <w:t xml:space="preserve">Bid </w:t>
      </w:r>
      <w:r w:rsidRPr="001E4508">
        <w:t>Manager</w:t>
      </w:r>
      <w:r w:rsidRPr="00AC4A1C">
        <w:t xml:space="preserve">, Contract </w:t>
      </w:r>
      <w:r w:rsidR="008A5CDD" w:rsidRPr="00AC4A1C">
        <w:t>Manage</w:t>
      </w:r>
      <w:r w:rsidR="008A5CDD">
        <w:t xml:space="preserve">r </w:t>
      </w:r>
      <w:r>
        <w:t>and</w:t>
      </w:r>
      <w:r w:rsidRPr="00AC4A1C">
        <w:t xml:space="preserve"> Account </w:t>
      </w:r>
      <w:bookmarkEnd w:id="37"/>
      <w:bookmarkEnd w:id="38"/>
      <w:bookmarkEnd w:id="39"/>
      <w:bookmarkEnd w:id="40"/>
      <w:bookmarkEnd w:id="46"/>
      <w:r w:rsidR="008A5CDD" w:rsidRPr="00AC4A1C">
        <w:t>Manage</w:t>
      </w:r>
      <w:r w:rsidR="008A5CDD">
        <w:t>r</w:t>
      </w:r>
      <w:r w:rsidR="008A5CDD" w:rsidRPr="00AC4A1C">
        <w:t xml:space="preserve"> </w:t>
      </w:r>
    </w:p>
    <w:p w14:paraId="61CDE00B" w14:textId="77777777" w:rsidR="00BB2315" w:rsidRPr="00AC4A1C" w:rsidRDefault="00BB2315" w:rsidP="00C417EC">
      <w:pPr>
        <w:pStyle w:val="SP-Schedule111"/>
      </w:pPr>
      <w:r w:rsidRPr="00AC4A1C">
        <w:t>CSIRO wishes to develop a long-term relationship with the provider and work closely together to achieve maximum service efficiencies and value for money. CSIRO will require a nominated Bid Manager, Contrac</w:t>
      </w:r>
      <w:r>
        <w:t>t Manager and Account Manager noting that t</w:t>
      </w:r>
      <w:r w:rsidRPr="00AC4A1C">
        <w:t xml:space="preserve">he </w:t>
      </w:r>
      <w:r>
        <w:t>Tenderer</w:t>
      </w:r>
      <w:r w:rsidRPr="00AC4A1C">
        <w:t xml:space="preserve"> may nominate the same person for the roles of Contract Manager and Account Manager</w:t>
      </w:r>
    </w:p>
    <w:p w14:paraId="3218FC29" w14:textId="77777777" w:rsidR="00BB2315" w:rsidRPr="00AC4A1C" w:rsidRDefault="00BB2315" w:rsidP="00C417EC">
      <w:pPr>
        <w:pStyle w:val="SP-Schedulea"/>
      </w:pPr>
      <w:r w:rsidRPr="00AC4A1C">
        <w:t xml:space="preserve">The </w:t>
      </w:r>
      <w:r w:rsidRPr="00AB58A0">
        <w:rPr>
          <w:b/>
        </w:rPr>
        <w:t>Bid Manager</w:t>
      </w:r>
      <w:r w:rsidRPr="00AC4A1C">
        <w:t xml:space="preserve"> is the single point of </w:t>
      </w:r>
      <w:r w:rsidRPr="00C417EC">
        <w:t>contact</w:t>
      </w:r>
      <w:r w:rsidRPr="00AC4A1C">
        <w:t xml:space="preserve"> through which further discussion or information about the tender can be coordinated.  The Bid Manager must have authority on behalf of the Tenderer to supply any acknowledgements required in the tender and to bind the Tenderer, and if a prime contractor, to bind all of its subcontractors.  The Bid Manager will be required during any contract negotiations (if such negotiations are necessary) and must have the authority to make decisions on behalf of the Tenderer.</w:t>
      </w:r>
    </w:p>
    <w:p w14:paraId="038E7588" w14:textId="77777777" w:rsidR="00BB2315" w:rsidRPr="00AC4A1C" w:rsidRDefault="00BB2315" w:rsidP="00C417EC">
      <w:pPr>
        <w:pStyle w:val="SP-Schedulea"/>
      </w:pPr>
      <w:r w:rsidRPr="00AC4A1C">
        <w:t>The</w:t>
      </w:r>
      <w:r w:rsidRPr="00AC4A1C">
        <w:rPr>
          <w:b/>
        </w:rPr>
        <w:t xml:space="preserve"> Contract Manager</w:t>
      </w:r>
      <w:r w:rsidRPr="00AC4A1C">
        <w:t xml:space="preserve"> will be accountable for the </w:t>
      </w:r>
      <w:r w:rsidR="00E83280">
        <w:t>C</w:t>
      </w:r>
      <w:r w:rsidRPr="00AC4A1C">
        <w:t xml:space="preserve">ontract terms and conditions, and performance management.  </w:t>
      </w:r>
    </w:p>
    <w:p w14:paraId="0B3FA492" w14:textId="77777777" w:rsidR="00BB2315" w:rsidRPr="00AC4A1C" w:rsidRDefault="00BB2315" w:rsidP="00C417EC">
      <w:pPr>
        <w:pStyle w:val="SP-Schedulea"/>
      </w:pPr>
      <w:r w:rsidRPr="00AC4A1C">
        <w:t xml:space="preserve">The </w:t>
      </w:r>
      <w:r w:rsidRPr="00AC4A1C">
        <w:rPr>
          <w:b/>
        </w:rPr>
        <w:t>Account Manager</w:t>
      </w:r>
      <w:r w:rsidRPr="00AC4A1C">
        <w:t xml:space="preserve"> will be accountable for managing the client relationship, including delivering added-value aspects, such as networking opportunities, information on global best practice, white papers, etc.</w:t>
      </w:r>
    </w:p>
    <w:p w14:paraId="2399376D" w14:textId="06E8295E" w:rsidR="00BB2315" w:rsidRDefault="00BB2315" w:rsidP="00C417EC">
      <w:pPr>
        <w:pStyle w:val="SP-Schedule111"/>
      </w:pPr>
      <w:r>
        <w:t xml:space="preserve">Details of the </w:t>
      </w:r>
      <w:r w:rsidRPr="00AC4A1C">
        <w:t>nominated Bid Manager, Contrac</w:t>
      </w:r>
      <w:r>
        <w:t xml:space="preserve">t Manager and Account Manager are to be provided in </w:t>
      </w:r>
      <w:r w:rsidRPr="00DF7684">
        <w:rPr>
          <w:b/>
        </w:rPr>
        <w:fldChar w:fldCharType="begin"/>
      </w:r>
      <w:r w:rsidRPr="00DF7684">
        <w:rPr>
          <w:b/>
        </w:rPr>
        <w:instrText xml:space="preserve"> REF _Ref401653827 \h </w:instrText>
      </w:r>
      <w:r w:rsidR="00DF7684">
        <w:rPr>
          <w:b/>
        </w:rPr>
        <w:instrText xml:space="preserve"> \* MERGEFORMAT </w:instrText>
      </w:r>
      <w:r w:rsidRPr="00DF7684">
        <w:rPr>
          <w:b/>
        </w:rPr>
      </w:r>
      <w:r w:rsidRPr="00DF7684">
        <w:rPr>
          <w:b/>
        </w:rPr>
        <w:fldChar w:fldCharType="separate"/>
      </w:r>
      <w:r w:rsidR="007E11BC" w:rsidRPr="007E11BC">
        <w:rPr>
          <w:b/>
        </w:rPr>
        <w:t xml:space="preserve">Table </w:t>
      </w:r>
      <w:r w:rsidR="007E11BC" w:rsidRPr="007E11BC">
        <w:rPr>
          <w:b/>
          <w:noProof/>
        </w:rPr>
        <w:t>5</w:t>
      </w:r>
      <w:r w:rsidRPr="00DF7684">
        <w:rPr>
          <w:b/>
        </w:rPr>
        <w:fldChar w:fldCharType="end"/>
      </w:r>
      <w:r>
        <w:t xml:space="preserve">, </w:t>
      </w:r>
      <w:r w:rsidRPr="00DF7684">
        <w:rPr>
          <w:b/>
        </w:rPr>
        <w:fldChar w:fldCharType="begin"/>
      </w:r>
      <w:r w:rsidRPr="00DF7684">
        <w:rPr>
          <w:b/>
        </w:rPr>
        <w:instrText xml:space="preserve"> REF _Ref401653829 \h </w:instrText>
      </w:r>
      <w:r w:rsidR="00DF7684">
        <w:rPr>
          <w:b/>
        </w:rPr>
        <w:instrText xml:space="preserve"> \* MERGEFORMAT </w:instrText>
      </w:r>
      <w:r w:rsidRPr="00DF7684">
        <w:rPr>
          <w:b/>
        </w:rPr>
      </w:r>
      <w:r w:rsidRPr="00DF7684">
        <w:rPr>
          <w:b/>
        </w:rPr>
        <w:fldChar w:fldCharType="separate"/>
      </w:r>
      <w:r w:rsidR="007E11BC" w:rsidRPr="007E11BC">
        <w:rPr>
          <w:b/>
        </w:rPr>
        <w:t xml:space="preserve">Table </w:t>
      </w:r>
      <w:r w:rsidR="007E11BC" w:rsidRPr="007E11BC">
        <w:rPr>
          <w:b/>
          <w:noProof/>
        </w:rPr>
        <w:t>6</w:t>
      </w:r>
      <w:r w:rsidRPr="00DF7684">
        <w:rPr>
          <w:b/>
        </w:rPr>
        <w:fldChar w:fldCharType="end"/>
      </w:r>
      <w:r w:rsidR="006B1DB6">
        <w:rPr>
          <w:b/>
        </w:rPr>
        <w:t xml:space="preserve"> </w:t>
      </w:r>
      <w:r w:rsidR="006B1DB6" w:rsidRPr="006B1DB6">
        <w:rPr>
          <w:bCs/>
        </w:rPr>
        <w:t>and</w:t>
      </w:r>
      <w:r w:rsidR="00AD5B09">
        <w:t xml:space="preserve"> </w:t>
      </w:r>
      <w:r w:rsidR="00DF7684" w:rsidRPr="00DF7684">
        <w:rPr>
          <w:b/>
        </w:rPr>
        <w:fldChar w:fldCharType="begin"/>
      </w:r>
      <w:r w:rsidR="00DF7684" w:rsidRPr="00DF7684">
        <w:rPr>
          <w:b/>
        </w:rPr>
        <w:instrText xml:space="preserve"> REF _Ref401653831 \h  \* MERGEFORMAT </w:instrText>
      </w:r>
      <w:r w:rsidR="00DF7684" w:rsidRPr="00DF7684">
        <w:rPr>
          <w:b/>
        </w:rPr>
      </w:r>
      <w:r w:rsidR="00DF7684" w:rsidRPr="00DF7684">
        <w:rPr>
          <w:b/>
        </w:rPr>
        <w:fldChar w:fldCharType="separate"/>
      </w:r>
      <w:r w:rsidR="007E11BC" w:rsidRPr="007E11BC">
        <w:rPr>
          <w:b/>
        </w:rPr>
        <w:t xml:space="preserve">Table </w:t>
      </w:r>
      <w:r w:rsidR="007E11BC" w:rsidRPr="007E11BC">
        <w:rPr>
          <w:b/>
          <w:noProof/>
        </w:rPr>
        <w:t>7</w:t>
      </w:r>
      <w:r w:rsidR="00DF7684" w:rsidRPr="00DF7684">
        <w:rPr>
          <w:b/>
        </w:rPr>
        <w:fldChar w:fldCharType="end"/>
      </w:r>
      <w:r>
        <w:t>.</w:t>
      </w:r>
    </w:p>
    <w:tbl>
      <w:tblPr>
        <w:tblW w:w="4531" w:type="pct"/>
        <w:tblInd w:w="846" w:type="dxa"/>
        <w:tblLook w:val="01E0" w:firstRow="1" w:lastRow="1" w:firstColumn="1" w:lastColumn="1" w:noHBand="0" w:noVBand="0"/>
      </w:tblPr>
      <w:tblGrid>
        <w:gridCol w:w="2353"/>
        <w:gridCol w:w="5817"/>
      </w:tblGrid>
      <w:tr w:rsidR="00BB2315" w:rsidRPr="00AC4A1C" w14:paraId="633720C1" w14:textId="77777777" w:rsidTr="00C2209D">
        <w:tc>
          <w:tcPr>
            <w:tcW w:w="5000" w:type="pct"/>
            <w:gridSpan w:val="2"/>
            <w:tcBorders>
              <w:top w:val="single" w:sz="4" w:space="0" w:color="auto"/>
              <w:left w:val="single" w:sz="4" w:space="0" w:color="auto"/>
              <w:bottom w:val="single" w:sz="4" w:space="0" w:color="auto"/>
              <w:right w:val="single" w:sz="4" w:space="0" w:color="auto"/>
            </w:tcBorders>
            <w:shd w:val="clear" w:color="auto" w:fill="00313C"/>
          </w:tcPr>
          <w:p w14:paraId="47F027E4" w14:textId="7443630F" w:rsidR="00BB2315" w:rsidRPr="001A5986" w:rsidRDefault="00BB2315" w:rsidP="00F10574">
            <w:pPr>
              <w:pStyle w:val="Caption"/>
            </w:pPr>
            <w:bookmarkStart w:id="47" w:name="_Ref401653827"/>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5</w:t>
            </w:r>
            <w:r w:rsidR="00490B28">
              <w:rPr>
                <w:noProof/>
              </w:rPr>
              <w:fldChar w:fldCharType="end"/>
            </w:r>
            <w:bookmarkEnd w:id="47"/>
            <w:r>
              <w:t xml:space="preserve"> Bid Manager Details</w:t>
            </w:r>
          </w:p>
        </w:tc>
      </w:tr>
      <w:tr w:rsidR="00E6108C" w:rsidRPr="00AC4A1C" w14:paraId="211D6997" w14:textId="77777777" w:rsidTr="00C12243">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54F07E87" w14:textId="77777777" w:rsidR="00E6108C" w:rsidRPr="00AC4A1C" w:rsidRDefault="00E6108C" w:rsidP="00E6108C">
            <w:pPr>
              <w:pStyle w:val="TableText"/>
            </w:pPr>
            <w:r w:rsidRPr="00AC4A1C">
              <w:t>Name</w:t>
            </w:r>
          </w:p>
        </w:tc>
        <w:tc>
          <w:tcPr>
            <w:tcW w:w="3560" w:type="pct"/>
            <w:tcBorders>
              <w:top w:val="single" w:sz="4" w:space="0" w:color="auto"/>
              <w:left w:val="single" w:sz="4" w:space="0" w:color="auto"/>
              <w:bottom w:val="single" w:sz="4" w:space="0" w:color="auto"/>
              <w:right w:val="single" w:sz="4" w:space="0" w:color="auto"/>
            </w:tcBorders>
          </w:tcPr>
          <w:p w14:paraId="2932E8E5" w14:textId="77777777" w:rsidR="00E6108C" w:rsidRPr="00196463" w:rsidRDefault="00E6108C" w:rsidP="00E6108C">
            <w:pPr>
              <w:pStyle w:val="TableText"/>
              <w:rPr>
                <w:color w:val="0000FF"/>
              </w:rPr>
            </w:pPr>
            <w:r w:rsidRPr="00114B46">
              <w:rPr>
                <w:color w:val="0000FF"/>
              </w:rPr>
              <w:t>Insert details</w:t>
            </w:r>
          </w:p>
        </w:tc>
      </w:tr>
      <w:tr w:rsidR="00E6108C" w:rsidRPr="00AC4A1C" w14:paraId="0DA74136" w14:textId="77777777" w:rsidTr="00C12243">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00689BE1" w14:textId="77777777" w:rsidR="00E6108C" w:rsidRPr="00AC4A1C" w:rsidRDefault="00E6108C" w:rsidP="00E6108C">
            <w:pPr>
              <w:pStyle w:val="TableText"/>
            </w:pPr>
            <w:r w:rsidRPr="00AC4A1C">
              <w:t>Title</w:t>
            </w:r>
          </w:p>
        </w:tc>
        <w:tc>
          <w:tcPr>
            <w:tcW w:w="3560" w:type="pct"/>
            <w:tcBorders>
              <w:top w:val="single" w:sz="4" w:space="0" w:color="auto"/>
              <w:left w:val="single" w:sz="4" w:space="0" w:color="auto"/>
              <w:bottom w:val="single" w:sz="4" w:space="0" w:color="auto"/>
              <w:right w:val="single" w:sz="4" w:space="0" w:color="auto"/>
            </w:tcBorders>
          </w:tcPr>
          <w:p w14:paraId="4830A7EE" w14:textId="77777777" w:rsidR="00E6108C" w:rsidRPr="00196463" w:rsidRDefault="00E6108C" w:rsidP="00E6108C">
            <w:pPr>
              <w:pStyle w:val="TableText"/>
              <w:rPr>
                <w:color w:val="0000FF"/>
              </w:rPr>
            </w:pPr>
            <w:r w:rsidRPr="00114B46">
              <w:rPr>
                <w:color w:val="0000FF"/>
              </w:rPr>
              <w:t>Insert details</w:t>
            </w:r>
          </w:p>
        </w:tc>
      </w:tr>
      <w:tr w:rsidR="00E6108C" w:rsidRPr="00AC4A1C" w14:paraId="18EA9B93" w14:textId="77777777" w:rsidTr="00C12243">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647D7E1F" w14:textId="77777777" w:rsidR="00E6108C" w:rsidRPr="00AC4A1C" w:rsidRDefault="00E6108C" w:rsidP="00E6108C">
            <w:pPr>
              <w:pStyle w:val="TableText"/>
            </w:pPr>
            <w:r w:rsidRPr="00AC4A1C">
              <w:t>Phone Number</w:t>
            </w:r>
          </w:p>
        </w:tc>
        <w:tc>
          <w:tcPr>
            <w:tcW w:w="3560" w:type="pct"/>
            <w:tcBorders>
              <w:top w:val="single" w:sz="4" w:space="0" w:color="auto"/>
              <w:left w:val="single" w:sz="4" w:space="0" w:color="auto"/>
              <w:bottom w:val="single" w:sz="4" w:space="0" w:color="auto"/>
              <w:right w:val="single" w:sz="4" w:space="0" w:color="auto"/>
            </w:tcBorders>
          </w:tcPr>
          <w:p w14:paraId="3D5C4C5F" w14:textId="77777777" w:rsidR="00E6108C" w:rsidRPr="00196463" w:rsidRDefault="00E6108C" w:rsidP="00E6108C">
            <w:pPr>
              <w:pStyle w:val="TableText"/>
              <w:rPr>
                <w:color w:val="0000FF"/>
              </w:rPr>
            </w:pPr>
            <w:r w:rsidRPr="00114B46">
              <w:rPr>
                <w:color w:val="0000FF"/>
              </w:rPr>
              <w:t>Insert details</w:t>
            </w:r>
          </w:p>
        </w:tc>
      </w:tr>
      <w:tr w:rsidR="00E6108C" w:rsidRPr="00AC4A1C" w14:paraId="7BA7C9CA" w14:textId="77777777" w:rsidTr="00C12243">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7B5F1FAE" w14:textId="77777777" w:rsidR="00E6108C" w:rsidRPr="00AC4A1C" w:rsidRDefault="00E6108C" w:rsidP="00E6108C">
            <w:pPr>
              <w:pStyle w:val="TableText"/>
            </w:pPr>
            <w:r w:rsidRPr="00AC4A1C">
              <w:t>Email Address</w:t>
            </w:r>
          </w:p>
        </w:tc>
        <w:tc>
          <w:tcPr>
            <w:tcW w:w="3560" w:type="pct"/>
            <w:tcBorders>
              <w:top w:val="single" w:sz="4" w:space="0" w:color="auto"/>
              <w:left w:val="single" w:sz="4" w:space="0" w:color="auto"/>
              <w:bottom w:val="single" w:sz="4" w:space="0" w:color="auto"/>
              <w:right w:val="single" w:sz="4" w:space="0" w:color="auto"/>
            </w:tcBorders>
          </w:tcPr>
          <w:p w14:paraId="0B4F48C8" w14:textId="77777777" w:rsidR="00E6108C" w:rsidRPr="00196463" w:rsidRDefault="00E6108C" w:rsidP="00E6108C">
            <w:pPr>
              <w:pStyle w:val="TableText"/>
              <w:rPr>
                <w:color w:val="0000FF"/>
              </w:rPr>
            </w:pPr>
            <w:r w:rsidRPr="00114B46">
              <w:rPr>
                <w:color w:val="0000FF"/>
              </w:rPr>
              <w:t>Insert details</w:t>
            </w:r>
          </w:p>
        </w:tc>
      </w:tr>
      <w:tr w:rsidR="00E6108C" w:rsidRPr="00AC4A1C" w14:paraId="0711B45C" w14:textId="77777777" w:rsidTr="00C12243">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6EF53FDE" w14:textId="77777777" w:rsidR="00E6108C" w:rsidRPr="00AC4A1C" w:rsidRDefault="00E6108C" w:rsidP="00E6108C">
            <w:pPr>
              <w:pStyle w:val="TableText"/>
            </w:pPr>
            <w:r w:rsidRPr="00AC4A1C">
              <w:t>Address for Notices</w:t>
            </w:r>
          </w:p>
        </w:tc>
        <w:tc>
          <w:tcPr>
            <w:tcW w:w="3560" w:type="pct"/>
            <w:tcBorders>
              <w:top w:val="single" w:sz="4" w:space="0" w:color="auto"/>
              <w:left w:val="single" w:sz="4" w:space="0" w:color="auto"/>
              <w:bottom w:val="single" w:sz="4" w:space="0" w:color="auto"/>
              <w:right w:val="single" w:sz="4" w:space="0" w:color="auto"/>
            </w:tcBorders>
          </w:tcPr>
          <w:p w14:paraId="51A020A8" w14:textId="77777777" w:rsidR="00E6108C" w:rsidRPr="00196463" w:rsidRDefault="00E6108C" w:rsidP="00E6108C">
            <w:pPr>
              <w:pStyle w:val="TableText"/>
              <w:rPr>
                <w:color w:val="0000FF"/>
              </w:rPr>
            </w:pPr>
            <w:r w:rsidRPr="00114B46">
              <w:rPr>
                <w:color w:val="0000FF"/>
              </w:rPr>
              <w:t>Insert details</w:t>
            </w:r>
          </w:p>
        </w:tc>
      </w:tr>
    </w:tbl>
    <w:p w14:paraId="4D40F368" w14:textId="77777777" w:rsidR="00BB2315" w:rsidRPr="001A5986" w:rsidRDefault="00BB2315" w:rsidP="00BB2315">
      <w:pPr>
        <w:pStyle w:val="CSIRORFTNormal"/>
      </w:pP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5817"/>
      </w:tblGrid>
      <w:tr w:rsidR="00BB2315" w:rsidRPr="00AC4A1C" w14:paraId="13591A75" w14:textId="77777777" w:rsidTr="00C2209D">
        <w:tc>
          <w:tcPr>
            <w:tcW w:w="5000" w:type="pct"/>
            <w:gridSpan w:val="2"/>
            <w:shd w:val="clear" w:color="auto" w:fill="00313C"/>
          </w:tcPr>
          <w:p w14:paraId="4FC6A948" w14:textId="4B8936EF" w:rsidR="00BB2315" w:rsidRPr="00AC4A1C" w:rsidRDefault="00BB2315" w:rsidP="00F10574">
            <w:pPr>
              <w:pStyle w:val="Caption"/>
            </w:pPr>
            <w:bookmarkStart w:id="48" w:name="_Ref401653829"/>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6</w:t>
            </w:r>
            <w:r w:rsidR="00490B28">
              <w:rPr>
                <w:noProof/>
              </w:rPr>
              <w:fldChar w:fldCharType="end"/>
            </w:r>
            <w:bookmarkEnd w:id="48"/>
            <w:r>
              <w:t xml:space="preserve"> Contract Manager Details</w:t>
            </w:r>
          </w:p>
        </w:tc>
      </w:tr>
      <w:tr w:rsidR="00E6108C" w:rsidRPr="00AC4A1C" w14:paraId="24939FD4" w14:textId="77777777" w:rsidTr="00C12243">
        <w:trPr>
          <w:trHeight w:val="397"/>
        </w:trPr>
        <w:tc>
          <w:tcPr>
            <w:tcW w:w="1440" w:type="pct"/>
          </w:tcPr>
          <w:p w14:paraId="5C58B22D" w14:textId="77777777" w:rsidR="00E6108C" w:rsidRPr="00D5675C" w:rsidRDefault="00E6108C" w:rsidP="00E6108C">
            <w:pPr>
              <w:pStyle w:val="TableText"/>
            </w:pPr>
            <w:bookmarkStart w:id="49" w:name="_Hlk111022772"/>
            <w:r w:rsidRPr="00D5675C">
              <w:t>Name</w:t>
            </w:r>
          </w:p>
        </w:tc>
        <w:tc>
          <w:tcPr>
            <w:tcW w:w="3560" w:type="pct"/>
          </w:tcPr>
          <w:p w14:paraId="51B8409D" w14:textId="77777777" w:rsidR="00E6108C" w:rsidRPr="00196463" w:rsidRDefault="00E6108C" w:rsidP="00E6108C">
            <w:pPr>
              <w:pStyle w:val="TableText"/>
              <w:rPr>
                <w:color w:val="0000FF"/>
              </w:rPr>
            </w:pPr>
            <w:r w:rsidRPr="00CB52BB">
              <w:rPr>
                <w:color w:val="0000FF"/>
              </w:rPr>
              <w:t>Insert details</w:t>
            </w:r>
          </w:p>
        </w:tc>
      </w:tr>
      <w:bookmarkEnd w:id="49"/>
      <w:tr w:rsidR="00E6108C" w:rsidRPr="00AC4A1C" w14:paraId="4D31FD23" w14:textId="77777777" w:rsidTr="00C12243">
        <w:trPr>
          <w:trHeight w:val="397"/>
        </w:trPr>
        <w:tc>
          <w:tcPr>
            <w:tcW w:w="1440" w:type="pct"/>
          </w:tcPr>
          <w:p w14:paraId="4E6744DB" w14:textId="77777777" w:rsidR="00E6108C" w:rsidRPr="00D5675C" w:rsidRDefault="00E6108C" w:rsidP="00E6108C">
            <w:pPr>
              <w:pStyle w:val="TableText"/>
            </w:pPr>
            <w:r w:rsidRPr="00D5675C">
              <w:t>Title</w:t>
            </w:r>
          </w:p>
        </w:tc>
        <w:tc>
          <w:tcPr>
            <w:tcW w:w="3560" w:type="pct"/>
          </w:tcPr>
          <w:p w14:paraId="6AC97247" w14:textId="77777777" w:rsidR="00E6108C" w:rsidRPr="00196463" w:rsidRDefault="00E6108C" w:rsidP="00E6108C">
            <w:pPr>
              <w:pStyle w:val="TableText"/>
              <w:rPr>
                <w:color w:val="0000FF"/>
              </w:rPr>
            </w:pPr>
            <w:r w:rsidRPr="00CB52BB">
              <w:rPr>
                <w:color w:val="0000FF"/>
              </w:rPr>
              <w:t>Insert details</w:t>
            </w:r>
          </w:p>
        </w:tc>
      </w:tr>
      <w:tr w:rsidR="00E6108C" w:rsidRPr="00AC4A1C" w14:paraId="66BE0FBD" w14:textId="77777777" w:rsidTr="00C1224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440" w:type="pct"/>
            <w:tcBorders>
              <w:top w:val="single" w:sz="4" w:space="0" w:color="auto"/>
              <w:left w:val="single" w:sz="4" w:space="0" w:color="auto"/>
              <w:bottom w:val="single" w:sz="4" w:space="0" w:color="auto"/>
              <w:right w:val="single" w:sz="4" w:space="0" w:color="auto"/>
            </w:tcBorders>
          </w:tcPr>
          <w:p w14:paraId="11C8FE8F" w14:textId="77777777" w:rsidR="00E6108C" w:rsidRPr="00AC4A1C" w:rsidRDefault="00E6108C" w:rsidP="00E6108C">
            <w:pPr>
              <w:pStyle w:val="TableText"/>
            </w:pPr>
            <w:r w:rsidRPr="00AC4A1C">
              <w:t>Phone Number</w:t>
            </w:r>
          </w:p>
        </w:tc>
        <w:tc>
          <w:tcPr>
            <w:tcW w:w="3560" w:type="pct"/>
            <w:tcBorders>
              <w:top w:val="single" w:sz="4" w:space="0" w:color="auto"/>
              <w:left w:val="single" w:sz="4" w:space="0" w:color="auto"/>
              <w:bottom w:val="single" w:sz="4" w:space="0" w:color="auto"/>
              <w:right w:val="single" w:sz="4" w:space="0" w:color="auto"/>
            </w:tcBorders>
          </w:tcPr>
          <w:p w14:paraId="66DA7B6E" w14:textId="77777777" w:rsidR="00E6108C" w:rsidRPr="00196463" w:rsidRDefault="00E6108C" w:rsidP="00E6108C">
            <w:pPr>
              <w:pStyle w:val="TableText"/>
              <w:rPr>
                <w:color w:val="0000FF"/>
              </w:rPr>
            </w:pPr>
            <w:r w:rsidRPr="00CB52BB">
              <w:rPr>
                <w:color w:val="0000FF"/>
              </w:rPr>
              <w:t>Insert details</w:t>
            </w:r>
          </w:p>
        </w:tc>
      </w:tr>
      <w:tr w:rsidR="00E6108C" w:rsidRPr="00AC4A1C" w14:paraId="3E203935" w14:textId="77777777" w:rsidTr="00C12243">
        <w:trPr>
          <w:trHeight w:val="397"/>
        </w:trPr>
        <w:tc>
          <w:tcPr>
            <w:tcW w:w="1440" w:type="pct"/>
            <w:tcBorders>
              <w:bottom w:val="single" w:sz="4" w:space="0" w:color="auto"/>
            </w:tcBorders>
          </w:tcPr>
          <w:p w14:paraId="246EAB44" w14:textId="77777777" w:rsidR="00E6108C" w:rsidRPr="00D5675C" w:rsidRDefault="00E6108C" w:rsidP="00E6108C">
            <w:pPr>
              <w:pStyle w:val="TableText"/>
            </w:pPr>
            <w:r>
              <w:t>Email Address</w:t>
            </w:r>
          </w:p>
        </w:tc>
        <w:tc>
          <w:tcPr>
            <w:tcW w:w="3560" w:type="pct"/>
            <w:tcBorders>
              <w:bottom w:val="single" w:sz="4" w:space="0" w:color="auto"/>
            </w:tcBorders>
          </w:tcPr>
          <w:p w14:paraId="44AD0EDE" w14:textId="77777777" w:rsidR="00E6108C" w:rsidRPr="00196463" w:rsidRDefault="00E6108C" w:rsidP="00E6108C">
            <w:pPr>
              <w:pStyle w:val="TableText"/>
              <w:rPr>
                <w:color w:val="0000FF"/>
              </w:rPr>
            </w:pPr>
            <w:r w:rsidRPr="00CB52BB">
              <w:rPr>
                <w:color w:val="0000FF"/>
              </w:rPr>
              <w:t>Insert details</w:t>
            </w:r>
          </w:p>
        </w:tc>
      </w:tr>
      <w:tr w:rsidR="00F84BC2" w:rsidRPr="00AC4A1C" w14:paraId="249EA6D1" w14:textId="77777777" w:rsidTr="00616D04">
        <w:trPr>
          <w:trHeight w:val="397"/>
        </w:trPr>
        <w:tc>
          <w:tcPr>
            <w:tcW w:w="1440" w:type="pct"/>
            <w:tcBorders>
              <w:bottom w:val="single" w:sz="4" w:space="0" w:color="auto"/>
            </w:tcBorders>
            <w:vAlign w:val="center"/>
          </w:tcPr>
          <w:p w14:paraId="753F88EE" w14:textId="77777777" w:rsidR="00F84BC2" w:rsidRDefault="00F84BC2" w:rsidP="00F84BC2">
            <w:pPr>
              <w:pStyle w:val="TableText"/>
            </w:pPr>
            <w:r w:rsidRPr="00AC4A1C">
              <w:t>Address for Notices</w:t>
            </w:r>
          </w:p>
        </w:tc>
        <w:tc>
          <w:tcPr>
            <w:tcW w:w="3560" w:type="pct"/>
            <w:tcBorders>
              <w:bottom w:val="single" w:sz="4" w:space="0" w:color="auto"/>
            </w:tcBorders>
            <w:vAlign w:val="center"/>
          </w:tcPr>
          <w:p w14:paraId="21751B22" w14:textId="77777777" w:rsidR="00F84BC2" w:rsidRPr="00196463" w:rsidRDefault="00E6108C" w:rsidP="00F84BC2">
            <w:pPr>
              <w:pStyle w:val="TableText"/>
              <w:rPr>
                <w:color w:val="0000FF"/>
              </w:rPr>
            </w:pPr>
            <w:r w:rsidRPr="00086001">
              <w:rPr>
                <w:color w:val="0000FF"/>
              </w:rPr>
              <w:t>Insert details</w:t>
            </w:r>
          </w:p>
        </w:tc>
      </w:tr>
    </w:tbl>
    <w:p w14:paraId="757273FE" w14:textId="77777777" w:rsidR="00BB2315" w:rsidRPr="00AC4A1C" w:rsidRDefault="00BB2315" w:rsidP="00BB2315">
      <w:pPr>
        <w:pStyle w:val="CSIRORFTNormal"/>
      </w:pP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53"/>
        <w:gridCol w:w="5817"/>
      </w:tblGrid>
      <w:tr w:rsidR="00BB2315" w:rsidRPr="00AC4A1C" w14:paraId="12AA0243" w14:textId="77777777" w:rsidTr="00C2209D">
        <w:trPr>
          <w:trHeight w:val="397"/>
        </w:trPr>
        <w:tc>
          <w:tcPr>
            <w:tcW w:w="5000" w:type="pct"/>
            <w:gridSpan w:val="2"/>
            <w:shd w:val="clear" w:color="auto" w:fill="00313C"/>
          </w:tcPr>
          <w:p w14:paraId="42D8CFD5" w14:textId="51EF3D64" w:rsidR="00BB2315" w:rsidRPr="00AC4A1C" w:rsidRDefault="00BB2315" w:rsidP="00F10574">
            <w:pPr>
              <w:pStyle w:val="Caption"/>
            </w:pPr>
            <w:bookmarkStart w:id="50" w:name="_Ref401653831"/>
            <w:r>
              <w:lastRenderedPageBreak/>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7</w:t>
            </w:r>
            <w:r w:rsidR="00490B28">
              <w:rPr>
                <w:noProof/>
              </w:rPr>
              <w:fldChar w:fldCharType="end"/>
            </w:r>
            <w:bookmarkEnd w:id="50"/>
            <w:r>
              <w:t xml:space="preserve"> </w:t>
            </w:r>
            <w:bookmarkStart w:id="51" w:name="_Ref6585348"/>
            <w:r>
              <w:t>Account Manager Details</w:t>
            </w:r>
            <w:bookmarkEnd w:id="51"/>
          </w:p>
        </w:tc>
      </w:tr>
      <w:tr w:rsidR="00E6108C" w:rsidRPr="00AC4A1C" w14:paraId="6D84CFDD" w14:textId="77777777" w:rsidTr="00C12243">
        <w:trPr>
          <w:trHeight w:val="397"/>
        </w:trPr>
        <w:tc>
          <w:tcPr>
            <w:tcW w:w="1440" w:type="pct"/>
            <w:vAlign w:val="center"/>
          </w:tcPr>
          <w:p w14:paraId="1F257CB0" w14:textId="77777777" w:rsidR="00E6108C" w:rsidRPr="00D5675C" w:rsidRDefault="00E6108C" w:rsidP="00E6108C">
            <w:pPr>
              <w:pStyle w:val="TableText"/>
            </w:pPr>
            <w:r w:rsidRPr="00D5675C">
              <w:t>Name</w:t>
            </w:r>
          </w:p>
        </w:tc>
        <w:tc>
          <w:tcPr>
            <w:tcW w:w="3560" w:type="pct"/>
          </w:tcPr>
          <w:p w14:paraId="7C2D3630" w14:textId="77777777" w:rsidR="00E6108C" w:rsidRPr="00196463" w:rsidRDefault="00E6108C" w:rsidP="00E6108C">
            <w:pPr>
              <w:pStyle w:val="TableText"/>
              <w:rPr>
                <w:color w:val="0000FF"/>
              </w:rPr>
            </w:pPr>
            <w:r w:rsidRPr="00496FF6">
              <w:rPr>
                <w:color w:val="0000FF"/>
              </w:rPr>
              <w:t>Insert details</w:t>
            </w:r>
          </w:p>
        </w:tc>
      </w:tr>
      <w:tr w:rsidR="00E6108C" w:rsidRPr="00AC4A1C" w14:paraId="769E0E10" w14:textId="77777777" w:rsidTr="00C12243">
        <w:trPr>
          <w:trHeight w:val="397"/>
        </w:trPr>
        <w:tc>
          <w:tcPr>
            <w:tcW w:w="1440" w:type="pct"/>
            <w:vAlign w:val="center"/>
          </w:tcPr>
          <w:p w14:paraId="1B273804" w14:textId="77777777" w:rsidR="00E6108C" w:rsidRPr="00D5675C" w:rsidRDefault="00E6108C" w:rsidP="00E6108C">
            <w:pPr>
              <w:pStyle w:val="TableText"/>
            </w:pPr>
            <w:r w:rsidRPr="00D5675C">
              <w:t>Title</w:t>
            </w:r>
          </w:p>
        </w:tc>
        <w:tc>
          <w:tcPr>
            <w:tcW w:w="3560" w:type="pct"/>
          </w:tcPr>
          <w:p w14:paraId="4A9CA621" w14:textId="77777777" w:rsidR="00E6108C" w:rsidRPr="00196463" w:rsidRDefault="00E6108C" w:rsidP="00E6108C">
            <w:pPr>
              <w:pStyle w:val="TableText"/>
              <w:rPr>
                <w:color w:val="0000FF"/>
              </w:rPr>
            </w:pPr>
            <w:r w:rsidRPr="00496FF6">
              <w:rPr>
                <w:color w:val="0000FF"/>
              </w:rPr>
              <w:t>Insert details</w:t>
            </w:r>
          </w:p>
        </w:tc>
      </w:tr>
      <w:tr w:rsidR="00E6108C" w:rsidRPr="00AC4A1C" w14:paraId="5F630CC7" w14:textId="77777777" w:rsidTr="00C12243">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397"/>
        </w:trPr>
        <w:tc>
          <w:tcPr>
            <w:tcW w:w="1440" w:type="pct"/>
            <w:tcBorders>
              <w:top w:val="single" w:sz="4" w:space="0" w:color="auto"/>
              <w:left w:val="single" w:sz="4" w:space="0" w:color="auto"/>
              <w:bottom w:val="single" w:sz="4" w:space="0" w:color="auto"/>
              <w:right w:val="single" w:sz="4" w:space="0" w:color="auto"/>
            </w:tcBorders>
            <w:vAlign w:val="center"/>
          </w:tcPr>
          <w:p w14:paraId="288E5FFE" w14:textId="77777777" w:rsidR="00E6108C" w:rsidRPr="00AC4A1C" w:rsidRDefault="00E6108C" w:rsidP="00E6108C">
            <w:pPr>
              <w:pStyle w:val="TableText"/>
            </w:pPr>
            <w:r w:rsidRPr="00AC4A1C">
              <w:t>Phone Number</w:t>
            </w:r>
          </w:p>
        </w:tc>
        <w:tc>
          <w:tcPr>
            <w:tcW w:w="3560" w:type="pct"/>
            <w:tcBorders>
              <w:top w:val="single" w:sz="4" w:space="0" w:color="auto"/>
              <w:left w:val="single" w:sz="4" w:space="0" w:color="auto"/>
              <w:bottom w:val="single" w:sz="4" w:space="0" w:color="auto"/>
              <w:right w:val="single" w:sz="4" w:space="0" w:color="auto"/>
            </w:tcBorders>
          </w:tcPr>
          <w:p w14:paraId="79056791" w14:textId="77777777" w:rsidR="00E6108C" w:rsidRPr="00196463" w:rsidRDefault="00E6108C" w:rsidP="00E6108C">
            <w:pPr>
              <w:pStyle w:val="TableText"/>
              <w:rPr>
                <w:color w:val="0000FF"/>
              </w:rPr>
            </w:pPr>
            <w:r w:rsidRPr="00496FF6">
              <w:rPr>
                <w:color w:val="0000FF"/>
              </w:rPr>
              <w:t>Insert details</w:t>
            </w:r>
          </w:p>
        </w:tc>
      </w:tr>
      <w:tr w:rsidR="00E6108C" w:rsidRPr="00AC4A1C" w14:paraId="1C4ACD38" w14:textId="77777777" w:rsidTr="00C12243">
        <w:trPr>
          <w:trHeight w:val="397"/>
        </w:trPr>
        <w:tc>
          <w:tcPr>
            <w:tcW w:w="1440" w:type="pct"/>
            <w:vAlign w:val="center"/>
          </w:tcPr>
          <w:p w14:paraId="75EE05BB" w14:textId="77777777" w:rsidR="00E6108C" w:rsidRPr="00D5675C" w:rsidRDefault="00E6108C" w:rsidP="00E6108C">
            <w:pPr>
              <w:pStyle w:val="TableText"/>
            </w:pPr>
            <w:r>
              <w:t>Email Address</w:t>
            </w:r>
          </w:p>
        </w:tc>
        <w:tc>
          <w:tcPr>
            <w:tcW w:w="3560" w:type="pct"/>
          </w:tcPr>
          <w:p w14:paraId="475ED629" w14:textId="77777777" w:rsidR="00E6108C" w:rsidRPr="00196463" w:rsidRDefault="00E6108C" w:rsidP="00E6108C">
            <w:pPr>
              <w:pStyle w:val="TableText"/>
              <w:rPr>
                <w:color w:val="0000FF"/>
              </w:rPr>
            </w:pPr>
            <w:r w:rsidRPr="00496FF6">
              <w:rPr>
                <w:color w:val="0000FF"/>
              </w:rPr>
              <w:t>Insert details</w:t>
            </w:r>
          </w:p>
        </w:tc>
      </w:tr>
    </w:tbl>
    <w:p w14:paraId="7CAFAD83" w14:textId="77777777" w:rsidR="000A2191" w:rsidRDefault="000A2191"/>
    <w:p w14:paraId="7AA0886D" w14:textId="77777777" w:rsidR="00112FEA" w:rsidRDefault="00112FEA" w:rsidP="00BB2315">
      <w:pPr>
        <w:sectPr w:rsidR="00112FEA" w:rsidSect="008E2A64">
          <w:headerReference w:type="default" r:id="rId23"/>
          <w:pgSz w:w="11906" w:h="16838"/>
          <w:pgMar w:top="1440" w:right="1440" w:bottom="1440" w:left="1440" w:header="567" w:footer="454" w:gutter="0"/>
          <w:cols w:space="708"/>
          <w:docGrid w:linePitch="360"/>
        </w:sectPr>
      </w:pPr>
    </w:p>
    <w:p w14:paraId="7B9EB7F4" w14:textId="77777777" w:rsidR="00BB2315" w:rsidRDefault="00754520" w:rsidP="00D03B8A">
      <w:pPr>
        <w:pStyle w:val="SP-ScheduleHeading1"/>
      </w:pPr>
      <w:bookmarkStart w:id="52" w:name="_Ref404608344"/>
      <w:bookmarkStart w:id="53" w:name="_Toc468369682"/>
      <w:bookmarkStart w:id="54" w:name="_Toc2684545"/>
      <w:bookmarkStart w:id="55" w:name="_Toc235093896"/>
      <w:r>
        <w:lastRenderedPageBreak/>
        <w:t>Executive Summary</w:t>
      </w:r>
      <w:bookmarkEnd w:id="52"/>
      <w:bookmarkEnd w:id="53"/>
      <w:bookmarkEnd w:id="54"/>
      <w:bookmarkEnd w:id="55"/>
    </w:p>
    <w:p w14:paraId="1303FD4F" w14:textId="77777777" w:rsidR="00754520" w:rsidRDefault="00754520" w:rsidP="00C417EC">
      <w:pPr>
        <w:pStyle w:val="SP-Schedule1"/>
      </w:pPr>
      <w:r>
        <w:t>Summary</w:t>
      </w:r>
    </w:p>
    <w:p w14:paraId="1B19884F" w14:textId="77777777" w:rsidR="00754520" w:rsidRDefault="00754520" w:rsidP="00C417EC">
      <w:pPr>
        <w:pStyle w:val="SP-Schedule111"/>
      </w:pPr>
      <w:r>
        <w:t>Provide a brief (no more than 1 x A4 page) Executive Summary of your proposal highlighting any key aspects</w:t>
      </w:r>
      <w:r w:rsidR="0029531E">
        <w:t xml:space="preserve"> that you would like to bring to the attention of the Evaluation Team</w:t>
      </w:r>
      <w:r>
        <w: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170"/>
      </w:tblGrid>
      <w:tr w:rsidR="00F84BC2" w:rsidRPr="00AC4A1C" w14:paraId="2FFBD960" w14:textId="77777777" w:rsidTr="000A2191">
        <w:trPr>
          <w:trHeight w:val="397"/>
        </w:trPr>
        <w:tc>
          <w:tcPr>
            <w:tcW w:w="5000" w:type="pct"/>
            <w:vAlign w:val="center"/>
          </w:tcPr>
          <w:p w14:paraId="3D8EF28D" w14:textId="77777777" w:rsidR="00F84BC2" w:rsidRPr="00C30A55" w:rsidRDefault="00E6108C" w:rsidP="00F84BC2">
            <w:pPr>
              <w:pStyle w:val="TableText"/>
              <w:spacing w:before="120" w:after="120" w:line="240" w:lineRule="auto"/>
            </w:pPr>
            <w:r w:rsidRPr="00086001">
              <w:rPr>
                <w:color w:val="0000FF"/>
              </w:rPr>
              <w:t>Insert details</w:t>
            </w:r>
          </w:p>
        </w:tc>
      </w:tr>
    </w:tbl>
    <w:p w14:paraId="6BCEFCA8" w14:textId="77777777" w:rsidR="00025473" w:rsidRDefault="00025473" w:rsidP="00025473">
      <w:pPr>
        <w:sectPr w:rsidR="00025473" w:rsidSect="008E2A64">
          <w:headerReference w:type="default" r:id="rId24"/>
          <w:pgSz w:w="11906" w:h="16838"/>
          <w:pgMar w:top="1440" w:right="1440" w:bottom="1440" w:left="1440" w:header="567" w:footer="454" w:gutter="0"/>
          <w:cols w:space="708"/>
          <w:docGrid w:linePitch="360"/>
        </w:sectPr>
      </w:pPr>
      <w:bookmarkStart w:id="56" w:name="_Ref404608372"/>
    </w:p>
    <w:p w14:paraId="7EBFAF7D" w14:textId="75437156" w:rsidR="00754520" w:rsidRPr="008D651E" w:rsidRDefault="00D87839" w:rsidP="00CC771D">
      <w:pPr>
        <w:pStyle w:val="SP-ScheduleHeading1"/>
        <w:jc w:val="left"/>
      </w:pPr>
      <w:bookmarkStart w:id="57" w:name="_Ref404609710"/>
      <w:bookmarkStart w:id="58" w:name="_Toc468369683"/>
      <w:bookmarkStart w:id="59" w:name="_Toc2684546"/>
      <w:bookmarkStart w:id="60" w:name="_Toc235093897"/>
      <w:r w:rsidRPr="008D651E">
        <w:lastRenderedPageBreak/>
        <w:t>Response to Statement of Requirement</w:t>
      </w:r>
      <w:bookmarkEnd w:id="56"/>
      <w:bookmarkEnd w:id="57"/>
      <w:bookmarkEnd w:id="58"/>
      <w:bookmarkEnd w:id="59"/>
      <w:bookmarkEnd w:id="60"/>
    </w:p>
    <w:tbl>
      <w:tblPr>
        <w:tblStyle w:val="TableCSIRO"/>
        <w:tblW w:w="9356" w:type="dxa"/>
        <w:tblInd w:w="-5" w:type="dxa"/>
        <w:tblBorders>
          <w:top w:val="single" w:sz="4" w:space="0" w:color="auto"/>
          <w:left w:val="single" w:sz="4" w:space="0" w:color="auto"/>
          <w:bottom w:val="single" w:sz="4" w:space="0" w:color="auto"/>
          <w:right w:val="single" w:sz="4" w:space="0" w:color="auto"/>
        </w:tblBorders>
        <w:shd w:val="clear" w:color="auto" w:fill="00A9CE"/>
        <w:tblLook w:val="04A0" w:firstRow="1" w:lastRow="0" w:firstColumn="1" w:lastColumn="0" w:noHBand="0" w:noVBand="1"/>
      </w:tblPr>
      <w:tblGrid>
        <w:gridCol w:w="9356"/>
      </w:tblGrid>
      <w:tr w:rsidR="00C773A5" w14:paraId="69A9AF49" w14:textId="77777777" w:rsidTr="00DF7684">
        <w:tc>
          <w:tcPr>
            <w:tcW w:w="9356" w:type="dxa"/>
            <w:shd w:val="clear" w:color="auto" w:fill="2DCCD3"/>
          </w:tcPr>
          <w:p w14:paraId="1ABC555C" w14:textId="77777777" w:rsidR="0049392A" w:rsidRDefault="0049392A" w:rsidP="00C773A5">
            <w:pPr>
              <w:pStyle w:val="ColumnHeading"/>
            </w:pPr>
            <w:r>
              <w:t>INStruction to tenderer</w:t>
            </w:r>
          </w:p>
          <w:p w14:paraId="46236324" w14:textId="77777777" w:rsidR="0049392A" w:rsidRDefault="0049392A" w:rsidP="00C773A5">
            <w:pPr>
              <w:pStyle w:val="ColumnHeading"/>
            </w:pPr>
          </w:p>
          <w:p w14:paraId="569F492C" w14:textId="77777777" w:rsidR="00C773A5" w:rsidRDefault="00C773A5" w:rsidP="00C773A5">
            <w:pPr>
              <w:pStyle w:val="ColumnHeading"/>
            </w:pPr>
            <w:r>
              <w:t>The information you provide in this section will be considered in evaluating the extent to which this Response meets CSIRO’s requirements, be as concise as possible. Do not provide general marketing material that does not relate to the specific requirements.</w:t>
            </w:r>
          </w:p>
          <w:p w14:paraId="37C708CF" w14:textId="77777777" w:rsidR="0080544B" w:rsidRDefault="0080544B" w:rsidP="00C773A5">
            <w:pPr>
              <w:pStyle w:val="ColumnHeading"/>
            </w:pPr>
          </w:p>
        </w:tc>
      </w:tr>
    </w:tbl>
    <w:p w14:paraId="2DB6654D" w14:textId="77777777" w:rsidR="00C773A5" w:rsidRDefault="00C773A5" w:rsidP="005B0617">
      <w:pPr>
        <w:pStyle w:val="SP-Schedule1"/>
      </w:pPr>
      <w:r>
        <w:t>Capability</w:t>
      </w:r>
      <w:r w:rsidR="00AF57C4">
        <w:t xml:space="preserve"> and Experience</w:t>
      </w:r>
    </w:p>
    <w:p w14:paraId="49591663" w14:textId="77777777" w:rsidR="00784538" w:rsidRDefault="00784538" w:rsidP="005B0617">
      <w:pPr>
        <w:pStyle w:val="SP-Schedule11"/>
      </w:pPr>
      <w:bookmarkStart w:id="61" w:name="_Toc402864942"/>
      <w:r>
        <w:t>Scope</w:t>
      </w:r>
    </w:p>
    <w:p w14:paraId="43D400FE" w14:textId="77777777" w:rsidR="00F1341A" w:rsidRPr="006D7C4B" w:rsidRDefault="00F1341A" w:rsidP="00F1341A">
      <w:pPr>
        <w:pStyle w:val="SP-Schedule111"/>
      </w:pPr>
      <w:r w:rsidRPr="003D6783">
        <w:t>CSIRO, through this RFT, is seeking responses from suitably qualified and experienced service providers to provide grounds maintenance services at its Clayton Precinct (Clayton</w:t>
      </w:r>
      <w:r>
        <w:t xml:space="preserve">, </w:t>
      </w:r>
      <w:r w:rsidRPr="003D6783">
        <w:t>Clayton North</w:t>
      </w:r>
      <w:r>
        <w:t xml:space="preserve"> and Notting Hill</w:t>
      </w:r>
      <w:r w:rsidRPr="003D6783">
        <w:t xml:space="preserve">), Aspendale, and Werribee </w:t>
      </w:r>
      <w:r>
        <w:t>(</w:t>
      </w:r>
      <w:r w:rsidRPr="003D6783">
        <w:t>Sneydes Road</w:t>
      </w:r>
      <w:r>
        <w:t xml:space="preserve"> and South Road</w:t>
      </w:r>
      <w:r w:rsidRPr="003D6783">
        <w:t>).</w:t>
      </w:r>
    </w:p>
    <w:p w14:paraId="3736FBA6" w14:textId="77777777" w:rsidR="00F1341A" w:rsidRDefault="00F1341A" w:rsidP="00F1341A">
      <w:pPr>
        <w:pStyle w:val="SP-Schedule111"/>
      </w:pPr>
      <w:r w:rsidRPr="006D7C4B">
        <w:t>The Contractor shall provide comprehensive preventive and reactive grounds maintenance and landscaping services to ensure all outdoor areas at the mentioned sites are maintained to a high standard of safety and presentation</w:t>
      </w:r>
      <w:r>
        <w:t xml:space="preserve">. </w:t>
      </w:r>
    </w:p>
    <w:p w14:paraId="541A23E4" w14:textId="77777777" w:rsidR="00784538" w:rsidRDefault="00784538" w:rsidP="005B0617">
      <w:pPr>
        <w:pStyle w:val="SP-Schedule11"/>
      </w:pPr>
      <w:r>
        <w:t>Background</w:t>
      </w:r>
    </w:p>
    <w:p w14:paraId="0B0AACE1" w14:textId="77777777" w:rsidR="009B769F" w:rsidRDefault="009B769F" w:rsidP="009B769F">
      <w:pPr>
        <w:pStyle w:val="SP-Schedule111"/>
      </w:pPr>
      <w:bookmarkStart w:id="62" w:name="_Hlk111190748"/>
      <w:bookmarkEnd w:id="61"/>
      <w:r w:rsidRPr="000259B0">
        <w:t xml:space="preserve">CSIRO operates an extensive portfolio of buildings and facilities across Australia. Through this RFT, CSIRO is seeking </w:t>
      </w:r>
      <w:r>
        <w:t>Ground Maintenance</w:t>
      </w:r>
      <w:r w:rsidRPr="000259B0">
        <w:t xml:space="preserve"> Services for the Site locations outlined in Table 1 CSIRO Regions and Site locations to ensure CSIRO maintains its obligations under the relevant statutes and regulations and provides a safe working environment for all staff</w:t>
      </w:r>
      <w:r>
        <w:t xml:space="preserve">. </w:t>
      </w:r>
    </w:p>
    <w:p w14:paraId="3396F141" w14:textId="3AD6C7F8" w:rsidR="009B769F" w:rsidRDefault="009B769F" w:rsidP="009B769F">
      <w:pPr>
        <w:pStyle w:val="SP-Schedule111"/>
      </w:pPr>
      <w:r>
        <w:t xml:space="preserve">CSIRO has a requirement for the provision of the Services in the Victorian region for their Aspendale, Clayton Precinct (Clayton and Clayton North, Notting Hill), and Werribee Sneydes </w:t>
      </w:r>
      <w:r w:rsidR="00EA324D">
        <w:t>Road</w:t>
      </w:r>
      <w:r>
        <w:t xml:space="preserve"> and South Road sites</w:t>
      </w:r>
      <w:r w:rsidR="00E573A0">
        <w:t>.</w:t>
      </w:r>
      <w:r>
        <w:t xml:space="preserve"> </w:t>
      </w:r>
    </w:p>
    <w:p w14:paraId="66A56700" w14:textId="77777777" w:rsidR="0080544B" w:rsidRDefault="000B0C8E" w:rsidP="005B0617">
      <w:pPr>
        <w:pStyle w:val="SP-Schedule11"/>
      </w:pPr>
      <w:r w:rsidRPr="00303376">
        <w:rPr>
          <w:color w:val="00A9CE" w:themeColor="accent1"/>
        </w:rPr>
        <w:t xml:space="preserve">Minimum Content and Format </w:t>
      </w:r>
      <w:r w:rsidR="003125CF">
        <w:t xml:space="preserve">and Mandatory </w:t>
      </w:r>
      <w:r w:rsidR="003125CF" w:rsidRPr="00C72144">
        <w:t>R</w:t>
      </w:r>
      <w:r w:rsidR="003125CF">
        <w:t xml:space="preserve">equirements </w:t>
      </w:r>
    </w:p>
    <w:p w14:paraId="726D4A62" w14:textId="77777777" w:rsidR="00084050" w:rsidRDefault="00027284" w:rsidP="00D81C80">
      <w:pPr>
        <w:pStyle w:val="SP-Schedule111"/>
      </w:pPr>
      <w:bookmarkStart w:id="63" w:name="_Hlk24380703"/>
      <w:bookmarkStart w:id="64" w:name="_Hlk111190785"/>
      <w:bookmarkEnd w:id="62"/>
      <w:r>
        <w:t>In accordance with the requirements set out in the RFT, CSIRO may exclude a Tender from further consideration where the Tenderer does not sufficiently demonstrate compliance with the Mandatory Requirements</w:t>
      </w:r>
      <w:r w:rsidR="00C043EF">
        <w:t xml:space="preserve"> </w:t>
      </w:r>
      <w:r w:rsidR="00C043EF" w:rsidRPr="00303376">
        <w:rPr>
          <w:color w:val="auto"/>
        </w:rPr>
        <w:t>and Conditions for Participation.</w:t>
      </w:r>
      <w:r w:rsidRPr="00303376">
        <w:rPr>
          <w:color w:val="auto"/>
        </w:rPr>
        <w:t xml:space="preserve"> </w:t>
      </w:r>
    </w:p>
    <w:bookmarkEnd w:id="63"/>
    <w:p w14:paraId="65CB7435" w14:textId="77777777" w:rsidR="00F91F14" w:rsidRPr="00C84D57" w:rsidRDefault="000B0C8E" w:rsidP="002526C8">
      <w:pPr>
        <w:pStyle w:val="SP-Schedule111"/>
        <w:numPr>
          <w:ilvl w:val="0"/>
          <w:numId w:val="0"/>
        </w:numPr>
        <w:ind w:left="851"/>
        <w:rPr>
          <w:b/>
          <w:color w:val="00A9CE"/>
          <w:sz w:val="28"/>
          <w:szCs w:val="28"/>
        </w:rPr>
      </w:pPr>
      <w:r w:rsidRPr="00C84D57">
        <w:rPr>
          <w:b/>
          <w:color w:val="00A9CE"/>
          <w:sz w:val="28"/>
          <w:szCs w:val="28"/>
        </w:rPr>
        <w:t>Minimum Content and Format Requirements</w:t>
      </w:r>
    </w:p>
    <w:p w14:paraId="4935F097" w14:textId="77777777" w:rsidR="00A154D4" w:rsidRDefault="00987936" w:rsidP="002526C8">
      <w:pPr>
        <w:pStyle w:val="SP-Schedule111"/>
        <w:numPr>
          <w:ilvl w:val="0"/>
          <w:numId w:val="0"/>
        </w:numPr>
        <w:ind w:left="851"/>
      </w:pPr>
      <w:r>
        <w:t xml:space="preserve">Tenderers </w:t>
      </w:r>
      <w:r w:rsidRPr="00735E41">
        <w:rPr>
          <w:b/>
        </w:rPr>
        <w:t>must</w:t>
      </w:r>
      <w:r>
        <w:t xml:space="preserve"> </w:t>
      </w:r>
      <w:r w:rsidR="00F91F14">
        <w:t>confirm</w:t>
      </w:r>
      <w:r w:rsidR="00084050">
        <w:t xml:space="preserve"> that they meet the </w:t>
      </w:r>
      <w:r w:rsidR="000B0C8E" w:rsidRPr="000B0C8E">
        <w:t>Minimum Content and Format Requirements</w:t>
      </w:r>
      <w:r w:rsidR="00E13D20">
        <w:t>,</w:t>
      </w:r>
      <w:r w:rsidR="000B0C8E">
        <w:t xml:space="preserve"> </w:t>
      </w:r>
      <w:r w:rsidR="00084050">
        <w:t xml:space="preserve">as outlined in </w:t>
      </w:r>
      <w:r w:rsidR="000B0C8E" w:rsidRPr="009A4B74">
        <w:t>c</w:t>
      </w:r>
      <w:r w:rsidR="00084050" w:rsidRPr="009A4B74">
        <w:t>lause</w:t>
      </w:r>
      <w:r w:rsidR="007D0E08" w:rsidRPr="009A4B74">
        <w:t xml:space="preserve"> </w:t>
      </w:r>
      <w:r w:rsidR="00084050" w:rsidRPr="009A4B74">
        <w:t>5.</w:t>
      </w:r>
      <w:r w:rsidR="000B0C8E" w:rsidRPr="009A4B74">
        <w:t xml:space="preserve">2 </w:t>
      </w:r>
      <w:r w:rsidR="00084050" w:rsidRPr="009A4B74">
        <w:t>of</w:t>
      </w:r>
      <w:r w:rsidR="00084050">
        <w:t xml:space="preserve"> the RFT Head Document</w:t>
      </w:r>
      <w:r w:rsidR="00E13D20">
        <w:t>,</w:t>
      </w:r>
      <w:r w:rsidR="00084050">
        <w:t xml:space="preserve"> by </w:t>
      </w:r>
      <w:r>
        <w:t>provid</w:t>
      </w:r>
      <w:r w:rsidR="00084050">
        <w:t>ing</w:t>
      </w:r>
      <w:r>
        <w:t xml:space="preserve"> supporting documentary evidence where applicable.</w:t>
      </w:r>
    </w:p>
    <w:p w14:paraId="355BBACE" w14:textId="77777777" w:rsidR="00C84D57" w:rsidRPr="00D520E2" w:rsidRDefault="00C84D57" w:rsidP="00C84D57">
      <w:pPr>
        <w:pStyle w:val="SP-Schedule111"/>
        <w:numPr>
          <w:ilvl w:val="0"/>
          <w:numId w:val="0"/>
        </w:numPr>
        <w:spacing w:before="240"/>
        <w:ind w:left="851"/>
        <w:rPr>
          <w:b/>
          <w:i/>
          <w:iCs/>
          <w:color w:val="00A9CE"/>
          <w:sz w:val="24"/>
          <w:szCs w:val="24"/>
        </w:rPr>
      </w:pPr>
      <w:bookmarkStart w:id="65" w:name="_Hlk25659891"/>
      <w:bookmarkStart w:id="66" w:name="_Hlk24380298"/>
      <w:r w:rsidRPr="00D520E2">
        <w:rPr>
          <w:b/>
          <w:i/>
          <w:iCs/>
          <w:color w:val="00A9CE"/>
          <w:sz w:val="24"/>
          <w:szCs w:val="24"/>
        </w:rPr>
        <w:t>Workplace Gender Equality Act 2012 (Cth)</w:t>
      </w:r>
    </w:p>
    <w:p w14:paraId="1B1A4489" w14:textId="77777777" w:rsidR="00363BA7" w:rsidRDefault="00363BA7" w:rsidP="00363BA7">
      <w:pPr>
        <w:pStyle w:val="SP-Schedule111"/>
      </w:pPr>
      <w:r>
        <w:lastRenderedPageBreak/>
        <w:t xml:space="preserve">Under Australian Government procurement policy, you are obliged to indicate whether or not your organisation is covered by the </w:t>
      </w:r>
      <w:r w:rsidRPr="008F7DA9">
        <w:rPr>
          <w:i/>
          <w:iCs/>
        </w:rPr>
        <w:t>Workplace Gender Equality Act 2012</w:t>
      </w:r>
      <w:r>
        <w:t xml:space="preserve"> (Cth) (the WGE Act). Your organisation is covered by the WGE Act if it is a ‘relevant employer’, defined as being a non-public sector employer (including higher education institutions, trade unions and not-for-profit organisations) of 100 or more employees in Australia. For information about the coverage of the WGE Act, contact the Workplace Gender Equality Agency on (02) 9432 7000.</w:t>
      </w:r>
    </w:p>
    <w:p w14:paraId="59C3EB1F" w14:textId="77777777" w:rsidR="00363BA7" w:rsidRPr="00456E44" w:rsidRDefault="00363BA7" w:rsidP="00363BA7">
      <w:pPr>
        <w:pStyle w:val="SP-Schedule111"/>
        <w:numPr>
          <w:ilvl w:val="0"/>
          <w:numId w:val="0"/>
        </w:numPr>
        <w:ind w:left="851"/>
        <w:rPr>
          <w:color w:val="00A9CE"/>
        </w:rPr>
      </w:pPr>
      <w:r>
        <w:t>Respondents to this RFT must provide details of their compliance with the WGE Act below.</w:t>
      </w:r>
      <w:r w:rsidR="00490809" w:rsidRPr="00490809">
        <w:t xml:space="preserve"> </w:t>
      </w:r>
      <w:r w:rsidR="00490809">
        <w:t>Where applicable and available, Tenderers should provide the letter of compliance from the Workplace Gender Equality Agency.</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7"/>
        <w:gridCol w:w="6043"/>
      </w:tblGrid>
      <w:tr w:rsidR="00363BA7" w:rsidRPr="00456E44" w14:paraId="1971E4AE" w14:textId="77777777" w:rsidTr="002F64A1">
        <w:trPr>
          <w:trHeight w:val="510"/>
        </w:trPr>
        <w:sdt>
          <w:sdtPr>
            <w:rPr>
              <w:color w:val="0000FF"/>
            </w:rPr>
            <w:alias w:val="Compliance Statement"/>
            <w:tag w:val="Compliance Statement"/>
            <w:id w:val="-1727750564"/>
            <w:placeholder>
              <w:docPart w:val="D5391A4338D8401082420041F81C8464"/>
            </w:placeholder>
            <w:showingPlcHdr/>
            <w:comboBox>
              <w:listItem w:value="Choose an item."/>
              <w:listItem w:displayText="Comply" w:value="0"/>
              <w:listItem w:displayText="Does Not Comply" w:value="1"/>
              <w:listItem w:displayText="Not a Relevant Employer" w:value="Not a Relevant Employer"/>
            </w:comboBox>
          </w:sdtPr>
          <w:sdtEndPr/>
          <w:sdtContent>
            <w:tc>
              <w:tcPr>
                <w:tcW w:w="1302" w:type="pct"/>
                <w:tcBorders>
                  <w:top w:val="single" w:sz="4" w:space="0" w:color="auto"/>
                  <w:left w:val="single" w:sz="4" w:space="0" w:color="auto"/>
                  <w:bottom w:val="single" w:sz="4" w:space="0" w:color="auto"/>
                  <w:right w:val="single" w:sz="4" w:space="0" w:color="auto"/>
                </w:tcBorders>
                <w:vAlign w:val="center"/>
              </w:tcPr>
              <w:p w14:paraId="4C1FFCAC" w14:textId="77777777" w:rsidR="00363BA7" w:rsidRPr="004C1FC9" w:rsidRDefault="00363BA7" w:rsidP="002F64A1">
                <w:pPr>
                  <w:spacing w:after="57" w:line="220" w:lineRule="atLeast"/>
                  <w:rPr>
                    <w:color w:val="0000FF"/>
                    <w:highlight w:val="yellow"/>
                  </w:rPr>
                </w:pPr>
                <w:r w:rsidRPr="004C1FC9">
                  <w:rPr>
                    <w:color w:val="0000FF"/>
                  </w:rPr>
                  <w:t>Choose an item.</w:t>
                </w:r>
              </w:p>
            </w:tc>
          </w:sdtContent>
        </w:sdt>
        <w:sdt>
          <w:sdtPr>
            <w:rPr>
              <w:color w:val="0000FF"/>
              <w:highlight w:val="yellow"/>
            </w:rPr>
            <w:id w:val="-1645355906"/>
            <w:placeholder>
              <w:docPart w:val="91BAB43E1568436D8BC8ECC177A529E4"/>
            </w:placeholder>
            <w:showingPlcHdr/>
            <w:dropDownList>
              <w:listItem w:value="Choose an item."/>
              <w:listItem w:displayText="a. Yes, we are a relevant employer. We have attached a current letter of compliance as part of this submission which indicates our compliance with the WGE Act." w:value="a. Yes, we are a relevant employer. We have attached a current letter of compliance as part of this submission which indicates our compliance with the WGE Act."/>
              <w:listItem w:displayText="b. Yes we are a relevant employer. We will be providing a current letter of compliance prior to contract." w:value="b. Yes we are a relevant employer. We will be providing a current letter of compliance prior to contract."/>
              <w:listItem w:displayText="c. No, we are not a relevant employer." w:value="c. No, we are not a relevant employer."/>
            </w:dropDownList>
          </w:sdtPr>
          <w:sdtEndPr/>
          <w:sdtContent>
            <w:tc>
              <w:tcPr>
                <w:tcW w:w="3698" w:type="pct"/>
                <w:tcBorders>
                  <w:top w:val="single" w:sz="4" w:space="0" w:color="auto"/>
                  <w:left w:val="single" w:sz="4" w:space="0" w:color="auto"/>
                  <w:bottom w:val="single" w:sz="4" w:space="0" w:color="auto"/>
                  <w:right w:val="single" w:sz="4" w:space="0" w:color="auto"/>
                </w:tcBorders>
                <w:vAlign w:val="center"/>
              </w:tcPr>
              <w:p w14:paraId="022D285B" w14:textId="77777777" w:rsidR="00363BA7" w:rsidRPr="001250B1" w:rsidRDefault="00363BA7" w:rsidP="002F64A1">
                <w:pPr>
                  <w:spacing w:after="57" w:line="220" w:lineRule="atLeast"/>
                  <w:rPr>
                    <w:highlight w:val="yellow"/>
                  </w:rPr>
                </w:pPr>
                <w:r w:rsidRPr="001250B1">
                  <w:rPr>
                    <w:color w:val="0000FF"/>
                  </w:rPr>
                  <w:t>Choose an item.</w:t>
                </w:r>
              </w:p>
            </w:tc>
          </w:sdtContent>
        </w:sdt>
      </w:tr>
    </w:tbl>
    <w:p w14:paraId="415EB4D7" w14:textId="57EF7A09" w:rsidR="00363BA7" w:rsidRDefault="00363BA7" w:rsidP="00363BA7">
      <w:pPr>
        <w:pStyle w:val="SP-Schedule111"/>
        <w:numPr>
          <w:ilvl w:val="0"/>
          <w:numId w:val="0"/>
        </w:numPr>
        <w:ind w:left="851"/>
      </w:pPr>
      <w:r>
        <w:t xml:space="preserve">Further information is available at: </w:t>
      </w:r>
      <w:hyperlink r:id="rId25" w:history="1">
        <w:r w:rsidRPr="005D25A3">
          <w:rPr>
            <w:rStyle w:val="Hyperlink"/>
          </w:rPr>
          <w:t>http://www.wgea.gov.au/</w:t>
        </w:r>
      </w:hyperlink>
    </w:p>
    <w:p w14:paraId="31EAB407" w14:textId="77777777" w:rsidR="003125CF" w:rsidRPr="0095756F" w:rsidRDefault="003125CF" w:rsidP="005A7BEB">
      <w:pPr>
        <w:pStyle w:val="SP-Schedule111"/>
        <w:numPr>
          <w:ilvl w:val="0"/>
          <w:numId w:val="0"/>
        </w:numPr>
        <w:spacing w:before="240"/>
        <w:ind w:left="851"/>
        <w:rPr>
          <w:b/>
          <w:color w:val="0000FF"/>
          <w:sz w:val="28"/>
          <w:szCs w:val="28"/>
        </w:rPr>
      </w:pPr>
      <w:bookmarkStart w:id="67" w:name="_Toc402864943"/>
      <w:bookmarkEnd w:id="64"/>
      <w:bookmarkEnd w:id="65"/>
      <w:bookmarkEnd w:id="66"/>
      <w:r w:rsidRPr="00C84D57">
        <w:rPr>
          <w:b/>
          <w:color w:val="00A9CE"/>
          <w:sz w:val="28"/>
          <w:szCs w:val="28"/>
        </w:rPr>
        <w:t>Mandatory Requirements</w:t>
      </w:r>
    </w:p>
    <w:p w14:paraId="140947B0" w14:textId="3EFDA361" w:rsidR="003125CF" w:rsidRPr="00DB7B6D" w:rsidRDefault="003125CF" w:rsidP="003125CF">
      <w:pPr>
        <w:pStyle w:val="SP-Schedule111"/>
        <w:numPr>
          <w:ilvl w:val="0"/>
          <w:numId w:val="0"/>
        </w:numPr>
        <w:ind w:left="851"/>
        <w:rPr>
          <w:color w:val="auto"/>
        </w:rPr>
      </w:pPr>
      <w:r w:rsidRPr="00DB7B6D">
        <w:rPr>
          <w:color w:val="auto"/>
        </w:rPr>
        <w:t xml:space="preserve">Tenderers </w:t>
      </w:r>
      <w:r w:rsidRPr="00DB7B6D">
        <w:rPr>
          <w:b/>
          <w:color w:val="auto"/>
        </w:rPr>
        <w:t>must</w:t>
      </w:r>
      <w:r w:rsidRPr="00DB7B6D">
        <w:rPr>
          <w:color w:val="auto"/>
        </w:rPr>
        <w:t xml:space="preserve"> confirm that they can deliver the Mandatory Requirements outlined in Clause 1.3 of </w:t>
      </w:r>
      <w:r w:rsidRPr="00DB7B6D">
        <w:rPr>
          <w:b/>
          <w:color w:val="auto"/>
        </w:rPr>
        <w:t>Attachment A</w:t>
      </w:r>
      <w:r w:rsidRPr="00DB7B6D">
        <w:rPr>
          <w:color w:val="auto"/>
        </w:rPr>
        <w:t xml:space="preserve"> – SOR and provide supporting documentary evidence where applicable.</w:t>
      </w:r>
    </w:p>
    <w:p w14:paraId="544169C1" w14:textId="34D350B4" w:rsidR="003125CF" w:rsidRPr="00F1341A" w:rsidRDefault="005708D3" w:rsidP="005708D3">
      <w:pPr>
        <w:pStyle w:val="CSIROStyle111"/>
        <w:numPr>
          <w:ilvl w:val="0"/>
          <w:numId w:val="0"/>
        </w:numPr>
        <w:ind w:left="851" w:hanging="851"/>
      </w:pPr>
      <w:bookmarkStart w:id="68" w:name="_Hlk186795118"/>
      <w:r>
        <w:t>1.3.</w:t>
      </w:r>
      <w:r w:rsidR="00F1341A">
        <w:t>4</w:t>
      </w:r>
      <w:r>
        <w:tab/>
      </w:r>
      <w:r w:rsidR="00F1341A">
        <w:t xml:space="preserve">(SOR Item 1.3.1) </w:t>
      </w:r>
      <w:r w:rsidR="003125CF">
        <w:t xml:space="preserve">Tenderers must confirm </w:t>
      </w:r>
      <w:r w:rsidR="00F1341A">
        <w:t>that</w:t>
      </w:r>
      <w:r w:rsidR="00F1341A" w:rsidRPr="00F1341A">
        <w:t xml:space="preserve"> they</w:t>
      </w:r>
      <w:r w:rsidR="00720CB6" w:rsidRPr="00F1341A">
        <w:t xml:space="preserve"> are attend</w:t>
      </w:r>
      <w:r w:rsidR="00ED613F">
        <w:t>ed all</w:t>
      </w:r>
      <w:r w:rsidR="00720CB6" w:rsidRPr="00F1341A">
        <w:t xml:space="preserve"> </w:t>
      </w:r>
      <w:r w:rsidR="00691B63" w:rsidRPr="00F1341A">
        <w:t xml:space="preserve">site visits for </w:t>
      </w:r>
      <w:r w:rsidR="00ED613F">
        <w:t>the</w:t>
      </w:r>
      <w:r w:rsidR="00691B63" w:rsidRPr="00F1341A">
        <w:t xml:space="preserve"> below</w:t>
      </w:r>
      <w:r w:rsidR="00ED613F">
        <w:t xml:space="preserve"> sites</w:t>
      </w:r>
      <w:r w:rsidR="00691B63" w:rsidRPr="00F1341A">
        <w:t>:</w:t>
      </w:r>
    </w:p>
    <w:tbl>
      <w:tblPr>
        <w:tblStyle w:val="TableGrid"/>
        <w:tblW w:w="4635" w:type="pct"/>
        <w:tblInd w:w="851" w:type="dxa"/>
        <w:tblLook w:val="04A0" w:firstRow="1" w:lastRow="0" w:firstColumn="1" w:lastColumn="0" w:noHBand="0" w:noVBand="1"/>
      </w:tblPr>
      <w:tblGrid>
        <w:gridCol w:w="2405"/>
        <w:gridCol w:w="4394"/>
        <w:gridCol w:w="1559"/>
      </w:tblGrid>
      <w:tr w:rsidR="0017636C" w:rsidRPr="002B21D4" w14:paraId="63B27904" w14:textId="3698DB06" w:rsidTr="00E573A0">
        <w:trPr>
          <w:trHeight w:val="537"/>
        </w:trPr>
        <w:tc>
          <w:tcPr>
            <w:tcW w:w="2405" w:type="dxa"/>
            <w:shd w:val="clear" w:color="auto" w:fill="00A9CE" w:themeFill="accent1"/>
            <w:vAlign w:val="center"/>
          </w:tcPr>
          <w:p w14:paraId="6E927AF7" w14:textId="77777777" w:rsidR="0017636C" w:rsidRPr="00D01AC4" w:rsidRDefault="0017636C" w:rsidP="00F1341A">
            <w:pPr>
              <w:pStyle w:val="NormalTender"/>
              <w:jc w:val="center"/>
              <w:rPr>
                <w:b/>
                <w:bCs/>
                <w:color w:val="FFFFFF" w:themeColor="background1"/>
              </w:rPr>
            </w:pPr>
            <w:r w:rsidRPr="00D01AC4">
              <w:rPr>
                <w:b/>
                <w:bCs/>
                <w:color w:val="FFFFFF" w:themeColor="background1"/>
              </w:rPr>
              <w:t>CSIRO Site Name</w:t>
            </w:r>
          </w:p>
        </w:tc>
        <w:tc>
          <w:tcPr>
            <w:tcW w:w="4394" w:type="dxa"/>
            <w:shd w:val="clear" w:color="auto" w:fill="00A9CE" w:themeFill="accent1"/>
            <w:vAlign w:val="center"/>
          </w:tcPr>
          <w:p w14:paraId="622C973A" w14:textId="77777777" w:rsidR="0017636C" w:rsidRPr="00D01AC4" w:rsidRDefault="0017636C" w:rsidP="00F1341A">
            <w:pPr>
              <w:pStyle w:val="NormalTender"/>
              <w:jc w:val="center"/>
              <w:rPr>
                <w:b/>
                <w:bCs/>
                <w:color w:val="FFFFFF" w:themeColor="background1"/>
              </w:rPr>
            </w:pPr>
            <w:r w:rsidRPr="00D01AC4">
              <w:rPr>
                <w:b/>
                <w:bCs/>
                <w:color w:val="FFFFFF" w:themeColor="background1"/>
              </w:rPr>
              <w:t>Site A</w:t>
            </w:r>
            <w:r>
              <w:rPr>
                <w:b/>
                <w:bCs/>
                <w:color w:val="FFFFFF" w:themeColor="background1"/>
              </w:rPr>
              <w:t>d</w:t>
            </w:r>
            <w:r w:rsidRPr="00D01AC4">
              <w:rPr>
                <w:b/>
                <w:bCs/>
                <w:color w:val="FFFFFF" w:themeColor="background1"/>
              </w:rPr>
              <w:t>dress</w:t>
            </w:r>
          </w:p>
        </w:tc>
        <w:tc>
          <w:tcPr>
            <w:tcW w:w="1559" w:type="dxa"/>
            <w:shd w:val="clear" w:color="auto" w:fill="00A9CE" w:themeFill="accent1"/>
            <w:vAlign w:val="center"/>
          </w:tcPr>
          <w:p w14:paraId="211758FD" w14:textId="20D06AAE" w:rsidR="0017636C" w:rsidRPr="002B21D4" w:rsidRDefault="00FB0DFD" w:rsidP="00F1341A">
            <w:pPr>
              <w:pStyle w:val="NormalTender"/>
              <w:jc w:val="center"/>
            </w:pPr>
            <w:r w:rsidRPr="00FB0DFD">
              <w:rPr>
                <w:b/>
                <w:bCs/>
                <w:color w:val="FFFFFF" w:themeColor="background1"/>
              </w:rPr>
              <w:t>Attendence: Yes/No</w:t>
            </w:r>
          </w:p>
        </w:tc>
      </w:tr>
      <w:tr w:rsidR="0017636C" w:rsidRPr="002B21D4" w14:paraId="37960EDB" w14:textId="5EC84C42" w:rsidTr="00E573A0">
        <w:trPr>
          <w:trHeight w:val="359"/>
        </w:trPr>
        <w:tc>
          <w:tcPr>
            <w:tcW w:w="2405" w:type="dxa"/>
          </w:tcPr>
          <w:p w14:paraId="401E0FEF" w14:textId="77777777" w:rsidR="0017636C" w:rsidRPr="003C0936" w:rsidRDefault="0017636C" w:rsidP="0017636C">
            <w:pPr>
              <w:pStyle w:val="NormalTender"/>
              <w:ind w:left="28"/>
            </w:pPr>
            <w:r w:rsidRPr="00FF6339">
              <w:t>Clayton</w:t>
            </w:r>
          </w:p>
        </w:tc>
        <w:tc>
          <w:tcPr>
            <w:tcW w:w="4394" w:type="dxa"/>
          </w:tcPr>
          <w:p w14:paraId="6FD0C803" w14:textId="77777777" w:rsidR="0017636C" w:rsidRPr="003C0936" w:rsidRDefault="0017636C" w:rsidP="0017636C">
            <w:pPr>
              <w:pStyle w:val="NormalTender"/>
            </w:pPr>
            <w:r w:rsidRPr="0061375B">
              <w:t>Research Way, Clayton VIC 3168</w:t>
            </w:r>
          </w:p>
        </w:tc>
        <w:tc>
          <w:tcPr>
            <w:tcW w:w="1559" w:type="dxa"/>
            <w:vAlign w:val="center"/>
          </w:tcPr>
          <w:p w14:paraId="452259AA" w14:textId="23924502" w:rsidR="0017636C" w:rsidRPr="002B21D4" w:rsidRDefault="0017636C" w:rsidP="00F1341A">
            <w:pPr>
              <w:spacing w:after="0"/>
              <w:jc w:val="center"/>
            </w:pPr>
          </w:p>
        </w:tc>
      </w:tr>
      <w:tr w:rsidR="0017636C" w:rsidRPr="002B21D4" w14:paraId="3BA9C27D" w14:textId="357E8B31" w:rsidTr="00E573A0">
        <w:trPr>
          <w:trHeight w:val="359"/>
        </w:trPr>
        <w:tc>
          <w:tcPr>
            <w:tcW w:w="2405" w:type="dxa"/>
          </w:tcPr>
          <w:p w14:paraId="1F258FC9" w14:textId="77777777" w:rsidR="0017636C" w:rsidRPr="003C0936" w:rsidRDefault="0017636C" w:rsidP="0017636C">
            <w:pPr>
              <w:pStyle w:val="111Tender"/>
            </w:pPr>
            <w:r>
              <w:t>Clayton North</w:t>
            </w:r>
          </w:p>
        </w:tc>
        <w:tc>
          <w:tcPr>
            <w:tcW w:w="4394" w:type="dxa"/>
          </w:tcPr>
          <w:p w14:paraId="34BC6CE1" w14:textId="77777777" w:rsidR="0017636C" w:rsidRPr="003C0936" w:rsidRDefault="0017636C" w:rsidP="0017636C">
            <w:pPr>
              <w:pStyle w:val="NormalTender"/>
              <w:ind w:left="28"/>
            </w:pPr>
            <w:r w:rsidRPr="00496434">
              <w:t>71 Normanby Road, Clayton VIC 3168</w:t>
            </w:r>
          </w:p>
        </w:tc>
        <w:tc>
          <w:tcPr>
            <w:tcW w:w="1559" w:type="dxa"/>
            <w:vAlign w:val="center"/>
          </w:tcPr>
          <w:p w14:paraId="52AEA447" w14:textId="3D6E1A58" w:rsidR="0017636C" w:rsidRPr="002B21D4" w:rsidRDefault="0017636C" w:rsidP="00F1341A">
            <w:pPr>
              <w:spacing w:after="0"/>
              <w:jc w:val="center"/>
            </w:pPr>
          </w:p>
        </w:tc>
      </w:tr>
      <w:tr w:rsidR="0017636C" w:rsidRPr="002B21D4" w14:paraId="2E47B2C2" w14:textId="246011AF" w:rsidTr="00E573A0">
        <w:trPr>
          <w:trHeight w:val="359"/>
        </w:trPr>
        <w:tc>
          <w:tcPr>
            <w:tcW w:w="2405" w:type="dxa"/>
          </w:tcPr>
          <w:p w14:paraId="0FA40243" w14:textId="77777777" w:rsidR="0017636C" w:rsidRDefault="0017636C" w:rsidP="0017636C">
            <w:pPr>
              <w:pStyle w:val="111Tender"/>
            </w:pPr>
            <w:r>
              <w:t>Clayton, Notting Hill</w:t>
            </w:r>
          </w:p>
        </w:tc>
        <w:tc>
          <w:tcPr>
            <w:tcW w:w="4394" w:type="dxa"/>
          </w:tcPr>
          <w:p w14:paraId="2F320DC9" w14:textId="77777777" w:rsidR="0017636C" w:rsidRPr="00496434" w:rsidRDefault="0017636C" w:rsidP="0017636C">
            <w:pPr>
              <w:pStyle w:val="NormalTender"/>
              <w:ind w:left="28"/>
            </w:pPr>
            <w:r w:rsidRPr="00D8140C">
              <w:t>5 - 7 Commercial Drive, Notting Hill VIC 3168</w:t>
            </w:r>
          </w:p>
        </w:tc>
        <w:tc>
          <w:tcPr>
            <w:tcW w:w="1559" w:type="dxa"/>
            <w:vAlign w:val="center"/>
          </w:tcPr>
          <w:p w14:paraId="14931D5A" w14:textId="43F579C9" w:rsidR="0017636C" w:rsidRPr="002B21D4" w:rsidRDefault="0017636C" w:rsidP="00F1341A">
            <w:pPr>
              <w:spacing w:after="0"/>
              <w:jc w:val="center"/>
            </w:pPr>
          </w:p>
        </w:tc>
      </w:tr>
      <w:tr w:rsidR="0017636C" w14:paraId="00AC508F" w14:textId="3C5CCD45" w:rsidTr="00E573A0">
        <w:trPr>
          <w:trHeight w:val="300"/>
        </w:trPr>
        <w:tc>
          <w:tcPr>
            <w:tcW w:w="2405" w:type="dxa"/>
          </w:tcPr>
          <w:p w14:paraId="44DF954C" w14:textId="77777777" w:rsidR="0017636C" w:rsidRDefault="0017636C" w:rsidP="0017636C">
            <w:pPr>
              <w:pStyle w:val="NormalTender"/>
            </w:pPr>
            <w:r w:rsidRPr="00FF6339">
              <w:t>Aspendale</w:t>
            </w:r>
          </w:p>
        </w:tc>
        <w:tc>
          <w:tcPr>
            <w:tcW w:w="4394" w:type="dxa"/>
          </w:tcPr>
          <w:p w14:paraId="5A761FBC" w14:textId="77777777" w:rsidR="0017636C" w:rsidRDefault="0017636C" w:rsidP="0017636C">
            <w:pPr>
              <w:pStyle w:val="NormalTender"/>
            </w:pPr>
            <w:r w:rsidRPr="005446A0">
              <w:t>107 - 121 Station Street, Aspendale VIC 3195</w:t>
            </w:r>
          </w:p>
        </w:tc>
        <w:tc>
          <w:tcPr>
            <w:tcW w:w="1559" w:type="dxa"/>
            <w:vAlign w:val="center"/>
          </w:tcPr>
          <w:p w14:paraId="4F3BAEDA" w14:textId="3B4DE95D" w:rsidR="0017636C" w:rsidRDefault="0017636C" w:rsidP="00F1341A">
            <w:pPr>
              <w:spacing w:after="0"/>
              <w:jc w:val="center"/>
            </w:pPr>
          </w:p>
        </w:tc>
      </w:tr>
      <w:tr w:rsidR="0017636C" w:rsidRPr="002B21D4" w14:paraId="7145D12D" w14:textId="525C88D0" w:rsidTr="00E573A0">
        <w:trPr>
          <w:trHeight w:val="359"/>
        </w:trPr>
        <w:tc>
          <w:tcPr>
            <w:tcW w:w="2405" w:type="dxa"/>
          </w:tcPr>
          <w:p w14:paraId="7470C387" w14:textId="7E0A91C5" w:rsidR="0017636C" w:rsidRPr="003C0936" w:rsidRDefault="0017636C" w:rsidP="0017636C">
            <w:pPr>
              <w:pStyle w:val="NormalTender"/>
              <w:ind w:left="28"/>
              <w:jc w:val="left"/>
            </w:pPr>
            <w:r w:rsidRPr="00FF6339">
              <w:t>Werribee Sneydes Road</w:t>
            </w:r>
          </w:p>
        </w:tc>
        <w:tc>
          <w:tcPr>
            <w:tcW w:w="4394" w:type="dxa"/>
          </w:tcPr>
          <w:p w14:paraId="0E370EF7" w14:textId="77777777" w:rsidR="0017636C" w:rsidRPr="003C0936" w:rsidRDefault="0017636C" w:rsidP="0017636C">
            <w:pPr>
              <w:pStyle w:val="NormalTender"/>
              <w:ind w:left="28"/>
            </w:pPr>
            <w:r w:rsidRPr="000836CA">
              <w:t>671 Sneydes Road, Werribee VIC 3030</w:t>
            </w:r>
          </w:p>
        </w:tc>
        <w:tc>
          <w:tcPr>
            <w:tcW w:w="1559" w:type="dxa"/>
            <w:vAlign w:val="center"/>
          </w:tcPr>
          <w:p w14:paraId="42F97A84" w14:textId="36FE6A5B" w:rsidR="0017636C" w:rsidRPr="002B21D4" w:rsidRDefault="0017636C" w:rsidP="00F1341A">
            <w:pPr>
              <w:spacing w:after="0"/>
              <w:jc w:val="center"/>
            </w:pPr>
          </w:p>
        </w:tc>
      </w:tr>
      <w:tr w:rsidR="0017636C" w:rsidRPr="002B21D4" w14:paraId="6D2C0550" w14:textId="166BE09D" w:rsidTr="00E573A0">
        <w:trPr>
          <w:trHeight w:val="359"/>
        </w:trPr>
        <w:tc>
          <w:tcPr>
            <w:tcW w:w="2405" w:type="dxa"/>
          </w:tcPr>
          <w:p w14:paraId="4641B8C4" w14:textId="77777777" w:rsidR="0017636C" w:rsidRPr="00FF6339" w:rsidRDefault="0017636C" w:rsidP="0017636C">
            <w:pPr>
              <w:pStyle w:val="NormalTender"/>
              <w:ind w:left="28"/>
              <w:jc w:val="left"/>
            </w:pPr>
            <w:r>
              <w:t>Werribee South Road</w:t>
            </w:r>
          </w:p>
        </w:tc>
        <w:tc>
          <w:tcPr>
            <w:tcW w:w="4394" w:type="dxa"/>
          </w:tcPr>
          <w:p w14:paraId="36942A6A" w14:textId="77777777" w:rsidR="0017636C" w:rsidRPr="000836CA" w:rsidRDefault="0017636C" w:rsidP="0017636C">
            <w:pPr>
              <w:pStyle w:val="NormalTender"/>
              <w:ind w:left="28"/>
            </w:pPr>
            <w:r w:rsidRPr="009F0CDB">
              <w:t>6 South Road, Werribee VIC 3030</w:t>
            </w:r>
          </w:p>
        </w:tc>
        <w:tc>
          <w:tcPr>
            <w:tcW w:w="1559" w:type="dxa"/>
            <w:vAlign w:val="center"/>
          </w:tcPr>
          <w:p w14:paraId="4394AA19" w14:textId="5942E92B" w:rsidR="0017636C" w:rsidRPr="002B21D4" w:rsidRDefault="0017636C" w:rsidP="00F1341A">
            <w:pPr>
              <w:spacing w:after="0"/>
              <w:jc w:val="center"/>
            </w:pPr>
          </w:p>
        </w:tc>
      </w:tr>
    </w:tbl>
    <w:bookmarkEnd w:id="68"/>
    <w:p w14:paraId="028EB66C" w14:textId="6707C9AF" w:rsidR="0080544B" w:rsidRPr="00A4331F" w:rsidRDefault="0080544B" w:rsidP="00CF2C3F">
      <w:pPr>
        <w:pStyle w:val="SP-Schedule11"/>
      </w:pPr>
      <w:r w:rsidRPr="00A4331F">
        <w:t>Requiremen</w:t>
      </w:r>
      <w:bookmarkEnd w:id="67"/>
      <w:r w:rsidR="00153598">
        <w:t>ts</w:t>
      </w:r>
    </w:p>
    <w:p w14:paraId="37F8FEFD" w14:textId="77777777" w:rsidR="00027284" w:rsidRDefault="00027284" w:rsidP="00027284">
      <w:pPr>
        <w:pStyle w:val="CSIROStyle111"/>
        <w:numPr>
          <w:ilvl w:val="0"/>
          <w:numId w:val="0"/>
        </w:numPr>
        <w:ind w:left="851"/>
      </w:pPr>
      <w:bookmarkStart w:id="69" w:name="_Toc392497717"/>
      <w:r w:rsidRPr="007F4666">
        <w:rPr>
          <w:rFonts w:cstheme="minorHAnsi"/>
          <w:color w:val="000000" w:themeColor="text1"/>
          <w:u w:val="single"/>
        </w:rPr>
        <w:t>Note:</w:t>
      </w:r>
      <w:r>
        <w:rPr>
          <w:rFonts w:cstheme="minorHAnsi"/>
          <w:color w:val="000000" w:themeColor="text1"/>
        </w:rPr>
        <w:t xml:space="preserve"> Tenderers are </w:t>
      </w:r>
      <w:r w:rsidRPr="009A79DE">
        <w:t>asked</w:t>
      </w:r>
      <w:r>
        <w:rPr>
          <w:rFonts w:cstheme="minorHAnsi"/>
          <w:color w:val="000000" w:themeColor="text1"/>
        </w:rPr>
        <w:t xml:space="preserve"> to provide a response to each of the criteria listed below. The Item numbers identified for each </w:t>
      </w:r>
      <w:r w:rsidR="00614970">
        <w:rPr>
          <w:rFonts w:cstheme="minorHAnsi"/>
          <w:color w:val="000000" w:themeColor="text1"/>
        </w:rPr>
        <w:t>criterion</w:t>
      </w:r>
      <w:r>
        <w:rPr>
          <w:rFonts w:cstheme="minorHAnsi"/>
          <w:color w:val="000000" w:themeColor="text1"/>
        </w:rPr>
        <w:t xml:space="preserve"> are as per the Item numbers </w:t>
      </w:r>
      <w:r>
        <w:t xml:space="preserve">listed in </w:t>
      </w:r>
      <w:r w:rsidRPr="00DF7684">
        <w:rPr>
          <w:b/>
        </w:rPr>
        <w:t xml:space="preserve">Attachment </w:t>
      </w:r>
      <w:r w:rsidRPr="00AF57C4">
        <w:rPr>
          <w:b/>
        </w:rPr>
        <w:t>A</w:t>
      </w:r>
      <w:r w:rsidRPr="000F4742">
        <w:rPr>
          <w:b/>
        </w:rPr>
        <w:t xml:space="preserve"> – </w:t>
      </w:r>
      <w:r w:rsidR="00F705B4" w:rsidRPr="000F4742">
        <w:rPr>
          <w:b/>
        </w:rPr>
        <w:t>SOR</w:t>
      </w:r>
      <w:r w:rsidRPr="00B1343B">
        <w:t>.</w:t>
      </w:r>
    </w:p>
    <w:p w14:paraId="1A846857" w14:textId="4D68C3C0" w:rsidR="005C0129" w:rsidRDefault="00DF7684" w:rsidP="005C0129">
      <w:pPr>
        <w:pStyle w:val="SP-Schedule111"/>
      </w:pPr>
      <w:r>
        <w:t>(</w:t>
      </w:r>
      <w:r w:rsidR="006A49F3">
        <w:t xml:space="preserve">SOR </w:t>
      </w:r>
      <w:r w:rsidR="00027284">
        <w:t>Item</w:t>
      </w:r>
      <w:r w:rsidR="005C0129">
        <w:t xml:space="preserve"> 1.</w:t>
      </w:r>
      <w:r w:rsidR="009A4B74">
        <w:t>4</w:t>
      </w:r>
      <w:r w:rsidR="005C0129">
        <w:t>.1)</w:t>
      </w:r>
      <w:r w:rsidR="00027284">
        <w:t xml:space="preserve"> </w:t>
      </w:r>
      <w:r w:rsidR="005C0129" w:rsidRPr="00C35D52">
        <w:t xml:space="preserve">The Contractor will be required to deliver </w:t>
      </w:r>
      <w:r w:rsidR="005C0129">
        <w:t>G</w:t>
      </w:r>
      <w:r w:rsidR="005C0129" w:rsidRPr="000259B0">
        <w:t xml:space="preserve">rounds </w:t>
      </w:r>
      <w:r w:rsidR="005C0129">
        <w:t>M</w:t>
      </w:r>
      <w:r w:rsidR="005C0129" w:rsidRPr="000259B0">
        <w:t xml:space="preserve">aintenance </w:t>
      </w:r>
      <w:r w:rsidR="005C0129" w:rsidRPr="00C35D52">
        <w:t>Services at the sites detailed in Table 1 CSIRO Regions and Site locations.</w:t>
      </w:r>
    </w:p>
    <w:tbl>
      <w:tblPr>
        <w:tblStyle w:val="TableGrid"/>
        <w:tblW w:w="4950" w:type="pct"/>
        <w:tblInd w:w="851" w:type="dxa"/>
        <w:tblLook w:val="04A0" w:firstRow="1" w:lastRow="0" w:firstColumn="1" w:lastColumn="0" w:noHBand="0" w:noVBand="1"/>
      </w:tblPr>
      <w:tblGrid>
        <w:gridCol w:w="929"/>
        <w:gridCol w:w="1013"/>
        <w:gridCol w:w="2022"/>
        <w:gridCol w:w="754"/>
        <w:gridCol w:w="4208"/>
      </w:tblGrid>
      <w:tr w:rsidR="00CC5675" w:rsidRPr="002B21D4" w14:paraId="1B00C207" w14:textId="77777777" w:rsidTr="003204E3">
        <w:trPr>
          <w:trHeight w:val="561"/>
        </w:trPr>
        <w:tc>
          <w:tcPr>
            <w:tcW w:w="8926" w:type="dxa"/>
            <w:gridSpan w:val="5"/>
            <w:shd w:val="clear" w:color="auto" w:fill="00313C"/>
          </w:tcPr>
          <w:p w14:paraId="3CA82E30" w14:textId="5EEDCD97" w:rsidR="00CC5675" w:rsidRPr="002B21D4" w:rsidRDefault="00CC5675" w:rsidP="005C0129">
            <w:pPr>
              <w:pStyle w:val="Caption"/>
              <w:spacing w:before="120" w:after="120"/>
              <w:rPr>
                <w:rFonts w:cs="Calibri"/>
                <w:b w:val="0"/>
                <w:bCs w:val="0"/>
                <w:i/>
                <w:iCs/>
                <w:color w:val="auto"/>
                <w:szCs w:val="22"/>
              </w:rPr>
            </w:pPr>
            <w:bookmarkStart w:id="70" w:name="_Ref160182288"/>
            <w:r w:rsidRPr="002B21D4">
              <w:rPr>
                <w:rFonts w:cs="Calibri"/>
                <w:color w:val="auto"/>
                <w:szCs w:val="22"/>
              </w:rPr>
              <w:lastRenderedPageBreak/>
              <w:t xml:space="preserve">Table </w:t>
            </w:r>
            <w:r w:rsidRPr="002B21D4">
              <w:rPr>
                <w:rFonts w:cs="Calibri"/>
                <w:b w:val="0"/>
                <w:bCs w:val="0"/>
                <w:i/>
                <w:iCs/>
                <w:color w:val="auto"/>
                <w:szCs w:val="22"/>
              </w:rPr>
              <w:fldChar w:fldCharType="begin"/>
            </w:r>
            <w:r w:rsidRPr="002B21D4">
              <w:rPr>
                <w:rFonts w:cs="Calibri"/>
                <w:color w:val="auto"/>
                <w:szCs w:val="22"/>
              </w:rPr>
              <w:instrText xml:space="preserve"> SEQ Table \* ARABIC </w:instrText>
            </w:r>
            <w:r w:rsidRPr="002B21D4">
              <w:rPr>
                <w:rFonts w:cs="Calibri"/>
                <w:b w:val="0"/>
                <w:bCs w:val="0"/>
                <w:i/>
                <w:iCs/>
                <w:color w:val="auto"/>
                <w:szCs w:val="22"/>
              </w:rPr>
              <w:fldChar w:fldCharType="separate"/>
            </w:r>
            <w:r w:rsidR="007E11BC">
              <w:rPr>
                <w:rFonts w:cs="Calibri"/>
                <w:noProof/>
                <w:color w:val="auto"/>
                <w:szCs w:val="22"/>
              </w:rPr>
              <w:t>8</w:t>
            </w:r>
            <w:r w:rsidRPr="002B21D4">
              <w:rPr>
                <w:rFonts w:cs="Calibri"/>
                <w:b w:val="0"/>
                <w:bCs w:val="0"/>
                <w:i/>
                <w:iCs/>
                <w:color w:val="auto"/>
                <w:szCs w:val="22"/>
              </w:rPr>
              <w:fldChar w:fldCharType="end"/>
            </w:r>
            <w:r w:rsidRPr="002B21D4">
              <w:rPr>
                <w:rFonts w:cs="Calibri"/>
                <w:color w:val="auto"/>
                <w:szCs w:val="22"/>
              </w:rPr>
              <w:t xml:space="preserve"> CSIRO Regions and Site locations</w:t>
            </w:r>
            <w:bookmarkEnd w:id="70"/>
          </w:p>
        </w:tc>
      </w:tr>
      <w:tr w:rsidR="00CC5675" w:rsidRPr="002B21D4" w14:paraId="2445648B" w14:textId="77777777" w:rsidTr="003204E3">
        <w:trPr>
          <w:trHeight w:val="544"/>
        </w:trPr>
        <w:tc>
          <w:tcPr>
            <w:tcW w:w="929" w:type="dxa"/>
            <w:shd w:val="clear" w:color="auto" w:fill="00A9CE" w:themeFill="accent1"/>
          </w:tcPr>
          <w:p w14:paraId="0720512D" w14:textId="77777777" w:rsidR="00CC5675" w:rsidRPr="00D01AC4" w:rsidRDefault="00CC5675" w:rsidP="005C0129">
            <w:pPr>
              <w:pStyle w:val="NormalTender"/>
              <w:rPr>
                <w:b/>
                <w:bCs/>
                <w:color w:val="FFFFFF" w:themeColor="background1"/>
              </w:rPr>
            </w:pPr>
            <w:r w:rsidRPr="00D01AC4">
              <w:rPr>
                <w:b/>
                <w:bCs/>
                <w:color w:val="FFFFFF" w:themeColor="background1"/>
              </w:rPr>
              <w:t>Region</w:t>
            </w:r>
          </w:p>
        </w:tc>
        <w:tc>
          <w:tcPr>
            <w:tcW w:w="3035" w:type="dxa"/>
            <w:gridSpan w:val="2"/>
            <w:shd w:val="clear" w:color="auto" w:fill="00A9CE" w:themeFill="accent1"/>
          </w:tcPr>
          <w:p w14:paraId="7DD6DB86" w14:textId="053F9291" w:rsidR="00CC5675" w:rsidRPr="00D01AC4" w:rsidRDefault="00CC5675" w:rsidP="005C0129">
            <w:pPr>
              <w:pStyle w:val="NormalTender"/>
              <w:rPr>
                <w:b/>
                <w:bCs/>
                <w:color w:val="FFFFFF" w:themeColor="background1"/>
              </w:rPr>
            </w:pPr>
            <w:r w:rsidRPr="00D01AC4">
              <w:rPr>
                <w:b/>
                <w:bCs/>
                <w:color w:val="FFFFFF" w:themeColor="background1"/>
              </w:rPr>
              <w:t>CSIRO Site Name</w:t>
            </w:r>
          </w:p>
        </w:tc>
        <w:tc>
          <w:tcPr>
            <w:tcW w:w="754" w:type="dxa"/>
            <w:shd w:val="clear" w:color="auto" w:fill="00A9CE" w:themeFill="accent1"/>
          </w:tcPr>
          <w:p w14:paraId="36B09C04" w14:textId="77777777" w:rsidR="00CC5675" w:rsidRPr="00D01AC4" w:rsidRDefault="00CC5675" w:rsidP="005C0129">
            <w:pPr>
              <w:pStyle w:val="NormalTender"/>
              <w:rPr>
                <w:b/>
                <w:bCs/>
                <w:color w:val="FFFFFF" w:themeColor="background1"/>
              </w:rPr>
            </w:pPr>
            <w:r>
              <w:rPr>
                <w:b/>
                <w:bCs/>
                <w:color w:val="FFFFFF" w:themeColor="background1"/>
              </w:rPr>
              <w:t>Site No.</w:t>
            </w:r>
          </w:p>
        </w:tc>
        <w:tc>
          <w:tcPr>
            <w:tcW w:w="4208" w:type="dxa"/>
            <w:shd w:val="clear" w:color="auto" w:fill="00A9CE" w:themeFill="accent1"/>
          </w:tcPr>
          <w:p w14:paraId="305E1481" w14:textId="77777777" w:rsidR="00CC5675" w:rsidRPr="00D01AC4" w:rsidRDefault="00CC5675" w:rsidP="005C0129">
            <w:pPr>
              <w:pStyle w:val="NormalTender"/>
              <w:rPr>
                <w:b/>
                <w:bCs/>
                <w:color w:val="FFFFFF" w:themeColor="background1"/>
              </w:rPr>
            </w:pPr>
            <w:r w:rsidRPr="00D01AC4">
              <w:rPr>
                <w:b/>
                <w:bCs/>
                <w:color w:val="FFFFFF" w:themeColor="background1"/>
              </w:rPr>
              <w:t>Site A</w:t>
            </w:r>
            <w:r>
              <w:rPr>
                <w:b/>
                <w:bCs/>
                <w:color w:val="FFFFFF" w:themeColor="background1"/>
              </w:rPr>
              <w:t>d</w:t>
            </w:r>
            <w:r w:rsidRPr="00D01AC4">
              <w:rPr>
                <w:b/>
                <w:bCs/>
                <w:color w:val="FFFFFF" w:themeColor="background1"/>
              </w:rPr>
              <w:t>dress</w:t>
            </w:r>
          </w:p>
        </w:tc>
      </w:tr>
      <w:tr w:rsidR="00CC5675" w:rsidRPr="002B21D4" w14:paraId="28BBF054" w14:textId="77777777" w:rsidTr="00DF4362">
        <w:trPr>
          <w:trHeight w:val="363"/>
        </w:trPr>
        <w:tc>
          <w:tcPr>
            <w:tcW w:w="929" w:type="dxa"/>
            <w:vMerge w:val="restart"/>
            <w:shd w:val="clear" w:color="auto" w:fill="D9D9D9" w:themeFill="background2" w:themeFillShade="D9"/>
          </w:tcPr>
          <w:p w14:paraId="152EED82" w14:textId="77777777" w:rsidR="00CC5675" w:rsidRPr="001E2D23" w:rsidRDefault="00CC5675" w:rsidP="005C0129">
            <w:pPr>
              <w:pStyle w:val="NormalTender"/>
              <w:widowControl w:val="0"/>
              <w:jc w:val="left"/>
              <w:rPr>
                <w:b/>
                <w:bCs/>
              </w:rPr>
            </w:pPr>
            <w:r w:rsidRPr="001E2D23">
              <w:rPr>
                <w:b/>
                <w:bCs/>
              </w:rPr>
              <w:t>Victoria</w:t>
            </w:r>
          </w:p>
        </w:tc>
        <w:tc>
          <w:tcPr>
            <w:tcW w:w="1013" w:type="dxa"/>
            <w:vMerge w:val="restart"/>
            <w:vAlign w:val="center"/>
          </w:tcPr>
          <w:p w14:paraId="416F0B53" w14:textId="4A122CC6" w:rsidR="00CC5675" w:rsidRPr="00FF6339" w:rsidRDefault="00CC5675" w:rsidP="00DF4362">
            <w:pPr>
              <w:pStyle w:val="NormalTender"/>
              <w:ind w:left="28"/>
              <w:jc w:val="left"/>
            </w:pPr>
            <w:r>
              <w:t>Clayton Precinct</w:t>
            </w:r>
          </w:p>
        </w:tc>
        <w:tc>
          <w:tcPr>
            <w:tcW w:w="2022" w:type="dxa"/>
          </w:tcPr>
          <w:p w14:paraId="445A52DE" w14:textId="6AE72B25" w:rsidR="00CC5675" w:rsidRPr="003C0936" w:rsidRDefault="00CC5675" w:rsidP="005C0129">
            <w:pPr>
              <w:pStyle w:val="NormalTender"/>
              <w:ind w:left="28"/>
            </w:pPr>
            <w:r w:rsidRPr="00FF6339">
              <w:t>Clayton</w:t>
            </w:r>
          </w:p>
        </w:tc>
        <w:tc>
          <w:tcPr>
            <w:tcW w:w="754" w:type="dxa"/>
          </w:tcPr>
          <w:p w14:paraId="5829E2CB" w14:textId="77777777" w:rsidR="00CC5675" w:rsidRPr="003C0936" w:rsidRDefault="00CC5675" w:rsidP="005C0129">
            <w:pPr>
              <w:pStyle w:val="NormalTender"/>
            </w:pPr>
            <w:r>
              <w:t>6040</w:t>
            </w:r>
          </w:p>
        </w:tc>
        <w:tc>
          <w:tcPr>
            <w:tcW w:w="4208" w:type="dxa"/>
          </w:tcPr>
          <w:p w14:paraId="59EE5EE9" w14:textId="77777777" w:rsidR="00CC5675" w:rsidRPr="003C0936" w:rsidRDefault="00CC5675" w:rsidP="005C0129">
            <w:pPr>
              <w:pStyle w:val="NormalTender"/>
            </w:pPr>
            <w:r w:rsidRPr="0061375B">
              <w:t>Research Way, Clayton VIC 3168</w:t>
            </w:r>
          </w:p>
        </w:tc>
      </w:tr>
      <w:tr w:rsidR="00CC5675" w:rsidRPr="002B21D4" w14:paraId="7EF77C80" w14:textId="77777777" w:rsidTr="003204E3">
        <w:trPr>
          <w:trHeight w:val="363"/>
        </w:trPr>
        <w:tc>
          <w:tcPr>
            <w:tcW w:w="929" w:type="dxa"/>
            <w:vMerge/>
          </w:tcPr>
          <w:p w14:paraId="4CFF9EA1" w14:textId="77777777" w:rsidR="00CC5675" w:rsidRPr="003C0936" w:rsidRDefault="00CC5675" w:rsidP="005C0129">
            <w:pPr>
              <w:pStyle w:val="NormalTender"/>
              <w:widowControl w:val="0"/>
              <w:jc w:val="left"/>
            </w:pPr>
          </w:p>
        </w:tc>
        <w:tc>
          <w:tcPr>
            <w:tcW w:w="1013" w:type="dxa"/>
            <w:vMerge/>
          </w:tcPr>
          <w:p w14:paraId="160B2A5F" w14:textId="77777777" w:rsidR="00CC5675" w:rsidRDefault="00CC5675" w:rsidP="005C0129">
            <w:pPr>
              <w:pStyle w:val="111Tender"/>
            </w:pPr>
          </w:p>
        </w:tc>
        <w:tc>
          <w:tcPr>
            <w:tcW w:w="2022" w:type="dxa"/>
          </w:tcPr>
          <w:p w14:paraId="057577B5" w14:textId="64546DF5" w:rsidR="00CC5675" w:rsidRPr="003C0936" w:rsidRDefault="00CC5675" w:rsidP="005C0129">
            <w:pPr>
              <w:pStyle w:val="111Tender"/>
            </w:pPr>
            <w:r>
              <w:t>Clayton North</w:t>
            </w:r>
          </w:p>
        </w:tc>
        <w:tc>
          <w:tcPr>
            <w:tcW w:w="754" w:type="dxa"/>
          </w:tcPr>
          <w:p w14:paraId="067E1FD7" w14:textId="77777777" w:rsidR="00CC5675" w:rsidRPr="003C0936" w:rsidRDefault="00CC5675" w:rsidP="005C0129">
            <w:pPr>
              <w:pStyle w:val="NormalTender"/>
              <w:ind w:left="28"/>
            </w:pPr>
            <w:r>
              <w:t>6300</w:t>
            </w:r>
          </w:p>
        </w:tc>
        <w:tc>
          <w:tcPr>
            <w:tcW w:w="4208" w:type="dxa"/>
          </w:tcPr>
          <w:p w14:paraId="2F9840B7" w14:textId="77777777" w:rsidR="00CC5675" w:rsidRPr="003C0936" w:rsidRDefault="00CC5675" w:rsidP="005C0129">
            <w:pPr>
              <w:pStyle w:val="NormalTender"/>
              <w:ind w:left="28"/>
            </w:pPr>
            <w:r w:rsidRPr="00496434">
              <w:t>71 Normanby Road, Clayton VIC 3168</w:t>
            </w:r>
          </w:p>
        </w:tc>
      </w:tr>
      <w:tr w:rsidR="00CC5675" w:rsidRPr="002B21D4" w14:paraId="32220445" w14:textId="77777777" w:rsidTr="003204E3">
        <w:trPr>
          <w:trHeight w:val="363"/>
        </w:trPr>
        <w:tc>
          <w:tcPr>
            <w:tcW w:w="929" w:type="dxa"/>
            <w:vMerge/>
          </w:tcPr>
          <w:p w14:paraId="77703A66" w14:textId="77777777" w:rsidR="00CC5675" w:rsidRPr="003C0936" w:rsidRDefault="00CC5675" w:rsidP="005C0129">
            <w:pPr>
              <w:pStyle w:val="NormalTender"/>
              <w:widowControl w:val="0"/>
              <w:jc w:val="left"/>
            </w:pPr>
          </w:p>
        </w:tc>
        <w:tc>
          <w:tcPr>
            <w:tcW w:w="1013" w:type="dxa"/>
            <w:vMerge/>
          </w:tcPr>
          <w:p w14:paraId="32AD43A0" w14:textId="77777777" w:rsidR="00CC5675" w:rsidRDefault="00CC5675" w:rsidP="005C0129">
            <w:pPr>
              <w:pStyle w:val="111Tender"/>
            </w:pPr>
          </w:p>
        </w:tc>
        <w:tc>
          <w:tcPr>
            <w:tcW w:w="2022" w:type="dxa"/>
          </w:tcPr>
          <w:p w14:paraId="277D5DA8" w14:textId="41EE4368" w:rsidR="00CC5675" w:rsidRDefault="00CC5675" w:rsidP="003204E3">
            <w:pPr>
              <w:pStyle w:val="111Tender"/>
              <w:jc w:val="left"/>
            </w:pPr>
            <w:r>
              <w:t>Clayton</w:t>
            </w:r>
            <w:r w:rsidR="006B00FF">
              <w:t xml:space="preserve"> </w:t>
            </w:r>
            <w:r>
              <w:t>Notting Hill</w:t>
            </w:r>
          </w:p>
        </w:tc>
        <w:tc>
          <w:tcPr>
            <w:tcW w:w="754" w:type="dxa"/>
          </w:tcPr>
          <w:p w14:paraId="0F7EC097" w14:textId="77777777" w:rsidR="00CC5675" w:rsidRDefault="00CC5675" w:rsidP="005C0129">
            <w:pPr>
              <w:pStyle w:val="NormalTender"/>
              <w:ind w:left="28"/>
            </w:pPr>
            <w:r>
              <w:t>6280</w:t>
            </w:r>
          </w:p>
        </w:tc>
        <w:tc>
          <w:tcPr>
            <w:tcW w:w="4208" w:type="dxa"/>
          </w:tcPr>
          <w:p w14:paraId="0CAF0A12" w14:textId="77777777" w:rsidR="00CC5675" w:rsidRPr="00496434" w:rsidRDefault="00CC5675" w:rsidP="005C0129">
            <w:pPr>
              <w:pStyle w:val="NormalTender"/>
              <w:ind w:left="28"/>
            </w:pPr>
            <w:r w:rsidRPr="00D8140C">
              <w:t>5 - 7 Commercial Drive, Notting Hill VIC 3168</w:t>
            </w:r>
          </w:p>
        </w:tc>
      </w:tr>
      <w:tr w:rsidR="00CC5675" w14:paraId="177F3F63" w14:textId="77777777" w:rsidTr="003204E3">
        <w:trPr>
          <w:trHeight w:val="303"/>
        </w:trPr>
        <w:tc>
          <w:tcPr>
            <w:tcW w:w="929" w:type="dxa"/>
            <w:vMerge/>
          </w:tcPr>
          <w:p w14:paraId="5E0A9997" w14:textId="77777777" w:rsidR="00CC5675" w:rsidRDefault="00CC5675" w:rsidP="005C0129"/>
        </w:tc>
        <w:tc>
          <w:tcPr>
            <w:tcW w:w="3035" w:type="dxa"/>
            <w:gridSpan w:val="2"/>
          </w:tcPr>
          <w:p w14:paraId="57B31D7B" w14:textId="2C31FE96" w:rsidR="00CC5675" w:rsidRDefault="00CC5675" w:rsidP="005C0129">
            <w:pPr>
              <w:pStyle w:val="NormalTender"/>
            </w:pPr>
            <w:r w:rsidRPr="00FF6339">
              <w:t>Aspendale</w:t>
            </w:r>
          </w:p>
        </w:tc>
        <w:tc>
          <w:tcPr>
            <w:tcW w:w="754" w:type="dxa"/>
          </w:tcPr>
          <w:p w14:paraId="0D7ED98B" w14:textId="77777777" w:rsidR="00CC5675" w:rsidRDefault="00CC5675" w:rsidP="005C0129">
            <w:pPr>
              <w:pStyle w:val="NormalTender"/>
            </w:pPr>
            <w:r>
              <w:t>6020</w:t>
            </w:r>
          </w:p>
        </w:tc>
        <w:tc>
          <w:tcPr>
            <w:tcW w:w="4208" w:type="dxa"/>
          </w:tcPr>
          <w:p w14:paraId="566C6583" w14:textId="77777777" w:rsidR="00CC5675" w:rsidRDefault="00CC5675" w:rsidP="005C0129">
            <w:pPr>
              <w:pStyle w:val="NormalTender"/>
            </w:pPr>
            <w:r w:rsidRPr="005446A0">
              <w:t>107 - 121 Station Street, Aspendale VIC 3195</w:t>
            </w:r>
          </w:p>
        </w:tc>
      </w:tr>
      <w:tr w:rsidR="00CC5675" w:rsidRPr="002B21D4" w14:paraId="308FDE0B" w14:textId="77777777" w:rsidTr="003204E3">
        <w:trPr>
          <w:trHeight w:val="363"/>
        </w:trPr>
        <w:tc>
          <w:tcPr>
            <w:tcW w:w="929" w:type="dxa"/>
            <w:vMerge/>
          </w:tcPr>
          <w:p w14:paraId="07AF88EB" w14:textId="77777777" w:rsidR="00CC5675" w:rsidRPr="003C0936" w:rsidRDefault="00CC5675" w:rsidP="005C0129">
            <w:pPr>
              <w:pStyle w:val="NormalTender"/>
              <w:widowControl w:val="0"/>
              <w:jc w:val="left"/>
            </w:pPr>
          </w:p>
        </w:tc>
        <w:tc>
          <w:tcPr>
            <w:tcW w:w="3035" w:type="dxa"/>
            <w:gridSpan w:val="2"/>
          </w:tcPr>
          <w:p w14:paraId="74244B93" w14:textId="4B7C9469" w:rsidR="00CC5675" w:rsidRPr="003C0936" w:rsidRDefault="00CC5675" w:rsidP="005C0129">
            <w:pPr>
              <w:pStyle w:val="NormalTender"/>
              <w:ind w:left="28"/>
              <w:jc w:val="left"/>
            </w:pPr>
            <w:r w:rsidRPr="00FF6339">
              <w:t>Werribee Sneydes Road</w:t>
            </w:r>
          </w:p>
        </w:tc>
        <w:tc>
          <w:tcPr>
            <w:tcW w:w="754" w:type="dxa"/>
          </w:tcPr>
          <w:p w14:paraId="2F744D0D" w14:textId="77777777" w:rsidR="00CC5675" w:rsidRPr="003C0936" w:rsidRDefault="00CC5675" w:rsidP="005C0129">
            <w:pPr>
              <w:pStyle w:val="NormalTender"/>
              <w:ind w:left="28"/>
            </w:pPr>
            <w:r>
              <w:t>6320</w:t>
            </w:r>
          </w:p>
        </w:tc>
        <w:tc>
          <w:tcPr>
            <w:tcW w:w="4208" w:type="dxa"/>
          </w:tcPr>
          <w:p w14:paraId="1BBCAEF0" w14:textId="77777777" w:rsidR="00CC5675" w:rsidRPr="003C0936" w:rsidRDefault="00CC5675" w:rsidP="005C0129">
            <w:pPr>
              <w:pStyle w:val="NormalTender"/>
              <w:ind w:left="28"/>
            </w:pPr>
            <w:r w:rsidRPr="000836CA">
              <w:t>671 Sneydes Road, Werribee VIC 3030</w:t>
            </w:r>
          </w:p>
        </w:tc>
      </w:tr>
      <w:tr w:rsidR="00CC5675" w:rsidRPr="002B21D4" w14:paraId="731CA4A9" w14:textId="77777777" w:rsidTr="003204E3">
        <w:trPr>
          <w:trHeight w:val="233"/>
        </w:trPr>
        <w:tc>
          <w:tcPr>
            <w:tcW w:w="929" w:type="dxa"/>
            <w:vMerge/>
          </w:tcPr>
          <w:p w14:paraId="1A460FF5" w14:textId="77777777" w:rsidR="00CC5675" w:rsidRPr="003C0936" w:rsidRDefault="00CC5675" w:rsidP="005C0129">
            <w:pPr>
              <w:pStyle w:val="NormalTender"/>
              <w:widowControl w:val="0"/>
              <w:jc w:val="left"/>
            </w:pPr>
          </w:p>
        </w:tc>
        <w:tc>
          <w:tcPr>
            <w:tcW w:w="3035" w:type="dxa"/>
            <w:gridSpan w:val="2"/>
          </w:tcPr>
          <w:p w14:paraId="0CDEFA2E" w14:textId="5570490F" w:rsidR="00CC5675" w:rsidRPr="00FF6339" w:rsidRDefault="00CC5675" w:rsidP="005C0129">
            <w:pPr>
              <w:pStyle w:val="NormalTender"/>
              <w:ind w:left="28"/>
              <w:jc w:val="left"/>
            </w:pPr>
            <w:r>
              <w:t>Werribee South Road</w:t>
            </w:r>
          </w:p>
        </w:tc>
        <w:tc>
          <w:tcPr>
            <w:tcW w:w="754" w:type="dxa"/>
          </w:tcPr>
          <w:p w14:paraId="613077D2" w14:textId="77777777" w:rsidR="00CC5675" w:rsidRDefault="00CC5675" w:rsidP="005C0129">
            <w:pPr>
              <w:pStyle w:val="NormalTender"/>
              <w:ind w:left="28"/>
            </w:pPr>
            <w:r>
              <w:t>6310</w:t>
            </w:r>
          </w:p>
        </w:tc>
        <w:tc>
          <w:tcPr>
            <w:tcW w:w="4208" w:type="dxa"/>
          </w:tcPr>
          <w:p w14:paraId="1B71AD93" w14:textId="77777777" w:rsidR="00CC5675" w:rsidRPr="000836CA" w:rsidRDefault="00CC5675" w:rsidP="005C0129">
            <w:pPr>
              <w:pStyle w:val="NormalTender"/>
              <w:ind w:left="28"/>
            </w:pPr>
            <w:r w:rsidRPr="009F0CDB">
              <w:t>6 South Road, Werribee VIC 3030</w:t>
            </w:r>
          </w:p>
        </w:tc>
      </w:tr>
    </w:tbl>
    <w:p w14:paraId="2CE5D371" w14:textId="54DE6773" w:rsidR="005C0129" w:rsidRDefault="00340B4E" w:rsidP="005C0129">
      <w:pPr>
        <w:pStyle w:val="SP-Schedule111"/>
      </w:pPr>
      <w:r>
        <w:t>(SOR Item 1.</w:t>
      </w:r>
      <w:r w:rsidR="009A4B74">
        <w:t>4</w:t>
      </w:r>
      <w:r>
        <w:t xml:space="preserve">.2) </w:t>
      </w:r>
      <w:r w:rsidR="005C0129" w:rsidRPr="00BF3116">
        <w:t>The Contractor will be required to undertake:</w:t>
      </w:r>
      <w:r w:rsidR="005C0129">
        <w:t xml:space="preserve"> </w:t>
      </w:r>
    </w:p>
    <w:p w14:paraId="07ED6D32" w14:textId="34672818" w:rsidR="005C0129" w:rsidRDefault="005C0129" w:rsidP="005C0129">
      <w:pPr>
        <w:pStyle w:val="SP-Schedulea"/>
      </w:pPr>
      <w:r>
        <w:t xml:space="preserve">Grounds Maintenance services to ensure CSIRO sites are maintained in an acceptable general appearance, are safe to access, and that the </w:t>
      </w:r>
      <w:r w:rsidR="00390BB1">
        <w:t>tenderer</w:t>
      </w:r>
      <w:r>
        <w:t xml:space="preserve"> is competent and has the required capability to service our sites. </w:t>
      </w:r>
    </w:p>
    <w:p w14:paraId="3A82D428" w14:textId="0E968056" w:rsidR="005C0129" w:rsidRDefault="005C0129" w:rsidP="005C0129">
      <w:pPr>
        <w:pStyle w:val="SP-Schedulea"/>
      </w:pPr>
      <w:r>
        <w:t xml:space="preserve">Ensure reception entries are priority areas and are to be kept to CSIRO standards. </w:t>
      </w:r>
    </w:p>
    <w:p w14:paraId="4811D6D3" w14:textId="160AE5C9" w:rsidR="005C0129" w:rsidRDefault="005C0129" w:rsidP="005C0129">
      <w:pPr>
        <w:pStyle w:val="SP-Schedulea"/>
      </w:pPr>
      <w:r>
        <w:t xml:space="preserve">Services whereby the maximum time between site visits is two weeks, to ensure litter and weed control is </w:t>
      </w:r>
      <w:r w:rsidRPr="00931414">
        <w:t>at an acceptable level.</w:t>
      </w:r>
    </w:p>
    <w:p w14:paraId="5CA2F0D2" w14:textId="77777777" w:rsidR="000A1EB8" w:rsidRPr="000A1EB8" w:rsidRDefault="000A1EB8" w:rsidP="000A1EB8">
      <w:pPr>
        <w:ind w:left="131" w:firstLine="720"/>
      </w:pPr>
      <w:r w:rsidRPr="000A1EB8">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0A1EB8" w:rsidRPr="000A1EB8" w14:paraId="29081489" w14:textId="77777777" w:rsidTr="00205921">
        <w:tc>
          <w:tcPr>
            <w:tcW w:w="8170" w:type="dxa"/>
          </w:tcPr>
          <w:p w14:paraId="71FD99F4" w14:textId="77777777" w:rsidR="000A1EB8" w:rsidRPr="000A1EB8" w:rsidRDefault="000A1EB8" w:rsidP="004F2E4A">
            <w:pPr>
              <w:pStyle w:val="TableText"/>
              <w:spacing w:before="60" w:after="60" w:line="240" w:lineRule="auto"/>
            </w:pPr>
            <w:r w:rsidRPr="004F2E4A">
              <w:rPr>
                <w:color w:val="0000FF"/>
              </w:rPr>
              <w:t>Insert details</w:t>
            </w:r>
          </w:p>
        </w:tc>
      </w:tr>
    </w:tbl>
    <w:p w14:paraId="6F6B43C0" w14:textId="43BAA44B" w:rsidR="005C0129" w:rsidRDefault="00340B4E" w:rsidP="00727DD8">
      <w:pPr>
        <w:pStyle w:val="SP-Schedule111"/>
      </w:pPr>
      <w:r>
        <w:t>(SOR Item 1.</w:t>
      </w:r>
      <w:r w:rsidR="009A4B74">
        <w:t>4</w:t>
      </w:r>
      <w:r>
        <w:t xml:space="preserve">.3) </w:t>
      </w:r>
      <w:r w:rsidR="005C0129" w:rsidRPr="001D2ED4">
        <w:t xml:space="preserve">The Contractor is to undertake Services within the </w:t>
      </w:r>
      <w:r w:rsidR="005C0129">
        <w:t>working hours below</w:t>
      </w:r>
      <w:r w:rsidR="005C0129" w:rsidRPr="0047666A">
        <w:t>:</w:t>
      </w:r>
    </w:p>
    <w:p w14:paraId="01131A8F" w14:textId="77777777" w:rsidR="005C0129" w:rsidRDefault="005C0129" w:rsidP="00727DD8">
      <w:pPr>
        <w:pStyle w:val="SP-Schedulea"/>
      </w:pPr>
      <w:r w:rsidRPr="005D2684">
        <w:t>Clayton Precinct, Werribee Sneydes &amp; Aspendale</w:t>
      </w:r>
      <w:r>
        <w:t>:</w:t>
      </w:r>
    </w:p>
    <w:p w14:paraId="54EE9286" w14:textId="77777777" w:rsidR="005C0129" w:rsidRPr="00EB409F" w:rsidRDefault="005C0129" w:rsidP="00727DD8">
      <w:pPr>
        <w:pStyle w:val="SP-Schedulei"/>
      </w:pPr>
      <w:r>
        <w:t>Monday to Friday, 7:30am to 6:00pm (except for public holidays)</w:t>
      </w:r>
    </w:p>
    <w:p w14:paraId="5F780FD2" w14:textId="77777777" w:rsidR="005C0129" w:rsidRDefault="005C0129" w:rsidP="00727DD8">
      <w:pPr>
        <w:pStyle w:val="SP-Schedulea"/>
      </w:pPr>
      <w:r>
        <w:t>Werribee South Road:</w:t>
      </w:r>
    </w:p>
    <w:p w14:paraId="1C03DB3C" w14:textId="77777777" w:rsidR="005C0129" w:rsidRDefault="005C0129" w:rsidP="00727DD8">
      <w:pPr>
        <w:pStyle w:val="SP-Schedulei"/>
      </w:pPr>
      <w:r>
        <w:t>Ad-hoc basis only Monday to Friday advised by CSIRO Facility Manager</w:t>
      </w:r>
    </w:p>
    <w:p w14:paraId="75F95EFA" w14:textId="0BA81F1E" w:rsidR="002A1C9E" w:rsidRPr="002A1C9E" w:rsidRDefault="00F968D8" w:rsidP="00F968D8">
      <w:pPr>
        <w:ind w:left="720"/>
      </w:pPr>
      <w:r>
        <w:t xml:space="preserve">  </w:t>
      </w:r>
      <w:r w:rsidR="002A1C9E" w:rsidRPr="002A1C9E">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2A1C9E" w:rsidRPr="002A1C9E" w14:paraId="547AA0BD" w14:textId="77777777" w:rsidTr="00205921">
        <w:tc>
          <w:tcPr>
            <w:tcW w:w="8170" w:type="dxa"/>
          </w:tcPr>
          <w:p w14:paraId="7ABD8A96" w14:textId="77777777" w:rsidR="002A1C9E" w:rsidRPr="002A1C9E" w:rsidRDefault="002A1C9E" w:rsidP="002A1C9E">
            <w:pPr>
              <w:pStyle w:val="TableText"/>
              <w:spacing w:before="60" w:after="60" w:line="240" w:lineRule="auto"/>
            </w:pPr>
            <w:r w:rsidRPr="002A1C9E">
              <w:rPr>
                <w:color w:val="0000FF"/>
              </w:rPr>
              <w:t>Insert details</w:t>
            </w:r>
          </w:p>
        </w:tc>
      </w:tr>
    </w:tbl>
    <w:p w14:paraId="5AFE4E82" w14:textId="6BB3F7E5" w:rsidR="005C0129" w:rsidRDefault="00972970" w:rsidP="005C0129">
      <w:pPr>
        <w:pStyle w:val="SP-Schedule111"/>
      </w:pPr>
      <w:r>
        <w:t>(SOR Item 1.</w:t>
      </w:r>
      <w:r w:rsidR="009A4B74">
        <w:t>4</w:t>
      </w:r>
      <w:r>
        <w:t xml:space="preserve">.4) </w:t>
      </w:r>
      <w:r w:rsidR="005C0129" w:rsidRPr="0047666A">
        <w:t>In undertaking the services, the Contractor should comply with local council, State Government and Commonwealth laws, regulations and safety codes, including but not limited to, Workplace Health and Safety, noise restrictions and workhour restrictions</w:t>
      </w:r>
      <w:r w:rsidR="005C0129" w:rsidRPr="000B3E00">
        <w:t>.</w:t>
      </w:r>
    </w:p>
    <w:p w14:paraId="01BD0044" w14:textId="77777777" w:rsidR="001226A9" w:rsidRPr="001226A9" w:rsidRDefault="001226A9" w:rsidP="001226A9">
      <w:pPr>
        <w:ind w:left="131" w:firstLine="720"/>
      </w:pPr>
      <w:r w:rsidRPr="001226A9">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80544B" w14:paraId="29A4C03B" w14:textId="77777777" w:rsidTr="000A2191">
        <w:trPr>
          <w:trHeight w:val="510"/>
        </w:trPr>
        <w:tc>
          <w:tcPr>
            <w:tcW w:w="8170" w:type="dxa"/>
          </w:tcPr>
          <w:p w14:paraId="4C31B2CA" w14:textId="77777777" w:rsidR="0080544B" w:rsidRPr="00741907" w:rsidRDefault="008347D1" w:rsidP="008347D1">
            <w:pPr>
              <w:pStyle w:val="TableText"/>
              <w:spacing w:before="60" w:after="60" w:line="240" w:lineRule="auto"/>
              <w:rPr>
                <w:color w:val="0000FF"/>
              </w:rPr>
            </w:pPr>
            <w:r w:rsidRPr="00086001">
              <w:rPr>
                <w:color w:val="0000FF"/>
              </w:rPr>
              <w:t>Insert details</w:t>
            </w:r>
          </w:p>
        </w:tc>
      </w:tr>
    </w:tbl>
    <w:p w14:paraId="306F70E6" w14:textId="5FD32FCE" w:rsidR="00517733" w:rsidRPr="00517733" w:rsidRDefault="00E31C10" w:rsidP="00517733">
      <w:pPr>
        <w:pStyle w:val="SP-Schedule11"/>
      </w:pPr>
      <w:bookmarkStart w:id="71" w:name="_Toc402864944"/>
      <w:r>
        <w:t>Grounds</w:t>
      </w:r>
      <w:r w:rsidR="00FE1EC4">
        <w:t xml:space="preserve"> Services </w:t>
      </w:r>
    </w:p>
    <w:p w14:paraId="3E4AFCC0" w14:textId="1263340A" w:rsidR="004C1FC9" w:rsidRPr="00735E41" w:rsidRDefault="004C1FC9" w:rsidP="00FE1EC4">
      <w:pPr>
        <w:pStyle w:val="SP-Schedule111"/>
      </w:pPr>
      <w:r>
        <w:t xml:space="preserve">(SOR Item </w:t>
      </w:r>
      <w:r w:rsidR="00835FB7">
        <w:t>1.</w:t>
      </w:r>
      <w:r w:rsidR="009A4B74">
        <w:t>5</w:t>
      </w:r>
      <w:r w:rsidR="00835FB7">
        <w:t>.1</w:t>
      </w:r>
      <w:r w:rsidRPr="00741907">
        <w:rPr>
          <w:color w:val="auto"/>
        </w:rPr>
        <w:t>)</w:t>
      </w:r>
      <w:r w:rsidRPr="004C1FC9">
        <w:t xml:space="preserve"> </w:t>
      </w:r>
      <w:r w:rsidR="00FE1EC4">
        <w:t>Lawn Maintenance</w:t>
      </w:r>
    </w:p>
    <w:p w14:paraId="5234952E" w14:textId="58FA320D" w:rsidR="003F4360" w:rsidRPr="00713576" w:rsidRDefault="003F4360" w:rsidP="00E32A8E">
      <w:pPr>
        <w:pStyle w:val="SP-Schedulea"/>
      </w:pPr>
      <w:r w:rsidRPr="00713576">
        <w:lastRenderedPageBreak/>
        <w:t xml:space="preserve">Mowing – Mow all lawn areas evenly to a height </w:t>
      </w:r>
      <w:r w:rsidRPr="00B47F18">
        <w:t>between 30-50mm</w:t>
      </w:r>
      <w:r w:rsidR="00BE0BF3">
        <w:t>;</w:t>
      </w:r>
    </w:p>
    <w:p w14:paraId="464BF20F" w14:textId="77777777" w:rsidR="003F4360" w:rsidRPr="00713576" w:rsidRDefault="003F4360" w:rsidP="00DA292A">
      <w:pPr>
        <w:pStyle w:val="SP-Schedulea"/>
        <w:spacing w:before="240"/>
      </w:pPr>
      <w:r w:rsidRPr="00713576">
        <w:t xml:space="preserve">Edging - Lawns trimmed to form a defined edge using a mechanical edger along pathways, kerbing, gutters, and around buildings, posts and garden beds and fences. No chemicals to be used as an edging alternative unless approved in writing by the CSIRO Facilities Contact; </w:t>
      </w:r>
    </w:p>
    <w:p w14:paraId="6A91F5F3" w14:textId="77777777" w:rsidR="003F4360" w:rsidRPr="00713576" w:rsidRDefault="003F4360" w:rsidP="00DA292A">
      <w:pPr>
        <w:pStyle w:val="SP-Schedulea"/>
        <w:spacing w:before="240"/>
      </w:pPr>
      <w:r w:rsidRPr="00713576">
        <w:t xml:space="preserve">Mowing/edging clean-up – Grass clippings must not be allowed to build up on lawn areas. Sweep all grass clippings from adjacent roads, paths, hard surfaces immediately after mowing and edging. All green waste to be removed off site to a registered recycling facility; </w:t>
      </w:r>
    </w:p>
    <w:p w14:paraId="7C955692" w14:textId="77777777" w:rsidR="003F4360" w:rsidRPr="00713576" w:rsidRDefault="003F4360" w:rsidP="00DA292A">
      <w:pPr>
        <w:pStyle w:val="SP-Schedulea"/>
        <w:spacing w:before="240"/>
      </w:pPr>
      <w:r w:rsidRPr="00713576">
        <w:t xml:space="preserve">Litter pick – Pick up litter and general waste (e.g. paper, bottles, plastic, cans, etc.) from all lawn areas. Sort and place in recycling and waste bins provided by CSIRO on site; </w:t>
      </w:r>
    </w:p>
    <w:p w14:paraId="08272371" w14:textId="77777777" w:rsidR="003F4360" w:rsidRPr="00713576" w:rsidRDefault="003F4360" w:rsidP="00DA292A">
      <w:pPr>
        <w:pStyle w:val="SP-Schedulea"/>
        <w:spacing w:before="240"/>
      </w:pPr>
      <w:r w:rsidRPr="00713576">
        <w:t xml:space="preserve">Leaf fall – Remove leaves from all lawn areas and recycle at a registered facility off site; </w:t>
      </w:r>
    </w:p>
    <w:p w14:paraId="6F25E16C" w14:textId="30ACF9A0" w:rsidR="00DA292A" w:rsidRDefault="003F4360" w:rsidP="00DA292A">
      <w:pPr>
        <w:pStyle w:val="SP-Schedulea"/>
        <w:spacing w:before="240"/>
      </w:pPr>
      <w:r w:rsidRPr="00713576">
        <w:t>Weed control – Broadleaf weed spray all lawn areas, as needed at least twice per year, when requested by the CSIRO Facilities Contact. Herbicides must comply with Australian Standards and be approved, in writing, by the CSIRO Facilities Contact. A record of chemical application will need to be kept and presented to the CSIRO Facilities Contact as part of all spraying events onsite.</w:t>
      </w:r>
    </w:p>
    <w:p w14:paraId="5B532A5A" w14:textId="08394CA7" w:rsidR="00E32A8E" w:rsidRPr="00713576" w:rsidRDefault="005B6BC8" w:rsidP="00DA292A">
      <w:pPr>
        <w:pStyle w:val="SP-Schedulea"/>
        <w:numPr>
          <w:ilvl w:val="0"/>
          <w:numId w:val="0"/>
        </w:numPr>
        <w:spacing w:before="240"/>
        <w:ind w:left="851"/>
      </w:pPr>
      <w:r>
        <w:t xml:space="preserve">Tenderers are to provide a detailed description of their ability to </w:t>
      </w:r>
      <w:r w:rsidR="000448C4">
        <w:t>meet</w:t>
      </w:r>
      <w:r>
        <w:t xml:space="preserve"> the above criterion</w:t>
      </w:r>
    </w:p>
    <w:tbl>
      <w:tblPr>
        <w:tblStyle w:val="TableGrid"/>
        <w:tblW w:w="0" w:type="auto"/>
        <w:tblInd w:w="846" w:type="dxa"/>
        <w:tblLook w:val="04A0" w:firstRow="1" w:lastRow="0" w:firstColumn="1" w:lastColumn="0" w:noHBand="0" w:noVBand="1"/>
      </w:tblPr>
      <w:tblGrid>
        <w:gridCol w:w="8170"/>
      </w:tblGrid>
      <w:tr w:rsidR="00DA292A" w:rsidRPr="00F10A39" w14:paraId="6B533B85" w14:textId="1948F7DD" w:rsidTr="009677DA">
        <w:tc>
          <w:tcPr>
            <w:tcW w:w="8170" w:type="dxa"/>
          </w:tcPr>
          <w:p w14:paraId="1F59A950" w14:textId="65E86E96" w:rsidR="00DA292A" w:rsidRPr="00086001" w:rsidRDefault="00DA292A" w:rsidP="00F10A39">
            <w:pPr>
              <w:rPr>
                <w:color w:val="0000FF"/>
              </w:rPr>
            </w:pPr>
            <w:r w:rsidRPr="00086001">
              <w:rPr>
                <w:color w:val="0000FF"/>
              </w:rPr>
              <w:t>Insert details</w:t>
            </w:r>
          </w:p>
        </w:tc>
      </w:tr>
    </w:tbl>
    <w:p w14:paraId="41D6681C" w14:textId="5EE4D13D" w:rsidR="00E57C97" w:rsidRDefault="00E57C97" w:rsidP="00E57C97">
      <w:pPr>
        <w:pStyle w:val="SP-Schedule111"/>
      </w:pPr>
      <w:r>
        <w:t xml:space="preserve"> (SOR Item 1.</w:t>
      </w:r>
      <w:r w:rsidR="009A4B74">
        <w:t>5</w:t>
      </w:r>
      <w:r>
        <w:t>.2</w:t>
      </w:r>
      <w:r w:rsidRPr="00741907">
        <w:rPr>
          <w:color w:val="auto"/>
        </w:rPr>
        <w:t>)</w:t>
      </w:r>
      <w:r w:rsidRPr="004C1FC9">
        <w:t xml:space="preserve"> </w:t>
      </w:r>
      <w:r>
        <w:t>Garden Maintenance</w:t>
      </w:r>
    </w:p>
    <w:p w14:paraId="1E617016" w14:textId="77777777" w:rsidR="004F4C7D" w:rsidRPr="00910AD9" w:rsidRDefault="004F4C7D" w:rsidP="004F4C7D">
      <w:pPr>
        <w:pStyle w:val="SP-Schedulea"/>
      </w:pPr>
      <w:r w:rsidRPr="00910AD9">
        <w:t xml:space="preserve">Litter pick – Pick up litter and general waste (e.g. paper, bottles, plastic, cans and loose debris) from all garden areas. Sort and place in recycling bins provided by CSIRO on site </w:t>
      </w:r>
    </w:p>
    <w:p w14:paraId="1B15D0AA" w14:textId="77777777" w:rsidR="004F4C7D" w:rsidRPr="00910AD9" w:rsidRDefault="004F4C7D" w:rsidP="004F4C7D">
      <w:pPr>
        <w:pStyle w:val="SP-Schedulea"/>
      </w:pPr>
      <w:r w:rsidRPr="00910AD9">
        <w:t xml:space="preserve">Garden clean-up – remove leaves, bark, twigs, branches, spent flower heads, dead/diseased plants and debris from garden beds and recycle at a registered facility off site </w:t>
      </w:r>
    </w:p>
    <w:p w14:paraId="2EF2C6FA" w14:textId="77777777" w:rsidR="004F4C7D" w:rsidRPr="00910AD9" w:rsidRDefault="004F4C7D" w:rsidP="004F4C7D">
      <w:pPr>
        <w:pStyle w:val="SP-Schedulea"/>
      </w:pPr>
      <w:r w:rsidRPr="00910AD9">
        <w:t xml:space="preserve">Pruning – trim plants, hedges and shrubs to maintain a compact form, free from wayward growth, whilst still maintaining a healthy and tidy appearance. Ensure a 200mm gap is maintained between plants and the surface of any structure. Ensure that shrubs and plants do not encroach onto pathways, roads or courtyard areas. Ensure that signage, lighting and garden features are not obstructed by plant growth. Trees to be kept clean trunked for a clear line of sight and tidy presentation. Recycle all green waste off site to a registered recycle facility. </w:t>
      </w:r>
    </w:p>
    <w:p w14:paraId="32C827A8" w14:textId="77777777" w:rsidR="004F4C7D" w:rsidRPr="00910AD9" w:rsidRDefault="004F4C7D" w:rsidP="004F4C7D">
      <w:pPr>
        <w:pStyle w:val="SP-Schedulea"/>
      </w:pPr>
      <w:r w:rsidRPr="00910AD9">
        <w:t xml:space="preserve">Pest control – Inspect plants in garden areas for pests and treat with pesticides. Pesticides must comply with Australian Standards and be approved for use, in writing, by the CSIRO Facilities Contact. A record of chemical application will need to be kept and presented to the CSIRO Facilities Contact as part of all spraying events onsite </w:t>
      </w:r>
    </w:p>
    <w:p w14:paraId="04CF0E68" w14:textId="4893E526" w:rsidR="004F4C7D" w:rsidRDefault="004F4C7D" w:rsidP="004F4C7D">
      <w:pPr>
        <w:pStyle w:val="SP-Schedulea"/>
      </w:pPr>
      <w:r w:rsidRPr="00910AD9">
        <w:t xml:space="preserve">Weed control – remove all weeds from garden beds. Weeds below 300mm in height to be hand removed or sprayed out using an approved herbicide, above 300mm weeds must be removed by hand. Recycle all green waste off site to a registered recycle facility. Herbicides to comply with Australian Standards and be approved for use, in writing, by the CSIRO Facilities Contact.  A record of chemical application will need to be kept and presented to the CSIRO Facilities Contact as part of all spraying events onsite. </w:t>
      </w:r>
    </w:p>
    <w:p w14:paraId="564D4537" w14:textId="7D556B50" w:rsidR="00CE4D71" w:rsidRPr="00CE4D71" w:rsidRDefault="00CE4D71" w:rsidP="00CE4D71">
      <w:pPr>
        <w:ind w:firstLine="720"/>
      </w:pPr>
      <w:r w:rsidRPr="00CE4D71">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53154C" w14:paraId="487277CB" w14:textId="77777777" w:rsidTr="00CE4D71">
        <w:trPr>
          <w:trHeight w:val="510"/>
        </w:trPr>
        <w:tc>
          <w:tcPr>
            <w:tcW w:w="8312" w:type="dxa"/>
          </w:tcPr>
          <w:p w14:paraId="3F4EADE8" w14:textId="77777777" w:rsidR="0053154C" w:rsidRPr="00741907" w:rsidRDefault="0053154C" w:rsidP="006E2ED8">
            <w:pPr>
              <w:pStyle w:val="TableText"/>
              <w:spacing w:before="60" w:after="60" w:line="240" w:lineRule="auto"/>
              <w:rPr>
                <w:color w:val="0000FF"/>
              </w:rPr>
            </w:pPr>
            <w:r w:rsidRPr="00086001">
              <w:rPr>
                <w:color w:val="0000FF"/>
              </w:rPr>
              <w:lastRenderedPageBreak/>
              <w:t>Insert details</w:t>
            </w:r>
          </w:p>
        </w:tc>
      </w:tr>
    </w:tbl>
    <w:p w14:paraId="4152EE27" w14:textId="6D345852" w:rsidR="004F4C7D" w:rsidRDefault="004F4C7D" w:rsidP="004F4C7D">
      <w:pPr>
        <w:pStyle w:val="SP-Schedule111"/>
      </w:pPr>
      <w:r>
        <w:t>(SOR Item 1.</w:t>
      </w:r>
      <w:r w:rsidR="009A4B74">
        <w:t>5</w:t>
      </w:r>
      <w:r>
        <w:t>.3</w:t>
      </w:r>
      <w:r w:rsidRPr="00741907">
        <w:rPr>
          <w:color w:val="auto"/>
        </w:rPr>
        <w:t>)</w:t>
      </w:r>
      <w:r w:rsidRPr="004C1FC9">
        <w:t xml:space="preserve"> </w:t>
      </w:r>
      <w:r>
        <w:t>Paths, Courtyards and Hard Stand</w:t>
      </w:r>
    </w:p>
    <w:p w14:paraId="212ADE2B" w14:textId="77777777" w:rsidR="002A66E0" w:rsidRPr="00910AD9" w:rsidRDefault="002A66E0" w:rsidP="002A66E0">
      <w:pPr>
        <w:pStyle w:val="SP-Schedulea"/>
      </w:pPr>
      <w:r w:rsidRPr="00910AD9">
        <w:t xml:space="preserve">Litter pick – Pick up litter and general waste (e.g. paper, bottles, cans, etc.) from all paths, gravel/pebble areas, courtyards and hardstand areas. Sort and place in recycling bins provided by CSIRO on site </w:t>
      </w:r>
    </w:p>
    <w:p w14:paraId="0499CA5A" w14:textId="77777777" w:rsidR="002A66E0" w:rsidRPr="00910AD9" w:rsidRDefault="002A66E0" w:rsidP="002A66E0">
      <w:pPr>
        <w:pStyle w:val="SP-Schedulea"/>
      </w:pPr>
      <w:r w:rsidRPr="00910AD9">
        <w:t xml:space="preserve">Cleaning – vacuum, sweep or blow all footpaths, gravel paths, gravel/pebble areas paved areas, courtyards, and hardstands to remove all leaves and debris. Leaves and debris to be collected and recycled off site, not blown onto nearby lawns or garden beds </w:t>
      </w:r>
    </w:p>
    <w:p w14:paraId="1AF4910D" w14:textId="77777777" w:rsidR="002A66E0" w:rsidRPr="00910AD9" w:rsidRDefault="002A66E0" w:rsidP="002A66E0">
      <w:pPr>
        <w:pStyle w:val="SP-Schedulea"/>
      </w:pPr>
      <w:r w:rsidRPr="00910AD9">
        <w:t xml:space="preserve">Weed control – remove weeds by hand or with an approved herbicide. Chemical dyes must not be used in these areas. Recycle all green waste off site to a registered recycle facility. Herbicides to comply with Australian Standards and be approved for use, in writing, by the CSIRO Facilities Contact.  A record of chemical application will need to be kept and presented to the CSIRO Facilities Contact as part of all spraying events onsite. </w:t>
      </w:r>
    </w:p>
    <w:p w14:paraId="336D5599" w14:textId="77777777" w:rsidR="002A66E0" w:rsidRPr="00910AD9" w:rsidRDefault="002A66E0" w:rsidP="002A66E0">
      <w:pPr>
        <w:pStyle w:val="SP-Schedulea"/>
      </w:pPr>
      <w:r w:rsidRPr="00910AD9">
        <w:t xml:space="preserve">Areas where blowers must not be used adjacent to CSIRO buildings will be advised on commencement </w:t>
      </w:r>
    </w:p>
    <w:p w14:paraId="437339C2" w14:textId="74238F66" w:rsidR="007C790A" w:rsidRDefault="002A66E0" w:rsidP="007C790A">
      <w:pPr>
        <w:pStyle w:val="SP-Schedulea"/>
      </w:pPr>
      <w:r w:rsidRPr="00910AD9">
        <w:t>Monitor and advise CSIRO Facilities contact of hazards such as moss/slippery pathways that could create a slip hazards to pedestrian</w:t>
      </w:r>
      <w:r w:rsidR="007C790A">
        <w:t>s</w:t>
      </w:r>
    </w:p>
    <w:p w14:paraId="76D078B0" w14:textId="58998FFC" w:rsidR="00836E6A" w:rsidRPr="0053154C" w:rsidRDefault="00CE4D71" w:rsidP="00CE4D71">
      <w:pPr>
        <w:ind w:left="720"/>
      </w:pPr>
      <w:r w:rsidRPr="00CE4D71">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836E6A" w14:paraId="0937223A" w14:textId="77777777" w:rsidTr="00CE4D71">
        <w:trPr>
          <w:trHeight w:val="510"/>
        </w:trPr>
        <w:tc>
          <w:tcPr>
            <w:tcW w:w="8312" w:type="dxa"/>
          </w:tcPr>
          <w:p w14:paraId="36B2ECE7" w14:textId="77777777" w:rsidR="00836E6A" w:rsidRPr="00741907" w:rsidRDefault="00836E6A" w:rsidP="006E2ED8">
            <w:pPr>
              <w:pStyle w:val="TableText"/>
              <w:spacing w:before="60" w:after="60" w:line="240" w:lineRule="auto"/>
              <w:rPr>
                <w:color w:val="0000FF"/>
              </w:rPr>
            </w:pPr>
            <w:r w:rsidRPr="00086001">
              <w:rPr>
                <w:color w:val="0000FF"/>
              </w:rPr>
              <w:t>Insert details</w:t>
            </w:r>
          </w:p>
        </w:tc>
      </w:tr>
    </w:tbl>
    <w:p w14:paraId="2328C96A" w14:textId="79E8BE06" w:rsidR="00836E6A" w:rsidRPr="003B7511" w:rsidRDefault="00836E6A" w:rsidP="00836E6A">
      <w:pPr>
        <w:pStyle w:val="SP-Schedule111"/>
      </w:pPr>
      <w:r>
        <w:t>(SOR Item 1.</w:t>
      </w:r>
      <w:r w:rsidR="009A4B74">
        <w:t>5</w:t>
      </w:r>
      <w:r>
        <w:t>.</w:t>
      </w:r>
      <w:r w:rsidR="00136F42">
        <w:t>4</w:t>
      </w:r>
      <w:r w:rsidR="00136F42">
        <w:rPr>
          <w:color w:val="auto"/>
        </w:rPr>
        <w:t>) Roadways and Carparks</w:t>
      </w:r>
    </w:p>
    <w:p w14:paraId="220AEEE6" w14:textId="77777777" w:rsidR="003B7511" w:rsidRPr="00910AD9" w:rsidRDefault="003B7511" w:rsidP="003B7511">
      <w:pPr>
        <w:pStyle w:val="SP-Schedulea"/>
      </w:pPr>
      <w:r w:rsidRPr="00910AD9">
        <w:t xml:space="preserve">Litter pick – Pick up litter and general waste (e.g. paper, bottles, cans, etc.) from all Roadways and Carparks areas. Sort and place in recycling bins provided by CSIRO on site </w:t>
      </w:r>
    </w:p>
    <w:p w14:paraId="187BA72D" w14:textId="77777777" w:rsidR="003B7511" w:rsidRPr="00910AD9" w:rsidRDefault="003B7511" w:rsidP="003B7511">
      <w:pPr>
        <w:pStyle w:val="SP-Schedulea"/>
      </w:pPr>
      <w:r w:rsidRPr="00910AD9">
        <w:t>Cleaning – vacuum sweep or blow all roads and carparks to remove all leaves, plant debris, soil and silt.  Leaves and debris to be collected and recycled off site, not blown onto nearby lawns and gardens. Blowing shall not occur where vehicles are parked and damage may occur.</w:t>
      </w:r>
    </w:p>
    <w:p w14:paraId="5AC936F9" w14:textId="77777777" w:rsidR="003B7511" w:rsidRPr="00910AD9" w:rsidRDefault="003B7511" w:rsidP="003B7511">
      <w:pPr>
        <w:pStyle w:val="SP-Schedulea"/>
      </w:pPr>
      <w:r w:rsidRPr="00910AD9">
        <w:t xml:space="preserve">Weed control – remove weeds by hand or with an approved herbicide (approved in writing by the CSIRO Facilities Contact. Chemical dyes must not be used in these areas. Recycle all green waste off site to a registered recycle facility. Herbicides to comply with Australian Standards and be approved for use, in writing, by the CSIRO Facilities Contact.  A record of chemical application will need to be kept and presented to the CSIRO Facilities Contact as part of all spraying events onsite. </w:t>
      </w:r>
    </w:p>
    <w:p w14:paraId="5F5ED577" w14:textId="41339D16" w:rsidR="003B7511" w:rsidRDefault="003B7511" w:rsidP="003B7511">
      <w:pPr>
        <w:pStyle w:val="SP-Schedulea"/>
      </w:pPr>
      <w:r w:rsidRPr="00910AD9">
        <w:t xml:space="preserve">Storm water drainage - Check road sumps, grate drains, spoon drains, kerb and gutter areas. Remove any leaves, debris and soil if its reasonably practicable. Report any areas requiring plumbers attention to the CSIRO Facilities Contact. </w:t>
      </w:r>
    </w:p>
    <w:p w14:paraId="12EA40BD" w14:textId="5D4AAA3F" w:rsidR="00A60B5F" w:rsidRPr="0053154C" w:rsidRDefault="00CE4D71" w:rsidP="00A60B5F">
      <w:pPr>
        <w:pStyle w:val="aTender"/>
        <w:ind w:left="851"/>
      </w:pPr>
      <w:r w:rsidRPr="00CE4D71">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0B5F" w14:paraId="19C78CE0" w14:textId="77777777" w:rsidTr="006E2ED8">
        <w:trPr>
          <w:trHeight w:val="510"/>
        </w:trPr>
        <w:tc>
          <w:tcPr>
            <w:tcW w:w="8170" w:type="dxa"/>
          </w:tcPr>
          <w:p w14:paraId="3FC23DBF" w14:textId="77777777" w:rsidR="00A60B5F" w:rsidRPr="00741907" w:rsidRDefault="00A60B5F" w:rsidP="006E2ED8">
            <w:pPr>
              <w:pStyle w:val="TableText"/>
              <w:spacing w:before="60" w:after="60" w:line="240" w:lineRule="auto"/>
              <w:rPr>
                <w:color w:val="0000FF"/>
              </w:rPr>
            </w:pPr>
            <w:r w:rsidRPr="00086001">
              <w:rPr>
                <w:color w:val="0000FF"/>
              </w:rPr>
              <w:t>Insert details</w:t>
            </w:r>
          </w:p>
        </w:tc>
      </w:tr>
    </w:tbl>
    <w:p w14:paraId="237C87BC" w14:textId="77777777" w:rsidR="00A60B5F" w:rsidRPr="003B7511" w:rsidRDefault="00A60B5F" w:rsidP="00A60B5F">
      <w:pPr>
        <w:pStyle w:val="SP-Schedulea"/>
        <w:numPr>
          <w:ilvl w:val="0"/>
          <w:numId w:val="0"/>
        </w:numPr>
        <w:rPr>
          <w:b/>
          <w:bCs/>
        </w:rPr>
      </w:pPr>
    </w:p>
    <w:p w14:paraId="61C7543A" w14:textId="6CB2CD0F" w:rsidR="00A60B5F" w:rsidRPr="00A4193C" w:rsidRDefault="003F35E5" w:rsidP="00A60B5F">
      <w:pPr>
        <w:pStyle w:val="SP-Schedule111"/>
      </w:pPr>
      <w:r>
        <w:t>(SOR Item 1.</w:t>
      </w:r>
      <w:r w:rsidR="009A4B74">
        <w:t>5</w:t>
      </w:r>
      <w:r>
        <w:t>.5</w:t>
      </w:r>
      <w:r>
        <w:rPr>
          <w:color w:val="auto"/>
        </w:rPr>
        <w:t xml:space="preserve">) </w:t>
      </w:r>
      <w:r w:rsidR="00A60B5F" w:rsidRPr="00A4193C">
        <w:t xml:space="preserve">HS&amp;E Hazard Management </w:t>
      </w:r>
    </w:p>
    <w:p w14:paraId="36F72D08" w14:textId="77777777" w:rsidR="00A60B5F" w:rsidRPr="00A4193C" w:rsidRDefault="00A60B5F" w:rsidP="00A60B5F">
      <w:pPr>
        <w:pStyle w:val="SP-Schedulea"/>
      </w:pPr>
      <w:r w:rsidRPr="00A4193C">
        <w:t xml:space="preserve">Survey the site for HSE hazards (e.g. suspended broken tree branches, dying unstable trees, unsafe walkways, missing drain covers, overflowing drains, chemical/fuel spills) </w:t>
      </w:r>
    </w:p>
    <w:p w14:paraId="43875E54" w14:textId="77777777" w:rsidR="00A60B5F" w:rsidRPr="00A4193C" w:rsidRDefault="00A60B5F" w:rsidP="00A60B5F">
      <w:pPr>
        <w:pStyle w:val="SP-Schedulea"/>
      </w:pPr>
      <w:r w:rsidRPr="00A4193C">
        <w:lastRenderedPageBreak/>
        <w:t xml:space="preserve">Ensure area is safe and if possible rectify any hazard immediately (e.g. removal of tree branches) or otherwise make temporary arrangements (e.g. erect a barricade). Keep a stock of barricade material (e.g. barrier tapes, witches hats, posts) readily available for this purpose. </w:t>
      </w:r>
    </w:p>
    <w:p w14:paraId="3B3A8EDD" w14:textId="77777777" w:rsidR="00A60B5F" w:rsidRPr="00A4193C" w:rsidRDefault="00A60B5F" w:rsidP="00A60B5F">
      <w:pPr>
        <w:pStyle w:val="SP-Schedulea"/>
      </w:pPr>
      <w:r w:rsidRPr="00A4193C">
        <w:t xml:space="preserve">Notify the CSIRO Facilities contact of relevant observations, actions and safety recommendations immediately via email by COB next business day. </w:t>
      </w:r>
    </w:p>
    <w:p w14:paraId="50877FAA" w14:textId="77777777" w:rsidR="00A60B5F" w:rsidRPr="00A4193C" w:rsidRDefault="00A60B5F" w:rsidP="00A60B5F">
      <w:pPr>
        <w:pStyle w:val="SP-Schedulea"/>
      </w:pPr>
      <w:r w:rsidRPr="00A4193C">
        <w:t xml:space="preserve">Dispose of all tree material including trunks and large limbs as directed by the CSIRO Facilities contact </w:t>
      </w:r>
    </w:p>
    <w:p w14:paraId="79396C41" w14:textId="77777777" w:rsidR="00A60B5F" w:rsidRPr="00A4193C" w:rsidRDefault="00A60B5F" w:rsidP="00A60B5F">
      <w:pPr>
        <w:pStyle w:val="SP-Schedulea"/>
      </w:pPr>
      <w:r w:rsidRPr="00A4193C">
        <w:t>Survey Tree Health and Safety – All trees on site to be surveyed and identified in a written schedule of trees that has a reference number per tree, location details, both textually and graphically presented, once yearly, by a qualified arborist or tree surgeon for clearance to building structures, power lines, paths and roads. Inspect for damage, dead branches and disease and provide a written report to the CSIRO Facilities Contact with recommendations and pricing.  Additional requirements may be required on a site-by-site basis, additional requirements will be advised by the Facilities Contact.</w:t>
      </w:r>
    </w:p>
    <w:p w14:paraId="36ECB163" w14:textId="13C6D4F2" w:rsidR="00D07919" w:rsidRDefault="00A60B5F" w:rsidP="00F81B47">
      <w:pPr>
        <w:pStyle w:val="SP-Schedulea"/>
      </w:pPr>
      <w:r w:rsidRPr="00A4193C">
        <w:t>The contractor must review site and locale fuel load and manage to minimise risk of fire damage. All noted issues to be advised to CSIRO Facilities contact.</w:t>
      </w:r>
    </w:p>
    <w:p w14:paraId="188C09E7" w14:textId="77C81F35" w:rsidR="00F45292" w:rsidRPr="00CE4D71" w:rsidRDefault="00CE4D71" w:rsidP="00CE4D71">
      <w:pPr>
        <w:ind w:left="720"/>
      </w:pPr>
      <w:r w:rsidRPr="00CE4D71">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F45292" w14:paraId="62CA7CC4" w14:textId="77777777" w:rsidTr="006E2ED8">
        <w:trPr>
          <w:trHeight w:val="510"/>
        </w:trPr>
        <w:tc>
          <w:tcPr>
            <w:tcW w:w="8170" w:type="dxa"/>
          </w:tcPr>
          <w:p w14:paraId="4F64A2E8" w14:textId="77777777" w:rsidR="00F45292" w:rsidRPr="00741907" w:rsidRDefault="00F45292" w:rsidP="006E2ED8">
            <w:pPr>
              <w:pStyle w:val="TableText"/>
              <w:spacing w:before="60" w:after="60" w:line="240" w:lineRule="auto"/>
              <w:rPr>
                <w:color w:val="0000FF"/>
              </w:rPr>
            </w:pPr>
            <w:r w:rsidRPr="00086001">
              <w:rPr>
                <w:color w:val="0000FF"/>
              </w:rPr>
              <w:t>Insert details</w:t>
            </w:r>
          </w:p>
        </w:tc>
      </w:tr>
    </w:tbl>
    <w:p w14:paraId="654BEC6D" w14:textId="74EEBEAD" w:rsidR="00517733" w:rsidRDefault="00C1416A" w:rsidP="005B0617">
      <w:pPr>
        <w:pStyle w:val="SP-Schedule11"/>
      </w:pPr>
      <w:r>
        <w:t>Seasonal Preparedness</w:t>
      </w:r>
    </w:p>
    <w:p w14:paraId="14981D7E" w14:textId="4E125CB2" w:rsidR="00E34598" w:rsidRDefault="007A00BE" w:rsidP="00E34598">
      <w:pPr>
        <w:pStyle w:val="SP-Schedule111"/>
      </w:pPr>
      <w:bookmarkStart w:id="72" w:name="_Toc111125156"/>
      <w:r>
        <w:t>(SOR Item 1.</w:t>
      </w:r>
      <w:r w:rsidR="009A4B74">
        <w:t>6</w:t>
      </w:r>
      <w:r>
        <w:t>.1</w:t>
      </w:r>
      <w:r>
        <w:rPr>
          <w:color w:val="auto"/>
        </w:rPr>
        <w:t xml:space="preserve">) </w:t>
      </w:r>
      <w:r w:rsidR="00E34598">
        <w:t xml:space="preserve">CSIRO requires the Contractor undertake Seasonal Site Preparedness Audits as described in Item </w:t>
      </w:r>
      <w:r w:rsidR="00E34598">
        <w:fldChar w:fldCharType="begin"/>
      </w:r>
      <w:r w:rsidR="00E34598">
        <w:instrText xml:space="preserve"> REF _Ref230699278 \r \h </w:instrText>
      </w:r>
      <w:r w:rsidR="00E34598">
        <w:fldChar w:fldCharType="separate"/>
      </w:r>
      <w:r w:rsidR="007E11BC">
        <w:t>1.6.4</w:t>
      </w:r>
      <w:r w:rsidR="00E34598">
        <w:fldChar w:fldCharType="end"/>
      </w:r>
      <w:r w:rsidR="00E34598">
        <w:t xml:space="preserve"> and </w:t>
      </w:r>
      <w:r w:rsidR="00E34598">
        <w:fldChar w:fldCharType="begin"/>
      </w:r>
      <w:r w:rsidR="00E34598">
        <w:instrText xml:space="preserve"> REF _Ref230699287 \r \h </w:instrText>
      </w:r>
      <w:r w:rsidR="00E34598">
        <w:fldChar w:fldCharType="separate"/>
      </w:r>
      <w:r w:rsidR="007E11BC">
        <w:t>1.6.5</w:t>
      </w:r>
      <w:r w:rsidR="00E34598">
        <w:fldChar w:fldCharType="end"/>
      </w:r>
      <w:r w:rsidR="00E34598">
        <w:t xml:space="preserve">. The Contractor is to take a strategic and proactive approach to Seasonal Preparedness at each Site, providing timely and effective communications to the CSIRO Contract Manager or Facilities Coordinator on risks to be addressed and any preparation works required including quotes where services fall within the scope of services of this Contract. Failure to undertake this essential task may be considered as a serious default on the part of the Contractor. </w:t>
      </w:r>
    </w:p>
    <w:p w14:paraId="34B1CD20" w14:textId="77777777" w:rsidR="00E34598" w:rsidRPr="00E34598" w:rsidRDefault="00E34598" w:rsidP="00E3459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26126BBE" w14:textId="77777777" w:rsidTr="00205921">
        <w:trPr>
          <w:trHeight w:val="510"/>
        </w:trPr>
        <w:tc>
          <w:tcPr>
            <w:tcW w:w="8312" w:type="dxa"/>
          </w:tcPr>
          <w:p w14:paraId="24171F24" w14:textId="77777777" w:rsidR="00E34598" w:rsidRDefault="00E34598" w:rsidP="00205921">
            <w:pPr>
              <w:pStyle w:val="TableText"/>
              <w:spacing w:before="60" w:after="60" w:line="240" w:lineRule="auto"/>
            </w:pPr>
            <w:r w:rsidRPr="00086001">
              <w:rPr>
                <w:color w:val="0000FF"/>
              </w:rPr>
              <w:t>Insert details</w:t>
            </w:r>
          </w:p>
        </w:tc>
      </w:tr>
    </w:tbl>
    <w:p w14:paraId="2AB03687" w14:textId="1F88FBE7" w:rsidR="00E34598" w:rsidRDefault="007A00BE" w:rsidP="00E34598">
      <w:pPr>
        <w:pStyle w:val="SP-Schedule111"/>
      </w:pPr>
      <w:bookmarkStart w:id="73" w:name="_Ref230699603"/>
      <w:r>
        <w:t>(SOR Item 1.</w:t>
      </w:r>
      <w:r w:rsidR="00697FC8">
        <w:t>6</w:t>
      </w:r>
      <w:r>
        <w:t xml:space="preserve">.2) </w:t>
      </w:r>
      <w:r w:rsidR="00E34598">
        <w:t>The Contractor must provide the Services to ensure the existing fuel load in garden beds is continually decreased and an effective solution is implemented to eliminate the fire hazard of leaves blown into garden beds.</w:t>
      </w:r>
      <w:bookmarkEnd w:id="73"/>
    </w:p>
    <w:p w14:paraId="6B38FF23" w14:textId="77777777" w:rsidR="00E34598" w:rsidRPr="00E34598" w:rsidRDefault="00E34598" w:rsidP="00E3459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26C09778" w14:textId="77777777" w:rsidTr="00205921">
        <w:trPr>
          <w:trHeight w:val="510"/>
        </w:trPr>
        <w:tc>
          <w:tcPr>
            <w:tcW w:w="8312" w:type="dxa"/>
          </w:tcPr>
          <w:p w14:paraId="04A0C560" w14:textId="77777777" w:rsidR="00E34598" w:rsidRDefault="00E34598" w:rsidP="00205921">
            <w:pPr>
              <w:pStyle w:val="TableText"/>
              <w:spacing w:before="60" w:after="60" w:line="240" w:lineRule="auto"/>
            </w:pPr>
            <w:r w:rsidRPr="00086001">
              <w:rPr>
                <w:color w:val="0000FF"/>
              </w:rPr>
              <w:t>Insert details</w:t>
            </w:r>
          </w:p>
        </w:tc>
      </w:tr>
    </w:tbl>
    <w:p w14:paraId="4528A505" w14:textId="5365CE0D" w:rsidR="00E34598" w:rsidRDefault="008A496D" w:rsidP="00E34598">
      <w:pPr>
        <w:pStyle w:val="SP-Schedule111"/>
      </w:pPr>
      <w:r>
        <w:t>(SOR Item 1.</w:t>
      </w:r>
      <w:r w:rsidR="00697FC8">
        <w:t>6</w:t>
      </w:r>
      <w:r>
        <w:t>.3</w:t>
      </w:r>
      <w:r>
        <w:rPr>
          <w:color w:val="auto"/>
        </w:rPr>
        <w:t xml:space="preserve">) </w:t>
      </w:r>
      <w:r w:rsidR="00E34598">
        <w:t xml:space="preserve">As part of the annual performance review of the Contract (refer Item 1.13), the Contractor shall report on their demonstrated effectiveness in delivering Services to achieve the fire hazard reduction requirement in Item </w:t>
      </w:r>
      <w:r w:rsidR="00E34598">
        <w:fldChar w:fldCharType="begin"/>
      </w:r>
      <w:r w:rsidR="00E34598">
        <w:instrText xml:space="preserve"> REF _Ref230699603 \r \h </w:instrText>
      </w:r>
      <w:r w:rsidR="00E34598">
        <w:fldChar w:fldCharType="separate"/>
      </w:r>
      <w:r w:rsidR="007E11BC">
        <w:t>1.6.2</w:t>
      </w:r>
      <w:r w:rsidR="00E34598">
        <w:fldChar w:fldCharType="end"/>
      </w:r>
      <w:r w:rsidR="00E34598">
        <w:t>.</w:t>
      </w:r>
    </w:p>
    <w:p w14:paraId="45A86E29" w14:textId="77777777" w:rsidR="00E34598" w:rsidRPr="00E34598" w:rsidRDefault="00E34598" w:rsidP="00E3459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5EC78703" w14:textId="77777777" w:rsidTr="00205921">
        <w:trPr>
          <w:trHeight w:val="510"/>
        </w:trPr>
        <w:tc>
          <w:tcPr>
            <w:tcW w:w="8312" w:type="dxa"/>
          </w:tcPr>
          <w:p w14:paraId="6996F1CF" w14:textId="77777777" w:rsidR="00E34598" w:rsidRDefault="00E34598" w:rsidP="00205921">
            <w:pPr>
              <w:pStyle w:val="TableText"/>
              <w:spacing w:before="60" w:after="60" w:line="240" w:lineRule="auto"/>
            </w:pPr>
            <w:r w:rsidRPr="00086001">
              <w:rPr>
                <w:color w:val="0000FF"/>
              </w:rPr>
              <w:t>Insert details</w:t>
            </w:r>
          </w:p>
        </w:tc>
      </w:tr>
    </w:tbl>
    <w:p w14:paraId="434F91B3" w14:textId="6A9CDF89" w:rsidR="00E34598" w:rsidRDefault="008A496D" w:rsidP="00E34598">
      <w:pPr>
        <w:pStyle w:val="SP-Schedule111"/>
      </w:pPr>
      <w:bookmarkStart w:id="74" w:name="_Ref230699278"/>
      <w:r>
        <w:lastRenderedPageBreak/>
        <w:t>(SOR Item 1.</w:t>
      </w:r>
      <w:r w:rsidR="00697FC8">
        <w:t>6</w:t>
      </w:r>
      <w:r>
        <w:t>.4</w:t>
      </w:r>
      <w:r>
        <w:rPr>
          <w:color w:val="auto"/>
        </w:rPr>
        <w:t xml:space="preserve">) </w:t>
      </w:r>
      <w:r w:rsidR="00E34598">
        <w:t>Site Preparedness (Fire) Audits are required and at a minimum must follow the requirements below:</w:t>
      </w:r>
      <w:bookmarkEnd w:id="74"/>
    </w:p>
    <w:p w14:paraId="5E95548B" w14:textId="77777777" w:rsidR="00E34598" w:rsidRDefault="00E34598" w:rsidP="00E34598">
      <w:pPr>
        <w:pStyle w:val="SP-Schedulea"/>
      </w:pPr>
      <w:r>
        <w:t xml:space="preserve">Inspect site throughout and provide a written fire audit to the CSIRO Contract Manager or Facilities Coordinator prior to the start of the fire season </w:t>
      </w:r>
    </w:p>
    <w:p w14:paraId="21D95481" w14:textId="77777777" w:rsidR="00E34598" w:rsidRDefault="00E34598" w:rsidP="00E34598">
      <w:pPr>
        <w:pStyle w:val="SP-Schedulea"/>
      </w:pPr>
      <w:r>
        <w:t xml:space="preserve">Rectify identified issues from Fire Report if requested by the CSIRO Contract Manager or Facilities Coordinator </w:t>
      </w:r>
    </w:p>
    <w:p w14:paraId="29AF5D55" w14:textId="77777777" w:rsidR="00E34598" w:rsidRPr="00E34598" w:rsidRDefault="00E34598" w:rsidP="00B23D7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5236C85D" w14:textId="77777777" w:rsidTr="00205921">
        <w:trPr>
          <w:trHeight w:val="510"/>
        </w:trPr>
        <w:tc>
          <w:tcPr>
            <w:tcW w:w="8312" w:type="dxa"/>
          </w:tcPr>
          <w:p w14:paraId="479C4CB0" w14:textId="77777777" w:rsidR="00E34598" w:rsidRDefault="00E34598" w:rsidP="00205921">
            <w:pPr>
              <w:pStyle w:val="TableText"/>
              <w:spacing w:before="60" w:after="60" w:line="240" w:lineRule="auto"/>
            </w:pPr>
            <w:r w:rsidRPr="00086001">
              <w:rPr>
                <w:color w:val="0000FF"/>
              </w:rPr>
              <w:t>Insert details</w:t>
            </w:r>
          </w:p>
        </w:tc>
      </w:tr>
    </w:tbl>
    <w:p w14:paraId="298BA3F1" w14:textId="613706C8" w:rsidR="00E34598" w:rsidRDefault="008A496D" w:rsidP="00E34598">
      <w:pPr>
        <w:pStyle w:val="SP-Schedule111"/>
      </w:pPr>
      <w:bookmarkStart w:id="75" w:name="_Ref230699287"/>
      <w:r>
        <w:t>(SOR Item 1.</w:t>
      </w:r>
      <w:r w:rsidR="00697FC8">
        <w:t>6</w:t>
      </w:r>
      <w:r>
        <w:t>.5</w:t>
      </w:r>
      <w:r>
        <w:rPr>
          <w:color w:val="auto"/>
        </w:rPr>
        <w:t xml:space="preserve">) </w:t>
      </w:r>
      <w:r w:rsidR="00E34598">
        <w:t>Site Preparedness (Storm) Audits are required and at a minimum must follow the requirements below:</w:t>
      </w:r>
      <w:bookmarkEnd w:id="75"/>
    </w:p>
    <w:p w14:paraId="6D1D2E8A" w14:textId="77777777" w:rsidR="00E34598" w:rsidRDefault="00E34598" w:rsidP="00E34598">
      <w:pPr>
        <w:pStyle w:val="SP-Schedulea"/>
      </w:pPr>
      <w:r>
        <w:t xml:space="preserve">Inspect site throughout and provide a written fire audit to the CSIRO Contract Manager or Facilities Coordinator prior to the start of the storm season </w:t>
      </w:r>
    </w:p>
    <w:p w14:paraId="138F43BF" w14:textId="77777777" w:rsidR="00E34598" w:rsidRDefault="00E34598" w:rsidP="00E34598">
      <w:pPr>
        <w:pStyle w:val="SP-Schedulea"/>
      </w:pPr>
      <w:r>
        <w:t>Rectify identified issues from Storm Report if requested by the CSIRO Contract Manager or Facilities Coordinator</w:t>
      </w:r>
    </w:p>
    <w:p w14:paraId="133166D2" w14:textId="77777777" w:rsidR="00E34598" w:rsidRPr="00E34598" w:rsidRDefault="00E34598" w:rsidP="00B23D7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2CB4A59E" w14:textId="77777777" w:rsidTr="00205921">
        <w:trPr>
          <w:trHeight w:val="510"/>
        </w:trPr>
        <w:tc>
          <w:tcPr>
            <w:tcW w:w="8312" w:type="dxa"/>
          </w:tcPr>
          <w:p w14:paraId="694239EA" w14:textId="77777777" w:rsidR="00E34598" w:rsidRDefault="00E34598" w:rsidP="00205921">
            <w:pPr>
              <w:pStyle w:val="TableText"/>
              <w:spacing w:before="60" w:after="60" w:line="240" w:lineRule="auto"/>
            </w:pPr>
            <w:r w:rsidRPr="00086001">
              <w:rPr>
                <w:color w:val="0000FF"/>
              </w:rPr>
              <w:t>Insert details</w:t>
            </w:r>
          </w:p>
        </w:tc>
      </w:tr>
    </w:tbl>
    <w:p w14:paraId="7A26A12B" w14:textId="3B5F60B8" w:rsidR="00E34598" w:rsidRDefault="008A496D" w:rsidP="00E34598">
      <w:pPr>
        <w:pStyle w:val="SP-Schedule111"/>
      </w:pPr>
      <w:r>
        <w:t>(SOR Item 1.</w:t>
      </w:r>
      <w:r w:rsidR="00697FC8">
        <w:t>6</w:t>
      </w:r>
      <w:r>
        <w:t>.6</w:t>
      </w:r>
      <w:r>
        <w:rPr>
          <w:color w:val="auto"/>
        </w:rPr>
        <w:t xml:space="preserve">) </w:t>
      </w:r>
      <w:r w:rsidR="00E34598">
        <w:t>Where applicable Site Preparedness (Bushfire) Audits are required and at a minimum must follow the requirements below and as provided in the Checklist which will be confirmed by the CSIRO Contract Manager or Facilities Coordinator.</w:t>
      </w:r>
    </w:p>
    <w:p w14:paraId="12FDFCAA" w14:textId="77777777" w:rsidR="00E34598" w:rsidRPr="00E34598" w:rsidRDefault="00E34598" w:rsidP="00B23D78">
      <w:pPr>
        <w:ind w:left="131" w:firstLine="720"/>
      </w:pPr>
      <w:r w:rsidRPr="00E34598">
        <w:t>Tenderers are to provide a detailed description of their ability to meet the above criterion</w:t>
      </w:r>
    </w:p>
    <w:tbl>
      <w:tblPr>
        <w:tblStyle w:val="TableGrid"/>
        <w:tblW w:w="0" w:type="auto"/>
        <w:tblInd w:w="704" w:type="dxa"/>
        <w:tblLook w:val="04A0" w:firstRow="1" w:lastRow="0" w:firstColumn="1" w:lastColumn="0" w:noHBand="0" w:noVBand="1"/>
      </w:tblPr>
      <w:tblGrid>
        <w:gridCol w:w="8312"/>
      </w:tblGrid>
      <w:tr w:rsidR="00E34598" w14:paraId="12330ED1" w14:textId="77777777" w:rsidTr="00205921">
        <w:trPr>
          <w:trHeight w:val="510"/>
        </w:trPr>
        <w:tc>
          <w:tcPr>
            <w:tcW w:w="8312" w:type="dxa"/>
          </w:tcPr>
          <w:p w14:paraId="34D2B33E" w14:textId="77777777" w:rsidR="00E34598" w:rsidRDefault="00E34598" w:rsidP="00205921">
            <w:pPr>
              <w:pStyle w:val="TableText"/>
              <w:spacing w:before="60" w:after="60" w:line="240" w:lineRule="auto"/>
            </w:pPr>
            <w:r w:rsidRPr="00086001">
              <w:rPr>
                <w:color w:val="0000FF"/>
              </w:rPr>
              <w:t>Insert details</w:t>
            </w:r>
          </w:p>
        </w:tc>
      </w:tr>
    </w:tbl>
    <w:p w14:paraId="3701E3F6" w14:textId="3067ACA2" w:rsidR="00E34598" w:rsidRDefault="008A496D" w:rsidP="00E34598">
      <w:pPr>
        <w:pStyle w:val="SP-Schedule111"/>
      </w:pPr>
      <w:r>
        <w:t>(SOR Item 1.</w:t>
      </w:r>
      <w:r w:rsidR="00697FC8">
        <w:t>6</w:t>
      </w:r>
      <w:r>
        <w:t>.7</w:t>
      </w:r>
      <w:r>
        <w:rPr>
          <w:color w:val="auto"/>
        </w:rPr>
        <w:t xml:space="preserve">) </w:t>
      </w:r>
      <w:r w:rsidR="00E34598">
        <w:t>Where applicable Site Preparedness (Floods) Audits are required and at a minimum must follow the requirements below and as provided in the Checklist which will be confirmed by the CSIRO Contract Manager or Facilities Coordinator.</w:t>
      </w:r>
    </w:p>
    <w:p w14:paraId="5F0473F5" w14:textId="277E4F7C" w:rsidR="0022087B" w:rsidRDefault="006E253D" w:rsidP="009E022C">
      <w:pPr>
        <w:pStyle w:val="SP-Schedule111"/>
        <w:numPr>
          <w:ilvl w:val="0"/>
          <w:numId w:val="0"/>
        </w:numPr>
        <w:ind w:firstLine="720"/>
      </w:pPr>
      <w:r>
        <w:t>Tenderers</w:t>
      </w:r>
      <w:r w:rsidR="00F73921">
        <w:t xml:space="preserve"> are to provide a detailed description of their ability to meet the above</w:t>
      </w:r>
      <w:r>
        <w:t xml:space="preserve"> criterion</w:t>
      </w:r>
    </w:p>
    <w:tbl>
      <w:tblPr>
        <w:tblStyle w:val="TableGrid"/>
        <w:tblW w:w="0" w:type="auto"/>
        <w:tblInd w:w="704" w:type="dxa"/>
        <w:tblLook w:val="04A0" w:firstRow="1" w:lastRow="0" w:firstColumn="1" w:lastColumn="0" w:noHBand="0" w:noVBand="1"/>
      </w:tblPr>
      <w:tblGrid>
        <w:gridCol w:w="8312"/>
      </w:tblGrid>
      <w:tr w:rsidR="00772A4C" w14:paraId="4242E437" w14:textId="77777777" w:rsidTr="008A263A">
        <w:trPr>
          <w:trHeight w:val="510"/>
        </w:trPr>
        <w:tc>
          <w:tcPr>
            <w:tcW w:w="8312" w:type="dxa"/>
          </w:tcPr>
          <w:p w14:paraId="53D234DD" w14:textId="77777777" w:rsidR="00772A4C" w:rsidRDefault="00E6108C" w:rsidP="008347D1">
            <w:pPr>
              <w:pStyle w:val="TableText"/>
              <w:spacing w:before="60" w:after="60" w:line="240" w:lineRule="auto"/>
            </w:pPr>
            <w:r w:rsidRPr="00086001">
              <w:rPr>
                <w:color w:val="0000FF"/>
              </w:rPr>
              <w:t>Insert details</w:t>
            </w:r>
          </w:p>
        </w:tc>
      </w:tr>
    </w:tbl>
    <w:bookmarkEnd w:id="72"/>
    <w:p w14:paraId="3ABFCCD6" w14:textId="1C7BDAF7" w:rsidR="00253AAC" w:rsidRDefault="00253AAC" w:rsidP="005B0617">
      <w:pPr>
        <w:pStyle w:val="SP-Schedule11"/>
      </w:pPr>
      <w:r>
        <w:t xml:space="preserve">Incident Response Periodic and Reactive </w:t>
      </w:r>
      <w:r w:rsidR="006E253D">
        <w:t>Services</w:t>
      </w:r>
    </w:p>
    <w:p w14:paraId="71E6C1E1" w14:textId="6783D620" w:rsidR="001F2283" w:rsidRDefault="008A496D" w:rsidP="001F2283">
      <w:pPr>
        <w:pStyle w:val="SP-Schedule111"/>
      </w:pPr>
      <w:r>
        <w:t>(SOR Item 1.</w:t>
      </w:r>
      <w:r w:rsidR="00697FC8">
        <w:t>7</w:t>
      </w:r>
      <w:r>
        <w:t>.1)</w:t>
      </w:r>
      <w:r>
        <w:rPr>
          <w:color w:val="auto"/>
        </w:rPr>
        <w:t xml:space="preserve"> </w:t>
      </w:r>
      <w:r w:rsidR="001F2283">
        <w:t>The services identified in this Item</w:t>
      </w:r>
      <w:r w:rsidR="00F71E01">
        <w:t xml:space="preserve"> 1.7</w:t>
      </w:r>
      <w:r w:rsidR="001F2283">
        <w:t xml:space="preserve"> will be required either periodically or when advised by the CSIRO Facilities Manager.  The Services are subject to the Contracted Schedule of Rates for each of these services as provided in Annexure A - Pricing Response and Service Frequency:</w:t>
      </w:r>
    </w:p>
    <w:p w14:paraId="3CA8B818" w14:textId="77777777" w:rsidR="001F2283" w:rsidRDefault="001F2283" w:rsidP="001F2283">
      <w:pPr>
        <w:pStyle w:val="SP-Schedulea"/>
      </w:pPr>
      <w:r>
        <w:t>Monday to Friday 7.30am to 5.00pm</w:t>
      </w:r>
    </w:p>
    <w:p w14:paraId="2FAB452A" w14:textId="77777777" w:rsidR="001F2283" w:rsidRDefault="001F2283" w:rsidP="001F2283">
      <w:pPr>
        <w:pStyle w:val="SP-Schedulea"/>
      </w:pPr>
      <w:r>
        <w:t>Monday to Friday after hours 5.00pm to 7.30am</w:t>
      </w:r>
    </w:p>
    <w:p w14:paraId="58892AEE" w14:textId="77777777" w:rsidR="001F2283" w:rsidRDefault="001F2283" w:rsidP="001F2283">
      <w:pPr>
        <w:pStyle w:val="SP-Schedulea"/>
      </w:pPr>
      <w:r>
        <w:t>Saturdays</w:t>
      </w:r>
    </w:p>
    <w:p w14:paraId="2140E207" w14:textId="77777777" w:rsidR="001F2283" w:rsidRDefault="001F2283" w:rsidP="001F2283">
      <w:pPr>
        <w:pStyle w:val="SP-Schedulea"/>
      </w:pPr>
      <w:r>
        <w:t>Sundays and Public Holidays</w:t>
      </w:r>
    </w:p>
    <w:p w14:paraId="69448DDE" w14:textId="52903CE7" w:rsidR="00B932FE" w:rsidRDefault="001F2283" w:rsidP="00B932FE">
      <w:pPr>
        <w:pStyle w:val="SP-Schedulea"/>
      </w:pPr>
      <w:r>
        <w:t>Call out fee (if any)</w:t>
      </w:r>
    </w:p>
    <w:p w14:paraId="39F6FA28" w14:textId="77777777" w:rsidR="00B932FE" w:rsidRPr="00F73921" w:rsidRDefault="00B932FE" w:rsidP="00B932FE">
      <w:pPr>
        <w:ind w:firstLine="720"/>
      </w:pPr>
      <w:r w:rsidRPr="00F73921">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B932FE" w:rsidRPr="00F73921" w14:paraId="1B0FE0BD" w14:textId="77777777" w:rsidTr="00D522A3">
        <w:trPr>
          <w:trHeight w:val="510"/>
        </w:trPr>
        <w:tc>
          <w:tcPr>
            <w:tcW w:w="8170" w:type="dxa"/>
          </w:tcPr>
          <w:p w14:paraId="52E7A0C7" w14:textId="77777777" w:rsidR="00B932FE" w:rsidRPr="00F73921" w:rsidRDefault="00B932FE" w:rsidP="00205921">
            <w:pPr>
              <w:pStyle w:val="TableText"/>
              <w:spacing w:before="60" w:after="60" w:line="240" w:lineRule="auto"/>
            </w:pPr>
            <w:r w:rsidRPr="00F73921">
              <w:rPr>
                <w:color w:val="0000FF"/>
              </w:rPr>
              <w:lastRenderedPageBreak/>
              <w:t>Insert details</w:t>
            </w:r>
          </w:p>
        </w:tc>
      </w:tr>
    </w:tbl>
    <w:p w14:paraId="5F1E03FA" w14:textId="6620142B" w:rsidR="002D6041" w:rsidRPr="003C6D46" w:rsidRDefault="00EA7AB5" w:rsidP="0053202B">
      <w:pPr>
        <w:pStyle w:val="SP-Schedule111"/>
        <w:numPr>
          <w:ilvl w:val="0"/>
          <w:numId w:val="0"/>
        </w:numPr>
        <w:rPr>
          <w:b/>
          <w:bCs/>
          <w:color w:val="00B0F0"/>
        </w:rPr>
      </w:pPr>
      <w:r w:rsidRPr="003C6D46">
        <w:rPr>
          <w:b/>
          <w:bCs/>
          <w:color w:val="00B0F0"/>
        </w:rPr>
        <w:t>Incident Response</w:t>
      </w:r>
    </w:p>
    <w:p w14:paraId="2F9C39B5" w14:textId="7466C01B" w:rsidR="00680F1E" w:rsidRDefault="00E73D41" w:rsidP="00680F1E">
      <w:pPr>
        <w:pStyle w:val="SP-Schedule111"/>
      </w:pPr>
      <w:r>
        <w:t>(SOR Item 1.</w:t>
      </w:r>
      <w:r w:rsidR="00697FC8">
        <w:t>7</w:t>
      </w:r>
      <w:r>
        <w:t xml:space="preserve">.2) </w:t>
      </w:r>
      <w:r w:rsidR="009225CA">
        <w:t>S</w:t>
      </w:r>
      <w:r w:rsidR="00680F1E">
        <w:t>torm/wind damage – remove fallen trees, branches and dangerous limbs as requested by the CSIRO Facilities Contact. Trees and or branches to be removed within 24hrs if they are a HSE risk or in a high traffic area.  If not a HSE risk, implement safety measures (e.g. barriers, tape, cones) to ensure safety until corrective action completed.</w:t>
      </w:r>
    </w:p>
    <w:p w14:paraId="0360547D" w14:textId="77777777" w:rsidR="00E06561" w:rsidRPr="0053154C" w:rsidRDefault="00E06561" w:rsidP="00E06561">
      <w:pPr>
        <w:pStyle w:val="aTender"/>
        <w:ind w:left="851"/>
      </w:pPr>
      <w:r w:rsidRPr="00CE4D71">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E06561" w14:paraId="0F4EEEC1" w14:textId="77777777" w:rsidTr="00205921">
        <w:trPr>
          <w:trHeight w:val="510"/>
        </w:trPr>
        <w:tc>
          <w:tcPr>
            <w:tcW w:w="8170" w:type="dxa"/>
          </w:tcPr>
          <w:p w14:paraId="2195EA6C" w14:textId="77777777" w:rsidR="00E06561" w:rsidRPr="00741907" w:rsidRDefault="00E06561" w:rsidP="00205921">
            <w:pPr>
              <w:pStyle w:val="TableText"/>
              <w:spacing w:before="60" w:after="60" w:line="240" w:lineRule="auto"/>
              <w:rPr>
                <w:color w:val="0000FF"/>
              </w:rPr>
            </w:pPr>
            <w:r w:rsidRPr="00086001">
              <w:rPr>
                <w:color w:val="0000FF"/>
              </w:rPr>
              <w:t>Insert details</w:t>
            </w:r>
          </w:p>
        </w:tc>
      </w:tr>
    </w:tbl>
    <w:p w14:paraId="4FD7E53D" w14:textId="787189B2" w:rsidR="003C2EE9" w:rsidRDefault="00E73D41" w:rsidP="003C2EE9">
      <w:pPr>
        <w:pStyle w:val="SP-Schedule111"/>
      </w:pPr>
      <w:r>
        <w:t>(SOR Item 1.</w:t>
      </w:r>
      <w:r w:rsidR="00697FC8">
        <w:t>7</w:t>
      </w:r>
      <w:r>
        <w:t xml:space="preserve">.3) </w:t>
      </w:r>
      <w:r w:rsidR="003C2EE9">
        <w:t xml:space="preserve">Storm/miscellaneous damage – remove or make safe [e.g. washed out refuse (soil, tanbark)] to ensure safety within 24hrs if they are a HSE risk or in a high traffic area.  If not a HSE risk, implement safety measures (e.g. barriers, tape, cones) to ensure safety until corrective action completed. </w:t>
      </w:r>
    </w:p>
    <w:p w14:paraId="505BCA44" w14:textId="77777777" w:rsidR="00E06561" w:rsidRPr="00E06561" w:rsidRDefault="00E06561" w:rsidP="00E06561">
      <w:pPr>
        <w:ind w:left="131" w:firstLine="720"/>
      </w:pPr>
      <w:r w:rsidRPr="00E06561">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E06561" w:rsidRPr="00E06561" w14:paraId="72DEE342" w14:textId="77777777" w:rsidTr="00205921">
        <w:trPr>
          <w:trHeight w:val="510"/>
        </w:trPr>
        <w:tc>
          <w:tcPr>
            <w:tcW w:w="8170" w:type="dxa"/>
          </w:tcPr>
          <w:p w14:paraId="6C6B7E73" w14:textId="77777777" w:rsidR="00E06561" w:rsidRPr="00E06561" w:rsidRDefault="00E06561" w:rsidP="00E06561">
            <w:pPr>
              <w:pStyle w:val="TableText"/>
              <w:spacing w:before="60" w:after="60" w:line="240" w:lineRule="auto"/>
            </w:pPr>
            <w:r w:rsidRPr="00E06561">
              <w:rPr>
                <w:color w:val="0000FF"/>
              </w:rPr>
              <w:t>Insert details</w:t>
            </w:r>
          </w:p>
        </w:tc>
      </w:tr>
    </w:tbl>
    <w:p w14:paraId="693EB888" w14:textId="4955E8AF" w:rsidR="00033152" w:rsidRPr="00033152" w:rsidRDefault="00033152" w:rsidP="0053202B">
      <w:pPr>
        <w:pStyle w:val="SP-Schedule111"/>
        <w:numPr>
          <w:ilvl w:val="0"/>
          <w:numId w:val="0"/>
        </w:numPr>
        <w:rPr>
          <w:b/>
          <w:bCs/>
          <w:color w:val="00B0F0"/>
        </w:rPr>
      </w:pPr>
      <w:r>
        <w:rPr>
          <w:b/>
          <w:bCs/>
          <w:color w:val="00B0F0"/>
        </w:rPr>
        <w:t>Hand Watering</w:t>
      </w:r>
    </w:p>
    <w:p w14:paraId="1A16464B" w14:textId="484E7609" w:rsidR="00146355" w:rsidRDefault="00E73D41" w:rsidP="00F40A89">
      <w:pPr>
        <w:pStyle w:val="SP-Schedule111"/>
      </w:pPr>
      <w:r>
        <w:t>(SOR Item 1.</w:t>
      </w:r>
      <w:r w:rsidR="00697FC8">
        <w:t>7</w:t>
      </w:r>
      <w:r>
        <w:t xml:space="preserve">.4) </w:t>
      </w:r>
      <w:r w:rsidR="00F40A89">
        <w:t>Hand water shrubs and plants under heat stress as directed by the CSIRO Facilities Contact.</w:t>
      </w:r>
    </w:p>
    <w:p w14:paraId="6E6736D5" w14:textId="77777777" w:rsidR="00146355" w:rsidRPr="00146355" w:rsidRDefault="00146355" w:rsidP="00146355">
      <w:pPr>
        <w:ind w:left="131" w:firstLine="720"/>
      </w:pPr>
      <w:r w:rsidRPr="00146355">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46355" w14:paraId="5126EBE9" w14:textId="77777777" w:rsidTr="00205921">
        <w:trPr>
          <w:trHeight w:val="510"/>
        </w:trPr>
        <w:tc>
          <w:tcPr>
            <w:tcW w:w="8170" w:type="dxa"/>
          </w:tcPr>
          <w:p w14:paraId="08AF88FC" w14:textId="77777777" w:rsidR="00146355" w:rsidRPr="00741907" w:rsidRDefault="00146355" w:rsidP="00205921">
            <w:pPr>
              <w:pStyle w:val="TableText"/>
              <w:spacing w:before="60" w:after="60" w:line="240" w:lineRule="auto"/>
              <w:rPr>
                <w:color w:val="0000FF"/>
              </w:rPr>
            </w:pPr>
            <w:r w:rsidRPr="00086001">
              <w:rPr>
                <w:color w:val="0000FF"/>
              </w:rPr>
              <w:t>Insert details</w:t>
            </w:r>
          </w:p>
        </w:tc>
      </w:tr>
    </w:tbl>
    <w:p w14:paraId="41DD4452" w14:textId="68A35A70" w:rsidR="00E00CC6" w:rsidRPr="00E00CC6" w:rsidRDefault="00E00CC6" w:rsidP="0053202B">
      <w:pPr>
        <w:pStyle w:val="SP-Schedule111"/>
        <w:numPr>
          <w:ilvl w:val="0"/>
          <w:numId w:val="0"/>
        </w:numPr>
        <w:rPr>
          <w:b/>
          <w:bCs/>
          <w:color w:val="00B0F0"/>
        </w:rPr>
      </w:pPr>
      <w:r>
        <w:rPr>
          <w:b/>
          <w:bCs/>
          <w:color w:val="00B0F0"/>
        </w:rPr>
        <w:t>Replanting</w:t>
      </w:r>
    </w:p>
    <w:p w14:paraId="35EBFEBD" w14:textId="473D5A51" w:rsidR="006865A3" w:rsidRDefault="00E73D41" w:rsidP="006865A3">
      <w:pPr>
        <w:pStyle w:val="SP-Schedule111"/>
      </w:pPr>
      <w:r>
        <w:t>(SOR Item 1.</w:t>
      </w:r>
      <w:r w:rsidR="00697FC8">
        <w:t>7</w:t>
      </w:r>
      <w:r>
        <w:t xml:space="preserve">.5) </w:t>
      </w:r>
      <w:r w:rsidR="009225CA">
        <w:t>A</w:t>
      </w:r>
      <w:r w:rsidR="006865A3">
        <w:t xml:space="preserve">d hoc replacement of plants removed from garden areas. </w:t>
      </w:r>
      <w:r w:rsidR="00390BB1">
        <w:t>Contractor</w:t>
      </w:r>
      <w:r w:rsidR="006865A3">
        <w:t xml:space="preserve"> shall consult and recommend the appropriate replacement before to replanting.</w:t>
      </w:r>
    </w:p>
    <w:p w14:paraId="2E598A5A" w14:textId="77777777" w:rsidR="00EC6E4F" w:rsidRPr="00EC6E4F" w:rsidRDefault="00EC6E4F" w:rsidP="00EC6E4F">
      <w:pPr>
        <w:ind w:left="131" w:firstLine="720"/>
      </w:pPr>
      <w:r w:rsidRPr="00EC6E4F">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EC6E4F" w14:paraId="4E199A4F" w14:textId="77777777" w:rsidTr="00205921">
        <w:trPr>
          <w:trHeight w:val="510"/>
        </w:trPr>
        <w:tc>
          <w:tcPr>
            <w:tcW w:w="8170" w:type="dxa"/>
          </w:tcPr>
          <w:p w14:paraId="3C1D60DC" w14:textId="77777777" w:rsidR="00EC6E4F" w:rsidRPr="00741907" w:rsidRDefault="00EC6E4F" w:rsidP="00205921">
            <w:pPr>
              <w:pStyle w:val="TableText"/>
              <w:spacing w:before="60" w:after="60" w:line="240" w:lineRule="auto"/>
              <w:rPr>
                <w:color w:val="0000FF"/>
              </w:rPr>
            </w:pPr>
            <w:r w:rsidRPr="00086001">
              <w:rPr>
                <w:color w:val="0000FF"/>
              </w:rPr>
              <w:t>Insert details</w:t>
            </w:r>
          </w:p>
        </w:tc>
      </w:tr>
    </w:tbl>
    <w:p w14:paraId="7791DEA5" w14:textId="502A0833" w:rsidR="00E00CC6" w:rsidRPr="00E00CC6" w:rsidRDefault="00E00CC6" w:rsidP="0053202B">
      <w:pPr>
        <w:pStyle w:val="SP-Schedule111"/>
        <w:numPr>
          <w:ilvl w:val="0"/>
          <w:numId w:val="0"/>
        </w:numPr>
        <w:rPr>
          <w:b/>
          <w:bCs/>
          <w:color w:val="00B0F0"/>
        </w:rPr>
      </w:pPr>
      <w:r>
        <w:rPr>
          <w:b/>
          <w:bCs/>
          <w:color w:val="00B0F0"/>
        </w:rPr>
        <w:t>Mulching</w:t>
      </w:r>
    </w:p>
    <w:p w14:paraId="73C5E78B" w14:textId="089FD5FF" w:rsidR="009065B7" w:rsidRDefault="00E73D41" w:rsidP="00697FC8">
      <w:pPr>
        <w:pStyle w:val="SP-Schedule111"/>
      </w:pPr>
      <w:r>
        <w:t>(SOR Item 1.</w:t>
      </w:r>
      <w:r w:rsidR="00697FC8">
        <w:t>7</w:t>
      </w:r>
      <w:r>
        <w:t xml:space="preserve">.6) </w:t>
      </w:r>
      <w:r w:rsidR="009065B7">
        <w:t xml:space="preserve">Inspect and assess garden beds. Supply and install hardwood mulch to garden bed surroundings. Spread mulch to approximately 75mm thick and raked area to even level or as otherwise directed by the Facilities Contact </w:t>
      </w:r>
    </w:p>
    <w:p w14:paraId="1A5CAD8C" w14:textId="77777777" w:rsidR="008C6C49" w:rsidRPr="008C6C49" w:rsidRDefault="008C6C49" w:rsidP="0030018A">
      <w:pPr>
        <w:ind w:left="131" w:firstLine="720"/>
      </w:pPr>
      <w:r w:rsidRPr="008C6C49">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8C6C49" w:rsidRPr="008C6C49" w14:paraId="26BDEA64" w14:textId="77777777" w:rsidTr="00205921">
        <w:trPr>
          <w:trHeight w:val="510"/>
        </w:trPr>
        <w:tc>
          <w:tcPr>
            <w:tcW w:w="8170" w:type="dxa"/>
          </w:tcPr>
          <w:p w14:paraId="707A8143" w14:textId="77777777" w:rsidR="008C6C49" w:rsidRPr="008C6C49" w:rsidRDefault="008C6C49" w:rsidP="008C6C49">
            <w:pPr>
              <w:pStyle w:val="TableText"/>
              <w:spacing w:before="60" w:after="60" w:line="240" w:lineRule="auto"/>
            </w:pPr>
            <w:r w:rsidRPr="008C6C49">
              <w:rPr>
                <w:color w:val="0000FF"/>
              </w:rPr>
              <w:t>Insert details</w:t>
            </w:r>
          </w:p>
        </w:tc>
      </w:tr>
    </w:tbl>
    <w:p w14:paraId="00507EEF" w14:textId="367250BC" w:rsidR="00E00CC6" w:rsidRPr="00E00CC6" w:rsidRDefault="0047047B" w:rsidP="0053202B">
      <w:pPr>
        <w:pStyle w:val="SP-Schedule111"/>
        <w:numPr>
          <w:ilvl w:val="0"/>
          <w:numId w:val="0"/>
        </w:numPr>
        <w:rPr>
          <w:b/>
          <w:bCs/>
          <w:color w:val="00B0F0"/>
        </w:rPr>
      </w:pPr>
      <w:r>
        <w:rPr>
          <w:b/>
          <w:bCs/>
          <w:color w:val="00B0F0"/>
        </w:rPr>
        <w:t>Tree Management</w:t>
      </w:r>
    </w:p>
    <w:p w14:paraId="164FCC84" w14:textId="2025ADCC" w:rsidR="0080771B" w:rsidRPr="0030018A" w:rsidRDefault="00E73D41" w:rsidP="0080771B">
      <w:pPr>
        <w:pStyle w:val="SP-Schedule111"/>
        <w:rPr>
          <w:b/>
          <w:bCs/>
          <w:color w:val="00B0F0"/>
        </w:rPr>
      </w:pPr>
      <w:r>
        <w:t>(SOR Item 1.</w:t>
      </w:r>
      <w:r w:rsidR="00697FC8">
        <w:t>7</w:t>
      </w:r>
      <w:r>
        <w:t xml:space="preserve">.7) </w:t>
      </w:r>
      <w:r w:rsidR="0080771B">
        <w:t>Trim branches and remove dead limbs, diseased /dead trees, highlighted in the tree survey report, as requested by the CSIRO Facilities Contact. Recycle all green waste and take offsite to a registered recycling facility, or as directed by CSIRO Facilities contact, mulch to be utilised on site</w:t>
      </w:r>
    </w:p>
    <w:p w14:paraId="70497626" w14:textId="77777777" w:rsidR="0030018A" w:rsidRPr="0030018A" w:rsidRDefault="0030018A" w:rsidP="0030018A">
      <w:pPr>
        <w:ind w:left="131" w:firstLine="720"/>
      </w:pPr>
      <w:r w:rsidRPr="0030018A">
        <w:lastRenderedPageBreak/>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01002EA4" w14:textId="77777777" w:rsidTr="00205921">
        <w:trPr>
          <w:trHeight w:val="510"/>
        </w:trPr>
        <w:tc>
          <w:tcPr>
            <w:tcW w:w="8170" w:type="dxa"/>
          </w:tcPr>
          <w:p w14:paraId="2357F935" w14:textId="77777777" w:rsidR="0030018A" w:rsidRPr="008C6C49" w:rsidRDefault="0030018A" w:rsidP="00205921">
            <w:pPr>
              <w:pStyle w:val="TableText"/>
              <w:spacing w:before="60" w:after="60" w:line="240" w:lineRule="auto"/>
            </w:pPr>
            <w:r w:rsidRPr="008C6C49">
              <w:rPr>
                <w:color w:val="0000FF"/>
              </w:rPr>
              <w:t>Insert details</w:t>
            </w:r>
          </w:p>
        </w:tc>
      </w:tr>
    </w:tbl>
    <w:p w14:paraId="4A248C13" w14:textId="602865A3" w:rsidR="00483A6A" w:rsidRPr="0030018A" w:rsidRDefault="008A72B9" w:rsidP="00483A6A">
      <w:pPr>
        <w:pStyle w:val="SP-Schedule111"/>
        <w:rPr>
          <w:b/>
          <w:bCs/>
          <w:color w:val="00B0F0"/>
        </w:rPr>
      </w:pPr>
      <w:r>
        <w:t>(SOR Item 1.</w:t>
      </w:r>
      <w:r w:rsidR="00697FC8">
        <w:t>7</w:t>
      </w:r>
      <w:r>
        <w:t xml:space="preserve">.8) </w:t>
      </w:r>
      <w:r w:rsidR="00483A6A">
        <w:t>Remove fallen tree branches as a result of sickness or adverse weather conditions. Branches shall be mulched and redistributed to the site garden beds if it is reasonably practicable.</w:t>
      </w:r>
    </w:p>
    <w:p w14:paraId="226143E7" w14:textId="77777777" w:rsidR="0030018A" w:rsidRPr="0030018A" w:rsidRDefault="0030018A" w:rsidP="0030018A">
      <w:pPr>
        <w:ind w:left="131" w:firstLine="720"/>
      </w:pPr>
      <w:r w:rsidRPr="0030018A">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4D40842E" w14:textId="77777777" w:rsidTr="00205921">
        <w:trPr>
          <w:trHeight w:val="510"/>
        </w:trPr>
        <w:tc>
          <w:tcPr>
            <w:tcW w:w="8170" w:type="dxa"/>
          </w:tcPr>
          <w:p w14:paraId="0876B669" w14:textId="77777777" w:rsidR="0030018A" w:rsidRPr="008C6C49" w:rsidRDefault="0030018A" w:rsidP="00205921">
            <w:pPr>
              <w:pStyle w:val="TableText"/>
              <w:spacing w:before="60" w:after="60" w:line="240" w:lineRule="auto"/>
            </w:pPr>
            <w:r w:rsidRPr="008C6C49">
              <w:rPr>
                <w:color w:val="0000FF"/>
              </w:rPr>
              <w:t>Insert details</w:t>
            </w:r>
          </w:p>
        </w:tc>
      </w:tr>
    </w:tbl>
    <w:p w14:paraId="771E98A1" w14:textId="6CCFA91D" w:rsidR="00483A6A" w:rsidRPr="0030018A" w:rsidRDefault="008A72B9" w:rsidP="00483A6A">
      <w:pPr>
        <w:pStyle w:val="SP-Schedule111"/>
        <w:rPr>
          <w:b/>
          <w:bCs/>
          <w:color w:val="00B0F0"/>
        </w:rPr>
      </w:pPr>
      <w:r>
        <w:t>(SOR Item 1.</w:t>
      </w:r>
      <w:r w:rsidR="00697FC8">
        <w:t>7</w:t>
      </w:r>
      <w:r>
        <w:t>.</w:t>
      </w:r>
      <w:r w:rsidR="00D35156">
        <w:t>9</w:t>
      </w:r>
      <w:r>
        <w:t xml:space="preserve">) </w:t>
      </w:r>
      <w:r w:rsidR="00483A6A">
        <w:t xml:space="preserve">Pest control – treat diseased trees identified in the survey report with approved pesticides as requested by the Facilities Contact </w:t>
      </w:r>
    </w:p>
    <w:p w14:paraId="616B1188" w14:textId="77777777" w:rsidR="0030018A" w:rsidRPr="0030018A" w:rsidRDefault="0030018A" w:rsidP="0030018A">
      <w:pPr>
        <w:ind w:left="131" w:firstLine="720"/>
      </w:pPr>
      <w:r w:rsidRPr="0030018A">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1F4E0A9E" w14:textId="77777777" w:rsidTr="00205921">
        <w:trPr>
          <w:trHeight w:val="510"/>
        </w:trPr>
        <w:tc>
          <w:tcPr>
            <w:tcW w:w="8170" w:type="dxa"/>
          </w:tcPr>
          <w:p w14:paraId="638C7AC0" w14:textId="77777777" w:rsidR="0030018A" w:rsidRPr="008C6C49" w:rsidRDefault="0030018A" w:rsidP="00205921">
            <w:pPr>
              <w:pStyle w:val="TableText"/>
              <w:spacing w:before="60" w:after="60" w:line="240" w:lineRule="auto"/>
            </w:pPr>
            <w:r w:rsidRPr="008C6C49">
              <w:rPr>
                <w:color w:val="0000FF"/>
              </w:rPr>
              <w:t>Insert details</w:t>
            </w:r>
          </w:p>
        </w:tc>
      </w:tr>
    </w:tbl>
    <w:p w14:paraId="53808E64" w14:textId="44900E77" w:rsidR="00D35156" w:rsidRPr="00E00CC6" w:rsidRDefault="00D35156" w:rsidP="0053202B">
      <w:pPr>
        <w:pStyle w:val="SP-Schedule111"/>
        <w:numPr>
          <w:ilvl w:val="0"/>
          <w:numId w:val="0"/>
        </w:numPr>
        <w:rPr>
          <w:b/>
          <w:bCs/>
          <w:color w:val="00B0F0"/>
        </w:rPr>
      </w:pPr>
      <w:r>
        <w:rPr>
          <w:b/>
          <w:bCs/>
          <w:color w:val="00B0F0"/>
        </w:rPr>
        <w:t>Site Preparedness (Fire) Audits</w:t>
      </w:r>
    </w:p>
    <w:p w14:paraId="2BFB64F6" w14:textId="7280D048" w:rsidR="005B6DEF" w:rsidRPr="0030018A" w:rsidRDefault="00D35156" w:rsidP="005B6DEF">
      <w:pPr>
        <w:pStyle w:val="SP-Schedule111"/>
        <w:rPr>
          <w:b/>
          <w:bCs/>
          <w:color w:val="00B0F0"/>
        </w:rPr>
      </w:pPr>
      <w:r>
        <w:t>(SOR Item 1.</w:t>
      </w:r>
      <w:r w:rsidR="00697FC8">
        <w:t>7</w:t>
      </w:r>
      <w:r>
        <w:t xml:space="preserve">.10) </w:t>
      </w:r>
      <w:r w:rsidR="005B6DEF">
        <w:t>Inspect site throughout and provide a written fire audit to the CSIRO Facilities Contact prior to the start of the summer fire season</w:t>
      </w:r>
    </w:p>
    <w:p w14:paraId="18611348" w14:textId="77777777" w:rsidR="0030018A" w:rsidRPr="0030018A" w:rsidRDefault="0030018A" w:rsidP="0030018A">
      <w:pPr>
        <w:ind w:left="131" w:firstLine="720"/>
      </w:pPr>
      <w:r w:rsidRPr="0030018A">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6EADA7AA" w14:textId="77777777" w:rsidTr="00205921">
        <w:trPr>
          <w:trHeight w:val="510"/>
        </w:trPr>
        <w:tc>
          <w:tcPr>
            <w:tcW w:w="8170" w:type="dxa"/>
          </w:tcPr>
          <w:p w14:paraId="5F2D79FC" w14:textId="77777777" w:rsidR="0030018A" w:rsidRPr="008C6C49" w:rsidRDefault="0030018A" w:rsidP="00205921">
            <w:pPr>
              <w:pStyle w:val="TableText"/>
              <w:spacing w:before="60" w:after="60" w:line="240" w:lineRule="auto"/>
            </w:pPr>
            <w:r w:rsidRPr="008C6C49">
              <w:rPr>
                <w:color w:val="0000FF"/>
              </w:rPr>
              <w:t>Insert details</w:t>
            </w:r>
          </w:p>
        </w:tc>
      </w:tr>
    </w:tbl>
    <w:p w14:paraId="665D0E5A" w14:textId="10ECD58B" w:rsidR="005B6DEF" w:rsidRPr="0030018A" w:rsidRDefault="00D35156" w:rsidP="005B6DEF">
      <w:pPr>
        <w:pStyle w:val="SP-Schedule111"/>
        <w:rPr>
          <w:b/>
          <w:bCs/>
          <w:color w:val="00B0F0"/>
        </w:rPr>
      </w:pPr>
      <w:r>
        <w:t>(SOR Item 1.</w:t>
      </w:r>
      <w:r w:rsidR="00697FC8">
        <w:t>7.</w:t>
      </w:r>
      <w:r>
        <w:t xml:space="preserve">11) </w:t>
      </w:r>
      <w:r w:rsidR="005B6DEF">
        <w:t xml:space="preserve">Rectify identified issues from Fire Report if requested by the CSIRO Facilities Contact </w:t>
      </w:r>
    </w:p>
    <w:p w14:paraId="4E354E93" w14:textId="77777777" w:rsidR="0030018A" w:rsidRPr="0030018A" w:rsidRDefault="0030018A" w:rsidP="0030018A">
      <w:pPr>
        <w:ind w:left="131" w:firstLine="720"/>
      </w:pPr>
      <w:r w:rsidRPr="0030018A">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1B2779B6" w14:textId="77777777" w:rsidTr="00205921">
        <w:trPr>
          <w:trHeight w:val="510"/>
        </w:trPr>
        <w:tc>
          <w:tcPr>
            <w:tcW w:w="8170" w:type="dxa"/>
          </w:tcPr>
          <w:p w14:paraId="6E144853" w14:textId="77777777" w:rsidR="0030018A" w:rsidRPr="008C6C49" w:rsidRDefault="0030018A" w:rsidP="00205921">
            <w:pPr>
              <w:pStyle w:val="TableText"/>
              <w:spacing w:before="60" w:after="60" w:line="240" w:lineRule="auto"/>
            </w:pPr>
            <w:r w:rsidRPr="008C6C49">
              <w:rPr>
                <w:color w:val="0000FF"/>
              </w:rPr>
              <w:t>Insert details</w:t>
            </w:r>
          </w:p>
        </w:tc>
      </w:tr>
    </w:tbl>
    <w:p w14:paraId="12752783" w14:textId="41A943ED" w:rsidR="00D35156" w:rsidRPr="00E00CC6" w:rsidRDefault="00C47DE7" w:rsidP="0053202B">
      <w:pPr>
        <w:pStyle w:val="SP-Schedule111"/>
        <w:numPr>
          <w:ilvl w:val="0"/>
          <w:numId w:val="0"/>
        </w:numPr>
        <w:rPr>
          <w:b/>
          <w:bCs/>
          <w:color w:val="00B0F0"/>
        </w:rPr>
      </w:pPr>
      <w:r>
        <w:rPr>
          <w:b/>
          <w:bCs/>
          <w:color w:val="00B0F0"/>
        </w:rPr>
        <w:t>Slashing</w:t>
      </w:r>
    </w:p>
    <w:p w14:paraId="1557D62B" w14:textId="52A41CAB" w:rsidR="00C864C3" w:rsidRPr="0030018A" w:rsidRDefault="00C47DE7" w:rsidP="00C864C3">
      <w:pPr>
        <w:pStyle w:val="SP-Schedule111"/>
        <w:rPr>
          <w:b/>
          <w:bCs/>
        </w:rPr>
      </w:pPr>
      <w:r>
        <w:t>(SOR Item 1.</w:t>
      </w:r>
      <w:r w:rsidR="00697FC8">
        <w:t>7</w:t>
      </w:r>
      <w:r>
        <w:t xml:space="preserve">.12) </w:t>
      </w:r>
      <w:r w:rsidR="00C864C3">
        <w:t xml:space="preserve">Undertake slashing to areas nominated by the CSIRO Facilities Contact to a height not greater than 150mm </w:t>
      </w:r>
    </w:p>
    <w:p w14:paraId="22658D27" w14:textId="77777777" w:rsidR="0030018A" w:rsidRPr="0030018A" w:rsidRDefault="0030018A" w:rsidP="0030018A">
      <w:pPr>
        <w:ind w:left="131" w:firstLine="720"/>
      </w:pPr>
      <w:r w:rsidRPr="0030018A">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0018A" w:rsidRPr="008C6C49" w14:paraId="5F4A6042" w14:textId="77777777" w:rsidTr="00205921">
        <w:trPr>
          <w:trHeight w:val="510"/>
        </w:trPr>
        <w:tc>
          <w:tcPr>
            <w:tcW w:w="8170" w:type="dxa"/>
          </w:tcPr>
          <w:p w14:paraId="2CE4C445" w14:textId="77777777" w:rsidR="0030018A" w:rsidRPr="008C6C49" w:rsidRDefault="0030018A" w:rsidP="00205921">
            <w:pPr>
              <w:pStyle w:val="TableText"/>
              <w:spacing w:before="60" w:after="60" w:line="240" w:lineRule="auto"/>
            </w:pPr>
            <w:r w:rsidRPr="008C6C49">
              <w:rPr>
                <w:color w:val="0000FF"/>
              </w:rPr>
              <w:t>Insert details</w:t>
            </w:r>
          </w:p>
        </w:tc>
      </w:tr>
    </w:tbl>
    <w:p w14:paraId="0F592BC0" w14:textId="35AC0641" w:rsidR="00253AAC" w:rsidRDefault="00253AAC" w:rsidP="005B0617">
      <w:pPr>
        <w:pStyle w:val="SP-Schedule11"/>
      </w:pPr>
      <w:r>
        <w:t>Equipment</w:t>
      </w:r>
    </w:p>
    <w:p w14:paraId="07A47657" w14:textId="3361D2CF" w:rsidR="00675D94" w:rsidRDefault="007763CB" w:rsidP="00675D94">
      <w:pPr>
        <w:pStyle w:val="SP-Schedule111"/>
      </w:pPr>
      <w:r>
        <w:t>(SOR Item 1.</w:t>
      </w:r>
      <w:r w:rsidR="00697FC8">
        <w:t>8</w:t>
      </w:r>
      <w:r>
        <w:t xml:space="preserve">.1) </w:t>
      </w:r>
      <w:r w:rsidR="00675D94" w:rsidRPr="001D2ED4">
        <w:t>The Contractor will maintain a methodology relating to equipment maintenance and replacement. Service records and maintenance schedules must be provided if requested by CSIRO.</w:t>
      </w:r>
    </w:p>
    <w:p w14:paraId="39F013BD" w14:textId="77777777" w:rsidR="003204E3" w:rsidRPr="003204E3" w:rsidRDefault="003204E3" w:rsidP="003204E3">
      <w:pPr>
        <w:ind w:left="131" w:firstLine="720"/>
      </w:pPr>
      <w:r w:rsidRPr="003204E3">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204E3" w14:paraId="7AEFB77E" w14:textId="77777777" w:rsidTr="00205921">
        <w:trPr>
          <w:trHeight w:val="510"/>
        </w:trPr>
        <w:tc>
          <w:tcPr>
            <w:tcW w:w="8170" w:type="dxa"/>
          </w:tcPr>
          <w:p w14:paraId="4A31FE25" w14:textId="77777777" w:rsidR="003204E3" w:rsidRPr="00741907" w:rsidRDefault="003204E3" w:rsidP="00205921">
            <w:pPr>
              <w:pStyle w:val="TableText"/>
              <w:spacing w:before="60" w:after="60" w:line="240" w:lineRule="auto"/>
              <w:rPr>
                <w:color w:val="0000FF"/>
              </w:rPr>
            </w:pPr>
            <w:r w:rsidRPr="00086001">
              <w:rPr>
                <w:color w:val="0000FF"/>
              </w:rPr>
              <w:t>Insert details</w:t>
            </w:r>
          </w:p>
        </w:tc>
      </w:tr>
    </w:tbl>
    <w:p w14:paraId="4B5C935D" w14:textId="7A04999F" w:rsidR="00675D94" w:rsidRDefault="007763CB" w:rsidP="00675D94">
      <w:pPr>
        <w:pStyle w:val="SP-Schedule111"/>
      </w:pPr>
      <w:r>
        <w:lastRenderedPageBreak/>
        <w:t>(SOR Item 1.</w:t>
      </w:r>
      <w:r w:rsidR="00697FC8">
        <w:t>8</w:t>
      </w:r>
      <w:r>
        <w:t xml:space="preserve">.2) </w:t>
      </w:r>
      <w:r w:rsidR="00675D94" w:rsidRPr="001D2ED4">
        <w:t xml:space="preserve">Equipment used on site must be suitable for the Services being performed and incorporate innovative sustainable solutions. It is CSIROs preference for contractors to use low-emission and electric equipment </w:t>
      </w:r>
    </w:p>
    <w:p w14:paraId="104C75AD" w14:textId="77777777" w:rsidR="003204E3" w:rsidRPr="003204E3" w:rsidRDefault="003204E3" w:rsidP="003204E3">
      <w:pPr>
        <w:ind w:left="131" w:firstLine="720"/>
      </w:pPr>
      <w:r w:rsidRPr="003204E3">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204E3" w14:paraId="3CA66632" w14:textId="77777777" w:rsidTr="00205921">
        <w:trPr>
          <w:trHeight w:val="510"/>
        </w:trPr>
        <w:tc>
          <w:tcPr>
            <w:tcW w:w="8170" w:type="dxa"/>
          </w:tcPr>
          <w:p w14:paraId="604B1D0D" w14:textId="77777777" w:rsidR="003204E3" w:rsidRPr="00741907" w:rsidRDefault="003204E3" w:rsidP="00205921">
            <w:pPr>
              <w:pStyle w:val="TableText"/>
              <w:spacing w:before="60" w:after="60" w:line="240" w:lineRule="auto"/>
              <w:rPr>
                <w:color w:val="0000FF"/>
              </w:rPr>
            </w:pPr>
            <w:r w:rsidRPr="00086001">
              <w:rPr>
                <w:color w:val="0000FF"/>
              </w:rPr>
              <w:t>Insert details</w:t>
            </w:r>
          </w:p>
        </w:tc>
      </w:tr>
    </w:tbl>
    <w:p w14:paraId="398E339F" w14:textId="75E3E9B3" w:rsidR="00675D94" w:rsidRPr="003204E3" w:rsidRDefault="007763CB" w:rsidP="003204E3">
      <w:pPr>
        <w:pStyle w:val="SP-Schedule111"/>
      </w:pPr>
      <w:r>
        <w:t>(SOR Item 1.</w:t>
      </w:r>
      <w:r w:rsidR="00697FC8">
        <w:t>8</w:t>
      </w:r>
      <w:r>
        <w:t xml:space="preserve">.3) </w:t>
      </w:r>
      <w:r w:rsidR="00675D94" w:rsidRPr="001D2ED4">
        <w:t>No equipment</w:t>
      </w:r>
      <w:r w:rsidR="00675D94">
        <w:t>, fuel or charging apparatuses</w:t>
      </w:r>
      <w:r w:rsidR="00675D94" w:rsidRPr="003204E3">
        <w:rPr>
          <w:color w:val="auto"/>
        </w:rPr>
        <w:t xml:space="preserve"> </w:t>
      </w:r>
      <w:r w:rsidR="00675D94">
        <w:t>are</w:t>
      </w:r>
      <w:r w:rsidR="00675D94" w:rsidRPr="003204E3">
        <w:rPr>
          <w:color w:val="auto"/>
        </w:rPr>
        <w:t xml:space="preserve"> to be stored on site.</w:t>
      </w:r>
    </w:p>
    <w:p w14:paraId="4B6D33B5" w14:textId="77777777" w:rsidR="003204E3" w:rsidRPr="003204E3" w:rsidRDefault="003204E3" w:rsidP="003204E3">
      <w:pPr>
        <w:ind w:left="131" w:firstLine="720"/>
      </w:pPr>
      <w:r w:rsidRPr="003204E3">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3204E3" w14:paraId="4C5C34E2" w14:textId="77777777" w:rsidTr="00205921">
        <w:trPr>
          <w:trHeight w:val="510"/>
        </w:trPr>
        <w:tc>
          <w:tcPr>
            <w:tcW w:w="8170" w:type="dxa"/>
          </w:tcPr>
          <w:p w14:paraId="376582EB" w14:textId="77777777" w:rsidR="003204E3" w:rsidRPr="00741907" w:rsidRDefault="003204E3" w:rsidP="00205921">
            <w:pPr>
              <w:pStyle w:val="TableText"/>
              <w:spacing w:before="60" w:after="60" w:line="240" w:lineRule="auto"/>
              <w:rPr>
                <w:color w:val="0000FF"/>
              </w:rPr>
            </w:pPr>
            <w:r w:rsidRPr="00086001">
              <w:rPr>
                <w:color w:val="0000FF"/>
              </w:rPr>
              <w:t>Insert details</w:t>
            </w:r>
          </w:p>
        </w:tc>
      </w:tr>
    </w:tbl>
    <w:p w14:paraId="0A0E0918" w14:textId="5EAEDE39" w:rsidR="005D6B76" w:rsidRDefault="00EE3977" w:rsidP="005B0617">
      <w:pPr>
        <w:pStyle w:val="SP-Schedule11"/>
      </w:pPr>
      <w:r>
        <w:t>Staffing and Personnel</w:t>
      </w:r>
    </w:p>
    <w:p w14:paraId="3D7DAAD6" w14:textId="3F43B35D" w:rsidR="00EE3977" w:rsidRPr="002B4DC7" w:rsidRDefault="007763CB" w:rsidP="00EE3977">
      <w:pPr>
        <w:pStyle w:val="SP-Schedule111"/>
      </w:pPr>
      <w:r>
        <w:t>(SOR Item 1.</w:t>
      </w:r>
      <w:r w:rsidR="00697FC8">
        <w:t>9</w:t>
      </w:r>
      <w:r>
        <w:t xml:space="preserve">.1) </w:t>
      </w:r>
      <w:r w:rsidR="00EE3977" w:rsidRPr="002B4DC7">
        <w:t>All contractor personnel and subcontractors must successfully complete the below requirements:</w:t>
      </w:r>
    </w:p>
    <w:p w14:paraId="190FBAEC" w14:textId="77777777" w:rsidR="00EE3977" w:rsidRPr="002B4DC7" w:rsidRDefault="00EE3977" w:rsidP="00EE3977">
      <w:pPr>
        <w:pStyle w:val="SP-Schedulea"/>
      </w:pPr>
      <w:r w:rsidRPr="002B4DC7">
        <w:t>CSIRO Induction requirements</w:t>
      </w:r>
    </w:p>
    <w:p w14:paraId="0B82A7C9" w14:textId="77777777" w:rsidR="00EE3977" w:rsidRPr="002B4DC7" w:rsidRDefault="00EE3977" w:rsidP="00EE3977">
      <w:pPr>
        <w:pStyle w:val="SP-Schedulea"/>
      </w:pPr>
      <w:r w:rsidRPr="002B4DC7">
        <w:t>Approved List of Personnel and Subcontractors including ABN’s and emails</w:t>
      </w:r>
    </w:p>
    <w:p w14:paraId="2E6B7867" w14:textId="77777777" w:rsidR="00EE3977" w:rsidRPr="002B4DC7" w:rsidRDefault="00EE3977" w:rsidP="00EE3977">
      <w:pPr>
        <w:pStyle w:val="SP-Schedulea"/>
      </w:pPr>
      <w:r w:rsidRPr="002B4DC7">
        <w:t>Attendance Register</w:t>
      </w:r>
    </w:p>
    <w:p w14:paraId="6BF6CB9A" w14:textId="77777777" w:rsidR="00EE3977" w:rsidRPr="002B4DC7" w:rsidRDefault="00EE3977" w:rsidP="00EE3977">
      <w:pPr>
        <w:pStyle w:val="SP-Schedulea"/>
      </w:pPr>
      <w:r>
        <w:t>Notify CSIRO of the r</w:t>
      </w:r>
      <w:r w:rsidRPr="002B4DC7">
        <w:t>emoval of Contractor’s Employees</w:t>
      </w:r>
    </w:p>
    <w:p w14:paraId="75EDB805" w14:textId="77777777" w:rsidR="00EE3977" w:rsidRDefault="00EE3977" w:rsidP="00EE3977">
      <w:pPr>
        <w:pStyle w:val="SP-Schedulea"/>
      </w:pPr>
      <w:r w:rsidRPr="002B4DC7">
        <w:t>Management of authorised Personnel</w:t>
      </w:r>
    </w:p>
    <w:p w14:paraId="55765456" w14:textId="77777777" w:rsidR="00D05FF6" w:rsidRPr="00D05FF6" w:rsidRDefault="00D05FF6" w:rsidP="00D05FF6">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6621A2C9" w14:textId="77777777" w:rsidTr="00205921">
        <w:trPr>
          <w:trHeight w:val="510"/>
        </w:trPr>
        <w:tc>
          <w:tcPr>
            <w:tcW w:w="8170" w:type="dxa"/>
          </w:tcPr>
          <w:p w14:paraId="378E38B1"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3BB9995E" w14:textId="30AFFCA1" w:rsidR="00EE3977" w:rsidRDefault="001F754C" w:rsidP="00EE3977">
      <w:pPr>
        <w:pStyle w:val="SP-Schedule111"/>
      </w:pPr>
      <w:r>
        <w:t>(SOR Item 1.</w:t>
      </w:r>
      <w:r w:rsidR="00697FC8">
        <w:t>9</w:t>
      </w:r>
      <w:r>
        <w:t xml:space="preserve">.2) </w:t>
      </w:r>
      <w:r w:rsidR="00EE3977" w:rsidRPr="002B4DC7">
        <w:t>CSIRO requires consistency in the Contractor’s Personnel undertaking works onsite, high turnover of Personnel leads to Service disruption, increases risk and presents an administrative burden and therefore cost to CSIRO. CSIRO requires that the Contractor has in place an effective approach and program to both attract and retain qualified and experience personnel, and further has an effective plan for personnel contingency at all levels.</w:t>
      </w:r>
    </w:p>
    <w:p w14:paraId="39B43BB9" w14:textId="77777777" w:rsidR="00D05FF6" w:rsidRPr="00D05FF6" w:rsidRDefault="00D05FF6" w:rsidP="00D05FF6">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5F11962A" w14:textId="77777777" w:rsidTr="00205921">
        <w:trPr>
          <w:trHeight w:val="510"/>
        </w:trPr>
        <w:tc>
          <w:tcPr>
            <w:tcW w:w="8170" w:type="dxa"/>
          </w:tcPr>
          <w:p w14:paraId="5263F096"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5A3D873C" w14:textId="26D67EFF" w:rsidR="00EE3977" w:rsidRDefault="001F754C" w:rsidP="00EE3977">
      <w:pPr>
        <w:pStyle w:val="SP-Schedule111"/>
      </w:pPr>
      <w:r>
        <w:t>(SOR Item 1.</w:t>
      </w:r>
      <w:r w:rsidR="00697FC8">
        <w:t>9</w:t>
      </w:r>
      <w:r>
        <w:t xml:space="preserve">.3) </w:t>
      </w:r>
      <w:r w:rsidR="00EE3977" w:rsidRPr="002B4DC7">
        <w:t xml:space="preserve">The Contractor shall ensure they have appropriately qualified and experienced personnel to undertake horticultural and garden maintenance. Proof of qualifications and experience must be provided if requested by CSIRO. The Contractor must provide a detailed description of their qualifications and/or experience in horticultural and garden maintenance.  </w:t>
      </w:r>
    </w:p>
    <w:p w14:paraId="4CB60ED2" w14:textId="77777777" w:rsidR="00D05FF6" w:rsidRPr="00D05FF6" w:rsidRDefault="00D05FF6" w:rsidP="00D05FF6">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266A4B76" w14:textId="77777777" w:rsidTr="00205921">
        <w:trPr>
          <w:trHeight w:val="510"/>
        </w:trPr>
        <w:tc>
          <w:tcPr>
            <w:tcW w:w="8170" w:type="dxa"/>
          </w:tcPr>
          <w:p w14:paraId="7F637AC8"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0579EBB5" w14:textId="3B487A76" w:rsidR="00EE3977" w:rsidRDefault="00D03E9D" w:rsidP="00EE3977">
      <w:pPr>
        <w:pStyle w:val="SP-Schedule111"/>
      </w:pPr>
      <w:r>
        <w:t>(SOR Item 1.</w:t>
      </w:r>
      <w:r w:rsidR="00697FC8">
        <w:t>9</w:t>
      </w:r>
      <w:r>
        <w:t xml:space="preserve">.4) </w:t>
      </w:r>
      <w:r w:rsidR="00EE3977" w:rsidRPr="002B4DC7">
        <w:t>For qualifications, Contractor should identify all qualification achieved and the institution/s where each was completed. Proof of qualifications and experience must be available if requested by CSIRO</w:t>
      </w:r>
    </w:p>
    <w:p w14:paraId="0BB11BE9"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1FACBCFF" w14:textId="77777777" w:rsidTr="00205921">
        <w:trPr>
          <w:trHeight w:val="510"/>
        </w:trPr>
        <w:tc>
          <w:tcPr>
            <w:tcW w:w="8170" w:type="dxa"/>
          </w:tcPr>
          <w:p w14:paraId="2488658E" w14:textId="77777777" w:rsidR="00D05FF6" w:rsidRPr="00741907" w:rsidRDefault="00D05FF6" w:rsidP="00205921">
            <w:pPr>
              <w:pStyle w:val="TableText"/>
              <w:spacing w:before="60" w:after="60" w:line="240" w:lineRule="auto"/>
              <w:rPr>
                <w:color w:val="0000FF"/>
              </w:rPr>
            </w:pPr>
            <w:r w:rsidRPr="00086001">
              <w:rPr>
                <w:color w:val="0000FF"/>
              </w:rPr>
              <w:lastRenderedPageBreak/>
              <w:t>Insert details</w:t>
            </w:r>
          </w:p>
        </w:tc>
      </w:tr>
    </w:tbl>
    <w:p w14:paraId="3154293D" w14:textId="61D21AD6" w:rsidR="00EE3977" w:rsidRDefault="00D03E9D" w:rsidP="00EE3977">
      <w:pPr>
        <w:pStyle w:val="SP-Schedule111"/>
      </w:pPr>
      <w:r>
        <w:t>(SOR Item 1.</w:t>
      </w:r>
      <w:r w:rsidR="00697FC8">
        <w:t>9</w:t>
      </w:r>
      <w:r>
        <w:t xml:space="preserve">.5) </w:t>
      </w:r>
      <w:r w:rsidR="00EE3977" w:rsidRPr="002B4DC7">
        <w:t>All personnel working on Site must have a current police check which is obtained every 12 months. Reportable outcomes must be disclosed to CSIRO for review and decision with regard to suitability to work on Site. CSIRO retains the right to decline access to Site for personnel it deems as not suitable to perform Services on Site.</w:t>
      </w:r>
    </w:p>
    <w:p w14:paraId="4B245BE6"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3EB64139" w14:textId="77777777" w:rsidTr="00205921">
        <w:trPr>
          <w:trHeight w:val="510"/>
        </w:trPr>
        <w:tc>
          <w:tcPr>
            <w:tcW w:w="8170" w:type="dxa"/>
          </w:tcPr>
          <w:p w14:paraId="4CE66B7C"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04BEE2A1" w14:textId="2699C7BF" w:rsidR="00EE3977" w:rsidRDefault="00D03E9D" w:rsidP="00EE3977">
      <w:pPr>
        <w:pStyle w:val="SP-Schedule111"/>
      </w:pPr>
      <w:r>
        <w:t>(SOR Item 1.</w:t>
      </w:r>
      <w:r w:rsidR="00697FC8">
        <w:t>9</w:t>
      </w:r>
      <w:r>
        <w:t xml:space="preserve">.6) </w:t>
      </w:r>
      <w:r w:rsidR="00EE3977" w:rsidRPr="002B4DC7">
        <w:t>All personnel working on site will be required to wear a uniform which readily identifies them while they are on site. The Contractor company name or logo is to be displayed on the uniform.</w:t>
      </w:r>
    </w:p>
    <w:p w14:paraId="2D3E838A"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5922148B" w14:textId="77777777" w:rsidTr="00205921">
        <w:trPr>
          <w:trHeight w:val="510"/>
        </w:trPr>
        <w:tc>
          <w:tcPr>
            <w:tcW w:w="8170" w:type="dxa"/>
          </w:tcPr>
          <w:p w14:paraId="524917C7"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2A08E952" w14:textId="0E2178A5" w:rsidR="00EE3977" w:rsidRDefault="00D03E9D" w:rsidP="00EE3977">
      <w:pPr>
        <w:pStyle w:val="SP-Schedule111"/>
      </w:pPr>
      <w:r>
        <w:t>(SOR Item 1.</w:t>
      </w:r>
      <w:r w:rsidR="00697FC8">
        <w:t>9</w:t>
      </w:r>
      <w:r>
        <w:t xml:space="preserve">.7) </w:t>
      </w:r>
      <w:r w:rsidR="00EE3977" w:rsidRPr="002B4DC7">
        <w:t>The Contractor will maintain an effective service redundancy/contingency plan including their ability to manage staff absences, both planned and unforeseen (e.g. holidays and sick leave).</w:t>
      </w:r>
    </w:p>
    <w:p w14:paraId="0B46862A"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28F0AFE2" w14:textId="77777777" w:rsidTr="00205921">
        <w:trPr>
          <w:trHeight w:val="510"/>
        </w:trPr>
        <w:tc>
          <w:tcPr>
            <w:tcW w:w="8170" w:type="dxa"/>
          </w:tcPr>
          <w:p w14:paraId="2B95B294"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32EBB66C" w14:textId="4BFB9B98" w:rsidR="00EE3977" w:rsidRDefault="00D03E9D" w:rsidP="00EE3977">
      <w:pPr>
        <w:pStyle w:val="SP-Schedule111"/>
      </w:pPr>
      <w:r>
        <w:t>(SOR Item 1.</w:t>
      </w:r>
      <w:r w:rsidR="00697FC8">
        <w:t>9</w:t>
      </w:r>
      <w:r>
        <w:t xml:space="preserve">.8) </w:t>
      </w:r>
      <w:r w:rsidR="00EE3977" w:rsidRPr="002B4DC7">
        <w:t xml:space="preserve">The Contractor is to avoid use of labour hire staff as a default part of their Contingency plan. Casual and labour hire staff are not exempt from personnel requirements in this Contract such as, but not limited to, experience, qualifications, inductions and police checks. </w:t>
      </w:r>
    </w:p>
    <w:p w14:paraId="3F7A1846"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48FFEA82" w14:textId="77777777" w:rsidTr="00205921">
        <w:trPr>
          <w:trHeight w:val="510"/>
        </w:trPr>
        <w:tc>
          <w:tcPr>
            <w:tcW w:w="8170" w:type="dxa"/>
          </w:tcPr>
          <w:p w14:paraId="4A01FAD0"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17C21997" w14:textId="7889BFE5" w:rsidR="00EE3977" w:rsidRDefault="0024527E" w:rsidP="00EE3977">
      <w:pPr>
        <w:pStyle w:val="SP-Schedule111"/>
      </w:pPr>
      <w:r>
        <w:t>(SOR Item 1.</w:t>
      </w:r>
      <w:r w:rsidR="00697FC8">
        <w:t>9</w:t>
      </w:r>
      <w:r>
        <w:t xml:space="preserve">.9) </w:t>
      </w:r>
      <w:r w:rsidR="00EE3977" w:rsidRPr="002B4DC7">
        <w:t xml:space="preserve">The Contractor is to maintain and report on a Staff turnover/retention and Contingency management KPIs on an annual basis which will form part of CSIRO’s annual performance review of the Contract.  </w:t>
      </w:r>
    </w:p>
    <w:p w14:paraId="718C1DAC"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72F07CFF" w14:textId="77777777" w:rsidTr="00205921">
        <w:trPr>
          <w:trHeight w:val="510"/>
        </w:trPr>
        <w:tc>
          <w:tcPr>
            <w:tcW w:w="8170" w:type="dxa"/>
          </w:tcPr>
          <w:p w14:paraId="275B419A"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0C5C6CDB" w14:textId="7786C42C" w:rsidR="00EE3977" w:rsidRDefault="0024527E" w:rsidP="00EE3977">
      <w:pPr>
        <w:pStyle w:val="SP-Schedule111"/>
      </w:pPr>
      <w:r>
        <w:t>(SOR Item 1.</w:t>
      </w:r>
      <w:r w:rsidR="00697FC8">
        <w:t>9</w:t>
      </w:r>
      <w:r>
        <w:t xml:space="preserve">.10) </w:t>
      </w:r>
      <w:r w:rsidR="00EE3977" w:rsidRPr="002B4DC7">
        <w:t>CSIRO would welcome apprentices as part of the proposed and ongoing on-Site team. The Contractor shall maintain a ratio of experienced and fully qualified staff to apprentices of no less than 2:1 to ensure an adequate supervision and training environment for apprentices and to reduce risk of incidents and incomplete services</w:t>
      </w:r>
    </w:p>
    <w:p w14:paraId="06BD5AC0" w14:textId="77777777" w:rsidR="00D05FF6" w:rsidRPr="00D05FF6" w:rsidRDefault="00D05FF6" w:rsidP="007C1CE4">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5BF5505B" w14:textId="77777777" w:rsidTr="00205921">
        <w:trPr>
          <w:trHeight w:val="510"/>
        </w:trPr>
        <w:tc>
          <w:tcPr>
            <w:tcW w:w="8170" w:type="dxa"/>
          </w:tcPr>
          <w:p w14:paraId="294F22C3"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7C69CD84" w14:textId="123445AB" w:rsidR="00EE3977" w:rsidRDefault="00EE3977" w:rsidP="005B0617">
      <w:pPr>
        <w:pStyle w:val="SP-Schedule11"/>
      </w:pPr>
      <w:r>
        <w:lastRenderedPageBreak/>
        <w:t>Keys and Access Cards</w:t>
      </w:r>
    </w:p>
    <w:p w14:paraId="597CBBB1" w14:textId="79A7A413" w:rsidR="00591BDB" w:rsidRDefault="0087168E" w:rsidP="00591BDB">
      <w:pPr>
        <w:pStyle w:val="SP-Schedule111"/>
      </w:pPr>
      <w:r>
        <w:t>(SOR Item 1.</w:t>
      </w:r>
      <w:r w:rsidR="00697FC8">
        <w:t>10</w:t>
      </w:r>
      <w:r>
        <w:t xml:space="preserve">.1) </w:t>
      </w:r>
      <w:r w:rsidR="00591BDB" w:rsidRPr="008901EA">
        <w:t>Any access cards or keys issued by CSIRO to the Contractor’s Personnel, the Contractor is required to be responsible for them; and maintain a register of all access card and keys issued, showing to whom and when they were issued, together with the receiving Personnel’s signature confirming receipt.</w:t>
      </w:r>
    </w:p>
    <w:p w14:paraId="6C8E8390" w14:textId="77777777" w:rsidR="00D05FF6" w:rsidRPr="00D05FF6" w:rsidRDefault="00D05FF6" w:rsidP="0087168E">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14:paraId="481BFA83" w14:textId="77777777" w:rsidTr="00205921">
        <w:trPr>
          <w:trHeight w:val="510"/>
        </w:trPr>
        <w:tc>
          <w:tcPr>
            <w:tcW w:w="8170" w:type="dxa"/>
          </w:tcPr>
          <w:p w14:paraId="325A2A78" w14:textId="77777777" w:rsidR="00D05FF6" w:rsidRPr="00741907" w:rsidRDefault="00D05FF6" w:rsidP="00205921">
            <w:pPr>
              <w:pStyle w:val="TableText"/>
              <w:spacing w:before="60" w:after="60" w:line="240" w:lineRule="auto"/>
              <w:rPr>
                <w:color w:val="0000FF"/>
              </w:rPr>
            </w:pPr>
            <w:r w:rsidRPr="00086001">
              <w:rPr>
                <w:color w:val="0000FF"/>
              </w:rPr>
              <w:t>Insert details</w:t>
            </w:r>
          </w:p>
        </w:tc>
      </w:tr>
    </w:tbl>
    <w:p w14:paraId="213955BC" w14:textId="243927B9" w:rsidR="00591BDB" w:rsidRDefault="0087168E" w:rsidP="00591BDB">
      <w:pPr>
        <w:pStyle w:val="SP-Schedule111"/>
      </w:pPr>
      <w:r>
        <w:t>(SOR Item 1.</w:t>
      </w:r>
      <w:r w:rsidR="00697FC8">
        <w:t>10</w:t>
      </w:r>
      <w:r>
        <w:t xml:space="preserve">.2) </w:t>
      </w:r>
      <w:r w:rsidR="00591BDB" w:rsidRPr="008901EA">
        <w:t>Any access cards</w:t>
      </w:r>
      <w:r w:rsidR="00591BDB">
        <w:t xml:space="preserve"> or keys</w:t>
      </w:r>
      <w:r w:rsidR="00591BDB" w:rsidRPr="006576C2">
        <w:t xml:space="preserve"> issued to </w:t>
      </w:r>
      <w:r w:rsidR="00591BDB">
        <w:t>grounds maintenance</w:t>
      </w:r>
      <w:r w:rsidR="00591BDB" w:rsidRPr="006576C2">
        <w:t xml:space="preserve"> Personnel must not be transferred to another person.</w:t>
      </w:r>
    </w:p>
    <w:p w14:paraId="6350F412" w14:textId="77777777" w:rsidR="00D05FF6" w:rsidRPr="00D05FF6" w:rsidRDefault="00D05FF6" w:rsidP="00C261FB">
      <w:pPr>
        <w:ind w:left="131" w:firstLine="720"/>
      </w:pPr>
      <w:r w:rsidRPr="00D05FF6">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D05FF6" w:rsidRPr="00D05FF6" w14:paraId="099E8684" w14:textId="77777777" w:rsidTr="00205921">
        <w:trPr>
          <w:trHeight w:val="510"/>
        </w:trPr>
        <w:tc>
          <w:tcPr>
            <w:tcW w:w="8170" w:type="dxa"/>
          </w:tcPr>
          <w:p w14:paraId="33B032ED" w14:textId="77777777" w:rsidR="00D05FF6" w:rsidRPr="00D05FF6" w:rsidRDefault="00D05FF6" w:rsidP="00C261FB">
            <w:pPr>
              <w:pStyle w:val="TableText"/>
              <w:spacing w:before="60" w:after="60" w:line="240" w:lineRule="auto"/>
            </w:pPr>
            <w:r w:rsidRPr="00C261FB">
              <w:rPr>
                <w:color w:val="0000FF"/>
              </w:rPr>
              <w:t>Insert details</w:t>
            </w:r>
          </w:p>
        </w:tc>
      </w:tr>
    </w:tbl>
    <w:p w14:paraId="0D5041BB" w14:textId="5C3A6185" w:rsidR="00EE3977" w:rsidRDefault="00A60FE4" w:rsidP="005B0617">
      <w:pPr>
        <w:pStyle w:val="SP-Schedule11"/>
      </w:pPr>
      <w:r>
        <w:t>Prevention of Disturbance</w:t>
      </w:r>
    </w:p>
    <w:p w14:paraId="783C6104" w14:textId="0D4ACE63" w:rsidR="00443F4D" w:rsidRDefault="00AB11F8" w:rsidP="00443F4D">
      <w:pPr>
        <w:pStyle w:val="SP-Schedule111"/>
      </w:pPr>
      <w:r>
        <w:t>(SOR Item 1.</w:t>
      </w:r>
      <w:r w:rsidR="00697FC8">
        <w:t>11</w:t>
      </w:r>
      <w:r>
        <w:t xml:space="preserve">.1) </w:t>
      </w:r>
      <w:r w:rsidR="00443F4D" w:rsidRPr="00443F4D">
        <w:t xml:space="preserve">When working near staff or near occupied parts or areas of the site or buildings, the Contractor is required to perform the services in a manner that does not disturb or adversely affect the occupants or their use of those parts or areas. </w:t>
      </w:r>
    </w:p>
    <w:p w14:paraId="4E456398" w14:textId="77777777" w:rsidR="00C261FB" w:rsidRPr="00C261FB" w:rsidRDefault="00C261FB" w:rsidP="00C261FB">
      <w:pPr>
        <w:ind w:left="131" w:firstLine="720"/>
      </w:pPr>
      <w:r w:rsidRPr="00C261FB">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261FB" w:rsidRPr="00D05FF6" w14:paraId="4B16B907" w14:textId="77777777" w:rsidTr="00205921">
        <w:trPr>
          <w:trHeight w:val="510"/>
        </w:trPr>
        <w:tc>
          <w:tcPr>
            <w:tcW w:w="8170" w:type="dxa"/>
          </w:tcPr>
          <w:p w14:paraId="570A8ED7" w14:textId="77777777" w:rsidR="00C261FB" w:rsidRPr="00D05FF6" w:rsidRDefault="00C261FB" w:rsidP="00205921">
            <w:pPr>
              <w:pStyle w:val="TableText"/>
              <w:spacing w:before="60" w:after="60" w:line="240" w:lineRule="auto"/>
            </w:pPr>
            <w:r w:rsidRPr="00C261FB">
              <w:rPr>
                <w:color w:val="0000FF"/>
              </w:rPr>
              <w:t>Insert details</w:t>
            </w:r>
          </w:p>
        </w:tc>
      </w:tr>
    </w:tbl>
    <w:p w14:paraId="606BF7D7" w14:textId="04333673" w:rsidR="00A60FE4" w:rsidRDefault="00AB11F8" w:rsidP="00443F4D">
      <w:pPr>
        <w:pStyle w:val="SP-Schedule111"/>
      </w:pPr>
      <w:r>
        <w:t>(SOR Item 1.</w:t>
      </w:r>
      <w:r w:rsidR="00697FC8">
        <w:t>11</w:t>
      </w:r>
      <w:r>
        <w:t xml:space="preserve">.2) </w:t>
      </w:r>
      <w:r w:rsidR="00443F4D" w:rsidRPr="00443F4D">
        <w:t xml:space="preserve">If works are being conducted that may create a disturbance, it is the </w:t>
      </w:r>
      <w:r w:rsidR="00443F4D">
        <w:t>requirement</w:t>
      </w:r>
      <w:r w:rsidR="00443F4D" w:rsidRPr="00443F4D">
        <w:t xml:space="preserve"> of the contractor and their personal to notify CSIRO facility manager in advance</w:t>
      </w:r>
      <w:r w:rsidR="00C261FB">
        <w:t>.</w:t>
      </w:r>
      <w:r w:rsidR="00443F4D" w:rsidRPr="00443F4D">
        <w:t xml:space="preserve">  </w:t>
      </w:r>
    </w:p>
    <w:p w14:paraId="1AA58A58" w14:textId="77777777" w:rsidR="00C261FB" w:rsidRPr="00C261FB" w:rsidRDefault="00C261FB" w:rsidP="00C261FB">
      <w:pPr>
        <w:ind w:left="131" w:firstLine="720"/>
      </w:pPr>
      <w:r w:rsidRPr="00C261FB">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261FB" w:rsidRPr="00D05FF6" w14:paraId="64C4F011" w14:textId="77777777" w:rsidTr="00205921">
        <w:trPr>
          <w:trHeight w:val="510"/>
        </w:trPr>
        <w:tc>
          <w:tcPr>
            <w:tcW w:w="8170" w:type="dxa"/>
          </w:tcPr>
          <w:p w14:paraId="5BB90A17" w14:textId="77777777" w:rsidR="00C261FB" w:rsidRPr="00D05FF6" w:rsidRDefault="00C261FB" w:rsidP="00205921">
            <w:pPr>
              <w:pStyle w:val="TableText"/>
              <w:spacing w:before="60" w:after="60" w:line="240" w:lineRule="auto"/>
            </w:pPr>
            <w:r w:rsidRPr="00C261FB">
              <w:rPr>
                <w:color w:val="0000FF"/>
              </w:rPr>
              <w:t>Insert details</w:t>
            </w:r>
          </w:p>
        </w:tc>
      </w:tr>
    </w:tbl>
    <w:p w14:paraId="2D91D23F" w14:textId="4DEB8690" w:rsidR="00253AAC" w:rsidRDefault="009A2915" w:rsidP="005B0617">
      <w:pPr>
        <w:pStyle w:val="SP-Schedule11"/>
      </w:pPr>
      <w:r>
        <w:t>Standards and Certifications</w:t>
      </w:r>
    </w:p>
    <w:p w14:paraId="061FF8A6" w14:textId="77777777" w:rsidR="00F80B7A" w:rsidRDefault="00AB11F8" w:rsidP="00F80B7A">
      <w:pPr>
        <w:pStyle w:val="SP-Schedule111"/>
      </w:pPr>
      <w:r>
        <w:t>(SOR Item 1.</w:t>
      </w:r>
      <w:r w:rsidR="00697FC8">
        <w:t>12</w:t>
      </w:r>
      <w:r>
        <w:t xml:space="preserve">.1) </w:t>
      </w:r>
      <w:r w:rsidR="00F80B7A">
        <w:t>The Contractor will be required to comply with all relevant Australian legislation and standards applicable to the equipment and services which may include, but not be limited to:</w:t>
      </w:r>
    </w:p>
    <w:p w14:paraId="1392A471" w14:textId="77777777" w:rsidR="00F80B7A" w:rsidRDefault="00F80B7A" w:rsidP="00F80B7A">
      <w:pPr>
        <w:pStyle w:val="SP-Schedulea"/>
      </w:pPr>
      <w:r>
        <w:t>Australian Electrical Standards</w:t>
      </w:r>
    </w:p>
    <w:p w14:paraId="7BBB3600" w14:textId="77777777" w:rsidR="00F80B7A" w:rsidRDefault="00F80B7A" w:rsidP="00F80B7A">
      <w:pPr>
        <w:pStyle w:val="SP-Schedulea"/>
      </w:pPr>
      <w:r>
        <w:t>Work Health and Safety (WHS) / OHS Act Compliance</w:t>
      </w:r>
    </w:p>
    <w:p w14:paraId="58138B9E" w14:textId="77777777" w:rsidR="00F80B7A" w:rsidRDefault="00F80B7A" w:rsidP="00F80B7A">
      <w:pPr>
        <w:pStyle w:val="SP-Schedulea"/>
      </w:pPr>
      <w:r>
        <w:t>Safe Work Method Statements (SWMS)</w:t>
      </w:r>
    </w:p>
    <w:p w14:paraId="00E022B7" w14:textId="77777777" w:rsidR="00F80B7A" w:rsidRDefault="00F80B7A" w:rsidP="00F80B7A">
      <w:pPr>
        <w:pStyle w:val="SP-Schedulea"/>
      </w:pPr>
      <w:r>
        <w:t>AS/NZS ISO 45001 (Occupational Health &amp; Safety Management)</w:t>
      </w:r>
    </w:p>
    <w:p w14:paraId="31A072B0" w14:textId="77777777" w:rsidR="00F80B7A" w:rsidRDefault="00F80B7A" w:rsidP="00F80B7A">
      <w:pPr>
        <w:pStyle w:val="SP-Schedulea"/>
      </w:pPr>
      <w:r>
        <w:t>Height Safety Standards (AS/NZS 1891)</w:t>
      </w:r>
    </w:p>
    <w:p w14:paraId="735CAA38" w14:textId="77777777" w:rsidR="00F80B7A" w:rsidRDefault="00F80B7A" w:rsidP="00F80B7A">
      <w:pPr>
        <w:pStyle w:val="SP-Schedulea"/>
      </w:pPr>
      <w:r>
        <w:t>Public Safety &amp; Traffic Management (AS 1742.3)</w:t>
      </w:r>
    </w:p>
    <w:p w14:paraId="44FB1B58" w14:textId="77777777" w:rsidR="00F80B7A" w:rsidRDefault="00F80B7A" w:rsidP="00F80B7A">
      <w:pPr>
        <w:pStyle w:val="SP-Schedulea"/>
      </w:pPr>
      <w:r>
        <w:t>Chemical Application &amp; Biosecurity Regulations</w:t>
      </w:r>
    </w:p>
    <w:p w14:paraId="2343AD96" w14:textId="61906180" w:rsidR="002E2A37" w:rsidRDefault="00F80B7A" w:rsidP="00280595">
      <w:pPr>
        <w:pStyle w:val="SP-Schedulea"/>
      </w:pPr>
      <w:r>
        <w:t>AS 4373 (Pruning of Amenity Trees)</w:t>
      </w:r>
    </w:p>
    <w:p w14:paraId="0305C82B" w14:textId="77777777" w:rsidR="00C261FB" w:rsidRPr="00C261FB" w:rsidRDefault="00C261FB" w:rsidP="00C261FB">
      <w:pPr>
        <w:ind w:left="131" w:firstLine="720"/>
      </w:pPr>
      <w:r w:rsidRPr="00C261FB">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261FB" w:rsidRPr="00D05FF6" w14:paraId="25F6FB46" w14:textId="77777777" w:rsidTr="00205921">
        <w:trPr>
          <w:trHeight w:val="510"/>
        </w:trPr>
        <w:tc>
          <w:tcPr>
            <w:tcW w:w="8170" w:type="dxa"/>
          </w:tcPr>
          <w:p w14:paraId="0FDCD57E" w14:textId="77777777" w:rsidR="00C261FB" w:rsidRPr="00D05FF6" w:rsidRDefault="00C261FB" w:rsidP="00205921">
            <w:pPr>
              <w:pStyle w:val="TableText"/>
              <w:spacing w:before="60" w:after="60" w:line="240" w:lineRule="auto"/>
            </w:pPr>
            <w:r w:rsidRPr="00C261FB">
              <w:rPr>
                <w:color w:val="0000FF"/>
              </w:rPr>
              <w:lastRenderedPageBreak/>
              <w:t>Insert details</w:t>
            </w:r>
          </w:p>
        </w:tc>
      </w:tr>
    </w:tbl>
    <w:p w14:paraId="19DC8F22" w14:textId="77777777" w:rsidR="002A5463" w:rsidRPr="002A5463" w:rsidRDefault="00AB11F8" w:rsidP="002A5463">
      <w:pPr>
        <w:pStyle w:val="SP-Schedule111"/>
      </w:pPr>
      <w:r>
        <w:t>(SOR Item 1.</w:t>
      </w:r>
      <w:r w:rsidR="00697FC8">
        <w:t>12</w:t>
      </w:r>
      <w:r>
        <w:t xml:space="preserve">.2) </w:t>
      </w:r>
      <w:r w:rsidR="002A5463" w:rsidRPr="002A5463">
        <w:t>The Contractor is required to provide all relevant certifications prior to commencement and upon request by CSIRO staff.</w:t>
      </w:r>
    </w:p>
    <w:p w14:paraId="1C8F1E21" w14:textId="77777777" w:rsidR="00C261FB" w:rsidRPr="00C261FB" w:rsidRDefault="00C261FB" w:rsidP="00C261FB">
      <w:pPr>
        <w:ind w:left="131" w:firstLine="720"/>
      </w:pPr>
      <w:r w:rsidRPr="00C261FB">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261FB" w:rsidRPr="00D05FF6" w14:paraId="06424924" w14:textId="77777777" w:rsidTr="00205921">
        <w:trPr>
          <w:trHeight w:val="510"/>
        </w:trPr>
        <w:tc>
          <w:tcPr>
            <w:tcW w:w="8170" w:type="dxa"/>
          </w:tcPr>
          <w:p w14:paraId="39838997" w14:textId="77777777" w:rsidR="00C261FB" w:rsidRPr="00D05FF6" w:rsidRDefault="00C261FB" w:rsidP="00205921">
            <w:pPr>
              <w:pStyle w:val="TableText"/>
              <w:spacing w:before="60" w:after="60" w:line="240" w:lineRule="auto"/>
            </w:pPr>
            <w:r w:rsidRPr="00C261FB">
              <w:rPr>
                <w:color w:val="0000FF"/>
              </w:rPr>
              <w:t>Insert details</w:t>
            </w:r>
          </w:p>
        </w:tc>
      </w:tr>
    </w:tbl>
    <w:p w14:paraId="41386CFE" w14:textId="6B32B47E" w:rsidR="00B137BC" w:rsidRPr="00B137BC" w:rsidRDefault="00AB11F8" w:rsidP="00B137BC">
      <w:pPr>
        <w:pStyle w:val="SP-Schedule111"/>
      </w:pPr>
      <w:r>
        <w:t>(SOR Item 1.</w:t>
      </w:r>
      <w:r w:rsidR="00697FC8">
        <w:t>12</w:t>
      </w:r>
      <w:r>
        <w:t>.3)</w:t>
      </w:r>
      <w:r w:rsidR="00B137BC">
        <w:t xml:space="preserve"> </w:t>
      </w:r>
      <w:r w:rsidR="00B137BC" w:rsidRPr="00B137BC">
        <w:t xml:space="preserve">It is the responsibility of the contractor to provide competent and qualified personnel subject to the job to adhere to all Australian standards. </w:t>
      </w:r>
    </w:p>
    <w:p w14:paraId="1DC445FD" w14:textId="3ECA1258" w:rsidR="00C261FB" w:rsidRPr="00C261FB" w:rsidRDefault="00C261FB" w:rsidP="00B137BC">
      <w:pPr>
        <w:pStyle w:val="SP-Schedule111"/>
        <w:numPr>
          <w:ilvl w:val="0"/>
          <w:numId w:val="0"/>
        </w:numPr>
        <w:ind w:left="131" w:firstLine="720"/>
      </w:pPr>
      <w:r w:rsidRPr="00C261FB">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261FB" w:rsidRPr="00D05FF6" w14:paraId="4192B53B" w14:textId="77777777" w:rsidTr="00205921">
        <w:trPr>
          <w:trHeight w:val="510"/>
        </w:trPr>
        <w:tc>
          <w:tcPr>
            <w:tcW w:w="8170" w:type="dxa"/>
          </w:tcPr>
          <w:p w14:paraId="0DBDB342" w14:textId="77777777" w:rsidR="00C261FB" w:rsidRPr="00D05FF6" w:rsidRDefault="00C261FB" w:rsidP="00205921">
            <w:pPr>
              <w:pStyle w:val="TableText"/>
              <w:spacing w:before="60" w:after="60" w:line="240" w:lineRule="auto"/>
            </w:pPr>
            <w:r w:rsidRPr="00C261FB">
              <w:rPr>
                <w:color w:val="0000FF"/>
              </w:rPr>
              <w:t>Insert details</w:t>
            </w:r>
          </w:p>
        </w:tc>
      </w:tr>
    </w:tbl>
    <w:p w14:paraId="75E792BB" w14:textId="3C50419D" w:rsidR="002E2A37" w:rsidRDefault="002E2A37" w:rsidP="005B0617">
      <w:pPr>
        <w:pStyle w:val="SP-Schedule11"/>
      </w:pPr>
      <w:r>
        <w:t>Performance</w:t>
      </w:r>
    </w:p>
    <w:p w14:paraId="415EA8B9" w14:textId="1B2DDB10" w:rsidR="00EC2EC5" w:rsidRDefault="00393C23" w:rsidP="00EC2EC5">
      <w:pPr>
        <w:pStyle w:val="SP-Schedule111"/>
      </w:pPr>
      <w:r>
        <w:t>(SOR Item 1.</w:t>
      </w:r>
      <w:r w:rsidR="00697FC8">
        <w:t>13</w:t>
      </w:r>
      <w:r>
        <w:t xml:space="preserve">.1) </w:t>
      </w:r>
      <w:r w:rsidR="00EC2EC5">
        <w:t xml:space="preserve">The following Key Performance Indicators (KPIs) have been identified and will apply, as a minimum to the Successful Tenderers performance: </w:t>
      </w:r>
    </w:p>
    <w:p w14:paraId="677BA695" w14:textId="77777777" w:rsidR="00EC2EC5" w:rsidRPr="00305C53" w:rsidRDefault="00EC2EC5" w:rsidP="00EC2EC5">
      <w:pPr>
        <w:pStyle w:val="SP-Schedulea"/>
      </w:pPr>
      <w:r w:rsidRPr="00305C53">
        <w:t>performance against conditions of contract</w:t>
      </w:r>
    </w:p>
    <w:p w14:paraId="0DB2991E" w14:textId="77777777" w:rsidR="00EC2EC5" w:rsidRPr="00305C53" w:rsidRDefault="00EC2EC5" w:rsidP="00EC2EC5">
      <w:pPr>
        <w:pStyle w:val="SP-Schedulea"/>
      </w:pPr>
      <w:r w:rsidRPr="00305C53">
        <w:t>provision of accurate reports within agreed timeframes</w:t>
      </w:r>
    </w:p>
    <w:p w14:paraId="17A8D876" w14:textId="77777777" w:rsidR="00EC2EC5" w:rsidRPr="00305C53" w:rsidRDefault="00EC2EC5" w:rsidP="00EC2EC5">
      <w:pPr>
        <w:pStyle w:val="SP-Schedulea"/>
      </w:pPr>
      <w:r w:rsidRPr="00305C53">
        <w:t>cost control within allocated budget</w:t>
      </w:r>
    </w:p>
    <w:p w14:paraId="4384E210" w14:textId="77777777" w:rsidR="00EC2EC5" w:rsidRPr="00305C53" w:rsidRDefault="00EC2EC5" w:rsidP="00EC2EC5">
      <w:pPr>
        <w:pStyle w:val="SP-Schedulea"/>
      </w:pPr>
      <w:r w:rsidRPr="00305C53">
        <w:t>quality of service delivery and performance</w:t>
      </w:r>
    </w:p>
    <w:p w14:paraId="5BE14652" w14:textId="72A589C5" w:rsidR="00EC2EC5" w:rsidRPr="00305C53" w:rsidRDefault="00EC2EC5" w:rsidP="00EC2EC5">
      <w:pPr>
        <w:pStyle w:val="SP-Schedulea"/>
      </w:pPr>
      <w:r w:rsidRPr="00305C53">
        <w:t>ongoing evidence is to be provided to the CSIRO Facility</w:t>
      </w:r>
      <w:r w:rsidR="00CC4CB0">
        <w:t xml:space="preserve"> </w:t>
      </w:r>
      <w:r w:rsidRPr="00305C53">
        <w:t>Manager of necessary licences or permits (for staff and business operations) on commencement of the Services and within two weeks for any new or renewed licenses</w:t>
      </w:r>
    </w:p>
    <w:p w14:paraId="6C538EB4" w14:textId="77777777" w:rsidR="00EC2EC5" w:rsidRDefault="00EC2EC5" w:rsidP="00EC2EC5">
      <w:pPr>
        <w:pStyle w:val="SP-Schedulea"/>
      </w:pPr>
      <w:r w:rsidRPr="00305C53">
        <w:t xml:space="preserve">ongoing evidence of the appropriate insurances. </w:t>
      </w:r>
    </w:p>
    <w:p w14:paraId="0D712596" w14:textId="77777777" w:rsidR="00CC4CB0" w:rsidRPr="00CC4CB0" w:rsidRDefault="00CC4CB0" w:rsidP="00CC4CB0">
      <w:pPr>
        <w:ind w:left="131"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6304A849" w14:textId="77777777" w:rsidTr="00205921">
        <w:trPr>
          <w:trHeight w:val="510"/>
        </w:trPr>
        <w:tc>
          <w:tcPr>
            <w:tcW w:w="8170" w:type="dxa"/>
          </w:tcPr>
          <w:p w14:paraId="48BBADBB" w14:textId="77777777" w:rsidR="00CC4CB0" w:rsidRPr="00D05FF6" w:rsidRDefault="00CC4CB0" w:rsidP="00205921">
            <w:pPr>
              <w:pStyle w:val="TableText"/>
              <w:spacing w:before="60" w:after="60" w:line="240" w:lineRule="auto"/>
            </w:pPr>
            <w:r w:rsidRPr="00C261FB">
              <w:rPr>
                <w:color w:val="0000FF"/>
              </w:rPr>
              <w:t>Insert details</w:t>
            </w:r>
          </w:p>
        </w:tc>
      </w:tr>
    </w:tbl>
    <w:p w14:paraId="5C968434" w14:textId="3486B7BB" w:rsidR="00EC2EC5" w:rsidRPr="00305C53" w:rsidRDefault="00393C23" w:rsidP="00EC2EC5">
      <w:pPr>
        <w:pStyle w:val="SP-Schedule111"/>
      </w:pPr>
      <w:r>
        <w:t>(SOR Item 1.</w:t>
      </w:r>
      <w:r w:rsidR="00697FC8">
        <w:t>13</w:t>
      </w:r>
      <w:r>
        <w:t xml:space="preserve">.2) </w:t>
      </w:r>
      <w:r w:rsidR="00EC2EC5" w:rsidRPr="00305C53">
        <w:t>The Successful Tenderer will be required to provide written reports on a monthly basis that cover at a minimum:</w:t>
      </w:r>
    </w:p>
    <w:p w14:paraId="155A9FA0" w14:textId="77777777" w:rsidR="00EC2EC5" w:rsidRPr="00305C53" w:rsidRDefault="00EC2EC5" w:rsidP="00EC2EC5">
      <w:pPr>
        <w:pStyle w:val="SP-Schedulea"/>
      </w:pPr>
      <w:r w:rsidRPr="00305C53">
        <w:t>confirmation of regular services provided</w:t>
      </w:r>
    </w:p>
    <w:p w14:paraId="50AA83B5" w14:textId="77777777" w:rsidR="00EC2EC5" w:rsidRPr="00305C53" w:rsidRDefault="00EC2EC5" w:rsidP="00EC2EC5">
      <w:pPr>
        <w:pStyle w:val="SP-Schedulea"/>
      </w:pPr>
      <w:r w:rsidRPr="00305C53">
        <w:t>details of all requests for additional services</w:t>
      </w:r>
    </w:p>
    <w:p w14:paraId="388B94A4" w14:textId="77777777" w:rsidR="00EC2EC5" w:rsidRPr="00305C53" w:rsidRDefault="00EC2EC5" w:rsidP="00EC2EC5">
      <w:pPr>
        <w:pStyle w:val="SP-Schedulea"/>
      </w:pPr>
      <w:r w:rsidRPr="00305C53">
        <w:t>performance against key performance indicators</w:t>
      </w:r>
    </w:p>
    <w:p w14:paraId="5DD221E8" w14:textId="77777777" w:rsidR="00EC2EC5" w:rsidRDefault="00EC2EC5" w:rsidP="00EC2EC5">
      <w:pPr>
        <w:pStyle w:val="SP-Schedulea"/>
      </w:pPr>
      <w:r w:rsidRPr="00305C53">
        <w:t>details of all complaints received in the period, action taken to address those complaints and whether the complaint has been satisfactorily resolved</w:t>
      </w:r>
    </w:p>
    <w:p w14:paraId="10158EC0" w14:textId="77777777" w:rsidR="00CC4CB0" w:rsidRPr="00CC4CB0" w:rsidRDefault="00CC4CB0" w:rsidP="00CC4CB0">
      <w:pPr>
        <w:ind w:left="131"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1EA54CD2" w14:textId="77777777" w:rsidTr="00205921">
        <w:trPr>
          <w:trHeight w:val="510"/>
        </w:trPr>
        <w:tc>
          <w:tcPr>
            <w:tcW w:w="8170" w:type="dxa"/>
          </w:tcPr>
          <w:p w14:paraId="26121466" w14:textId="77777777" w:rsidR="00CC4CB0" w:rsidRPr="00D05FF6" w:rsidRDefault="00CC4CB0" w:rsidP="00205921">
            <w:pPr>
              <w:pStyle w:val="TableText"/>
              <w:spacing w:before="60" w:after="60" w:line="240" w:lineRule="auto"/>
            </w:pPr>
            <w:r w:rsidRPr="00C261FB">
              <w:rPr>
                <w:color w:val="0000FF"/>
              </w:rPr>
              <w:t>Insert details</w:t>
            </w:r>
          </w:p>
        </w:tc>
      </w:tr>
    </w:tbl>
    <w:p w14:paraId="400BF653" w14:textId="2C0D1147" w:rsidR="00D92575" w:rsidRPr="00E00CC6" w:rsidRDefault="0002517F" w:rsidP="0053202B">
      <w:pPr>
        <w:pStyle w:val="SP-Schedule111"/>
        <w:numPr>
          <w:ilvl w:val="0"/>
          <w:numId w:val="0"/>
        </w:numPr>
        <w:rPr>
          <w:b/>
          <w:bCs/>
          <w:color w:val="00B0F0"/>
        </w:rPr>
      </w:pPr>
      <w:r>
        <w:rPr>
          <w:b/>
          <w:bCs/>
          <w:color w:val="00B0F0"/>
        </w:rPr>
        <w:t>Performance Assessment</w:t>
      </w:r>
    </w:p>
    <w:p w14:paraId="1D0AF232" w14:textId="566092E8" w:rsidR="00C40572" w:rsidRPr="00C36C33" w:rsidRDefault="0002517F" w:rsidP="00C40572">
      <w:pPr>
        <w:pStyle w:val="SP-Schedule111"/>
      </w:pPr>
      <w:r>
        <w:t>(SOR Item 1.1</w:t>
      </w:r>
      <w:r w:rsidR="00697FC8">
        <w:t>3</w:t>
      </w:r>
      <w:r>
        <w:t xml:space="preserve">.3) </w:t>
      </w:r>
      <w:r w:rsidR="00C40572" w:rsidRPr="00C36C33">
        <w:t xml:space="preserve">The Services performed under the Contract by the </w:t>
      </w:r>
      <w:r w:rsidR="00390BB1">
        <w:t xml:space="preserve">awarded Contractor </w:t>
      </w:r>
      <w:r w:rsidR="00C40572" w:rsidRPr="00C36C33">
        <w:t>may be subject to a performance management framework consisting of:</w:t>
      </w:r>
    </w:p>
    <w:p w14:paraId="47FA1B44" w14:textId="77777777" w:rsidR="00C40572" w:rsidRPr="00C36C33" w:rsidRDefault="00C40572" w:rsidP="00C40572">
      <w:pPr>
        <w:pStyle w:val="SP-Schedulea"/>
      </w:pPr>
      <w:r w:rsidRPr="00C36C33">
        <w:t>regular meetings between the parties</w:t>
      </w:r>
    </w:p>
    <w:p w14:paraId="60F4D4E5" w14:textId="77777777" w:rsidR="00C40572" w:rsidRPr="00C36C33" w:rsidRDefault="00C40572" w:rsidP="00C40572">
      <w:pPr>
        <w:pStyle w:val="SP-Schedulea"/>
      </w:pPr>
      <w:r w:rsidRPr="00C36C33">
        <w:t>issues resolution</w:t>
      </w:r>
    </w:p>
    <w:p w14:paraId="2B984330" w14:textId="77777777" w:rsidR="00C40572" w:rsidRPr="00C36C33" w:rsidRDefault="00C40572" w:rsidP="00C40572">
      <w:pPr>
        <w:pStyle w:val="SP-Schedulea"/>
      </w:pPr>
      <w:r w:rsidRPr="00C36C33">
        <w:t>quarterly performance reviews</w:t>
      </w:r>
    </w:p>
    <w:p w14:paraId="0B5654CB" w14:textId="77777777" w:rsidR="00C40572" w:rsidRPr="00C36C33" w:rsidRDefault="00C40572" w:rsidP="00C40572">
      <w:pPr>
        <w:pStyle w:val="SP-Schedulea"/>
      </w:pPr>
      <w:r w:rsidRPr="00C36C33">
        <w:lastRenderedPageBreak/>
        <w:t>formal Contract compliance auditing</w:t>
      </w:r>
    </w:p>
    <w:p w14:paraId="09FFA6BF" w14:textId="77777777" w:rsidR="00C40572" w:rsidRDefault="00C40572" w:rsidP="00C40572">
      <w:pPr>
        <w:pStyle w:val="SP-Schedulea"/>
      </w:pPr>
      <w:r w:rsidRPr="00C36C33">
        <w:t>annual performance reviews</w:t>
      </w:r>
    </w:p>
    <w:p w14:paraId="4DB68948" w14:textId="77777777" w:rsidR="00CC4CB0" w:rsidRPr="00CC4CB0" w:rsidRDefault="00CC4CB0" w:rsidP="00CC4CB0">
      <w:pPr>
        <w:ind w:left="131"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75E753FC" w14:textId="77777777" w:rsidTr="00205921">
        <w:trPr>
          <w:trHeight w:val="510"/>
        </w:trPr>
        <w:tc>
          <w:tcPr>
            <w:tcW w:w="8170" w:type="dxa"/>
          </w:tcPr>
          <w:p w14:paraId="6EBD7967" w14:textId="77777777" w:rsidR="00CC4CB0" w:rsidRPr="00D05FF6" w:rsidRDefault="00CC4CB0" w:rsidP="00205921">
            <w:pPr>
              <w:pStyle w:val="TableText"/>
              <w:spacing w:before="60" w:after="60" w:line="240" w:lineRule="auto"/>
            </w:pPr>
            <w:r w:rsidRPr="00C261FB">
              <w:rPr>
                <w:color w:val="0000FF"/>
              </w:rPr>
              <w:t>Insert details</w:t>
            </w:r>
          </w:p>
        </w:tc>
      </w:tr>
    </w:tbl>
    <w:p w14:paraId="2FACAD4D" w14:textId="7F3FE078" w:rsidR="00C40572" w:rsidRDefault="0002517F" w:rsidP="00C40572">
      <w:pPr>
        <w:pStyle w:val="SP-Schedule111"/>
      </w:pPr>
      <w:r>
        <w:t>(SOR Item 1.</w:t>
      </w:r>
      <w:r w:rsidR="00697FC8">
        <w:t>13</w:t>
      </w:r>
      <w:r>
        <w:t xml:space="preserve">.4) </w:t>
      </w:r>
      <w:r w:rsidR="00C40572" w:rsidRPr="00C36C33">
        <w:t>CSIRO will take into consideration the results of the monthly performance reviews and any Contract compliance audits undertaken, in determining its options for any extensions to the Contract.</w:t>
      </w:r>
    </w:p>
    <w:p w14:paraId="37F8C4D3" w14:textId="77777777" w:rsidR="00CC4CB0" w:rsidRPr="00CC4CB0" w:rsidRDefault="00CC4CB0" w:rsidP="00CC4CB0">
      <w:pPr>
        <w:ind w:left="131"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6B622C57" w14:textId="77777777" w:rsidTr="00205921">
        <w:trPr>
          <w:trHeight w:val="510"/>
        </w:trPr>
        <w:tc>
          <w:tcPr>
            <w:tcW w:w="8170" w:type="dxa"/>
          </w:tcPr>
          <w:p w14:paraId="5DA3AE4A" w14:textId="77777777" w:rsidR="00CC4CB0" w:rsidRPr="00D05FF6" w:rsidRDefault="00CC4CB0" w:rsidP="00205921">
            <w:pPr>
              <w:pStyle w:val="TableText"/>
              <w:spacing w:before="60" w:after="60" w:line="240" w:lineRule="auto"/>
            </w:pPr>
            <w:r w:rsidRPr="00C261FB">
              <w:rPr>
                <w:color w:val="0000FF"/>
              </w:rPr>
              <w:t>Insert details</w:t>
            </w:r>
          </w:p>
        </w:tc>
      </w:tr>
    </w:tbl>
    <w:p w14:paraId="0E813A7E" w14:textId="148A3402" w:rsidR="00C40572" w:rsidRDefault="0002517F" w:rsidP="00C40572">
      <w:pPr>
        <w:pStyle w:val="SP-Schedule111"/>
      </w:pPr>
      <w:r>
        <w:t>(SOR Item 1.1</w:t>
      </w:r>
      <w:r w:rsidR="00697FC8">
        <w:t>3</w:t>
      </w:r>
      <w:r>
        <w:t xml:space="preserve">.5) </w:t>
      </w:r>
      <w:r w:rsidR="00C40572" w:rsidRPr="00C36C33">
        <w:t xml:space="preserve">Service Level Agreements will be developed/agreed as part of Contract negotiations with the Successful </w:t>
      </w:r>
      <w:r w:rsidR="005C2663">
        <w:t>Tenderer</w:t>
      </w:r>
      <w:r w:rsidR="00C40572" w:rsidRPr="00C36C33">
        <w:t>.</w:t>
      </w:r>
    </w:p>
    <w:p w14:paraId="033106EE" w14:textId="77777777" w:rsidR="00CC4CB0" w:rsidRPr="00CC4CB0" w:rsidRDefault="00CC4CB0" w:rsidP="00CC4CB0">
      <w:pPr>
        <w:ind w:left="131"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53BEE76B" w14:textId="77777777" w:rsidTr="00205921">
        <w:trPr>
          <w:trHeight w:val="510"/>
        </w:trPr>
        <w:tc>
          <w:tcPr>
            <w:tcW w:w="8170" w:type="dxa"/>
          </w:tcPr>
          <w:p w14:paraId="0AE379A8" w14:textId="77777777" w:rsidR="00CC4CB0" w:rsidRPr="00D05FF6" w:rsidRDefault="00CC4CB0" w:rsidP="00205921">
            <w:pPr>
              <w:pStyle w:val="TableText"/>
              <w:spacing w:before="60" w:after="60" w:line="240" w:lineRule="auto"/>
            </w:pPr>
            <w:r w:rsidRPr="00C261FB">
              <w:rPr>
                <w:color w:val="0000FF"/>
              </w:rPr>
              <w:t>Insert details</w:t>
            </w:r>
          </w:p>
        </w:tc>
      </w:tr>
    </w:tbl>
    <w:p w14:paraId="5BF261F7" w14:textId="264A6275" w:rsidR="002E2A37" w:rsidRDefault="00C40572" w:rsidP="005B0617">
      <w:pPr>
        <w:pStyle w:val="SP-Schedule11"/>
      </w:pPr>
      <w:r>
        <w:t>Reporting</w:t>
      </w:r>
    </w:p>
    <w:p w14:paraId="65BB4C42" w14:textId="62771B08" w:rsidR="00FA232B" w:rsidRPr="00C9753A" w:rsidRDefault="0002517F" w:rsidP="00FA232B">
      <w:pPr>
        <w:pStyle w:val="SP-Schedule111"/>
      </w:pPr>
      <w:r>
        <w:t>(SOR Item 1.1</w:t>
      </w:r>
      <w:r w:rsidR="00697FC8">
        <w:t>4</w:t>
      </w:r>
      <w:r>
        <w:t xml:space="preserve">.1) </w:t>
      </w:r>
      <w:r w:rsidR="00FA232B" w:rsidRPr="00C9753A">
        <w:t>The Contractor shall provide written reports via email in word or pdf format, on a quarterly basis that cover at a minimum of:</w:t>
      </w:r>
    </w:p>
    <w:p w14:paraId="5D697C5B" w14:textId="77777777" w:rsidR="00FA232B" w:rsidRPr="00C9753A" w:rsidRDefault="00FA232B" w:rsidP="00FA232B">
      <w:pPr>
        <w:pStyle w:val="SP-Schedulea"/>
      </w:pPr>
      <w:r w:rsidRPr="00C9753A">
        <w:t>confirmation of regular services provided</w:t>
      </w:r>
      <w:r>
        <w:t xml:space="preserve"> including hours per site</w:t>
      </w:r>
    </w:p>
    <w:p w14:paraId="32D49CFB" w14:textId="77777777" w:rsidR="00FA232B" w:rsidRPr="00C9753A" w:rsidRDefault="00FA232B" w:rsidP="00FA232B">
      <w:pPr>
        <w:pStyle w:val="SP-Schedulea"/>
      </w:pPr>
      <w:r w:rsidRPr="00C9753A">
        <w:t>details of all requests for additional services</w:t>
      </w:r>
    </w:p>
    <w:p w14:paraId="21970E92" w14:textId="77777777" w:rsidR="00FA232B" w:rsidRPr="00C9753A" w:rsidRDefault="00FA232B" w:rsidP="00FA232B">
      <w:pPr>
        <w:pStyle w:val="SP-Schedulea"/>
      </w:pPr>
      <w:r w:rsidRPr="00C9753A">
        <w:t>performance against key performance indicators</w:t>
      </w:r>
    </w:p>
    <w:p w14:paraId="3B16B228" w14:textId="77777777" w:rsidR="00FA232B" w:rsidRPr="00C9753A" w:rsidRDefault="00FA232B" w:rsidP="00FA232B">
      <w:pPr>
        <w:pStyle w:val="SP-Schedulea"/>
      </w:pPr>
      <w:r w:rsidRPr="00C9753A">
        <w:t xml:space="preserve">details of all complaints received in the period, action taken to address those complaints and whether the complaint has been satisfactorily resolved </w:t>
      </w:r>
    </w:p>
    <w:p w14:paraId="70BD8E6E" w14:textId="77777777" w:rsidR="00FA232B" w:rsidRPr="00C9753A" w:rsidRDefault="00FA232B" w:rsidP="00FA232B">
      <w:pPr>
        <w:pStyle w:val="SP-Schedulea"/>
      </w:pPr>
      <w:r w:rsidRPr="00C9753A">
        <w:t>a summary of incidents that have occurred on each Site in the reporting period</w:t>
      </w:r>
    </w:p>
    <w:p w14:paraId="330E135D" w14:textId="77777777" w:rsidR="00FA232B" w:rsidRPr="00C9753A" w:rsidRDefault="00FA232B" w:rsidP="00FA232B">
      <w:pPr>
        <w:pStyle w:val="SP-Schedulea"/>
      </w:pPr>
      <w:r w:rsidRPr="00C9753A">
        <w:t>Fuel Consumption - A quarterly report provided to the Facilities Manager or Coordinator, detailing:</w:t>
      </w:r>
    </w:p>
    <w:p w14:paraId="3E09A4F0" w14:textId="77777777" w:rsidR="00FA232B" w:rsidRPr="00C9753A" w:rsidRDefault="00FA232B" w:rsidP="00FA232B">
      <w:pPr>
        <w:pStyle w:val="SP-Schedulei"/>
      </w:pPr>
      <w:r w:rsidRPr="00C9753A">
        <w:t>Fuel Type</w:t>
      </w:r>
    </w:p>
    <w:p w14:paraId="13094FFA" w14:textId="77777777" w:rsidR="00FA232B" w:rsidRPr="00C9753A" w:rsidRDefault="00FA232B" w:rsidP="00FA232B">
      <w:pPr>
        <w:pStyle w:val="SP-Schedulei"/>
      </w:pPr>
      <w:r w:rsidRPr="00C9753A">
        <w:t>Volume</w:t>
      </w:r>
    </w:p>
    <w:p w14:paraId="674DD38E" w14:textId="77777777" w:rsidR="00FA232B" w:rsidRPr="00C9753A" w:rsidRDefault="00FA232B" w:rsidP="00FA232B">
      <w:pPr>
        <w:pStyle w:val="SP-Schedulea"/>
      </w:pPr>
      <w:r w:rsidRPr="00C9753A">
        <w:t>Chemical Usage - A quarterly report provided to the Facilities Manager or Coordinator, detailing:</w:t>
      </w:r>
    </w:p>
    <w:p w14:paraId="2FB9CF18" w14:textId="77777777" w:rsidR="00FA232B" w:rsidRPr="00C9753A" w:rsidRDefault="00FA232B" w:rsidP="00FA232B">
      <w:pPr>
        <w:pStyle w:val="SP-Schedulei"/>
      </w:pPr>
      <w:r w:rsidRPr="00C9753A">
        <w:t>Chemical type</w:t>
      </w:r>
    </w:p>
    <w:p w14:paraId="064AA3C3" w14:textId="77777777" w:rsidR="00FA232B" w:rsidRPr="00C9753A" w:rsidRDefault="00FA232B" w:rsidP="00FA232B">
      <w:pPr>
        <w:pStyle w:val="SP-Schedulei"/>
      </w:pPr>
      <w:r w:rsidRPr="00C9753A">
        <w:t>date applied</w:t>
      </w:r>
    </w:p>
    <w:p w14:paraId="787933B9" w14:textId="77777777" w:rsidR="00FA232B" w:rsidRPr="00C9753A" w:rsidRDefault="00FA232B" w:rsidP="00FA232B">
      <w:pPr>
        <w:pStyle w:val="SP-Schedulei"/>
      </w:pPr>
      <w:r w:rsidRPr="00C9753A">
        <w:t>location of application</w:t>
      </w:r>
    </w:p>
    <w:p w14:paraId="5CC22FC6" w14:textId="77777777" w:rsidR="00FA232B" w:rsidRDefault="00FA232B" w:rsidP="00FA232B">
      <w:pPr>
        <w:pStyle w:val="SP-Schedulei"/>
      </w:pPr>
      <w:r w:rsidRPr="00C9753A">
        <w:t>volume</w:t>
      </w:r>
    </w:p>
    <w:p w14:paraId="3CA0BD76" w14:textId="77777777" w:rsidR="00CC4CB0" w:rsidRPr="00CC4CB0" w:rsidRDefault="00CC4CB0" w:rsidP="00A63455">
      <w:pPr>
        <w:ind w:left="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434CDF89" w14:textId="77777777" w:rsidTr="00205921">
        <w:trPr>
          <w:trHeight w:val="510"/>
        </w:trPr>
        <w:tc>
          <w:tcPr>
            <w:tcW w:w="8170" w:type="dxa"/>
          </w:tcPr>
          <w:p w14:paraId="7D911E85" w14:textId="77777777" w:rsidR="00CC4CB0" w:rsidRPr="00D05FF6" w:rsidRDefault="00CC4CB0" w:rsidP="00205921">
            <w:pPr>
              <w:pStyle w:val="TableText"/>
              <w:spacing w:before="60" w:after="60" w:line="240" w:lineRule="auto"/>
            </w:pPr>
            <w:r w:rsidRPr="00C261FB">
              <w:rPr>
                <w:color w:val="0000FF"/>
              </w:rPr>
              <w:t>Insert details</w:t>
            </w:r>
          </w:p>
        </w:tc>
      </w:tr>
    </w:tbl>
    <w:p w14:paraId="20AFAA9B" w14:textId="08861713" w:rsidR="00FA232B" w:rsidRPr="00C9753A" w:rsidRDefault="0002517F" w:rsidP="00FA232B">
      <w:pPr>
        <w:pStyle w:val="SP-Schedule111"/>
      </w:pPr>
      <w:r>
        <w:t>(SOR Item 1.1</w:t>
      </w:r>
      <w:r w:rsidR="00697FC8">
        <w:t>4</w:t>
      </w:r>
      <w:r>
        <w:t xml:space="preserve">.2) </w:t>
      </w:r>
      <w:r w:rsidR="00FA232B" w:rsidRPr="00C9753A">
        <w:t>The Contractor will be required to provide written reports on an annual basis that cover at a minimum:</w:t>
      </w:r>
    </w:p>
    <w:p w14:paraId="0E30B076" w14:textId="77777777" w:rsidR="00FA232B" w:rsidRPr="00C9753A" w:rsidRDefault="00FA232B" w:rsidP="00FA232B">
      <w:pPr>
        <w:pStyle w:val="SP-Schedulea"/>
      </w:pPr>
      <w:r w:rsidRPr="00C9753A">
        <w:t>a review of service delivery performance against key performance indicators</w:t>
      </w:r>
    </w:p>
    <w:p w14:paraId="7CEE6286" w14:textId="77777777" w:rsidR="00FA232B" w:rsidRPr="00C9753A" w:rsidRDefault="00FA232B" w:rsidP="00FA232B">
      <w:pPr>
        <w:pStyle w:val="SP-Schedulea"/>
      </w:pPr>
      <w:r w:rsidRPr="00C9753A">
        <w:t>a review of contract compliance</w:t>
      </w:r>
    </w:p>
    <w:p w14:paraId="6046AFB4" w14:textId="77777777" w:rsidR="00FA232B" w:rsidRPr="00C9753A" w:rsidRDefault="00FA232B" w:rsidP="00FA232B">
      <w:pPr>
        <w:pStyle w:val="SP-Schedulea"/>
      </w:pPr>
      <w:r w:rsidRPr="00C9753A">
        <w:lastRenderedPageBreak/>
        <w:t xml:space="preserve">a review of the effectiveness of the service delivery plan </w:t>
      </w:r>
    </w:p>
    <w:p w14:paraId="12CF8481" w14:textId="77777777" w:rsidR="00FA232B" w:rsidRDefault="00FA232B" w:rsidP="00FA232B">
      <w:pPr>
        <w:pStyle w:val="SP-Schedulea"/>
      </w:pPr>
      <w:r w:rsidRPr="00C9753A">
        <w:t>other reports as required by CSIRO</w:t>
      </w:r>
    </w:p>
    <w:p w14:paraId="7DC3A50A" w14:textId="77777777" w:rsidR="00CC4CB0" w:rsidRPr="00CC4CB0" w:rsidRDefault="00CC4CB0" w:rsidP="00A63455">
      <w:pPr>
        <w:ind w:firstLine="720"/>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CC4CB0" w:rsidRPr="00D05FF6" w14:paraId="6081F5DF" w14:textId="77777777" w:rsidTr="00205921">
        <w:trPr>
          <w:trHeight w:val="510"/>
        </w:trPr>
        <w:tc>
          <w:tcPr>
            <w:tcW w:w="8170" w:type="dxa"/>
          </w:tcPr>
          <w:p w14:paraId="559F6F69" w14:textId="77777777" w:rsidR="00CC4CB0" w:rsidRPr="00D05FF6" w:rsidRDefault="00CC4CB0" w:rsidP="00205921">
            <w:pPr>
              <w:pStyle w:val="TableText"/>
              <w:spacing w:before="60" w:after="60" w:line="240" w:lineRule="auto"/>
            </w:pPr>
            <w:r w:rsidRPr="00C261FB">
              <w:rPr>
                <w:color w:val="0000FF"/>
              </w:rPr>
              <w:t>Insert details</w:t>
            </w:r>
          </w:p>
        </w:tc>
      </w:tr>
    </w:tbl>
    <w:p w14:paraId="173EEEDE" w14:textId="7FAEE6E4" w:rsidR="0002517F" w:rsidRDefault="00FA232B" w:rsidP="00AF187B">
      <w:pPr>
        <w:pStyle w:val="SP-Schedule11"/>
      </w:pPr>
      <w:r>
        <w:t>Meetings</w:t>
      </w:r>
    </w:p>
    <w:p w14:paraId="4E8502FC" w14:textId="7B6BC878" w:rsidR="00AF225A" w:rsidRPr="00AF225A" w:rsidRDefault="00AF225A" w:rsidP="0053202B">
      <w:pPr>
        <w:pStyle w:val="SP-Schedule111"/>
        <w:numPr>
          <w:ilvl w:val="0"/>
          <w:numId w:val="0"/>
        </w:numPr>
        <w:rPr>
          <w:b/>
          <w:bCs/>
          <w:color w:val="00B0F0"/>
        </w:rPr>
      </w:pPr>
      <w:r w:rsidRPr="00AF225A">
        <w:rPr>
          <w:b/>
          <w:bCs/>
          <w:color w:val="00B0F0"/>
        </w:rPr>
        <w:t>Contract Governance Meetings</w:t>
      </w:r>
    </w:p>
    <w:p w14:paraId="22370FF4" w14:textId="51EAACE6" w:rsidR="00D6469B" w:rsidRDefault="0002517F" w:rsidP="00436F56">
      <w:pPr>
        <w:pStyle w:val="SP-Schedule111"/>
      </w:pPr>
      <w:r>
        <w:t>(SOR Item 1.1</w:t>
      </w:r>
      <w:r w:rsidR="00697FC8">
        <w:t>5</w:t>
      </w:r>
      <w:r>
        <w:t xml:space="preserve">.1) </w:t>
      </w:r>
      <w:r w:rsidR="00D6469B" w:rsidRPr="008901EA">
        <w:t>A senior member of the Contractor’s team, typically the Contract Manager, is required to attend annual Contract governance meetings with CSIRO Representatives to discuss all relevant matters relating to the strategic objectives of the Contract, higher level strategic or business-related matters, and the status and quality of the contractual relationship generally.</w:t>
      </w:r>
    </w:p>
    <w:p w14:paraId="00388B47" w14:textId="77777777" w:rsidR="00A63455" w:rsidRPr="00A63455" w:rsidRDefault="00A63455" w:rsidP="00A63455">
      <w:pPr>
        <w:ind w:left="131" w:firstLine="720"/>
      </w:pPr>
      <w:r w:rsidRPr="00A63455">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3455" w:rsidRPr="00D05FF6" w14:paraId="09ADE4AD" w14:textId="77777777" w:rsidTr="00205921">
        <w:trPr>
          <w:trHeight w:val="510"/>
        </w:trPr>
        <w:tc>
          <w:tcPr>
            <w:tcW w:w="8170" w:type="dxa"/>
          </w:tcPr>
          <w:p w14:paraId="1443D778" w14:textId="77777777" w:rsidR="00A63455" w:rsidRPr="00D05FF6" w:rsidRDefault="00A63455" w:rsidP="00205921">
            <w:pPr>
              <w:pStyle w:val="TableText"/>
              <w:spacing w:before="60" w:after="60" w:line="240" w:lineRule="auto"/>
            </w:pPr>
            <w:r w:rsidRPr="00C261FB">
              <w:rPr>
                <w:color w:val="0000FF"/>
              </w:rPr>
              <w:t>Insert details</w:t>
            </w:r>
          </w:p>
        </w:tc>
      </w:tr>
    </w:tbl>
    <w:p w14:paraId="24D15090" w14:textId="1E20E18E" w:rsidR="00E21046" w:rsidRDefault="003F2EA7" w:rsidP="00E21046">
      <w:pPr>
        <w:pStyle w:val="SP-Schedule111"/>
      </w:pPr>
      <w:r>
        <w:t>(SOR Item 1.1</w:t>
      </w:r>
      <w:r w:rsidR="00697FC8">
        <w:t>5</w:t>
      </w:r>
      <w:r>
        <w:t xml:space="preserve">.2) </w:t>
      </w:r>
      <w:r w:rsidRPr="008901EA">
        <w:t xml:space="preserve">A </w:t>
      </w:r>
      <w:r w:rsidR="00E21046" w:rsidRPr="008901EA">
        <w:t>Each governance meeting will be chaired by CSIRO, and CSIRO will provide secretariat requirements of the meeting i.e. prepare meeting agendas and minutes</w:t>
      </w:r>
      <w:r w:rsidR="00A63455">
        <w:t>.</w:t>
      </w:r>
    </w:p>
    <w:p w14:paraId="42A55F0F" w14:textId="77777777" w:rsidR="00A63455" w:rsidRPr="00A63455" w:rsidRDefault="00A63455" w:rsidP="00A63455">
      <w:pPr>
        <w:ind w:left="131" w:firstLine="720"/>
      </w:pPr>
      <w:r w:rsidRPr="00A63455">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3455" w:rsidRPr="00D05FF6" w14:paraId="7B63DC1C" w14:textId="77777777" w:rsidTr="00205921">
        <w:trPr>
          <w:trHeight w:val="510"/>
        </w:trPr>
        <w:tc>
          <w:tcPr>
            <w:tcW w:w="8170" w:type="dxa"/>
          </w:tcPr>
          <w:p w14:paraId="5D3CAA73" w14:textId="77777777" w:rsidR="00A63455" w:rsidRPr="00D05FF6" w:rsidRDefault="00A63455" w:rsidP="00205921">
            <w:pPr>
              <w:pStyle w:val="TableText"/>
              <w:spacing w:before="60" w:after="60" w:line="240" w:lineRule="auto"/>
            </w:pPr>
            <w:r w:rsidRPr="00C261FB">
              <w:rPr>
                <w:color w:val="0000FF"/>
              </w:rPr>
              <w:t>Insert details</w:t>
            </w:r>
          </w:p>
        </w:tc>
      </w:tr>
    </w:tbl>
    <w:p w14:paraId="46671ADA" w14:textId="36C101D6" w:rsidR="00C7200A" w:rsidRDefault="007D09E4" w:rsidP="00C7200A">
      <w:pPr>
        <w:pStyle w:val="SP-Schedule111"/>
      </w:pPr>
      <w:r>
        <w:t>(SOR Item 1.1</w:t>
      </w:r>
      <w:r w:rsidR="00697FC8">
        <w:t>5</w:t>
      </w:r>
      <w:r>
        <w:t xml:space="preserve">.3) </w:t>
      </w:r>
      <w:r w:rsidRPr="008901EA">
        <w:t xml:space="preserve">A </w:t>
      </w:r>
      <w:r w:rsidR="00983B3C" w:rsidRPr="008901EA">
        <w:t>At CSIRO’s discretion change the frequency of these meetings may change. This change must be in writing from CSIRO’s Contracts and Compliance Manager</w:t>
      </w:r>
    </w:p>
    <w:p w14:paraId="1516FBA2" w14:textId="77777777" w:rsidR="00A63455" w:rsidRPr="00A63455" w:rsidRDefault="00A63455" w:rsidP="00A63455">
      <w:pPr>
        <w:ind w:left="131" w:firstLine="720"/>
      </w:pPr>
      <w:r w:rsidRPr="00A63455">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3455" w:rsidRPr="00D05FF6" w14:paraId="407CC77F" w14:textId="77777777" w:rsidTr="00205921">
        <w:trPr>
          <w:trHeight w:val="510"/>
        </w:trPr>
        <w:tc>
          <w:tcPr>
            <w:tcW w:w="8170" w:type="dxa"/>
          </w:tcPr>
          <w:p w14:paraId="2DC02CA0" w14:textId="77777777" w:rsidR="00A63455" w:rsidRPr="00D05FF6" w:rsidRDefault="00A63455" w:rsidP="00205921">
            <w:pPr>
              <w:pStyle w:val="TableText"/>
              <w:spacing w:before="60" w:after="60" w:line="240" w:lineRule="auto"/>
            </w:pPr>
            <w:r w:rsidRPr="00C261FB">
              <w:rPr>
                <w:color w:val="0000FF"/>
              </w:rPr>
              <w:t>Insert details</w:t>
            </w:r>
          </w:p>
        </w:tc>
      </w:tr>
    </w:tbl>
    <w:p w14:paraId="308AF76C" w14:textId="53392F83" w:rsidR="00C7200A" w:rsidRPr="002A6A4E" w:rsidRDefault="00C104BF" w:rsidP="00C7200A">
      <w:pPr>
        <w:pStyle w:val="SP-Schedule111"/>
      </w:pPr>
      <w:r>
        <w:t>(SOR Item 1.1</w:t>
      </w:r>
      <w:r w:rsidR="00697FC8">
        <w:t>5</w:t>
      </w:r>
      <w:r>
        <w:t xml:space="preserve">.4) </w:t>
      </w:r>
      <w:r w:rsidRPr="008901EA">
        <w:t xml:space="preserve">A </w:t>
      </w:r>
      <w:r w:rsidR="00C7200A" w:rsidRPr="008901EA">
        <w:t xml:space="preserve">Regular agenda items for the </w:t>
      </w:r>
      <w:r w:rsidR="00C7200A">
        <w:t>6 monthly</w:t>
      </w:r>
      <w:r w:rsidR="00C7200A" w:rsidRPr="002A6A4E">
        <w:t xml:space="preserve"> meetings will include, but is not limited to, discussion on</w:t>
      </w:r>
    </w:p>
    <w:p w14:paraId="5E42C7AB" w14:textId="77777777" w:rsidR="00C7200A" w:rsidRPr="002A6A4E" w:rsidRDefault="00C7200A" w:rsidP="00C7200A">
      <w:pPr>
        <w:pStyle w:val="aTender"/>
        <w:numPr>
          <w:ilvl w:val="0"/>
          <w:numId w:val="88"/>
        </w:numPr>
      </w:pPr>
      <w:r w:rsidRPr="002A6A4E">
        <w:t>characteristics of the contractual relationship</w:t>
      </w:r>
    </w:p>
    <w:p w14:paraId="42F2D85E" w14:textId="77777777" w:rsidR="00C7200A" w:rsidRPr="002A6A4E" w:rsidRDefault="00C7200A" w:rsidP="00C7200A">
      <w:pPr>
        <w:pStyle w:val="aTender"/>
        <w:numPr>
          <w:ilvl w:val="0"/>
          <w:numId w:val="88"/>
        </w:numPr>
      </w:pPr>
      <w:r w:rsidRPr="002A6A4E">
        <w:t>review of the previous three (3) quarterly Contractor Performance review reports in accordance Clause 1.14.3, Performance Assessment</w:t>
      </w:r>
    </w:p>
    <w:p w14:paraId="7963618A" w14:textId="77777777" w:rsidR="00C7200A" w:rsidRPr="002A6A4E" w:rsidRDefault="00C7200A" w:rsidP="00C7200A">
      <w:pPr>
        <w:pStyle w:val="aTender"/>
        <w:numPr>
          <w:ilvl w:val="0"/>
          <w:numId w:val="88"/>
        </w:numPr>
      </w:pPr>
      <w:r w:rsidRPr="002A6A4E">
        <w:t>serious or higher-level issues, which either party considers have not been satisfactorily resolved.</w:t>
      </w:r>
    </w:p>
    <w:p w14:paraId="74A1F1B3" w14:textId="77777777" w:rsidR="00C7200A" w:rsidRDefault="00C7200A" w:rsidP="00C7200A">
      <w:pPr>
        <w:pStyle w:val="aTender"/>
        <w:numPr>
          <w:ilvl w:val="0"/>
          <w:numId w:val="88"/>
        </w:numPr>
      </w:pPr>
      <w:r w:rsidRPr="002A6A4E">
        <w:t>the findings of any formal Contract Compliance Audit, undertaken in the previous three months in accordance with Section 10, Contracts Compliance Audit</w:t>
      </w:r>
    </w:p>
    <w:p w14:paraId="4DE3EC35" w14:textId="77777777" w:rsidR="00A63455" w:rsidRPr="00CC4CB0" w:rsidRDefault="00A63455" w:rsidP="00A63455">
      <w:pPr>
        <w:ind w:left="851"/>
      </w:pPr>
      <w:r w:rsidRPr="00CC4CB0">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3455" w:rsidRPr="00D05FF6" w14:paraId="0C0F9171" w14:textId="77777777" w:rsidTr="00205921">
        <w:trPr>
          <w:trHeight w:val="510"/>
        </w:trPr>
        <w:tc>
          <w:tcPr>
            <w:tcW w:w="8170" w:type="dxa"/>
          </w:tcPr>
          <w:p w14:paraId="3BE99BEC" w14:textId="77777777" w:rsidR="00A63455" w:rsidRPr="00D05FF6" w:rsidRDefault="00A63455" w:rsidP="00205921">
            <w:pPr>
              <w:pStyle w:val="TableText"/>
              <w:spacing w:before="60" w:after="60" w:line="240" w:lineRule="auto"/>
            </w:pPr>
            <w:r w:rsidRPr="00C261FB">
              <w:rPr>
                <w:color w:val="0000FF"/>
              </w:rPr>
              <w:t>Insert details</w:t>
            </w:r>
          </w:p>
        </w:tc>
      </w:tr>
    </w:tbl>
    <w:p w14:paraId="2BB92719" w14:textId="7A807CCD" w:rsidR="002E14E5" w:rsidRPr="00AF225A" w:rsidRDefault="002E14E5" w:rsidP="0053202B">
      <w:pPr>
        <w:pStyle w:val="SP-Schedule111"/>
        <w:numPr>
          <w:ilvl w:val="0"/>
          <w:numId w:val="0"/>
        </w:numPr>
        <w:rPr>
          <w:b/>
          <w:bCs/>
          <w:color w:val="00B0F0"/>
        </w:rPr>
      </w:pPr>
      <w:r>
        <w:rPr>
          <w:b/>
          <w:bCs/>
          <w:color w:val="00B0F0"/>
        </w:rPr>
        <w:t xml:space="preserve">Ad Hoc </w:t>
      </w:r>
      <w:r w:rsidRPr="00AF225A">
        <w:rPr>
          <w:b/>
          <w:bCs/>
          <w:color w:val="00B0F0"/>
        </w:rPr>
        <w:t>Meetings</w:t>
      </w:r>
    </w:p>
    <w:p w14:paraId="36DD8BE9" w14:textId="6CF2D557" w:rsidR="00612AB8" w:rsidRDefault="002E14E5" w:rsidP="00612AB8">
      <w:pPr>
        <w:pStyle w:val="SP-Schedule111"/>
      </w:pPr>
      <w:r>
        <w:t>(SOR Item 1.1</w:t>
      </w:r>
      <w:r w:rsidR="00697FC8">
        <w:t>5</w:t>
      </w:r>
      <w:r>
        <w:t xml:space="preserve">.5) </w:t>
      </w:r>
      <w:r w:rsidRPr="008901EA">
        <w:t xml:space="preserve"> </w:t>
      </w:r>
      <w:r w:rsidR="00612AB8" w:rsidRPr="008901EA">
        <w:t xml:space="preserve">The Contractor is required to attend various meetings convened by CSIRO from time to time, and here deemed appropriate in the context of the Contractor’s </w:t>
      </w:r>
      <w:r w:rsidR="00612AB8" w:rsidRPr="008901EA">
        <w:lastRenderedPageBreak/>
        <w:t>responsibilities, represent CSIRO as its maintenance services provider; or in terms of any benefits to CSIRO drawn from the Contractor’s knowledge of the facilities, or industry knowledge and facilities maintenance expertise generally.</w:t>
      </w:r>
    </w:p>
    <w:p w14:paraId="5ADBD94D" w14:textId="77777777" w:rsidR="00A6585D" w:rsidRPr="00A6585D" w:rsidRDefault="00A6585D" w:rsidP="00A6585D">
      <w:pPr>
        <w:ind w:left="131" w:firstLine="720"/>
      </w:pPr>
      <w:r w:rsidRPr="00A6585D">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585D" w:rsidRPr="00D05FF6" w14:paraId="1E783624" w14:textId="77777777" w:rsidTr="00205921">
        <w:trPr>
          <w:trHeight w:val="510"/>
        </w:trPr>
        <w:tc>
          <w:tcPr>
            <w:tcW w:w="8170" w:type="dxa"/>
          </w:tcPr>
          <w:p w14:paraId="3F2C384A" w14:textId="77777777" w:rsidR="00A6585D" w:rsidRPr="00D05FF6" w:rsidRDefault="00A6585D" w:rsidP="00205921">
            <w:pPr>
              <w:pStyle w:val="TableText"/>
              <w:spacing w:before="60" w:after="60" w:line="240" w:lineRule="auto"/>
            </w:pPr>
            <w:r w:rsidRPr="00C261FB">
              <w:rPr>
                <w:color w:val="0000FF"/>
              </w:rPr>
              <w:t>Insert details</w:t>
            </w:r>
          </w:p>
        </w:tc>
      </w:tr>
    </w:tbl>
    <w:p w14:paraId="0196CD8F" w14:textId="039DC56F" w:rsidR="00E278B5" w:rsidRPr="008901EA" w:rsidRDefault="000F106A" w:rsidP="00E278B5">
      <w:pPr>
        <w:pStyle w:val="SP-Schedule111"/>
      </w:pPr>
      <w:r>
        <w:t>(SOR Item 1.1</w:t>
      </w:r>
      <w:r w:rsidR="00697FC8">
        <w:t>5</w:t>
      </w:r>
      <w:r>
        <w:t xml:space="preserve">.6) </w:t>
      </w:r>
      <w:r w:rsidR="00E278B5" w:rsidRPr="008901EA">
        <w:t>Examples of ad-hoc meetings include but are not limited to meetings with:</w:t>
      </w:r>
    </w:p>
    <w:p w14:paraId="1158AA76" w14:textId="77777777" w:rsidR="00E278B5" w:rsidRPr="008901EA" w:rsidRDefault="00E278B5" w:rsidP="00E278B5">
      <w:pPr>
        <w:pStyle w:val="SP-Schedulea"/>
      </w:pPr>
      <w:r w:rsidRPr="008901EA">
        <w:t>Any CSIRO representatives relating to any incidental matters as they arise in connection with the Contract</w:t>
      </w:r>
    </w:p>
    <w:p w14:paraId="11903D99" w14:textId="77777777" w:rsidR="00E278B5" w:rsidRPr="008901EA" w:rsidRDefault="00E278B5" w:rsidP="00E278B5">
      <w:pPr>
        <w:pStyle w:val="SP-Schedulea"/>
      </w:pPr>
      <w:r w:rsidRPr="008901EA">
        <w:t>any of CSIRO’s stakeholders, other service providers, its consultants and agents etc</w:t>
      </w:r>
    </w:p>
    <w:p w14:paraId="6597D58F" w14:textId="77777777" w:rsidR="00E278B5" w:rsidRPr="008901EA" w:rsidRDefault="00E278B5" w:rsidP="00E278B5">
      <w:pPr>
        <w:pStyle w:val="SP-Schedulea"/>
      </w:pPr>
      <w:r w:rsidRPr="008901EA">
        <w:t>HSE and Emergency Planning Committees</w:t>
      </w:r>
    </w:p>
    <w:p w14:paraId="0CE8AF46" w14:textId="77777777" w:rsidR="00E278B5" w:rsidRPr="008901EA" w:rsidRDefault="00E278B5" w:rsidP="00E278B5">
      <w:pPr>
        <w:pStyle w:val="SP-Schedulea"/>
      </w:pPr>
      <w:r w:rsidRPr="008901EA">
        <w:t>project or works planning and management group meetings</w:t>
      </w:r>
    </w:p>
    <w:p w14:paraId="74853EDA" w14:textId="28FCD5C5" w:rsidR="00CC3D56" w:rsidRDefault="00E278B5" w:rsidP="00E278B5">
      <w:pPr>
        <w:pStyle w:val="SP-Schedulea"/>
      </w:pPr>
      <w:r w:rsidRPr="008901EA">
        <w:t>meetings with other government agencies or representatives, including statutory and, or regulatory authorities etc</w:t>
      </w:r>
    </w:p>
    <w:p w14:paraId="1B89C6DF" w14:textId="77777777" w:rsidR="00A6585D" w:rsidRPr="00A6585D" w:rsidRDefault="00A6585D" w:rsidP="00A6585D">
      <w:pPr>
        <w:ind w:left="131" w:firstLine="720"/>
      </w:pPr>
      <w:r w:rsidRPr="00A6585D">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585D" w:rsidRPr="00D05FF6" w14:paraId="646400EF" w14:textId="77777777" w:rsidTr="00205921">
        <w:trPr>
          <w:trHeight w:val="510"/>
        </w:trPr>
        <w:tc>
          <w:tcPr>
            <w:tcW w:w="8170" w:type="dxa"/>
          </w:tcPr>
          <w:p w14:paraId="0F9F1136" w14:textId="77777777" w:rsidR="00A6585D" w:rsidRPr="00D05FF6" w:rsidRDefault="00A6585D" w:rsidP="00205921">
            <w:pPr>
              <w:pStyle w:val="TableText"/>
              <w:spacing w:before="60" w:after="60" w:line="240" w:lineRule="auto"/>
            </w:pPr>
            <w:r w:rsidRPr="00C261FB">
              <w:rPr>
                <w:color w:val="0000FF"/>
              </w:rPr>
              <w:t>Insert details</w:t>
            </w:r>
          </w:p>
        </w:tc>
      </w:tr>
    </w:tbl>
    <w:p w14:paraId="23AEB37F" w14:textId="5F3DF6ED" w:rsidR="00D6469B" w:rsidRDefault="00E278B5" w:rsidP="005B0617">
      <w:pPr>
        <w:pStyle w:val="SP-Schedule11"/>
      </w:pPr>
      <w:r>
        <w:t>Service Delivery Plan</w:t>
      </w:r>
    </w:p>
    <w:p w14:paraId="4294DD66" w14:textId="3D162C15" w:rsidR="00167FB1" w:rsidRDefault="00FD59DE" w:rsidP="00167FB1">
      <w:pPr>
        <w:pStyle w:val="SP-Schedule111"/>
      </w:pPr>
      <w:r>
        <w:t>(SOR Item 1.1</w:t>
      </w:r>
      <w:r w:rsidR="00697FC8">
        <w:t>6</w:t>
      </w:r>
      <w:r>
        <w:t xml:space="preserve">.1) </w:t>
      </w:r>
      <w:r w:rsidR="00167FB1">
        <w:t xml:space="preserve">A Service Delivery Plan shall be developed by the Contractor and is subject approval by CSIRO. The Service Delivery Plan is to include at a minimum;  </w:t>
      </w:r>
    </w:p>
    <w:p w14:paraId="63FE7542" w14:textId="77777777" w:rsidR="00167FB1" w:rsidRDefault="00167FB1" w:rsidP="00167FB1">
      <w:pPr>
        <w:pStyle w:val="SP-Schedulea"/>
      </w:pPr>
      <w:r>
        <w:t xml:space="preserve">Maintenance Program </w:t>
      </w:r>
    </w:p>
    <w:p w14:paraId="33E551B3" w14:textId="77777777" w:rsidR="00167FB1" w:rsidRDefault="00167FB1" w:rsidP="00167FB1">
      <w:pPr>
        <w:pStyle w:val="SP-Schedulea"/>
      </w:pPr>
      <w:r>
        <w:t>HSE Management Plan</w:t>
      </w:r>
    </w:p>
    <w:p w14:paraId="7F7C0901" w14:textId="77777777" w:rsidR="00167FB1" w:rsidRDefault="00167FB1" w:rsidP="00167FB1">
      <w:pPr>
        <w:pStyle w:val="SP-Schedulea"/>
      </w:pPr>
      <w:r>
        <w:t>Risk Management Plan</w:t>
      </w:r>
    </w:p>
    <w:p w14:paraId="5472686B" w14:textId="77777777" w:rsidR="00167FB1" w:rsidRDefault="00167FB1" w:rsidP="00167FB1">
      <w:pPr>
        <w:pStyle w:val="SP-Schedulea"/>
      </w:pPr>
      <w:r>
        <w:t>Service Levels</w:t>
      </w:r>
    </w:p>
    <w:p w14:paraId="441CB0DB" w14:textId="77777777" w:rsidR="00167FB1" w:rsidRDefault="00167FB1" w:rsidP="00167FB1">
      <w:pPr>
        <w:pStyle w:val="SP-Schedulea"/>
      </w:pPr>
      <w:r>
        <w:t xml:space="preserve">Meeting Schedule </w:t>
      </w:r>
    </w:p>
    <w:p w14:paraId="1BB98F30" w14:textId="77777777" w:rsidR="00167FB1" w:rsidRDefault="00167FB1" w:rsidP="00167FB1">
      <w:pPr>
        <w:pStyle w:val="SP-Schedulea"/>
      </w:pPr>
      <w:r>
        <w:t xml:space="preserve">Key Performance Indicators </w:t>
      </w:r>
    </w:p>
    <w:p w14:paraId="38B6DECF" w14:textId="77777777" w:rsidR="00167FB1" w:rsidRDefault="00167FB1" w:rsidP="00167FB1">
      <w:pPr>
        <w:pStyle w:val="SP-Schedulea"/>
      </w:pPr>
      <w:r>
        <w:t>Other inclusion as required by the CSIRO Contract Manager or Facilities Manager e.g.</w:t>
      </w:r>
    </w:p>
    <w:p w14:paraId="5A8E71C8" w14:textId="77777777" w:rsidR="00167FB1" w:rsidRDefault="00167FB1" w:rsidP="00167FB1">
      <w:pPr>
        <w:pStyle w:val="SP-Schedulei"/>
      </w:pPr>
      <w:r>
        <w:t>Quality Assurance Plan</w:t>
      </w:r>
    </w:p>
    <w:p w14:paraId="25AFE38B" w14:textId="77777777" w:rsidR="00167FB1" w:rsidRDefault="00167FB1" w:rsidP="00167FB1">
      <w:pPr>
        <w:pStyle w:val="SP-Schedulei"/>
      </w:pPr>
      <w:r>
        <w:t>Personnel names, qualifications, certifications, and contacts</w:t>
      </w:r>
    </w:p>
    <w:p w14:paraId="7DFD8FCB" w14:textId="0583AD09" w:rsidR="00A6585D" w:rsidRPr="00A6585D" w:rsidRDefault="00A6585D" w:rsidP="00A6585D">
      <w:pPr>
        <w:ind w:left="720"/>
      </w:pPr>
      <w:r>
        <w:t xml:space="preserve">  </w:t>
      </w:r>
      <w:r w:rsidRPr="00A6585D">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585D" w:rsidRPr="00D05FF6" w14:paraId="3BDA7E17" w14:textId="77777777" w:rsidTr="00205921">
        <w:trPr>
          <w:trHeight w:val="510"/>
        </w:trPr>
        <w:tc>
          <w:tcPr>
            <w:tcW w:w="8170" w:type="dxa"/>
          </w:tcPr>
          <w:p w14:paraId="03826146" w14:textId="77777777" w:rsidR="00A6585D" w:rsidRPr="00D05FF6" w:rsidRDefault="00A6585D" w:rsidP="00205921">
            <w:pPr>
              <w:pStyle w:val="TableText"/>
              <w:spacing w:before="60" w:after="60" w:line="240" w:lineRule="auto"/>
            </w:pPr>
            <w:r w:rsidRPr="00C261FB">
              <w:rPr>
                <w:color w:val="0000FF"/>
              </w:rPr>
              <w:t>Insert details</w:t>
            </w:r>
          </w:p>
        </w:tc>
      </w:tr>
    </w:tbl>
    <w:p w14:paraId="7DCDBE5F" w14:textId="23D01A70" w:rsidR="00E278B5" w:rsidRDefault="00DF67DD" w:rsidP="00167FB1">
      <w:pPr>
        <w:pStyle w:val="SP-Schedule111"/>
      </w:pPr>
      <w:r>
        <w:t>(SOR Item 1.1</w:t>
      </w:r>
      <w:r w:rsidR="00697FC8">
        <w:t>6</w:t>
      </w:r>
      <w:r>
        <w:t xml:space="preserve">.2) </w:t>
      </w:r>
      <w:r w:rsidR="00167FB1">
        <w:t>The Service Delivery Plan will be monitored quarterly and reviewed at the annual performance review for effectiveness against the Contract requirements and the needs of CSIRO</w:t>
      </w:r>
    </w:p>
    <w:p w14:paraId="521D0B52" w14:textId="77777777" w:rsidR="00A6585D" w:rsidRPr="00A6585D" w:rsidRDefault="00A6585D" w:rsidP="00A6585D">
      <w:pPr>
        <w:ind w:left="131" w:firstLine="720"/>
      </w:pPr>
      <w:r w:rsidRPr="00A6585D">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A6585D" w:rsidRPr="00D05FF6" w14:paraId="4D626C4A" w14:textId="77777777" w:rsidTr="00205921">
        <w:trPr>
          <w:trHeight w:val="510"/>
        </w:trPr>
        <w:tc>
          <w:tcPr>
            <w:tcW w:w="8170" w:type="dxa"/>
          </w:tcPr>
          <w:p w14:paraId="3F48228E" w14:textId="77777777" w:rsidR="00A6585D" w:rsidRPr="00D05FF6" w:rsidRDefault="00A6585D" w:rsidP="00205921">
            <w:pPr>
              <w:pStyle w:val="TableText"/>
              <w:spacing w:before="60" w:after="60" w:line="240" w:lineRule="auto"/>
            </w:pPr>
            <w:r w:rsidRPr="00C261FB">
              <w:rPr>
                <w:color w:val="0000FF"/>
              </w:rPr>
              <w:t>Insert details</w:t>
            </w:r>
          </w:p>
        </w:tc>
      </w:tr>
    </w:tbl>
    <w:p w14:paraId="0882D82D" w14:textId="5ECB48C4" w:rsidR="00253AAC" w:rsidRDefault="00167FB1" w:rsidP="005B0617">
      <w:pPr>
        <w:pStyle w:val="SP-Schedule11"/>
      </w:pPr>
      <w:r>
        <w:lastRenderedPageBreak/>
        <w:t>Transition In / Transition Out</w:t>
      </w:r>
    </w:p>
    <w:p w14:paraId="6230BB7B" w14:textId="4FB40457" w:rsidR="00423F35" w:rsidRDefault="00DF67DD" w:rsidP="00423F35">
      <w:pPr>
        <w:pStyle w:val="SP-Schedule111"/>
      </w:pPr>
      <w:r>
        <w:t>(SOR Item 1.1</w:t>
      </w:r>
      <w:r w:rsidR="00697FC8">
        <w:t>7</w:t>
      </w:r>
      <w:r>
        <w:t xml:space="preserve">.1) </w:t>
      </w:r>
      <w:r w:rsidR="00423F35">
        <w:t xml:space="preserve">The </w:t>
      </w:r>
      <w:r w:rsidR="005C2663">
        <w:t>Tenderer</w:t>
      </w:r>
      <w:r w:rsidR="00423F35">
        <w:t xml:space="preserve"> is to describe how they propose to transition-in from the current provider to CSIRO sites and set up the Service ready for operation on the commencement of this Contract. </w:t>
      </w:r>
    </w:p>
    <w:p w14:paraId="7DF10EAB" w14:textId="77777777" w:rsidR="00112F9C" w:rsidRPr="00112F9C" w:rsidRDefault="00112F9C" w:rsidP="00112F9C">
      <w:pPr>
        <w:ind w:left="131" w:firstLine="720"/>
      </w:pPr>
      <w:r w:rsidRPr="00112F9C">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12F9C" w:rsidRPr="00D05FF6" w14:paraId="7CBDFF74" w14:textId="77777777" w:rsidTr="00205921">
        <w:trPr>
          <w:trHeight w:val="510"/>
        </w:trPr>
        <w:tc>
          <w:tcPr>
            <w:tcW w:w="8170" w:type="dxa"/>
          </w:tcPr>
          <w:p w14:paraId="23CCA40B" w14:textId="77777777" w:rsidR="00112F9C" w:rsidRPr="00D05FF6" w:rsidRDefault="00112F9C" w:rsidP="00205921">
            <w:pPr>
              <w:pStyle w:val="TableText"/>
              <w:spacing w:before="60" w:after="60" w:line="240" w:lineRule="auto"/>
            </w:pPr>
            <w:r w:rsidRPr="00C261FB">
              <w:rPr>
                <w:color w:val="0000FF"/>
              </w:rPr>
              <w:t>Insert details</w:t>
            </w:r>
          </w:p>
        </w:tc>
      </w:tr>
    </w:tbl>
    <w:p w14:paraId="02954E61" w14:textId="49A1AA2A" w:rsidR="00423F35" w:rsidRDefault="00DF67DD" w:rsidP="00423F35">
      <w:pPr>
        <w:pStyle w:val="SP-Schedule111"/>
      </w:pPr>
      <w:r>
        <w:t>(SOR Item 1.1</w:t>
      </w:r>
      <w:r w:rsidR="00697FC8">
        <w:t>7</w:t>
      </w:r>
      <w:r>
        <w:t xml:space="preserve">.2) </w:t>
      </w:r>
      <w:r w:rsidR="00423F35" w:rsidRPr="0032236C">
        <w:t>Within 14 days from the Effective Date, the Contractor may be required to provide to CSIRO, for approval by CSIRO (acting reasonably), a comprehensive Transition-in Plan (TiP).</w:t>
      </w:r>
    </w:p>
    <w:p w14:paraId="2096CC25" w14:textId="77777777" w:rsidR="00112F9C" w:rsidRPr="00112F9C" w:rsidRDefault="00112F9C" w:rsidP="00112F9C">
      <w:pPr>
        <w:ind w:left="131" w:firstLine="720"/>
      </w:pPr>
      <w:r w:rsidRPr="00112F9C">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12F9C" w:rsidRPr="00D05FF6" w14:paraId="4A03019F" w14:textId="77777777" w:rsidTr="00205921">
        <w:trPr>
          <w:trHeight w:val="510"/>
        </w:trPr>
        <w:tc>
          <w:tcPr>
            <w:tcW w:w="8170" w:type="dxa"/>
          </w:tcPr>
          <w:p w14:paraId="54227C2F" w14:textId="77777777" w:rsidR="00112F9C" w:rsidRPr="00D05FF6" w:rsidRDefault="00112F9C" w:rsidP="00205921">
            <w:pPr>
              <w:pStyle w:val="TableText"/>
              <w:spacing w:before="60" w:after="60" w:line="240" w:lineRule="auto"/>
            </w:pPr>
            <w:r w:rsidRPr="00C261FB">
              <w:rPr>
                <w:color w:val="0000FF"/>
              </w:rPr>
              <w:t>Insert details</w:t>
            </w:r>
          </w:p>
        </w:tc>
      </w:tr>
    </w:tbl>
    <w:p w14:paraId="34EC99E8" w14:textId="7BA22EBF" w:rsidR="00423F35" w:rsidRDefault="00DF67DD" w:rsidP="00423F35">
      <w:pPr>
        <w:pStyle w:val="SP-Schedule111"/>
      </w:pPr>
      <w:r>
        <w:t>(SOR Item 1.1</w:t>
      </w:r>
      <w:r w:rsidR="00697FC8">
        <w:t>7</w:t>
      </w:r>
      <w:r>
        <w:t xml:space="preserve">.3) </w:t>
      </w:r>
      <w:r w:rsidR="00423F35" w:rsidRPr="00F70388">
        <w:t>The TiP is required to include an agenda of tasks and actions, including</w:t>
      </w:r>
      <w:r w:rsidR="00423F35">
        <w:t>:</w:t>
      </w:r>
    </w:p>
    <w:p w14:paraId="73D93BBD" w14:textId="77777777" w:rsidR="00423F35" w:rsidRDefault="00423F35" w:rsidP="00423F35">
      <w:pPr>
        <w:pStyle w:val="SP-Schedulea"/>
      </w:pPr>
      <w:r>
        <w:t>the tasks to be completed and approved by CSIRO</w:t>
      </w:r>
    </w:p>
    <w:p w14:paraId="6FD5A610" w14:textId="77777777" w:rsidR="00423F35" w:rsidRDefault="00423F35" w:rsidP="00423F35">
      <w:pPr>
        <w:pStyle w:val="SP-Schedulea"/>
      </w:pPr>
      <w:r>
        <w:t>any critical path tasks and sub tasks included in the TiP</w:t>
      </w:r>
    </w:p>
    <w:p w14:paraId="72509CEF" w14:textId="77777777" w:rsidR="00423F35" w:rsidRDefault="00423F35" w:rsidP="00423F35">
      <w:pPr>
        <w:pStyle w:val="SP-Schedulea"/>
      </w:pPr>
      <w:r>
        <w:t>who will be responsible for completing the tasks; and</w:t>
      </w:r>
    </w:p>
    <w:p w14:paraId="19A17709" w14:textId="77777777" w:rsidR="00423F35" w:rsidRDefault="00423F35" w:rsidP="00423F35">
      <w:pPr>
        <w:pStyle w:val="SP-Schedulea"/>
      </w:pPr>
      <w:r>
        <w:t>priorities, timeframes and anticipated task completion dates.</w:t>
      </w:r>
    </w:p>
    <w:p w14:paraId="763B4A0C" w14:textId="77777777" w:rsidR="00112F9C" w:rsidRPr="00112F9C" w:rsidRDefault="00112F9C" w:rsidP="00112F9C">
      <w:pPr>
        <w:ind w:left="131" w:firstLine="720"/>
      </w:pPr>
      <w:r w:rsidRPr="00112F9C">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12F9C" w:rsidRPr="00D05FF6" w14:paraId="71FC7BDA" w14:textId="77777777" w:rsidTr="00205921">
        <w:trPr>
          <w:trHeight w:val="510"/>
        </w:trPr>
        <w:tc>
          <w:tcPr>
            <w:tcW w:w="8170" w:type="dxa"/>
          </w:tcPr>
          <w:p w14:paraId="5B94AEA3" w14:textId="77777777" w:rsidR="00112F9C" w:rsidRPr="00D05FF6" w:rsidRDefault="00112F9C" w:rsidP="00205921">
            <w:pPr>
              <w:pStyle w:val="TableText"/>
              <w:spacing w:before="60" w:after="60" w:line="240" w:lineRule="auto"/>
            </w:pPr>
            <w:r w:rsidRPr="00C261FB">
              <w:rPr>
                <w:color w:val="0000FF"/>
              </w:rPr>
              <w:t>Insert details</w:t>
            </w:r>
          </w:p>
        </w:tc>
      </w:tr>
    </w:tbl>
    <w:p w14:paraId="626051A2" w14:textId="70558FF1" w:rsidR="00423F35" w:rsidRDefault="00DF67DD" w:rsidP="00423F35">
      <w:pPr>
        <w:pStyle w:val="SP-Schedule111"/>
      </w:pPr>
      <w:r>
        <w:t>(SOR Item 1.1</w:t>
      </w:r>
      <w:r w:rsidR="00697FC8">
        <w:t>7</w:t>
      </w:r>
      <w:r>
        <w:t xml:space="preserve">.4) </w:t>
      </w:r>
      <w:r w:rsidR="00423F35" w:rsidRPr="003D6DAC">
        <w:t>The Contractor may be required to attend weekly meetings with CSIRO during each Transition-in period to consult with CSIRO, discuss and resolve any issues as they arise, brief CSIRO on progress, and submit any material for approval.</w:t>
      </w:r>
    </w:p>
    <w:p w14:paraId="2F0F1CEF" w14:textId="77777777" w:rsidR="00112F9C" w:rsidRPr="00112F9C" w:rsidRDefault="00112F9C" w:rsidP="00112F9C">
      <w:pPr>
        <w:ind w:left="131" w:firstLine="720"/>
      </w:pPr>
      <w:r w:rsidRPr="00112F9C">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12F9C" w:rsidRPr="00D05FF6" w14:paraId="3103E72D" w14:textId="77777777" w:rsidTr="00205921">
        <w:trPr>
          <w:trHeight w:val="510"/>
        </w:trPr>
        <w:tc>
          <w:tcPr>
            <w:tcW w:w="8170" w:type="dxa"/>
          </w:tcPr>
          <w:p w14:paraId="71D5C56D" w14:textId="77777777" w:rsidR="00112F9C" w:rsidRPr="00D05FF6" w:rsidRDefault="00112F9C" w:rsidP="00205921">
            <w:pPr>
              <w:pStyle w:val="TableText"/>
              <w:spacing w:before="60" w:after="60" w:line="240" w:lineRule="auto"/>
            </w:pPr>
            <w:r w:rsidRPr="00C261FB">
              <w:rPr>
                <w:color w:val="0000FF"/>
              </w:rPr>
              <w:t>Insert details</w:t>
            </w:r>
          </w:p>
        </w:tc>
      </w:tr>
    </w:tbl>
    <w:p w14:paraId="2428AAFD" w14:textId="23AD1E82" w:rsidR="00423F35" w:rsidRDefault="00DF67DD" w:rsidP="00423F35">
      <w:pPr>
        <w:pStyle w:val="SP-Schedule111"/>
      </w:pPr>
      <w:r>
        <w:t>(SOR Item 1.1</w:t>
      </w:r>
      <w:r w:rsidR="00697FC8">
        <w:t>7</w:t>
      </w:r>
      <w:r>
        <w:t xml:space="preserve">.5) </w:t>
      </w:r>
      <w:r w:rsidR="00423F35" w:rsidRPr="0077223A">
        <w:t>The Contractor may be required to appropriately resource the transition-in effort to ensure that all tasks are completed in accordance with the approved TiP.</w:t>
      </w:r>
    </w:p>
    <w:p w14:paraId="0D8B95AE" w14:textId="77777777" w:rsidR="00112F9C" w:rsidRPr="00112F9C" w:rsidRDefault="00112F9C" w:rsidP="00112F9C">
      <w:pPr>
        <w:ind w:left="131" w:firstLine="720"/>
      </w:pPr>
      <w:r w:rsidRPr="00112F9C">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112F9C" w:rsidRPr="00D05FF6" w14:paraId="15708EA5" w14:textId="77777777" w:rsidTr="00205921">
        <w:trPr>
          <w:trHeight w:val="510"/>
        </w:trPr>
        <w:tc>
          <w:tcPr>
            <w:tcW w:w="8170" w:type="dxa"/>
          </w:tcPr>
          <w:p w14:paraId="3EF9EFC8" w14:textId="77777777" w:rsidR="00112F9C" w:rsidRPr="00D05FF6" w:rsidRDefault="00112F9C" w:rsidP="00205921">
            <w:pPr>
              <w:pStyle w:val="TableText"/>
              <w:spacing w:before="60" w:after="60" w:line="240" w:lineRule="auto"/>
            </w:pPr>
            <w:r w:rsidRPr="00C261FB">
              <w:rPr>
                <w:color w:val="0000FF"/>
              </w:rPr>
              <w:t>Insert details</w:t>
            </w:r>
          </w:p>
        </w:tc>
      </w:tr>
    </w:tbl>
    <w:bookmarkEnd w:id="71"/>
    <w:p w14:paraId="108B0A59" w14:textId="0E39D2FE" w:rsidR="006755C0" w:rsidRDefault="00D51775" w:rsidP="005123F4">
      <w:pPr>
        <w:pStyle w:val="SP-Schedule11"/>
      </w:pPr>
      <w:r>
        <w:t>Asbest</w:t>
      </w:r>
      <w:r w:rsidR="0083023C">
        <w:t>os</w:t>
      </w:r>
    </w:p>
    <w:p w14:paraId="28F26A35" w14:textId="22C15762" w:rsidR="00160259" w:rsidRDefault="004646D6" w:rsidP="005123F4">
      <w:pPr>
        <w:pStyle w:val="SP-Schedule111"/>
      </w:pPr>
      <w:r>
        <w:t xml:space="preserve">(SOR Item 1.22.1) </w:t>
      </w:r>
      <w:r w:rsidR="00160259">
        <w:t>The Tenderer warrants that no asbestos will be used in the manufacture of any component of the Goods, including any packaging, except as otherwise disclosed in this Tender.</w:t>
      </w:r>
    </w:p>
    <w:p w14:paraId="3CB996D0" w14:textId="77777777" w:rsidR="00297467" w:rsidRPr="00297467" w:rsidRDefault="00297467" w:rsidP="004646D6">
      <w:pPr>
        <w:ind w:left="131" w:firstLine="720"/>
      </w:pPr>
      <w:r w:rsidRPr="00297467">
        <w:t>Tenderers are to provide a detailed description of their ability to meet the above criterion</w:t>
      </w:r>
    </w:p>
    <w:tbl>
      <w:tblPr>
        <w:tblStyle w:val="TableGrid"/>
        <w:tblW w:w="0" w:type="auto"/>
        <w:tblInd w:w="846" w:type="dxa"/>
        <w:tblLook w:val="04A0" w:firstRow="1" w:lastRow="0" w:firstColumn="1" w:lastColumn="0" w:noHBand="0" w:noVBand="1"/>
      </w:tblPr>
      <w:tblGrid>
        <w:gridCol w:w="8170"/>
      </w:tblGrid>
      <w:tr w:rsidR="009D0BE9" w:rsidRPr="004C1FC9" w14:paraId="68ADAAB3" w14:textId="77777777" w:rsidTr="004646D6">
        <w:trPr>
          <w:trHeight w:val="510"/>
        </w:trPr>
        <w:tc>
          <w:tcPr>
            <w:tcW w:w="8170" w:type="dxa"/>
          </w:tcPr>
          <w:p w14:paraId="0B2A167F" w14:textId="77777777" w:rsidR="009D0BE9" w:rsidRPr="004C1FC9" w:rsidRDefault="009D0BE9" w:rsidP="00205921">
            <w:pPr>
              <w:pStyle w:val="TableText"/>
              <w:spacing w:before="60" w:after="60" w:line="240" w:lineRule="auto"/>
              <w:rPr>
                <w:color w:val="0000FF"/>
              </w:rPr>
            </w:pPr>
            <w:r w:rsidRPr="00086001">
              <w:rPr>
                <w:color w:val="0000FF"/>
              </w:rPr>
              <w:t>Insert details</w:t>
            </w:r>
          </w:p>
        </w:tc>
      </w:tr>
    </w:tbl>
    <w:p w14:paraId="6B1B5CA1" w14:textId="7FAC044E" w:rsidR="0080544B" w:rsidRDefault="00307DF0" w:rsidP="005123F4">
      <w:pPr>
        <w:pStyle w:val="SP-Schedule1"/>
      </w:pPr>
      <w:bookmarkStart w:id="76" w:name="_Toc402864954"/>
      <w:bookmarkStart w:id="77" w:name="_Ref2682609"/>
      <w:bookmarkEnd w:id="69"/>
      <w:r>
        <w:lastRenderedPageBreak/>
        <w:t xml:space="preserve"> </w:t>
      </w:r>
      <w:r w:rsidR="0080544B">
        <w:t>Capacity</w:t>
      </w:r>
      <w:bookmarkEnd w:id="76"/>
      <w:bookmarkEnd w:id="77"/>
    </w:p>
    <w:p w14:paraId="13BD7E28" w14:textId="77777777" w:rsidR="00DF1868" w:rsidRDefault="00DF1868" w:rsidP="005123F4">
      <w:pPr>
        <w:pStyle w:val="SP-Schedule11"/>
      </w:pPr>
      <w:r>
        <w:t>Experience</w:t>
      </w:r>
    </w:p>
    <w:p w14:paraId="679D8D22" w14:textId="6F6AA2A8" w:rsidR="0080544B" w:rsidRPr="00150EA2" w:rsidRDefault="0080544B" w:rsidP="005123F4">
      <w:pPr>
        <w:pStyle w:val="SP-Schedule111"/>
        <w:rPr>
          <w:color w:val="0000FF"/>
        </w:rPr>
      </w:pPr>
      <w:r w:rsidRPr="00A65BAD">
        <w:t>CSIRO is seeking to engage experienced quality providers who are leading organisations in their field and who can demonstrate a record of delivery of successful and effective</w:t>
      </w:r>
      <w:r w:rsidR="00C11A34" w:rsidRPr="00C11A34">
        <w:t xml:space="preserve"> </w:t>
      </w:r>
      <w:r w:rsidR="00C11A34" w:rsidRPr="003D6783">
        <w:t>grounds maintenance ser</w:t>
      </w:r>
      <w:r w:rsidR="00C11A34" w:rsidRPr="00C11A34">
        <w:rPr>
          <w:color w:val="000000" w:themeColor="text1"/>
        </w:rPr>
        <w:t xml:space="preserve">vices </w:t>
      </w:r>
      <w:r w:rsidR="00406E43" w:rsidRPr="00C11A34">
        <w:rPr>
          <w:color w:val="000000" w:themeColor="text1"/>
        </w:rPr>
        <w:t>Tenderers are to provide</w:t>
      </w:r>
      <w:r w:rsidR="004E3A34" w:rsidRPr="00C11A34">
        <w:rPr>
          <w:color w:val="000000" w:themeColor="text1"/>
        </w:rPr>
        <w:t xml:space="preserve"> </w:t>
      </w:r>
      <w:r w:rsidR="00C11A34" w:rsidRPr="00C11A34">
        <w:rPr>
          <w:color w:val="000000" w:themeColor="text1"/>
        </w:rPr>
        <w:t>details of their experience in grounds maintenance.</w:t>
      </w:r>
    </w:p>
    <w:tbl>
      <w:tblPr>
        <w:tblStyle w:val="TableGrid"/>
        <w:tblW w:w="0" w:type="auto"/>
        <w:tblInd w:w="846" w:type="dxa"/>
        <w:tblLook w:val="04A0" w:firstRow="1" w:lastRow="0" w:firstColumn="1" w:lastColumn="0" w:noHBand="0" w:noVBand="1"/>
      </w:tblPr>
      <w:tblGrid>
        <w:gridCol w:w="8170"/>
      </w:tblGrid>
      <w:tr w:rsidR="00150EA2" w:rsidRPr="00150EA2" w14:paraId="7F1FE59C" w14:textId="77777777" w:rsidTr="00C12243">
        <w:trPr>
          <w:trHeight w:val="510"/>
        </w:trPr>
        <w:tc>
          <w:tcPr>
            <w:tcW w:w="8170" w:type="dxa"/>
            <w:vAlign w:val="center"/>
          </w:tcPr>
          <w:p w14:paraId="223C51EE" w14:textId="77777777" w:rsidR="00406E43" w:rsidRPr="00150EA2" w:rsidRDefault="00406E43" w:rsidP="008347D1">
            <w:pPr>
              <w:pStyle w:val="TableText"/>
              <w:spacing w:before="60" w:after="60" w:line="240" w:lineRule="auto"/>
              <w:rPr>
                <w:color w:val="0000FF"/>
              </w:rPr>
            </w:pPr>
            <w:r w:rsidRPr="00150EA2">
              <w:rPr>
                <w:color w:val="0000FF"/>
              </w:rPr>
              <w:t>Insert details</w:t>
            </w:r>
          </w:p>
        </w:tc>
      </w:tr>
    </w:tbl>
    <w:p w14:paraId="05B87CD3" w14:textId="77777777" w:rsidR="00772A4C" w:rsidRDefault="00772A4C" w:rsidP="005123F4">
      <w:pPr>
        <w:pStyle w:val="SP-Schedule11"/>
      </w:pPr>
      <w:bookmarkStart w:id="78" w:name="_Toc392497722"/>
      <w:bookmarkStart w:id="79" w:name="_Toc402864955"/>
      <w:r>
        <w:t>Previous work</w:t>
      </w:r>
    </w:p>
    <w:p w14:paraId="1199548A" w14:textId="77777777" w:rsidR="00772A4C" w:rsidRDefault="00772A4C" w:rsidP="005123F4">
      <w:pPr>
        <w:pStyle w:val="SP-Schedule111"/>
      </w:pPr>
      <w:r>
        <w:t>Provide a detailed response regarding any previous work undertaken which is similar in nature and relevant to the goods and/or services required by CSIRO. Provide the following details at a minimum:</w:t>
      </w:r>
    </w:p>
    <w:p w14:paraId="424CFA37" w14:textId="77777777" w:rsidR="00772A4C" w:rsidRDefault="00772A4C" w:rsidP="005123F4">
      <w:pPr>
        <w:pStyle w:val="SP-Schedulea"/>
      </w:pPr>
      <w:r>
        <w:t>Client, including type i.e. Commonwealth Government, research organisation or private sector</w:t>
      </w:r>
    </w:p>
    <w:p w14:paraId="1E27DFC8" w14:textId="77777777" w:rsidR="00772A4C" w:rsidRDefault="00772A4C" w:rsidP="005123F4">
      <w:pPr>
        <w:pStyle w:val="SP-Schedulea"/>
      </w:pPr>
      <w:r>
        <w:t>nature of the goods and/or services</w:t>
      </w:r>
    </w:p>
    <w:p w14:paraId="7AC0C04A" w14:textId="77777777" w:rsidR="00772A4C" w:rsidRDefault="00772A4C" w:rsidP="005123F4">
      <w:pPr>
        <w:pStyle w:val="SP-Schedulea"/>
      </w:pPr>
      <w:r>
        <w:t>duration or term of arrangement.</w:t>
      </w:r>
    </w:p>
    <w:tbl>
      <w:tblPr>
        <w:tblStyle w:val="TableGrid"/>
        <w:tblW w:w="0" w:type="auto"/>
        <w:tblInd w:w="846" w:type="dxa"/>
        <w:tblLook w:val="04A0" w:firstRow="1" w:lastRow="0" w:firstColumn="1" w:lastColumn="0" w:noHBand="0" w:noVBand="1"/>
      </w:tblPr>
      <w:tblGrid>
        <w:gridCol w:w="8170"/>
      </w:tblGrid>
      <w:tr w:rsidR="00772A4C" w14:paraId="71C4E19A" w14:textId="77777777" w:rsidTr="00C12243">
        <w:trPr>
          <w:trHeight w:val="510"/>
        </w:trPr>
        <w:tc>
          <w:tcPr>
            <w:tcW w:w="8170" w:type="dxa"/>
            <w:vAlign w:val="center"/>
          </w:tcPr>
          <w:p w14:paraId="4F9DBF68" w14:textId="77777777" w:rsidR="00772A4C" w:rsidRPr="00150EA2" w:rsidRDefault="00772A4C" w:rsidP="008347D1">
            <w:pPr>
              <w:pStyle w:val="TableText"/>
              <w:spacing w:before="60" w:after="60" w:line="240" w:lineRule="auto"/>
              <w:rPr>
                <w:color w:val="0000FF"/>
              </w:rPr>
            </w:pPr>
            <w:r w:rsidRPr="00150EA2">
              <w:rPr>
                <w:color w:val="0000FF"/>
              </w:rPr>
              <w:t>Insert details</w:t>
            </w:r>
          </w:p>
        </w:tc>
      </w:tr>
    </w:tbl>
    <w:p w14:paraId="48575116" w14:textId="77777777" w:rsidR="00AF1A1D" w:rsidRPr="00FC771F" w:rsidRDefault="00AF1A1D" w:rsidP="005123F4">
      <w:pPr>
        <w:pStyle w:val="SP-Schedule11"/>
      </w:pPr>
      <w:r>
        <w:t xml:space="preserve">Key </w:t>
      </w:r>
      <w:r w:rsidRPr="00FC771F">
        <w:t>Personnel</w:t>
      </w:r>
    </w:p>
    <w:p w14:paraId="58CE9BF9" w14:textId="77777777" w:rsidR="00AF1A1D" w:rsidRPr="00C11A34" w:rsidRDefault="00AF1A1D" w:rsidP="005123F4">
      <w:pPr>
        <w:pStyle w:val="SP-Schedule111"/>
        <w:rPr>
          <w:color w:val="000000" w:themeColor="text1"/>
        </w:rPr>
      </w:pPr>
      <w:r w:rsidRPr="00C11A34">
        <w:rPr>
          <w:color w:val="000000" w:themeColor="text1"/>
        </w:rPr>
        <w:t>Provide clear, concise details of the key personnel responsible for delivery of the requirements.</w:t>
      </w:r>
    </w:p>
    <w:tbl>
      <w:tblPr>
        <w:tblStyle w:val="TableGrid"/>
        <w:tblW w:w="0" w:type="auto"/>
        <w:tblInd w:w="846" w:type="dxa"/>
        <w:tblLook w:val="04A0" w:firstRow="1" w:lastRow="0" w:firstColumn="1" w:lastColumn="0" w:noHBand="0" w:noVBand="1"/>
      </w:tblPr>
      <w:tblGrid>
        <w:gridCol w:w="8170"/>
      </w:tblGrid>
      <w:tr w:rsidR="00AF1A1D" w14:paraId="55E68DC6" w14:textId="77777777" w:rsidTr="00A22A09">
        <w:trPr>
          <w:trHeight w:val="510"/>
        </w:trPr>
        <w:tc>
          <w:tcPr>
            <w:tcW w:w="8170" w:type="dxa"/>
            <w:vAlign w:val="center"/>
          </w:tcPr>
          <w:p w14:paraId="09427747" w14:textId="77777777" w:rsidR="00AF1A1D" w:rsidRPr="00150EA2" w:rsidRDefault="00616B48" w:rsidP="008347D1">
            <w:pPr>
              <w:pStyle w:val="TableText"/>
              <w:spacing w:before="60" w:after="60" w:line="240" w:lineRule="auto"/>
              <w:rPr>
                <w:color w:val="0000FF"/>
              </w:rPr>
            </w:pPr>
            <w:r w:rsidRPr="00150EA2">
              <w:rPr>
                <w:color w:val="0000FF"/>
              </w:rPr>
              <w:t>Insert details</w:t>
            </w:r>
          </w:p>
        </w:tc>
      </w:tr>
    </w:tbl>
    <w:p w14:paraId="67657315" w14:textId="77777777" w:rsidR="00AF1A1D" w:rsidRDefault="00AF1A1D" w:rsidP="005123F4">
      <w:pPr>
        <w:pStyle w:val="SP-Schedule11"/>
      </w:pPr>
      <w:r>
        <w:t>Subcontractors</w:t>
      </w:r>
    </w:p>
    <w:p w14:paraId="39FCD933" w14:textId="77777777" w:rsidR="00AF1A1D" w:rsidRDefault="00AF1A1D" w:rsidP="005123F4">
      <w:pPr>
        <w:pStyle w:val="SP-Schedule111"/>
      </w:pPr>
      <w:r>
        <w:t>Provide details of each subcontractor organisation</w:t>
      </w:r>
      <w:r w:rsidRPr="003B6FBC">
        <w:t xml:space="preserve"> </w:t>
      </w:r>
      <w:r>
        <w:t>and identify the roles or the specific parts of the Contract you will use in the tables below. If no subcontractors are proposed write ‘Not Applicable’.</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902"/>
      </w:tblGrid>
      <w:tr w:rsidR="00AF1A1D" w:rsidRPr="00AC4A1C" w14:paraId="181E61C3" w14:textId="77777777" w:rsidTr="00A22A09">
        <w:trPr>
          <w:tblHeader/>
        </w:trPr>
        <w:tc>
          <w:tcPr>
            <w:tcW w:w="5000" w:type="pct"/>
            <w:gridSpan w:val="2"/>
            <w:shd w:val="clear" w:color="auto" w:fill="00313C"/>
          </w:tcPr>
          <w:p w14:paraId="34255AEF" w14:textId="77777777" w:rsidR="00AF1A1D" w:rsidRPr="00AC4A1C" w:rsidRDefault="00AF1A1D" w:rsidP="00A22A09">
            <w:pPr>
              <w:pStyle w:val="Caption"/>
            </w:pPr>
            <w:r>
              <w:t>Subcontractor 1</w:t>
            </w:r>
          </w:p>
        </w:tc>
      </w:tr>
      <w:tr w:rsidR="00AF1A1D" w:rsidRPr="00AC4A1C" w14:paraId="3F8D28B5" w14:textId="77777777" w:rsidTr="00A22A09">
        <w:tblPrEx>
          <w:tblLook w:val="01E0" w:firstRow="1" w:lastRow="1" w:firstColumn="1" w:lastColumn="1" w:noHBand="0" w:noVBand="0"/>
        </w:tblPrEx>
        <w:trPr>
          <w:trHeight w:val="397"/>
        </w:trPr>
        <w:tc>
          <w:tcPr>
            <w:tcW w:w="1388" w:type="pct"/>
            <w:vAlign w:val="center"/>
          </w:tcPr>
          <w:p w14:paraId="60992EA2" w14:textId="77777777" w:rsidR="00AF1A1D" w:rsidRPr="00AC4A1C" w:rsidRDefault="00AF1A1D" w:rsidP="008347D1">
            <w:pPr>
              <w:pStyle w:val="TableText"/>
              <w:spacing w:before="60" w:after="60" w:line="240" w:lineRule="auto"/>
            </w:pPr>
            <w:r>
              <w:t>Full legal name</w:t>
            </w:r>
          </w:p>
        </w:tc>
        <w:tc>
          <w:tcPr>
            <w:tcW w:w="3612" w:type="pct"/>
            <w:vAlign w:val="center"/>
          </w:tcPr>
          <w:p w14:paraId="6F9EF0EA"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7FE93F59" w14:textId="77777777" w:rsidTr="00A22A09">
        <w:tblPrEx>
          <w:tblLook w:val="01E0" w:firstRow="1" w:lastRow="1" w:firstColumn="1" w:lastColumn="1" w:noHBand="0" w:noVBand="0"/>
        </w:tblPrEx>
        <w:trPr>
          <w:trHeight w:val="397"/>
        </w:trPr>
        <w:tc>
          <w:tcPr>
            <w:tcW w:w="1388" w:type="pct"/>
            <w:vAlign w:val="center"/>
          </w:tcPr>
          <w:p w14:paraId="255F9095" w14:textId="77777777" w:rsidR="00AF1A1D" w:rsidRPr="00AC4A1C" w:rsidRDefault="00AF1A1D" w:rsidP="008347D1">
            <w:pPr>
              <w:pStyle w:val="TableText"/>
              <w:spacing w:before="60" w:after="60" w:line="240" w:lineRule="auto"/>
            </w:pPr>
            <w:r>
              <w:t>Postal address</w:t>
            </w:r>
          </w:p>
        </w:tc>
        <w:tc>
          <w:tcPr>
            <w:tcW w:w="3612" w:type="pct"/>
          </w:tcPr>
          <w:p w14:paraId="5E3A5C06"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5726D403" w14:textId="77777777" w:rsidTr="00A22A09">
        <w:tblPrEx>
          <w:tblLook w:val="01E0" w:firstRow="1" w:lastRow="1" w:firstColumn="1" w:lastColumn="1" w:noHBand="0" w:noVBand="0"/>
        </w:tblPrEx>
        <w:trPr>
          <w:trHeight w:val="397"/>
        </w:trPr>
        <w:tc>
          <w:tcPr>
            <w:tcW w:w="1388" w:type="pct"/>
            <w:vAlign w:val="center"/>
          </w:tcPr>
          <w:p w14:paraId="32302C20" w14:textId="77777777" w:rsidR="00AF1A1D" w:rsidRPr="00AC4A1C" w:rsidRDefault="00AF1A1D" w:rsidP="008347D1">
            <w:pPr>
              <w:pStyle w:val="TableText"/>
              <w:spacing w:before="60" w:after="60" w:line="240" w:lineRule="auto"/>
            </w:pPr>
            <w:r>
              <w:t>ACN (if applicable)</w:t>
            </w:r>
          </w:p>
        </w:tc>
        <w:tc>
          <w:tcPr>
            <w:tcW w:w="3612" w:type="pct"/>
          </w:tcPr>
          <w:p w14:paraId="7D198596"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5F6BE05D" w14:textId="77777777" w:rsidTr="00A22A09">
        <w:tblPrEx>
          <w:tblLook w:val="01E0" w:firstRow="1" w:lastRow="1" w:firstColumn="1" w:lastColumn="1" w:noHBand="0" w:noVBand="0"/>
        </w:tblPrEx>
        <w:trPr>
          <w:trHeight w:val="397"/>
        </w:trPr>
        <w:tc>
          <w:tcPr>
            <w:tcW w:w="1388" w:type="pct"/>
            <w:vAlign w:val="center"/>
          </w:tcPr>
          <w:p w14:paraId="07A04F22" w14:textId="77777777" w:rsidR="00AF1A1D" w:rsidRPr="00AC4A1C" w:rsidRDefault="00AF1A1D" w:rsidP="008347D1">
            <w:pPr>
              <w:pStyle w:val="TableText"/>
              <w:spacing w:before="60" w:after="60" w:line="240" w:lineRule="auto"/>
            </w:pPr>
            <w:r>
              <w:t>ABN (if applicable)</w:t>
            </w:r>
          </w:p>
        </w:tc>
        <w:tc>
          <w:tcPr>
            <w:tcW w:w="3612" w:type="pct"/>
          </w:tcPr>
          <w:p w14:paraId="2C088F3D"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4E636396" w14:textId="77777777" w:rsidTr="00A22A09">
        <w:tblPrEx>
          <w:tblLook w:val="01E0" w:firstRow="1" w:lastRow="1" w:firstColumn="1" w:lastColumn="1" w:noHBand="0" w:noVBand="0"/>
        </w:tblPrEx>
        <w:trPr>
          <w:trHeight w:val="397"/>
        </w:trPr>
        <w:tc>
          <w:tcPr>
            <w:tcW w:w="1388" w:type="pct"/>
            <w:vAlign w:val="center"/>
          </w:tcPr>
          <w:p w14:paraId="488B3B62" w14:textId="77777777" w:rsidR="00AF1A1D" w:rsidRDefault="00AF1A1D" w:rsidP="008347D1">
            <w:pPr>
              <w:pStyle w:val="TableText"/>
              <w:spacing w:before="60" w:after="60" w:line="240" w:lineRule="auto"/>
            </w:pPr>
            <w:r>
              <w:t>Subcontractor role</w:t>
            </w:r>
          </w:p>
        </w:tc>
        <w:tc>
          <w:tcPr>
            <w:tcW w:w="3612" w:type="pct"/>
          </w:tcPr>
          <w:p w14:paraId="2071F226"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2A2EEEF5" w14:textId="77777777" w:rsidTr="00A22A09">
        <w:tblPrEx>
          <w:tblLook w:val="01E0" w:firstRow="1" w:lastRow="1" w:firstColumn="1" w:lastColumn="1" w:noHBand="0" w:noVBand="0"/>
        </w:tblPrEx>
        <w:trPr>
          <w:trHeight w:val="397"/>
        </w:trPr>
        <w:tc>
          <w:tcPr>
            <w:tcW w:w="1388" w:type="pct"/>
            <w:vAlign w:val="center"/>
          </w:tcPr>
          <w:p w14:paraId="55F04BC8" w14:textId="77777777" w:rsidR="00AF1A1D" w:rsidRDefault="00AF1A1D" w:rsidP="008347D1">
            <w:pPr>
              <w:pStyle w:val="TableText"/>
              <w:spacing w:before="60" w:after="60" w:line="240" w:lineRule="auto"/>
            </w:pPr>
            <w:r>
              <w:t>Proportion of the contract value</w:t>
            </w:r>
          </w:p>
        </w:tc>
        <w:tc>
          <w:tcPr>
            <w:tcW w:w="3612" w:type="pct"/>
          </w:tcPr>
          <w:p w14:paraId="7E980CC5"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4D961A06" w14:textId="77777777" w:rsidTr="00A22A09">
        <w:tblPrEx>
          <w:tblLook w:val="01E0" w:firstRow="1" w:lastRow="1" w:firstColumn="1" w:lastColumn="1" w:noHBand="0" w:noVBand="0"/>
        </w:tblPrEx>
        <w:trPr>
          <w:trHeight w:val="397"/>
        </w:trPr>
        <w:tc>
          <w:tcPr>
            <w:tcW w:w="1388" w:type="pct"/>
            <w:vAlign w:val="center"/>
          </w:tcPr>
          <w:p w14:paraId="6591FD8D" w14:textId="77777777" w:rsidR="00AF1A1D" w:rsidRDefault="00AF1A1D" w:rsidP="008347D1">
            <w:pPr>
              <w:pStyle w:val="TableText"/>
              <w:spacing w:before="60" w:after="60" w:line="240" w:lineRule="auto"/>
            </w:pPr>
            <w:r>
              <w:lastRenderedPageBreak/>
              <w:t>Indigenous ownership</w:t>
            </w:r>
          </w:p>
        </w:tc>
        <w:sdt>
          <w:sdtPr>
            <w:rPr>
              <w:color w:val="0000FF"/>
            </w:rPr>
            <w:id w:val="-1405599869"/>
            <w:placeholder>
              <w:docPart w:val="D7F7EB1C41054CD0B344B95ACCA3AA2C"/>
            </w:placeholder>
          </w:sdtPr>
          <w:sdtEndPr/>
          <w:sdtContent>
            <w:sdt>
              <w:sdtPr>
                <w:rPr>
                  <w:color w:val="0000FF"/>
                </w:rPr>
                <w:id w:val="-601944661"/>
                <w:placeholder>
                  <w:docPart w:val="CE9DA1B2007D4383A25D413D5562DA05"/>
                </w:placeholder>
                <w:showingPlcHdr/>
                <w:comboBox>
                  <w:listItem w:value="Choose an item."/>
                  <w:listItem w:displayText="Yes" w:value="Yes"/>
                  <w:listItem w:displayText="No" w:value="No"/>
                </w:comboBox>
              </w:sdtPr>
              <w:sdtEndPr/>
              <w:sdtContent>
                <w:tc>
                  <w:tcPr>
                    <w:tcW w:w="3612" w:type="pct"/>
                  </w:tcPr>
                  <w:p w14:paraId="2CB8EE2E" w14:textId="77777777" w:rsidR="00AF1A1D" w:rsidRPr="00150EA2" w:rsidRDefault="00E6108C" w:rsidP="00A22A09">
                    <w:pPr>
                      <w:pStyle w:val="CSIRORFTTableText"/>
                      <w:rPr>
                        <w:color w:val="0000FF"/>
                      </w:rPr>
                    </w:pPr>
                    <w:r w:rsidRPr="008347D1">
                      <w:rPr>
                        <w:rFonts w:ascii="Calibri" w:eastAsia="Calibri" w:hAnsi="Calibri" w:cs="Times New Roman"/>
                        <w:lang w:eastAsia="en-AU"/>
                      </w:rPr>
                      <w:t>Choose an item.</w:t>
                    </w:r>
                  </w:p>
                </w:tc>
              </w:sdtContent>
            </w:sdt>
          </w:sdtContent>
        </w:sdt>
      </w:tr>
      <w:tr w:rsidR="00AF1A1D" w:rsidRPr="00AC4A1C" w14:paraId="0FDA8294" w14:textId="77777777" w:rsidTr="00A22A09">
        <w:tblPrEx>
          <w:tblLook w:val="01E0" w:firstRow="1" w:lastRow="1" w:firstColumn="1" w:lastColumn="1" w:noHBand="0" w:noVBand="0"/>
        </w:tblPrEx>
        <w:trPr>
          <w:trHeight w:val="397"/>
        </w:trPr>
        <w:tc>
          <w:tcPr>
            <w:tcW w:w="1388" w:type="pct"/>
            <w:vAlign w:val="center"/>
          </w:tcPr>
          <w:p w14:paraId="127144AE" w14:textId="77777777" w:rsidR="00AF1A1D" w:rsidRDefault="00AF1A1D" w:rsidP="008347D1">
            <w:pPr>
              <w:pStyle w:val="TableText"/>
              <w:spacing w:before="60" w:after="60" w:line="240" w:lineRule="auto"/>
            </w:pPr>
            <w:r>
              <w:t xml:space="preserve">Indigenous </w:t>
            </w:r>
            <w:r w:rsidR="00150EA2">
              <w:t>Subcontractors</w:t>
            </w:r>
          </w:p>
        </w:tc>
        <w:tc>
          <w:tcPr>
            <w:tcW w:w="3612" w:type="pct"/>
          </w:tcPr>
          <w:p w14:paraId="1E647B4A" w14:textId="77777777" w:rsidR="00AF1A1D" w:rsidRPr="00150EA2" w:rsidRDefault="00AF1A1D" w:rsidP="008347D1">
            <w:pPr>
              <w:pStyle w:val="TableText"/>
              <w:spacing w:before="60" w:after="60" w:line="240" w:lineRule="auto"/>
              <w:rPr>
                <w:color w:val="0000FF"/>
              </w:rPr>
            </w:pPr>
            <w:r w:rsidRPr="00150EA2">
              <w:rPr>
                <w:color w:val="0000FF"/>
              </w:rPr>
              <w:t xml:space="preserve">Provide the percentage of Indigenous </w:t>
            </w:r>
            <w:r w:rsidR="00150EA2" w:rsidRPr="00150EA2">
              <w:rPr>
                <w:color w:val="0000FF"/>
              </w:rPr>
              <w:t>Subcontractors</w:t>
            </w:r>
            <w:r w:rsidRPr="00150EA2">
              <w:rPr>
                <w:color w:val="0000FF"/>
              </w:rPr>
              <w:t xml:space="preserve"> to provide the Services</w:t>
            </w:r>
          </w:p>
        </w:tc>
      </w:tr>
    </w:tbl>
    <w:p w14:paraId="4CD02030" w14:textId="77777777" w:rsidR="00AF1A1D" w:rsidRDefault="00AF1A1D" w:rsidP="00AF1A1D">
      <w:pPr>
        <w:pStyle w:val="CSIRORFTNormal"/>
      </w:pP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5902"/>
      </w:tblGrid>
      <w:tr w:rsidR="00AF1A1D" w:rsidRPr="00AC4A1C" w14:paraId="40C00356" w14:textId="77777777" w:rsidTr="00A22A09">
        <w:trPr>
          <w:trHeight w:val="253"/>
        </w:trPr>
        <w:tc>
          <w:tcPr>
            <w:tcW w:w="5000" w:type="pct"/>
            <w:gridSpan w:val="2"/>
            <w:shd w:val="clear" w:color="auto" w:fill="00313C"/>
          </w:tcPr>
          <w:p w14:paraId="676FA2A8" w14:textId="77777777" w:rsidR="00AF1A1D" w:rsidRPr="00AC4A1C" w:rsidRDefault="00AF1A1D" w:rsidP="00A22A09">
            <w:pPr>
              <w:pStyle w:val="Caption"/>
            </w:pPr>
            <w:r>
              <w:t>Subcontractor 2</w:t>
            </w:r>
          </w:p>
        </w:tc>
      </w:tr>
      <w:tr w:rsidR="00AF1A1D" w:rsidRPr="00AC4A1C" w14:paraId="3A87F53B" w14:textId="77777777" w:rsidTr="00A22A09">
        <w:trPr>
          <w:trHeight w:val="397"/>
        </w:trPr>
        <w:tc>
          <w:tcPr>
            <w:tcW w:w="1388" w:type="pct"/>
            <w:vAlign w:val="center"/>
          </w:tcPr>
          <w:p w14:paraId="214CE132" w14:textId="77777777" w:rsidR="00AF1A1D" w:rsidRPr="00AC4A1C" w:rsidRDefault="00AF1A1D" w:rsidP="008347D1">
            <w:pPr>
              <w:pStyle w:val="TableText"/>
              <w:spacing w:before="60" w:after="60" w:line="240" w:lineRule="auto"/>
            </w:pPr>
            <w:r>
              <w:t>Full legal name</w:t>
            </w:r>
          </w:p>
        </w:tc>
        <w:tc>
          <w:tcPr>
            <w:tcW w:w="3612" w:type="pct"/>
          </w:tcPr>
          <w:p w14:paraId="1D6804AC"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16697513" w14:textId="77777777" w:rsidTr="00A22A09">
        <w:trPr>
          <w:trHeight w:val="397"/>
        </w:trPr>
        <w:tc>
          <w:tcPr>
            <w:tcW w:w="1388" w:type="pct"/>
            <w:vAlign w:val="center"/>
          </w:tcPr>
          <w:p w14:paraId="0CD79B7F" w14:textId="77777777" w:rsidR="00AF1A1D" w:rsidRPr="00AC4A1C" w:rsidRDefault="00AF1A1D" w:rsidP="008347D1">
            <w:pPr>
              <w:pStyle w:val="TableText"/>
              <w:spacing w:before="60" w:after="60" w:line="240" w:lineRule="auto"/>
            </w:pPr>
            <w:r>
              <w:t>Postal address</w:t>
            </w:r>
          </w:p>
        </w:tc>
        <w:tc>
          <w:tcPr>
            <w:tcW w:w="3612" w:type="pct"/>
          </w:tcPr>
          <w:p w14:paraId="4675206B"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201BF441" w14:textId="77777777" w:rsidTr="00A22A09">
        <w:trPr>
          <w:trHeight w:val="397"/>
        </w:trPr>
        <w:tc>
          <w:tcPr>
            <w:tcW w:w="1388" w:type="pct"/>
            <w:vAlign w:val="center"/>
          </w:tcPr>
          <w:p w14:paraId="66BD2953" w14:textId="77777777" w:rsidR="00AF1A1D" w:rsidRPr="00AC4A1C" w:rsidRDefault="00AF1A1D" w:rsidP="008347D1">
            <w:pPr>
              <w:pStyle w:val="TableText"/>
              <w:spacing w:before="60" w:after="60" w:line="240" w:lineRule="auto"/>
            </w:pPr>
            <w:r>
              <w:t>ACN (if applicable)</w:t>
            </w:r>
          </w:p>
        </w:tc>
        <w:tc>
          <w:tcPr>
            <w:tcW w:w="3612" w:type="pct"/>
          </w:tcPr>
          <w:p w14:paraId="01E743AD"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09948849" w14:textId="77777777" w:rsidTr="00A22A09">
        <w:trPr>
          <w:trHeight w:val="397"/>
        </w:trPr>
        <w:tc>
          <w:tcPr>
            <w:tcW w:w="1388" w:type="pct"/>
            <w:vAlign w:val="center"/>
          </w:tcPr>
          <w:p w14:paraId="6B762220" w14:textId="77777777" w:rsidR="00AF1A1D" w:rsidRPr="00AC4A1C" w:rsidRDefault="00AF1A1D" w:rsidP="008347D1">
            <w:pPr>
              <w:pStyle w:val="TableText"/>
              <w:spacing w:before="60" w:after="60" w:line="240" w:lineRule="auto"/>
            </w:pPr>
            <w:r>
              <w:t>ABN (if applicable)</w:t>
            </w:r>
          </w:p>
        </w:tc>
        <w:tc>
          <w:tcPr>
            <w:tcW w:w="3612" w:type="pct"/>
          </w:tcPr>
          <w:p w14:paraId="2E082587"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697C6F80" w14:textId="77777777" w:rsidTr="00A22A09">
        <w:trPr>
          <w:trHeight w:val="397"/>
        </w:trPr>
        <w:tc>
          <w:tcPr>
            <w:tcW w:w="1388" w:type="pct"/>
            <w:vAlign w:val="center"/>
          </w:tcPr>
          <w:p w14:paraId="223CFCA3" w14:textId="77777777" w:rsidR="00AF1A1D" w:rsidRDefault="00AF1A1D" w:rsidP="008347D1">
            <w:pPr>
              <w:pStyle w:val="TableText"/>
              <w:spacing w:before="60" w:after="60" w:line="240" w:lineRule="auto"/>
            </w:pPr>
            <w:r>
              <w:t xml:space="preserve">Subcontractor role </w:t>
            </w:r>
          </w:p>
        </w:tc>
        <w:tc>
          <w:tcPr>
            <w:tcW w:w="3612" w:type="pct"/>
          </w:tcPr>
          <w:p w14:paraId="18B4C1D3"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511DC042" w14:textId="77777777" w:rsidTr="00A22A09">
        <w:trPr>
          <w:trHeight w:val="397"/>
        </w:trPr>
        <w:tc>
          <w:tcPr>
            <w:tcW w:w="1388" w:type="pct"/>
            <w:vAlign w:val="center"/>
          </w:tcPr>
          <w:p w14:paraId="65CE7603" w14:textId="77777777" w:rsidR="00AF1A1D" w:rsidRDefault="00AF1A1D" w:rsidP="008347D1">
            <w:pPr>
              <w:pStyle w:val="TableText"/>
              <w:spacing w:before="60" w:after="60" w:line="240" w:lineRule="auto"/>
            </w:pPr>
            <w:r>
              <w:t>Proportion of the contract value</w:t>
            </w:r>
          </w:p>
        </w:tc>
        <w:tc>
          <w:tcPr>
            <w:tcW w:w="3612" w:type="pct"/>
          </w:tcPr>
          <w:p w14:paraId="3C923C3D" w14:textId="77777777" w:rsidR="00AF1A1D" w:rsidRPr="00150EA2" w:rsidRDefault="00AF1A1D" w:rsidP="008347D1">
            <w:pPr>
              <w:pStyle w:val="TableText"/>
              <w:spacing w:before="60" w:after="60" w:line="240" w:lineRule="auto"/>
              <w:rPr>
                <w:color w:val="0000FF"/>
              </w:rPr>
            </w:pPr>
            <w:r w:rsidRPr="00150EA2">
              <w:rPr>
                <w:color w:val="0000FF"/>
              </w:rPr>
              <w:t>Insert details</w:t>
            </w:r>
          </w:p>
        </w:tc>
      </w:tr>
      <w:tr w:rsidR="00AF1A1D" w:rsidRPr="00AC4A1C" w14:paraId="02D17352" w14:textId="77777777" w:rsidTr="00A22A09">
        <w:trPr>
          <w:trHeight w:val="397"/>
        </w:trPr>
        <w:tc>
          <w:tcPr>
            <w:tcW w:w="1388" w:type="pct"/>
            <w:vAlign w:val="center"/>
          </w:tcPr>
          <w:p w14:paraId="7D65847B" w14:textId="77777777" w:rsidR="00AF1A1D" w:rsidRDefault="00AF1A1D" w:rsidP="008347D1">
            <w:pPr>
              <w:pStyle w:val="TableText"/>
              <w:spacing w:before="60" w:after="60" w:line="240" w:lineRule="auto"/>
            </w:pPr>
            <w:r>
              <w:t>Indigenous ownership</w:t>
            </w:r>
          </w:p>
        </w:tc>
        <w:sdt>
          <w:sdtPr>
            <w:rPr>
              <w:color w:val="0000FF"/>
            </w:rPr>
            <w:id w:val="485902447"/>
            <w:placeholder>
              <w:docPart w:val="E18B93E05D8E432E8AE8D0901094B369"/>
            </w:placeholder>
          </w:sdtPr>
          <w:sdtEndPr/>
          <w:sdtContent>
            <w:sdt>
              <w:sdtPr>
                <w:rPr>
                  <w:color w:val="0000FF"/>
                </w:rPr>
                <w:id w:val="699584463"/>
                <w:placeholder>
                  <w:docPart w:val="001A7D482426450D858D7993314D5A67"/>
                </w:placeholder>
                <w:showingPlcHdr/>
                <w:comboBox>
                  <w:listItem w:value="Choose an item."/>
                  <w:listItem w:displayText="Yes" w:value="Yes"/>
                  <w:listItem w:displayText="No" w:value="No"/>
                </w:comboBox>
              </w:sdtPr>
              <w:sdtEndPr/>
              <w:sdtContent>
                <w:tc>
                  <w:tcPr>
                    <w:tcW w:w="3612" w:type="pct"/>
                  </w:tcPr>
                  <w:p w14:paraId="3A986117" w14:textId="77777777" w:rsidR="00AF1A1D" w:rsidRPr="00150EA2" w:rsidRDefault="00AF1A1D" w:rsidP="00A22A09">
                    <w:pPr>
                      <w:pStyle w:val="CSIRORFTTableText"/>
                      <w:rPr>
                        <w:color w:val="0000FF"/>
                      </w:rPr>
                    </w:pPr>
                    <w:r w:rsidRPr="008347D1">
                      <w:rPr>
                        <w:rFonts w:ascii="Calibri" w:eastAsia="Calibri" w:hAnsi="Calibri" w:cs="Times New Roman"/>
                        <w:lang w:eastAsia="en-AU"/>
                      </w:rPr>
                      <w:t>Choose an item.</w:t>
                    </w:r>
                  </w:p>
                </w:tc>
              </w:sdtContent>
            </w:sdt>
          </w:sdtContent>
        </w:sdt>
      </w:tr>
      <w:tr w:rsidR="00AF1A1D" w:rsidRPr="00AC4A1C" w14:paraId="409E955F" w14:textId="77777777" w:rsidTr="00A22A09">
        <w:trPr>
          <w:trHeight w:val="397"/>
        </w:trPr>
        <w:tc>
          <w:tcPr>
            <w:tcW w:w="1388" w:type="pct"/>
            <w:vAlign w:val="center"/>
          </w:tcPr>
          <w:p w14:paraId="3841BA9A" w14:textId="77777777" w:rsidR="00AF1A1D" w:rsidRDefault="00AF1A1D" w:rsidP="008347D1">
            <w:pPr>
              <w:pStyle w:val="TableText"/>
              <w:spacing w:before="60" w:after="60" w:line="240" w:lineRule="auto"/>
            </w:pPr>
            <w:r>
              <w:t xml:space="preserve">Indigenous </w:t>
            </w:r>
            <w:r w:rsidR="00150EA2">
              <w:t>Subcontractors</w:t>
            </w:r>
          </w:p>
        </w:tc>
        <w:tc>
          <w:tcPr>
            <w:tcW w:w="3612" w:type="pct"/>
          </w:tcPr>
          <w:p w14:paraId="4CA0670F" w14:textId="77777777" w:rsidR="00AF1A1D" w:rsidRPr="00150EA2" w:rsidRDefault="00AF1A1D" w:rsidP="008347D1">
            <w:pPr>
              <w:pStyle w:val="TableText"/>
              <w:spacing w:before="60" w:after="60" w:line="240" w:lineRule="auto"/>
              <w:rPr>
                <w:color w:val="0000FF"/>
              </w:rPr>
            </w:pPr>
            <w:r w:rsidRPr="00150EA2">
              <w:rPr>
                <w:color w:val="0000FF"/>
              </w:rPr>
              <w:t xml:space="preserve">Provide the percentage of Indigenous </w:t>
            </w:r>
            <w:r w:rsidR="00150EA2" w:rsidRPr="00150EA2">
              <w:rPr>
                <w:color w:val="0000FF"/>
              </w:rPr>
              <w:t>Subcontractors</w:t>
            </w:r>
            <w:r w:rsidRPr="00150EA2">
              <w:rPr>
                <w:color w:val="0000FF"/>
              </w:rPr>
              <w:t xml:space="preserve"> to provide the Services</w:t>
            </w:r>
          </w:p>
        </w:tc>
      </w:tr>
    </w:tbl>
    <w:p w14:paraId="341C3BEC" w14:textId="77777777" w:rsidR="00B5752E" w:rsidRDefault="00B5752E" w:rsidP="005123F4">
      <w:pPr>
        <w:pStyle w:val="SP-Schedule11"/>
      </w:pPr>
      <w:r>
        <w:t>Development and Support</w:t>
      </w:r>
    </w:p>
    <w:p w14:paraId="75FDA0CC" w14:textId="77777777" w:rsidR="00B5752E" w:rsidRPr="00C11A34" w:rsidRDefault="00B5752E" w:rsidP="005123F4">
      <w:pPr>
        <w:pStyle w:val="SP-Schedule111"/>
        <w:rPr>
          <w:color w:val="000000" w:themeColor="text1"/>
        </w:rPr>
      </w:pPr>
      <w:r w:rsidRPr="00C11A34">
        <w:rPr>
          <w:color w:val="000000" w:themeColor="text1"/>
        </w:rPr>
        <w:t>Tenderers are asked to provide details of any initiatives and/or activities it undertakes to promote the engagement of local Indigenous people into employment, including opportunities for entry level participants and the percentage of overall workforce engaged locally.</w:t>
      </w:r>
    </w:p>
    <w:tbl>
      <w:tblPr>
        <w:tblStyle w:val="TableGrid"/>
        <w:tblW w:w="0" w:type="auto"/>
        <w:tblInd w:w="846" w:type="dxa"/>
        <w:tblLook w:val="04A0" w:firstRow="1" w:lastRow="0" w:firstColumn="1" w:lastColumn="0" w:noHBand="0" w:noVBand="1"/>
      </w:tblPr>
      <w:tblGrid>
        <w:gridCol w:w="8170"/>
      </w:tblGrid>
      <w:tr w:rsidR="00AA5D95" w:rsidRPr="00AA5D95" w14:paraId="31DBFB44" w14:textId="77777777" w:rsidTr="006B1E91">
        <w:trPr>
          <w:trHeight w:val="510"/>
        </w:trPr>
        <w:tc>
          <w:tcPr>
            <w:tcW w:w="8170" w:type="dxa"/>
          </w:tcPr>
          <w:p w14:paraId="1E0E9E4F" w14:textId="77777777" w:rsidR="00B5752E" w:rsidRPr="00AA5D95" w:rsidRDefault="00616B48" w:rsidP="008347D1">
            <w:pPr>
              <w:pStyle w:val="TableText"/>
              <w:spacing w:before="60" w:after="60" w:line="240" w:lineRule="auto"/>
              <w:rPr>
                <w:color w:val="0000FF"/>
              </w:rPr>
            </w:pPr>
            <w:r w:rsidRPr="00AA5D95">
              <w:rPr>
                <w:color w:val="0000FF"/>
              </w:rPr>
              <w:t>Insert details</w:t>
            </w:r>
          </w:p>
        </w:tc>
      </w:tr>
    </w:tbl>
    <w:p w14:paraId="7BA2010B" w14:textId="77777777" w:rsidR="0058426B" w:rsidRDefault="0058426B" w:rsidP="005123F4">
      <w:pPr>
        <w:pStyle w:val="SP-Schedule11"/>
      </w:pPr>
      <w:bookmarkStart w:id="80" w:name="_Toc392497729"/>
      <w:bookmarkStart w:id="81" w:name="_Toc402864960"/>
      <w:bookmarkEnd w:id="78"/>
      <w:bookmarkEnd w:id="79"/>
      <w:r>
        <w:t>Current work</w:t>
      </w:r>
    </w:p>
    <w:p w14:paraId="110F08D2" w14:textId="77777777" w:rsidR="0058426B" w:rsidRDefault="0058426B" w:rsidP="005123F4">
      <w:pPr>
        <w:pStyle w:val="SP-Schedule111"/>
      </w:pPr>
      <w:r>
        <w:t>Provide a detailed response regarding any current work which is similar in nature and relevant to the goods and/or services required by CSIRO. Provide the following details</w:t>
      </w:r>
      <w:r w:rsidRPr="004D0F3E">
        <w:t xml:space="preserve"> </w:t>
      </w:r>
      <w:r>
        <w:t>at a minimum:</w:t>
      </w:r>
    </w:p>
    <w:p w14:paraId="08D223A7" w14:textId="77777777" w:rsidR="0058426B" w:rsidRDefault="0058426B" w:rsidP="005123F4">
      <w:pPr>
        <w:pStyle w:val="SP-Schedulea"/>
      </w:pPr>
      <w:r>
        <w:t>Client, including type i.e. Commonwealth Government, research organisation or private sector</w:t>
      </w:r>
    </w:p>
    <w:p w14:paraId="00AE7C76" w14:textId="77777777" w:rsidR="0058426B" w:rsidRDefault="0058426B" w:rsidP="005123F4">
      <w:pPr>
        <w:pStyle w:val="SP-Schedulea"/>
      </w:pPr>
      <w:r>
        <w:t>nature of the goods and/or services and</w:t>
      </w:r>
    </w:p>
    <w:p w14:paraId="40E97696" w14:textId="77777777" w:rsidR="0058426B" w:rsidRPr="00093E14" w:rsidRDefault="0058426B" w:rsidP="005123F4">
      <w:pPr>
        <w:pStyle w:val="SP-Schedulea"/>
      </w:pPr>
      <w:r>
        <w:t>duration or term of arrangement.</w:t>
      </w:r>
    </w:p>
    <w:tbl>
      <w:tblPr>
        <w:tblStyle w:val="TableGrid"/>
        <w:tblW w:w="0" w:type="auto"/>
        <w:tblInd w:w="846" w:type="dxa"/>
        <w:tblLook w:val="04A0" w:firstRow="1" w:lastRow="0" w:firstColumn="1" w:lastColumn="0" w:noHBand="0" w:noVBand="1"/>
      </w:tblPr>
      <w:tblGrid>
        <w:gridCol w:w="8170"/>
      </w:tblGrid>
      <w:tr w:rsidR="0058426B" w14:paraId="117CB368" w14:textId="77777777" w:rsidTr="00C12243">
        <w:trPr>
          <w:trHeight w:val="510"/>
        </w:trPr>
        <w:tc>
          <w:tcPr>
            <w:tcW w:w="8170" w:type="dxa"/>
            <w:vAlign w:val="center"/>
          </w:tcPr>
          <w:p w14:paraId="5777296A" w14:textId="77777777" w:rsidR="0058426B" w:rsidRPr="00150EA2" w:rsidRDefault="0058426B" w:rsidP="00C12243">
            <w:pPr>
              <w:pStyle w:val="TableText"/>
              <w:spacing w:before="60" w:after="60" w:line="240" w:lineRule="auto"/>
              <w:rPr>
                <w:color w:val="0000FF"/>
              </w:rPr>
            </w:pPr>
            <w:r w:rsidRPr="00150EA2">
              <w:rPr>
                <w:color w:val="0000FF"/>
              </w:rPr>
              <w:t>Insert details</w:t>
            </w:r>
          </w:p>
        </w:tc>
      </w:tr>
    </w:tbl>
    <w:p w14:paraId="77FB65D5" w14:textId="77777777" w:rsidR="0058426B" w:rsidRPr="00093E14" w:rsidRDefault="0058426B" w:rsidP="005123F4">
      <w:pPr>
        <w:pStyle w:val="SP-Schedule111"/>
      </w:pPr>
      <w:r>
        <w:t xml:space="preserve">Taking into consideration current work, Tenderers are to confirm that they have the capacity to provide the Services required by CSIRO. </w:t>
      </w:r>
    </w:p>
    <w:tbl>
      <w:tblPr>
        <w:tblStyle w:val="TableGrid"/>
        <w:tblW w:w="0" w:type="auto"/>
        <w:tblInd w:w="846" w:type="dxa"/>
        <w:tblLook w:val="04A0" w:firstRow="1" w:lastRow="0" w:firstColumn="1" w:lastColumn="0" w:noHBand="0" w:noVBand="1"/>
      </w:tblPr>
      <w:tblGrid>
        <w:gridCol w:w="8170"/>
      </w:tblGrid>
      <w:tr w:rsidR="0058426B" w14:paraId="4EDC6B5B" w14:textId="77777777" w:rsidTr="00C12243">
        <w:trPr>
          <w:trHeight w:val="510"/>
        </w:trPr>
        <w:tc>
          <w:tcPr>
            <w:tcW w:w="8170" w:type="dxa"/>
            <w:vAlign w:val="center"/>
          </w:tcPr>
          <w:p w14:paraId="027EA068" w14:textId="77777777" w:rsidR="0058426B" w:rsidRPr="00150EA2" w:rsidRDefault="0058426B" w:rsidP="00C12243">
            <w:pPr>
              <w:pStyle w:val="TableText"/>
              <w:spacing w:before="60" w:after="60" w:line="240" w:lineRule="auto"/>
              <w:rPr>
                <w:color w:val="0000FF"/>
              </w:rPr>
            </w:pPr>
            <w:r w:rsidRPr="00150EA2">
              <w:rPr>
                <w:color w:val="0000FF"/>
              </w:rPr>
              <w:lastRenderedPageBreak/>
              <w:t>Insert details</w:t>
            </w:r>
          </w:p>
        </w:tc>
      </w:tr>
    </w:tbl>
    <w:p w14:paraId="6F1B545A" w14:textId="77777777" w:rsidR="0080544B" w:rsidRDefault="0080544B" w:rsidP="005123F4">
      <w:pPr>
        <w:pStyle w:val="SP-Schedule11"/>
      </w:pPr>
      <w:r>
        <w:t>Additional information</w:t>
      </w:r>
      <w:bookmarkEnd w:id="80"/>
      <w:bookmarkEnd w:id="81"/>
    </w:p>
    <w:p w14:paraId="067FE660" w14:textId="77777777" w:rsidR="0080544B" w:rsidRDefault="0080544B" w:rsidP="005123F4">
      <w:pPr>
        <w:pStyle w:val="SP-Schedule111"/>
      </w:pPr>
      <w:r>
        <w:t>Provide any additional capacity details relevant to this proposal that you have not already included but want the Evaluation Panel to consider. Any information included here should be relevant to this proposal and be as concise as possible.</w:t>
      </w:r>
    </w:p>
    <w:tbl>
      <w:tblPr>
        <w:tblStyle w:val="TableGrid"/>
        <w:tblW w:w="0" w:type="auto"/>
        <w:tblInd w:w="846" w:type="dxa"/>
        <w:tblLook w:val="04A0" w:firstRow="1" w:lastRow="0" w:firstColumn="1" w:lastColumn="0" w:noHBand="0" w:noVBand="1"/>
      </w:tblPr>
      <w:tblGrid>
        <w:gridCol w:w="8170"/>
      </w:tblGrid>
      <w:tr w:rsidR="0080544B" w14:paraId="1D3D820A" w14:textId="77777777" w:rsidTr="00876C01">
        <w:trPr>
          <w:trHeight w:val="510"/>
        </w:trPr>
        <w:tc>
          <w:tcPr>
            <w:tcW w:w="8170" w:type="dxa"/>
            <w:vAlign w:val="center"/>
          </w:tcPr>
          <w:p w14:paraId="73B5B714" w14:textId="77777777" w:rsidR="0080544B" w:rsidRPr="004C6454" w:rsidRDefault="00616B48" w:rsidP="008347D1">
            <w:pPr>
              <w:pStyle w:val="TableText"/>
              <w:spacing w:before="60" w:after="60" w:line="240" w:lineRule="auto"/>
              <w:rPr>
                <w:color w:val="0000FF"/>
              </w:rPr>
            </w:pPr>
            <w:bookmarkStart w:id="82" w:name="_Toc392497730"/>
            <w:r w:rsidRPr="004C6454">
              <w:rPr>
                <w:color w:val="0000FF"/>
              </w:rPr>
              <w:t>Insert details</w:t>
            </w:r>
          </w:p>
        </w:tc>
      </w:tr>
      <w:bookmarkEnd w:id="82"/>
    </w:tbl>
    <w:p w14:paraId="5BB27234" w14:textId="77777777" w:rsidR="00112FEA" w:rsidRDefault="00112FEA" w:rsidP="0080544B">
      <w:pPr>
        <w:sectPr w:rsidR="00112FEA" w:rsidSect="008E2A64">
          <w:headerReference w:type="default" r:id="rId26"/>
          <w:pgSz w:w="11906" w:h="16838"/>
          <w:pgMar w:top="1440" w:right="1440" w:bottom="1440" w:left="1440" w:header="567" w:footer="454" w:gutter="0"/>
          <w:cols w:space="708"/>
          <w:docGrid w:linePitch="360"/>
        </w:sectPr>
      </w:pPr>
    </w:p>
    <w:p w14:paraId="67D4140C" w14:textId="77777777" w:rsidR="00D87839" w:rsidRDefault="00F15DD0" w:rsidP="005123F4">
      <w:pPr>
        <w:pStyle w:val="SP-ScheduleHeading1"/>
        <w:jc w:val="left"/>
      </w:pPr>
      <w:bookmarkStart w:id="83" w:name="_Ref179973326"/>
      <w:bookmarkStart w:id="84" w:name="_Ref179973330"/>
      <w:bookmarkStart w:id="85" w:name="_Ref179973335"/>
      <w:bookmarkStart w:id="86" w:name="_Ref179973425"/>
      <w:bookmarkStart w:id="87" w:name="_Ref179973434"/>
      <w:bookmarkStart w:id="88" w:name="_Toc235093898"/>
      <w:r>
        <w:lastRenderedPageBreak/>
        <w:t>Quality Management</w:t>
      </w:r>
      <w:r w:rsidR="00FF2A8E">
        <w:t xml:space="preserve"> and Compliance</w:t>
      </w:r>
      <w:bookmarkEnd w:id="83"/>
      <w:bookmarkEnd w:id="84"/>
      <w:bookmarkEnd w:id="85"/>
      <w:bookmarkEnd w:id="86"/>
      <w:bookmarkEnd w:id="87"/>
      <w:bookmarkEnd w:id="88"/>
    </w:p>
    <w:p w14:paraId="4E12046C" w14:textId="77777777" w:rsidR="002471E2" w:rsidRDefault="002471E2" w:rsidP="005123F4">
      <w:pPr>
        <w:pStyle w:val="SP-Schedule1"/>
        <w:tabs>
          <w:tab w:val="clear" w:pos="2694"/>
          <w:tab w:val="left" w:pos="2268"/>
        </w:tabs>
      </w:pPr>
      <w:bookmarkStart w:id="89" w:name="_Toc392497732"/>
      <w:bookmarkStart w:id="90" w:name="_Toc402864962"/>
      <w:bookmarkStart w:id="91" w:name="_Toc346618371"/>
      <w:bookmarkStart w:id="92" w:name="_Toc371508855"/>
      <w:r>
        <w:t xml:space="preserve">Quality </w:t>
      </w:r>
      <w:r w:rsidR="00836483">
        <w:t xml:space="preserve">Management </w:t>
      </w:r>
      <w:bookmarkEnd w:id="89"/>
      <w:bookmarkEnd w:id="90"/>
    </w:p>
    <w:p w14:paraId="24408AF0" w14:textId="77777777" w:rsidR="002471E2" w:rsidRPr="00A65BAD" w:rsidRDefault="002471E2" w:rsidP="005123F4">
      <w:pPr>
        <w:pStyle w:val="SP-Schedule11"/>
      </w:pPr>
      <w:bookmarkStart w:id="93" w:name="_Toc392497733"/>
      <w:bookmarkStart w:id="94" w:name="_Toc402864963"/>
      <w:r w:rsidRPr="00A65BAD">
        <w:t xml:space="preserve">Quality Management </w:t>
      </w:r>
      <w:r>
        <w:t>S</w:t>
      </w:r>
      <w:r w:rsidRPr="00A65BAD">
        <w:t>ystems</w:t>
      </w:r>
      <w:bookmarkEnd w:id="91"/>
      <w:bookmarkEnd w:id="92"/>
      <w:bookmarkEnd w:id="93"/>
      <w:bookmarkEnd w:id="94"/>
    </w:p>
    <w:p w14:paraId="5B1EDBA6" w14:textId="77777777" w:rsidR="002471E2" w:rsidRDefault="002471E2" w:rsidP="005123F4">
      <w:pPr>
        <w:pStyle w:val="SP-Schedule111"/>
      </w:pPr>
      <w:r w:rsidRPr="00D275D6">
        <w:t>Does your organisation have a certified Quality Management System</w:t>
      </w:r>
      <w:r w:rsidRPr="00A65BAD">
        <w:t>?</w:t>
      </w:r>
      <w:r w:rsidRPr="00D275D6">
        <w:t xml:space="preserve">  If YES, to which standard are you accredited? </w:t>
      </w:r>
    </w:p>
    <w:tbl>
      <w:tblPr>
        <w:tblStyle w:val="TableGrid"/>
        <w:tblW w:w="4531" w:type="pct"/>
        <w:tblInd w:w="846" w:type="dxa"/>
        <w:tblLook w:val="04A0" w:firstRow="1" w:lastRow="0" w:firstColumn="1" w:lastColumn="0" w:noHBand="0" w:noVBand="1"/>
      </w:tblPr>
      <w:tblGrid>
        <w:gridCol w:w="8170"/>
      </w:tblGrid>
      <w:tr w:rsidR="002471E2" w14:paraId="49F57A7C" w14:textId="77777777" w:rsidTr="00C5795C">
        <w:trPr>
          <w:trHeight w:val="510"/>
        </w:trPr>
        <w:tc>
          <w:tcPr>
            <w:tcW w:w="5000" w:type="pct"/>
            <w:vAlign w:val="center"/>
          </w:tcPr>
          <w:p w14:paraId="49DD4D90" w14:textId="77777777" w:rsidR="002471E2" w:rsidRPr="004C6454" w:rsidRDefault="00616B48" w:rsidP="00C5795C">
            <w:pPr>
              <w:pStyle w:val="TableText"/>
              <w:spacing w:before="60" w:after="60" w:line="240" w:lineRule="auto"/>
              <w:rPr>
                <w:color w:val="0000FF"/>
              </w:rPr>
            </w:pPr>
            <w:r w:rsidRPr="004C6454">
              <w:rPr>
                <w:color w:val="0000FF"/>
              </w:rPr>
              <w:t>Insert details</w:t>
            </w:r>
          </w:p>
        </w:tc>
      </w:tr>
    </w:tbl>
    <w:p w14:paraId="6968B379" w14:textId="1B99C130" w:rsidR="002471E2" w:rsidRDefault="002471E2" w:rsidP="005123F4">
      <w:pPr>
        <w:pStyle w:val="SP-Schedule111"/>
      </w:pPr>
      <w:r w:rsidRPr="00A65BAD">
        <w:t xml:space="preserve">If you are not currently </w:t>
      </w:r>
      <w:r>
        <w:t>certified</w:t>
      </w:r>
      <w:r w:rsidRPr="00A65BAD">
        <w:t xml:space="preserve"> </w:t>
      </w:r>
      <w:r>
        <w:t xml:space="preserve">but </w:t>
      </w:r>
      <w:r w:rsidRPr="00A65BAD">
        <w:t xml:space="preserve">are </w:t>
      </w:r>
      <w:r>
        <w:t xml:space="preserve">currently </w:t>
      </w:r>
      <w:r w:rsidRPr="00A65BAD">
        <w:t>in the process of achieving certification</w:t>
      </w:r>
      <w:r>
        <w:t xml:space="preserve"> provide details in </w:t>
      </w:r>
      <w:r>
        <w:fldChar w:fldCharType="begin"/>
      </w:r>
      <w:r>
        <w:instrText xml:space="preserve"> REF _Ref401822902 \h </w:instrText>
      </w:r>
      <w:r>
        <w:fldChar w:fldCharType="separate"/>
      </w:r>
      <w:r w:rsidR="007E11BC" w:rsidRPr="00B22F01">
        <w:t xml:space="preserve">Table </w:t>
      </w:r>
      <w:r w:rsidR="007E11BC">
        <w:rPr>
          <w:noProof/>
        </w:rPr>
        <w:t>1</w:t>
      </w:r>
      <w:r w:rsidR="007E11BC" w:rsidRPr="00B22F01">
        <w:t xml:space="preserve"> </w:t>
      </w:r>
      <w:r w:rsidR="007E11BC">
        <w:t>Quality Certification</w:t>
      </w:r>
      <w:r>
        <w:fldChar w:fldCharType="end"/>
      </w:r>
      <w:r>
        <w:t>.</w:t>
      </w:r>
    </w:p>
    <w:tbl>
      <w:tblPr>
        <w:tblStyle w:val="TableGrid"/>
        <w:tblW w:w="4531" w:type="pct"/>
        <w:tblInd w:w="846" w:type="dxa"/>
        <w:tblLook w:val="01E0" w:firstRow="1" w:lastRow="1" w:firstColumn="1" w:lastColumn="1" w:noHBand="0" w:noVBand="0"/>
      </w:tblPr>
      <w:tblGrid>
        <w:gridCol w:w="2551"/>
        <w:gridCol w:w="5619"/>
      </w:tblGrid>
      <w:tr w:rsidR="002471E2" w:rsidRPr="00AC4A1C" w14:paraId="2C9C8BAD" w14:textId="77777777" w:rsidTr="0029531E">
        <w:tc>
          <w:tcPr>
            <w:tcW w:w="5000" w:type="pct"/>
            <w:gridSpan w:val="2"/>
            <w:shd w:val="clear" w:color="auto" w:fill="00313C"/>
          </w:tcPr>
          <w:p w14:paraId="70BA0D49" w14:textId="214ECA93" w:rsidR="002471E2" w:rsidRPr="00AC4A1C" w:rsidRDefault="002471E2" w:rsidP="005D1084">
            <w:pPr>
              <w:pStyle w:val="Caption"/>
            </w:pPr>
            <w:bookmarkStart w:id="95" w:name="_Ref401822902"/>
            <w:r w:rsidRPr="00B22F01">
              <w:t xml:space="preserve">Table </w:t>
            </w:r>
            <w:r>
              <w:fldChar w:fldCharType="begin"/>
            </w:r>
            <w:r>
              <w:instrText xml:space="preserve"> SEQ Table \r 1</w:instrText>
            </w:r>
            <w:r>
              <w:fldChar w:fldCharType="separate"/>
            </w:r>
            <w:r w:rsidR="007E11BC">
              <w:rPr>
                <w:noProof/>
              </w:rPr>
              <w:t>1</w:t>
            </w:r>
            <w:r>
              <w:rPr>
                <w:noProof/>
              </w:rPr>
              <w:fldChar w:fldCharType="end"/>
            </w:r>
            <w:r w:rsidRPr="00B22F01">
              <w:t xml:space="preserve"> </w:t>
            </w:r>
            <w:r>
              <w:t>Quality Certification</w:t>
            </w:r>
            <w:bookmarkEnd w:id="95"/>
          </w:p>
        </w:tc>
      </w:tr>
      <w:tr w:rsidR="004C6454" w:rsidRPr="00AC4A1C" w14:paraId="5B5346AF" w14:textId="77777777" w:rsidTr="00C12243">
        <w:tc>
          <w:tcPr>
            <w:tcW w:w="1561" w:type="pct"/>
            <w:vAlign w:val="center"/>
          </w:tcPr>
          <w:p w14:paraId="0CA743E4" w14:textId="77777777" w:rsidR="004C6454" w:rsidRPr="00AC4A1C" w:rsidRDefault="004C6454" w:rsidP="008347D1">
            <w:pPr>
              <w:pStyle w:val="TableText"/>
              <w:spacing w:before="60" w:after="60" w:line="240" w:lineRule="auto"/>
            </w:pPr>
            <w:r>
              <w:t>To which Standard</w:t>
            </w:r>
          </w:p>
        </w:tc>
        <w:tc>
          <w:tcPr>
            <w:tcW w:w="3439" w:type="pct"/>
          </w:tcPr>
          <w:p w14:paraId="07E445B8" w14:textId="77777777" w:rsidR="004C6454" w:rsidRPr="00AC4A1C" w:rsidRDefault="004C6454" w:rsidP="008347D1">
            <w:pPr>
              <w:pStyle w:val="TableText"/>
              <w:spacing w:before="60" w:after="60" w:line="240" w:lineRule="auto"/>
            </w:pPr>
            <w:r w:rsidRPr="004C6454">
              <w:rPr>
                <w:color w:val="0000FF"/>
              </w:rPr>
              <w:t>Insert details</w:t>
            </w:r>
          </w:p>
        </w:tc>
      </w:tr>
      <w:tr w:rsidR="004C6454" w:rsidRPr="00AC4A1C" w14:paraId="2F6E7330" w14:textId="77777777" w:rsidTr="00C12243">
        <w:tc>
          <w:tcPr>
            <w:tcW w:w="1561" w:type="pct"/>
            <w:vAlign w:val="center"/>
          </w:tcPr>
          <w:p w14:paraId="24CB932C" w14:textId="77777777" w:rsidR="004C6454" w:rsidRPr="00AC4A1C" w:rsidRDefault="004C6454" w:rsidP="008347D1">
            <w:pPr>
              <w:pStyle w:val="TableText"/>
              <w:spacing w:before="60" w:after="60" w:line="240" w:lineRule="auto"/>
            </w:pPr>
            <w:r>
              <w:t>When did you commence and what is the target date for completion</w:t>
            </w:r>
          </w:p>
        </w:tc>
        <w:tc>
          <w:tcPr>
            <w:tcW w:w="3439" w:type="pct"/>
          </w:tcPr>
          <w:p w14:paraId="30D9D288" w14:textId="77777777" w:rsidR="004C6454" w:rsidRPr="00AC4A1C" w:rsidRDefault="004C6454" w:rsidP="008347D1">
            <w:pPr>
              <w:pStyle w:val="TableText"/>
              <w:spacing w:before="60" w:after="60" w:line="240" w:lineRule="auto"/>
            </w:pPr>
            <w:r w:rsidRPr="004C6454">
              <w:rPr>
                <w:color w:val="0000FF"/>
              </w:rPr>
              <w:t>Insert details</w:t>
            </w:r>
          </w:p>
        </w:tc>
      </w:tr>
      <w:tr w:rsidR="004C6454" w:rsidRPr="00AC4A1C" w14:paraId="47848CF7" w14:textId="77777777" w:rsidTr="00C12243">
        <w:tc>
          <w:tcPr>
            <w:tcW w:w="1561" w:type="pct"/>
            <w:vAlign w:val="center"/>
          </w:tcPr>
          <w:p w14:paraId="3B45D2BA" w14:textId="77777777" w:rsidR="004C6454" w:rsidRDefault="004C6454" w:rsidP="008347D1">
            <w:pPr>
              <w:pStyle w:val="TableText"/>
              <w:spacing w:before="60" w:after="60" w:line="240" w:lineRule="auto"/>
            </w:pPr>
            <w:r>
              <w:t>Which Accreditation body are you using</w:t>
            </w:r>
          </w:p>
        </w:tc>
        <w:tc>
          <w:tcPr>
            <w:tcW w:w="3439" w:type="pct"/>
          </w:tcPr>
          <w:p w14:paraId="00B1FEB1" w14:textId="77777777" w:rsidR="004C6454" w:rsidRDefault="004C6454" w:rsidP="008347D1">
            <w:pPr>
              <w:pStyle w:val="TableText"/>
              <w:spacing w:before="60" w:after="60" w:line="240" w:lineRule="auto"/>
            </w:pPr>
            <w:r w:rsidRPr="004C6454">
              <w:rPr>
                <w:color w:val="0000FF"/>
              </w:rPr>
              <w:t>Insert details</w:t>
            </w:r>
          </w:p>
        </w:tc>
      </w:tr>
    </w:tbl>
    <w:p w14:paraId="4320B034" w14:textId="77777777" w:rsidR="002471E2" w:rsidRDefault="002471E2" w:rsidP="005123F4">
      <w:pPr>
        <w:pStyle w:val="SP-Schedule111"/>
      </w:pPr>
      <w:r w:rsidRPr="00A65BAD">
        <w:t xml:space="preserve">If you are not in the process of achieving certification, provide details of how you intend to ensure that the Goods or Services </w:t>
      </w:r>
      <w:r>
        <w:t xml:space="preserve">will </w:t>
      </w:r>
      <w:r w:rsidRPr="00A65BAD">
        <w:t xml:space="preserve">meet </w:t>
      </w:r>
      <w:r>
        <w:t>CSIRO</w:t>
      </w:r>
      <w:r w:rsidRPr="00A65BAD">
        <w:t xml:space="preserve"> requirements and industry standards for quality.</w:t>
      </w:r>
    </w:p>
    <w:tbl>
      <w:tblPr>
        <w:tblStyle w:val="TableGrid"/>
        <w:tblW w:w="4531" w:type="pct"/>
        <w:tblInd w:w="846" w:type="dxa"/>
        <w:tblLook w:val="04A0" w:firstRow="1" w:lastRow="0" w:firstColumn="1" w:lastColumn="0" w:noHBand="0" w:noVBand="1"/>
      </w:tblPr>
      <w:tblGrid>
        <w:gridCol w:w="8170"/>
      </w:tblGrid>
      <w:tr w:rsidR="002471E2" w14:paraId="2ACB2263" w14:textId="77777777" w:rsidTr="00876C01">
        <w:trPr>
          <w:trHeight w:val="510"/>
        </w:trPr>
        <w:tc>
          <w:tcPr>
            <w:tcW w:w="5000" w:type="pct"/>
            <w:vAlign w:val="center"/>
          </w:tcPr>
          <w:p w14:paraId="5814A357" w14:textId="77777777" w:rsidR="002471E2" w:rsidRPr="004C6454" w:rsidRDefault="00616B48" w:rsidP="008347D1">
            <w:pPr>
              <w:pStyle w:val="TableText"/>
              <w:spacing w:before="60" w:after="60" w:line="240" w:lineRule="auto"/>
              <w:rPr>
                <w:color w:val="0000FF"/>
              </w:rPr>
            </w:pPr>
            <w:r w:rsidRPr="004C6454">
              <w:rPr>
                <w:color w:val="0000FF"/>
              </w:rPr>
              <w:t>Insert details</w:t>
            </w:r>
          </w:p>
        </w:tc>
      </w:tr>
    </w:tbl>
    <w:p w14:paraId="4DF30B60" w14:textId="77777777" w:rsidR="002471E2" w:rsidRDefault="002471E2" w:rsidP="005123F4">
      <w:pPr>
        <w:pStyle w:val="SP-Schedule111"/>
      </w:pPr>
      <w:r w:rsidRPr="00A65BAD">
        <w:t>If required, are you prepared to undergo a quality assessment by CSIRO or its representatives?</w:t>
      </w:r>
    </w:p>
    <w:tbl>
      <w:tblPr>
        <w:tblStyle w:val="TableGrid"/>
        <w:tblW w:w="4531" w:type="pct"/>
        <w:tblInd w:w="846" w:type="dxa"/>
        <w:tblLook w:val="04A0" w:firstRow="1" w:lastRow="0" w:firstColumn="1" w:lastColumn="0" w:noHBand="0" w:noVBand="1"/>
      </w:tblPr>
      <w:tblGrid>
        <w:gridCol w:w="8170"/>
      </w:tblGrid>
      <w:tr w:rsidR="002471E2" w14:paraId="7F4F68B4" w14:textId="77777777" w:rsidTr="00876C01">
        <w:tc>
          <w:tcPr>
            <w:tcW w:w="5000" w:type="pct"/>
          </w:tcPr>
          <w:p w14:paraId="000852CC" w14:textId="77777777" w:rsidR="002471E2" w:rsidRDefault="002471E2" w:rsidP="006D5775">
            <w:pPr>
              <w:pStyle w:val="TableText"/>
              <w:spacing w:before="240"/>
            </w:pPr>
            <w:r>
              <w:t xml:space="preserve">Yes     </w:t>
            </w:r>
            <w:r w:rsidRPr="00A65BAD">
              <w:fldChar w:fldCharType="begin">
                <w:ffData>
                  <w:name w:val="Check9"/>
                  <w:enabled/>
                  <w:calcOnExit w:val="0"/>
                  <w:checkBox>
                    <w:sizeAuto/>
                    <w:default w:val="0"/>
                  </w:checkBox>
                </w:ffData>
              </w:fldChar>
            </w:r>
            <w:r w:rsidRPr="00A65BAD">
              <w:instrText xml:space="preserve"> FORMCHECKBOX </w:instrText>
            </w:r>
            <w:r w:rsidRPr="00A65BAD">
              <w:fldChar w:fldCharType="separate"/>
            </w:r>
            <w:r w:rsidRPr="00A65BAD">
              <w:fldChar w:fldCharType="end"/>
            </w:r>
          </w:p>
          <w:p w14:paraId="5A5D0552" w14:textId="77777777" w:rsidR="002471E2" w:rsidRDefault="002471E2" w:rsidP="002471E2">
            <w:pPr>
              <w:pStyle w:val="TableText"/>
            </w:pPr>
            <w:r>
              <w:t xml:space="preserve">No      </w:t>
            </w:r>
            <w:r w:rsidRPr="00A65BAD">
              <w:fldChar w:fldCharType="begin">
                <w:ffData>
                  <w:name w:val="Check9"/>
                  <w:enabled/>
                  <w:calcOnExit w:val="0"/>
                  <w:checkBox>
                    <w:sizeAuto/>
                    <w:default w:val="0"/>
                  </w:checkBox>
                </w:ffData>
              </w:fldChar>
            </w:r>
            <w:r w:rsidRPr="00A65BAD">
              <w:instrText xml:space="preserve"> FORMCHECKBOX </w:instrText>
            </w:r>
            <w:r w:rsidRPr="00A65BAD">
              <w:fldChar w:fldCharType="separate"/>
            </w:r>
            <w:r w:rsidRPr="00A65BAD">
              <w:fldChar w:fldCharType="end"/>
            </w:r>
          </w:p>
          <w:p w14:paraId="3DA1F0E2" w14:textId="77777777" w:rsidR="002471E2" w:rsidRDefault="002471E2" w:rsidP="002471E2">
            <w:pPr>
              <w:pStyle w:val="TableText"/>
            </w:pPr>
            <w:r>
              <w:t xml:space="preserve">If </w:t>
            </w:r>
            <w:r w:rsidR="001A699D">
              <w:t>No,</w:t>
            </w:r>
            <w:r>
              <w:t xml:space="preserve"> please provide reasons:</w:t>
            </w:r>
          </w:p>
          <w:p w14:paraId="08A2EA44" w14:textId="77777777" w:rsidR="002471E2" w:rsidRDefault="002471E2" w:rsidP="002471E2">
            <w:pPr>
              <w:pStyle w:val="TableText"/>
            </w:pPr>
          </w:p>
          <w:p w14:paraId="6D01F636" w14:textId="77777777" w:rsidR="002471E2" w:rsidRDefault="002471E2" w:rsidP="002471E2"/>
        </w:tc>
      </w:tr>
    </w:tbl>
    <w:p w14:paraId="2470C198" w14:textId="77777777" w:rsidR="002471E2" w:rsidRPr="00A65BAD" w:rsidRDefault="002471E2" w:rsidP="005123F4">
      <w:pPr>
        <w:pStyle w:val="SP-Schedule111"/>
      </w:pPr>
      <w:r w:rsidRPr="00A65BAD">
        <w:t xml:space="preserve">Provide a draft Quality Plan outlining how your organisation would ensure that quality standards were being maintained and monitored, particularly in relation to </w:t>
      </w:r>
      <w:r w:rsidRPr="00AD0FCE">
        <w:rPr>
          <w:b/>
        </w:rPr>
        <w:t>Attachment A</w:t>
      </w:r>
      <w:r w:rsidRPr="00A65BAD">
        <w:t xml:space="preserve"> of this RFT</w:t>
      </w:r>
      <w:r w:rsidR="00340E23">
        <w:t>.</w:t>
      </w:r>
    </w:p>
    <w:tbl>
      <w:tblPr>
        <w:tblStyle w:val="TableGrid"/>
        <w:tblW w:w="4531" w:type="pct"/>
        <w:tblInd w:w="846" w:type="dxa"/>
        <w:tblLook w:val="04A0" w:firstRow="1" w:lastRow="0" w:firstColumn="1" w:lastColumn="0" w:noHBand="0" w:noVBand="1"/>
      </w:tblPr>
      <w:tblGrid>
        <w:gridCol w:w="8170"/>
      </w:tblGrid>
      <w:tr w:rsidR="002471E2" w14:paraId="19B4A517" w14:textId="77777777" w:rsidTr="00876C01">
        <w:trPr>
          <w:trHeight w:val="510"/>
        </w:trPr>
        <w:tc>
          <w:tcPr>
            <w:tcW w:w="5000" w:type="pct"/>
            <w:vAlign w:val="center"/>
          </w:tcPr>
          <w:p w14:paraId="14BFB5F8" w14:textId="77777777" w:rsidR="002471E2" w:rsidRPr="004C6454" w:rsidRDefault="00616B48" w:rsidP="008347D1">
            <w:pPr>
              <w:pStyle w:val="TableText"/>
              <w:spacing w:before="60" w:after="60" w:line="240" w:lineRule="auto"/>
              <w:rPr>
                <w:color w:val="0000FF"/>
              </w:rPr>
            </w:pPr>
            <w:r w:rsidRPr="004C6454">
              <w:rPr>
                <w:color w:val="0000FF"/>
              </w:rPr>
              <w:t>Insert details</w:t>
            </w:r>
          </w:p>
        </w:tc>
      </w:tr>
    </w:tbl>
    <w:p w14:paraId="422E2D76" w14:textId="77777777" w:rsidR="00CE5855" w:rsidRDefault="00692363" w:rsidP="005123F4">
      <w:pPr>
        <w:pStyle w:val="SP-Schedule1"/>
      </w:pPr>
      <w:bookmarkStart w:id="96" w:name="_Toc392497734"/>
      <w:bookmarkStart w:id="97" w:name="_Toc402864964"/>
      <w:r>
        <w:lastRenderedPageBreak/>
        <w:t>Compliance</w:t>
      </w:r>
    </w:p>
    <w:p w14:paraId="0092D400" w14:textId="77777777" w:rsidR="002471E2" w:rsidRDefault="002D021E" w:rsidP="005123F4">
      <w:pPr>
        <w:pStyle w:val="SP-Schedule11"/>
      </w:pPr>
      <w:r>
        <w:t xml:space="preserve">Work </w:t>
      </w:r>
      <w:r w:rsidR="002471E2">
        <w:t>Health</w:t>
      </w:r>
      <w:r>
        <w:t xml:space="preserve"> and</w:t>
      </w:r>
      <w:r w:rsidR="002471E2">
        <w:t xml:space="preserve"> Safety </w:t>
      </w:r>
      <w:bookmarkEnd w:id="96"/>
      <w:bookmarkEnd w:id="97"/>
    </w:p>
    <w:p w14:paraId="1BDBA618" w14:textId="77777777" w:rsidR="002471E2" w:rsidRDefault="002471E2" w:rsidP="005123F4">
      <w:pPr>
        <w:pStyle w:val="SP-Schedule111"/>
      </w:pPr>
      <w:r>
        <w:t>Tenderers will be required to comply with relevant legislation, regulations and Codes of Practice for the applicable state. For Work Health and Safety information and guidance see link below.</w:t>
      </w:r>
    </w:p>
    <w:p w14:paraId="547FB2FF" w14:textId="142697CB" w:rsidR="00525026" w:rsidRPr="00161E6E" w:rsidRDefault="00161E6E" w:rsidP="00161E6E">
      <w:pPr>
        <w:pStyle w:val="SP-Schedule111"/>
        <w:numPr>
          <w:ilvl w:val="0"/>
          <w:numId w:val="0"/>
        </w:numPr>
        <w:ind w:left="851"/>
        <w:rPr>
          <w:color w:val="00A9CE"/>
        </w:rPr>
      </w:pPr>
      <w:hyperlink r:id="rId27" w:history="1">
        <w:r w:rsidRPr="00416A0B">
          <w:rPr>
            <w:rStyle w:val="Hyperlink"/>
          </w:rPr>
          <w:t>https://www.business.gov.au/risk-management/health-and-safety/work-health-and-safety</w:t>
        </w:r>
      </w:hyperlink>
      <w:r>
        <w:rPr>
          <w:color w:val="00A9CE"/>
        </w:rPr>
        <w:t xml:space="preserve"> </w:t>
      </w:r>
      <w:r w:rsidR="00525026" w:rsidRPr="00161E6E">
        <w:rPr>
          <w:color w:val="00A9CE"/>
        </w:rPr>
        <w:t xml:space="preserve"> </w:t>
      </w:r>
    </w:p>
    <w:p w14:paraId="4202C288" w14:textId="77777777" w:rsidR="002471E2" w:rsidRDefault="002471E2" w:rsidP="005123F4">
      <w:pPr>
        <w:pStyle w:val="SP-Schedule111"/>
      </w:pPr>
      <w:r w:rsidRPr="000B46D4">
        <w:t xml:space="preserve">Work Health and Safety legislation requires all persons conducting a business to eliminate risks to health and safety wherever reasonably practicable; </w:t>
      </w:r>
      <w:r w:rsidR="00414915" w:rsidRPr="000B46D4">
        <w:t>otherwise,</w:t>
      </w:r>
      <w:r w:rsidRPr="000B46D4">
        <w:t xml:space="preserve"> to minimise those risks.</w:t>
      </w:r>
    </w:p>
    <w:p w14:paraId="7EEDAE20" w14:textId="77777777" w:rsidR="002471E2" w:rsidRDefault="002471E2" w:rsidP="005123F4">
      <w:pPr>
        <w:pStyle w:val="SP-Schedule111"/>
      </w:pPr>
      <w:r w:rsidRPr="00A65BAD">
        <w:t xml:space="preserve">Provide documentary evidence of existing work health and safety management systems and any </w:t>
      </w:r>
      <w:r w:rsidR="004C6454" w:rsidRPr="00A65BAD">
        <w:t>third-party</w:t>
      </w:r>
      <w:r w:rsidRPr="00A65BAD">
        <w:t xml:space="preserve"> accreditation as applicable or relevant in the context of the </w:t>
      </w:r>
      <w:r>
        <w:t>delivering the requirements</w:t>
      </w:r>
      <w:r w:rsidRPr="00A65BAD">
        <w:t>.</w:t>
      </w:r>
    </w:p>
    <w:tbl>
      <w:tblPr>
        <w:tblStyle w:val="TableGrid"/>
        <w:tblW w:w="4531" w:type="pct"/>
        <w:tblInd w:w="846" w:type="dxa"/>
        <w:tblLook w:val="04A0" w:firstRow="1" w:lastRow="0" w:firstColumn="1" w:lastColumn="0" w:noHBand="0" w:noVBand="1"/>
      </w:tblPr>
      <w:tblGrid>
        <w:gridCol w:w="8170"/>
      </w:tblGrid>
      <w:tr w:rsidR="002471E2" w14:paraId="062712CE" w14:textId="77777777" w:rsidTr="005E2616">
        <w:trPr>
          <w:trHeight w:val="510"/>
        </w:trPr>
        <w:tc>
          <w:tcPr>
            <w:tcW w:w="5000" w:type="pct"/>
            <w:vAlign w:val="center"/>
          </w:tcPr>
          <w:p w14:paraId="7F3DEFD7" w14:textId="77777777" w:rsidR="002471E2" w:rsidRPr="004C6454" w:rsidRDefault="00616B48" w:rsidP="008347D1">
            <w:pPr>
              <w:pStyle w:val="TableText"/>
              <w:spacing w:before="60" w:after="60" w:line="240" w:lineRule="auto"/>
              <w:rPr>
                <w:color w:val="0000FF"/>
              </w:rPr>
            </w:pPr>
            <w:r w:rsidRPr="004C6454">
              <w:rPr>
                <w:color w:val="0000FF"/>
              </w:rPr>
              <w:t>Insert details</w:t>
            </w:r>
          </w:p>
        </w:tc>
      </w:tr>
    </w:tbl>
    <w:p w14:paraId="24091A84" w14:textId="77777777" w:rsidR="002471E2" w:rsidRDefault="002471E2" w:rsidP="005123F4">
      <w:pPr>
        <w:pStyle w:val="SP-Schedule111"/>
      </w:pPr>
      <w:r>
        <w:t>Provide details of</w:t>
      </w:r>
      <w:r w:rsidRPr="00D275D6">
        <w:t xml:space="preserve"> your organisation</w:t>
      </w:r>
      <w:r>
        <w:t>’s</w:t>
      </w:r>
      <w:r w:rsidRPr="00D275D6">
        <w:t xml:space="preserve"> </w:t>
      </w:r>
      <w:r>
        <w:t>Work Health and Safety Management Plan</w:t>
      </w:r>
      <w:r w:rsidRPr="003F5014">
        <w:t xml:space="preserve"> </w:t>
      </w:r>
      <w:r w:rsidRPr="00A65BAD">
        <w:t xml:space="preserve">as applicable or relevant in the context of the </w:t>
      </w:r>
      <w:r>
        <w:t>delivering the requirements.</w:t>
      </w:r>
    </w:p>
    <w:tbl>
      <w:tblPr>
        <w:tblStyle w:val="TableGrid"/>
        <w:tblW w:w="4531" w:type="pct"/>
        <w:tblInd w:w="846" w:type="dxa"/>
        <w:tblLook w:val="04A0" w:firstRow="1" w:lastRow="0" w:firstColumn="1" w:lastColumn="0" w:noHBand="0" w:noVBand="1"/>
      </w:tblPr>
      <w:tblGrid>
        <w:gridCol w:w="8170"/>
      </w:tblGrid>
      <w:tr w:rsidR="002471E2" w14:paraId="33F8EA50" w14:textId="77777777" w:rsidTr="005E2616">
        <w:trPr>
          <w:trHeight w:val="510"/>
        </w:trPr>
        <w:tc>
          <w:tcPr>
            <w:tcW w:w="5000" w:type="pct"/>
            <w:vAlign w:val="center"/>
          </w:tcPr>
          <w:p w14:paraId="0C4AFDD7" w14:textId="77777777" w:rsidR="002471E2" w:rsidRPr="004C6454" w:rsidRDefault="00616B48" w:rsidP="008347D1">
            <w:pPr>
              <w:pStyle w:val="TableText"/>
              <w:spacing w:before="60" w:after="60" w:line="240" w:lineRule="auto"/>
              <w:rPr>
                <w:color w:val="0000FF"/>
              </w:rPr>
            </w:pPr>
            <w:r w:rsidRPr="004C6454">
              <w:rPr>
                <w:color w:val="0000FF"/>
              </w:rPr>
              <w:t>Insert details</w:t>
            </w:r>
          </w:p>
        </w:tc>
      </w:tr>
    </w:tbl>
    <w:p w14:paraId="6F41C44B" w14:textId="77777777" w:rsidR="00860D8F" w:rsidRDefault="00860D8F" w:rsidP="005123F4">
      <w:pPr>
        <w:pStyle w:val="SP-Schedule11"/>
      </w:pPr>
      <w:bookmarkStart w:id="98" w:name="_Hlk186797404"/>
      <w:bookmarkStart w:id="99" w:name="_Toc392497735"/>
      <w:bookmarkStart w:id="100" w:name="_Toc402864965"/>
      <w:r>
        <w:t>Supply Chain Integrity</w:t>
      </w:r>
      <w:r w:rsidR="00242DD6">
        <w:t xml:space="preserve"> </w:t>
      </w:r>
    </w:p>
    <w:p w14:paraId="49146B27" w14:textId="77777777" w:rsidR="003F141E" w:rsidRPr="00F76E10" w:rsidRDefault="003F141E" w:rsidP="005123F4">
      <w:pPr>
        <w:pStyle w:val="SP-Schedule111"/>
        <w:rPr>
          <w:color w:val="auto"/>
        </w:rPr>
      </w:pPr>
      <w:bookmarkStart w:id="101" w:name="_Hlk111192233"/>
      <w:r w:rsidRPr="00370539">
        <w:rPr>
          <w:color w:val="auto"/>
        </w:rPr>
        <w:t>How much visibility does your organisation have over your supply chain? Please select one of the below and explain why you selected this option:</w:t>
      </w:r>
    </w:p>
    <w:tbl>
      <w:tblPr>
        <w:tblStyle w:val="TableGrid"/>
        <w:tblW w:w="4531" w:type="pct"/>
        <w:tblInd w:w="846" w:type="dxa"/>
        <w:tblLook w:val="04A0" w:firstRow="1" w:lastRow="0" w:firstColumn="1" w:lastColumn="0" w:noHBand="0" w:noVBand="1"/>
      </w:tblPr>
      <w:tblGrid>
        <w:gridCol w:w="8170"/>
      </w:tblGrid>
      <w:tr w:rsidR="003F141E" w14:paraId="7B3A63B4" w14:textId="77777777" w:rsidTr="00C12243">
        <w:trPr>
          <w:trHeight w:val="510"/>
        </w:trPr>
        <w:tc>
          <w:tcPr>
            <w:tcW w:w="5000" w:type="pct"/>
            <w:vAlign w:val="center"/>
          </w:tcPr>
          <w:sdt>
            <w:sdtPr>
              <w:rPr>
                <w:color w:val="0000FF"/>
              </w:rPr>
              <w:id w:val="1698195173"/>
              <w:placeholder>
                <w:docPart w:val="FB650DDE4AB44FB680D203A5D4F17022"/>
              </w:placeholder>
              <w:showingPlcHdr/>
              <w:dropDownList>
                <w:listItem w:value="Choose an item."/>
                <w:listItem w:displayText="High: You have mapped the full supply chain for key products and services used by your organisation and have identified key suppliers at all levels of your supply chain." w:value="High: You have mapped the full supply chain for key products and services used by your organisation and have identified key suppliers at all levels of your supply chain."/>
                <w:listItem w:displayText="Moderate: You have identified major Tier One suppliers and have partially or fully mapped the supply chains for key products and services of your supply chain." w:value="Moderate: You have identified major Tier One suppliers and have partially or fully mapped the supply chains for key products and services of your supply chain."/>
                <w:listItem w:displayText="Develping: You have identified major Tier One suppliers. You have very limited or no visibility of your supply chains below the Tier One level." w:value="Develping: You have identified major Tier One suppliers. You have very limited or no visibility of your supply chains below the Tier One level."/>
              </w:dropDownList>
            </w:sdtPr>
            <w:sdtEndPr/>
            <w:sdtContent>
              <w:p w14:paraId="2F5FA564" w14:textId="77777777" w:rsidR="003F141E" w:rsidRPr="00C5795C" w:rsidRDefault="003F141E" w:rsidP="00C12243">
                <w:pPr>
                  <w:pStyle w:val="TableText"/>
                  <w:rPr>
                    <w:color w:val="0000FF"/>
                  </w:rPr>
                </w:pPr>
                <w:r w:rsidRPr="00C5795C">
                  <w:rPr>
                    <w:rStyle w:val="PlaceholderText"/>
                    <w:color w:val="0000FF"/>
                  </w:rPr>
                  <w:t>Choose an item.</w:t>
                </w:r>
              </w:p>
            </w:sdtContent>
          </w:sdt>
          <w:p w14:paraId="0358A83A" w14:textId="77777777" w:rsidR="003F141E" w:rsidRPr="00C5795C" w:rsidRDefault="003F141E" w:rsidP="008347D1">
            <w:pPr>
              <w:pStyle w:val="TableText"/>
              <w:spacing w:before="60" w:after="60" w:line="240" w:lineRule="auto"/>
              <w:rPr>
                <w:color w:val="0000FF"/>
              </w:rPr>
            </w:pPr>
            <w:r w:rsidRPr="00C5795C">
              <w:rPr>
                <w:color w:val="0000FF"/>
              </w:rPr>
              <w:t>Insert details</w:t>
            </w:r>
          </w:p>
        </w:tc>
      </w:tr>
    </w:tbl>
    <w:p w14:paraId="0A0FD7CC" w14:textId="77777777" w:rsidR="003F141E" w:rsidRPr="00F76E10" w:rsidRDefault="003F141E" w:rsidP="005123F4">
      <w:pPr>
        <w:pStyle w:val="SP-Schedule111"/>
        <w:rPr>
          <w:color w:val="auto"/>
        </w:rPr>
      </w:pPr>
      <w:r w:rsidRPr="002F1D76">
        <w:rPr>
          <w:color w:val="auto"/>
        </w:rPr>
        <w:t>Does your organisation have a policy or policies in place to deal with modern slavery?</w:t>
      </w:r>
    </w:p>
    <w:tbl>
      <w:tblPr>
        <w:tblStyle w:val="TableGrid"/>
        <w:tblW w:w="4531" w:type="pct"/>
        <w:tblInd w:w="846" w:type="dxa"/>
        <w:tblLook w:val="04A0" w:firstRow="1" w:lastRow="0" w:firstColumn="1" w:lastColumn="0" w:noHBand="0" w:noVBand="1"/>
      </w:tblPr>
      <w:tblGrid>
        <w:gridCol w:w="8170"/>
      </w:tblGrid>
      <w:tr w:rsidR="003F141E" w14:paraId="260FFB75" w14:textId="77777777" w:rsidTr="00C12243">
        <w:trPr>
          <w:trHeight w:val="510"/>
        </w:trPr>
        <w:tc>
          <w:tcPr>
            <w:tcW w:w="5000" w:type="pct"/>
            <w:vAlign w:val="center"/>
          </w:tcPr>
          <w:sdt>
            <w:sdtPr>
              <w:rPr>
                <w:color w:val="0000FF"/>
              </w:rPr>
              <w:id w:val="207383485"/>
              <w:placeholder>
                <w:docPart w:val="FB650DDE4AB44FB680D203A5D4F17022"/>
              </w:placeholder>
              <w:showingPlcHdr/>
              <w:dropDownList>
                <w:listItem w:value="Choose an item."/>
                <w:listItem w:displayText="Yes" w:value="Yes"/>
                <w:listItem w:displayText="No" w:value="No"/>
              </w:dropDownList>
            </w:sdtPr>
            <w:sdtEndPr/>
            <w:sdtContent>
              <w:p w14:paraId="1CD653B3" w14:textId="77777777" w:rsidR="003F141E" w:rsidRPr="00C5795C" w:rsidRDefault="003F141E" w:rsidP="00C12243">
                <w:pPr>
                  <w:pStyle w:val="TableText"/>
                  <w:rPr>
                    <w:color w:val="0000FF"/>
                  </w:rPr>
                </w:pPr>
                <w:r w:rsidRPr="00C5795C">
                  <w:rPr>
                    <w:rStyle w:val="PlaceholderText"/>
                    <w:color w:val="0000FF"/>
                  </w:rPr>
                  <w:t>Choose an item.</w:t>
                </w:r>
              </w:p>
            </w:sdtContent>
          </w:sdt>
          <w:p w14:paraId="6555C268" w14:textId="77777777" w:rsidR="003F141E" w:rsidRPr="00C5795C" w:rsidRDefault="003F141E" w:rsidP="008347D1">
            <w:pPr>
              <w:pStyle w:val="TableText"/>
              <w:spacing w:before="60" w:after="60" w:line="240" w:lineRule="auto"/>
              <w:rPr>
                <w:color w:val="0000FF"/>
              </w:rPr>
            </w:pPr>
            <w:r w:rsidRPr="00C5795C">
              <w:rPr>
                <w:color w:val="0000FF"/>
              </w:rPr>
              <w:t>If the answer is yes, please provide details of, or a copy of, the policy or policies, including information on whether your organisation has a system to monitor compliance with these policies. If the answer is no, please provide information on what your organisation is doing, or plans to do, to manage modern slavery risks.</w:t>
            </w:r>
          </w:p>
        </w:tc>
      </w:tr>
    </w:tbl>
    <w:p w14:paraId="4E2E6BA7" w14:textId="77777777" w:rsidR="003F141E" w:rsidRPr="00413B07" w:rsidRDefault="003F141E" w:rsidP="005123F4">
      <w:pPr>
        <w:pStyle w:val="SP-Schedule111"/>
        <w:rPr>
          <w:color w:val="auto"/>
        </w:rPr>
      </w:pPr>
      <w:r w:rsidRPr="00413B07">
        <w:rPr>
          <w:color w:val="auto"/>
        </w:rPr>
        <w:t>Describe any actions your organisation undertakes to support this code and/or policy including what actions you require/request your contractors to do. For example, are your contractors registered on the Home Affairs Modern Slavery register, have your contractors lodged their WGE compliance certificate.</w:t>
      </w:r>
    </w:p>
    <w:tbl>
      <w:tblPr>
        <w:tblStyle w:val="TableGrid"/>
        <w:tblW w:w="4531" w:type="pct"/>
        <w:tblInd w:w="846" w:type="dxa"/>
        <w:tblLook w:val="04A0" w:firstRow="1" w:lastRow="0" w:firstColumn="1" w:lastColumn="0" w:noHBand="0" w:noVBand="1"/>
      </w:tblPr>
      <w:tblGrid>
        <w:gridCol w:w="8170"/>
      </w:tblGrid>
      <w:tr w:rsidR="003F141E" w:rsidRPr="00413B07" w14:paraId="160093F8" w14:textId="77777777" w:rsidTr="00C12243">
        <w:trPr>
          <w:trHeight w:val="510"/>
        </w:trPr>
        <w:tc>
          <w:tcPr>
            <w:tcW w:w="5000" w:type="pct"/>
            <w:vAlign w:val="center"/>
          </w:tcPr>
          <w:p w14:paraId="65E4CFB1" w14:textId="77777777" w:rsidR="003F141E" w:rsidRPr="00413B07" w:rsidRDefault="003F141E" w:rsidP="008347D1">
            <w:pPr>
              <w:pStyle w:val="TableText"/>
              <w:spacing w:before="60" w:after="60" w:line="240" w:lineRule="auto"/>
              <w:rPr>
                <w:color w:val="0000FF"/>
              </w:rPr>
            </w:pPr>
            <w:r>
              <w:rPr>
                <w:color w:val="0000FF"/>
              </w:rPr>
              <w:t>Insert details</w:t>
            </w:r>
          </w:p>
        </w:tc>
      </w:tr>
    </w:tbl>
    <w:p w14:paraId="2F393C54" w14:textId="77777777" w:rsidR="003F141E" w:rsidRPr="00F76E10" w:rsidRDefault="003F141E" w:rsidP="005123F4">
      <w:pPr>
        <w:pStyle w:val="SP-Schedule111"/>
        <w:rPr>
          <w:color w:val="auto"/>
        </w:rPr>
      </w:pPr>
      <w:r w:rsidRPr="002442EB">
        <w:rPr>
          <w:color w:val="auto"/>
        </w:rPr>
        <w:t>Does your organisation have a person or team responsible for overseeing modern slavery risks (including record keeping regarding contractors and subcontractors) that arise in relation to the goods or services that you deliver?</w:t>
      </w:r>
    </w:p>
    <w:tbl>
      <w:tblPr>
        <w:tblStyle w:val="TableGrid"/>
        <w:tblW w:w="4531" w:type="pct"/>
        <w:tblInd w:w="846" w:type="dxa"/>
        <w:tblLook w:val="04A0" w:firstRow="1" w:lastRow="0" w:firstColumn="1" w:lastColumn="0" w:noHBand="0" w:noVBand="1"/>
      </w:tblPr>
      <w:tblGrid>
        <w:gridCol w:w="8170"/>
      </w:tblGrid>
      <w:tr w:rsidR="003F141E" w14:paraId="71692C25" w14:textId="77777777" w:rsidTr="00C12243">
        <w:trPr>
          <w:trHeight w:val="510"/>
        </w:trPr>
        <w:tc>
          <w:tcPr>
            <w:tcW w:w="5000" w:type="pct"/>
            <w:vAlign w:val="center"/>
          </w:tcPr>
          <w:sdt>
            <w:sdtPr>
              <w:rPr>
                <w:color w:val="0000FF"/>
              </w:rPr>
              <w:id w:val="-413241806"/>
              <w:placeholder>
                <w:docPart w:val="48D51CB3194E43B7BEB344B36DA82DF4"/>
              </w:placeholder>
              <w:showingPlcHdr/>
              <w:dropDownList>
                <w:listItem w:value="Choose an item."/>
                <w:listItem w:displayText="Yes" w:value="Yes"/>
                <w:listItem w:displayText="No" w:value="No"/>
              </w:dropDownList>
            </w:sdtPr>
            <w:sdtEndPr/>
            <w:sdtContent>
              <w:p w14:paraId="41CC34F0" w14:textId="77777777" w:rsidR="003F141E" w:rsidRDefault="003F141E" w:rsidP="00C12243">
                <w:pPr>
                  <w:pStyle w:val="TableText"/>
                  <w:rPr>
                    <w:color w:val="0000FF"/>
                  </w:rPr>
                </w:pPr>
                <w:r w:rsidRPr="00E5636E">
                  <w:rPr>
                    <w:color w:val="0000FF"/>
                  </w:rPr>
                  <w:t>Choose an item.</w:t>
                </w:r>
              </w:p>
            </w:sdtContent>
          </w:sdt>
          <w:p w14:paraId="5217AD88" w14:textId="77777777" w:rsidR="003F141E" w:rsidRPr="004C6454" w:rsidRDefault="003F141E" w:rsidP="008347D1">
            <w:pPr>
              <w:pStyle w:val="TableText"/>
              <w:spacing w:before="60" w:after="60" w:line="240" w:lineRule="auto"/>
            </w:pPr>
            <w:r>
              <w:t>If yes, please describe the role and responsibility of that person/team.</w:t>
            </w:r>
          </w:p>
        </w:tc>
      </w:tr>
    </w:tbl>
    <w:p w14:paraId="6ACF7D4D" w14:textId="77777777" w:rsidR="003F141E" w:rsidRPr="00F76E10" w:rsidRDefault="003F141E" w:rsidP="005123F4">
      <w:pPr>
        <w:pStyle w:val="SP-Schedule111"/>
        <w:rPr>
          <w:color w:val="auto"/>
        </w:rPr>
      </w:pPr>
      <w:r w:rsidRPr="0090195D">
        <w:rPr>
          <w:color w:val="auto"/>
        </w:rPr>
        <w:t>Are staff in your organisation trained on how to identify, assess and respond to modern slavery risks?</w:t>
      </w:r>
    </w:p>
    <w:tbl>
      <w:tblPr>
        <w:tblStyle w:val="TableGrid"/>
        <w:tblW w:w="4531" w:type="pct"/>
        <w:tblInd w:w="846" w:type="dxa"/>
        <w:tblLook w:val="04A0" w:firstRow="1" w:lastRow="0" w:firstColumn="1" w:lastColumn="0" w:noHBand="0" w:noVBand="1"/>
      </w:tblPr>
      <w:tblGrid>
        <w:gridCol w:w="8170"/>
      </w:tblGrid>
      <w:tr w:rsidR="003F141E" w14:paraId="3E58D79A" w14:textId="77777777" w:rsidTr="00C12243">
        <w:trPr>
          <w:trHeight w:val="510"/>
        </w:trPr>
        <w:tc>
          <w:tcPr>
            <w:tcW w:w="5000" w:type="pct"/>
            <w:vAlign w:val="center"/>
          </w:tcPr>
          <w:sdt>
            <w:sdtPr>
              <w:rPr>
                <w:color w:val="0000FF"/>
              </w:rPr>
              <w:id w:val="1061677186"/>
              <w:placeholder>
                <w:docPart w:val="F11AF391566D416FB80F8733AD1CD0AC"/>
              </w:placeholder>
              <w:showingPlcHdr/>
              <w:dropDownList>
                <w:listItem w:value="Choose an item."/>
                <w:listItem w:displayText="Yes" w:value="Yes"/>
                <w:listItem w:displayText="No" w:value="No"/>
              </w:dropDownList>
            </w:sdtPr>
            <w:sdtEndPr/>
            <w:sdtContent>
              <w:p w14:paraId="3506E889" w14:textId="77777777" w:rsidR="003F141E" w:rsidRDefault="003F141E" w:rsidP="00C12243">
                <w:pPr>
                  <w:pStyle w:val="TableText"/>
                  <w:rPr>
                    <w:color w:val="0000FF"/>
                  </w:rPr>
                </w:pPr>
                <w:r w:rsidRPr="00E5636E">
                  <w:rPr>
                    <w:color w:val="0000FF"/>
                  </w:rPr>
                  <w:t>Choose an item.</w:t>
                </w:r>
              </w:p>
            </w:sdtContent>
          </w:sdt>
          <w:p w14:paraId="6513A975" w14:textId="77777777" w:rsidR="003F141E" w:rsidRPr="004C6454" w:rsidRDefault="003F141E" w:rsidP="008347D1">
            <w:pPr>
              <w:pStyle w:val="TableText"/>
              <w:spacing w:before="60" w:after="60" w:line="240" w:lineRule="auto"/>
            </w:pPr>
            <w:r w:rsidRPr="003565C6">
              <w:t>If yes, please describe the nature of the training available and the positions or roles of staff that receive training. Please also specify whether training is also available to other organisations or staff in your supply chain. If no, does your organisation plan to introduce modern slavery risk training for staff?</w:t>
            </w:r>
          </w:p>
        </w:tc>
      </w:tr>
    </w:tbl>
    <w:p w14:paraId="71541093" w14:textId="77777777" w:rsidR="003F141E" w:rsidRPr="00F76E10" w:rsidRDefault="003F141E" w:rsidP="005123F4">
      <w:pPr>
        <w:pStyle w:val="SP-Schedule111"/>
        <w:rPr>
          <w:color w:val="auto"/>
        </w:rPr>
      </w:pPr>
      <w:r w:rsidRPr="00F47129">
        <w:rPr>
          <w:color w:val="auto"/>
        </w:rPr>
        <w:t>Does your organisation perform screening of all prospective suppliers to assess the risks of modern slavery or other human rights harms that may occur in its operations and supply chains?</w:t>
      </w:r>
    </w:p>
    <w:tbl>
      <w:tblPr>
        <w:tblStyle w:val="TableGrid"/>
        <w:tblW w:w="4531" w:type="pct"/>
        <w:tblInd w:w="846" w:type="dxa"/>
        <w:tblLook w:val="04A0" w:firstRow="1" w:lastRow="0" w:firstColumn="1" w:lastColumn="0" w:noHBand="0" w:noVBand="1"/>
      </w:tblPr>
      <w:tblGrid>
        <w:gridCol w:w="8170"/>
      </w:tblGrid>
      <w:tr w:rsidR="003F141E" w14:paraId="345FC45B" w14:textId="77777777" w:rsidTr="00C12243">
        <w:trPr>
          <w:trHeight w:val="510"/>
        </w:trPr>
        <w:tc>
          <w:tcPr>
            <w:tcW w:w="5000" w:type="pct"/>
            <w:vAlign w:val="center"/>
          </w:tcPr>
          <w:sdt>
            <w:sdtPr>
              <w:rPr>
                <w:color w:val="0000FF"/>
              </w:rPr>
              <w:id w:val="2089039284"/>
              <w:placeholder>
                <w:docPart w:val="9F36D97EA42F44008DCE7EEACD8DD41B"/>
              </w:placeholder>
              <w:showingPlcHdr/>
              <w:dropDownList>
                <w:listItem w:value="Choose an item."/>
                <w:listItem w:displayText="Yes" w:value="Yes"/>
                <w:listItem w:displayText="No" w:value="No"/>
              </w:dropDownList>
            </w:sdtPr>
            <w:sdtEndPr/>
            <w:sdtContent>
              <w:p w14:paraId="410CCB3E" w14:textId="77777777" w:rsidR="003F141E" w:rsidRDefault="003F141E" w:rsidP="00C12243">
                <w:pPr>
                  <w:pStyle w:val="TableText"/>
                  <w:rPr>
                    <w:color w:val="0000FF"/>
                  </w:rPr>
                </w:pPr>
                <w:r w:rsidRPr="00E5636E">
                  <w:rPr>
                    <w:color w:val="0000FF"/>
                  </w:rPr>
                  <w:t>Choose an item.</w:t>
                </w:r>
              </w:p>
            </w:sdtContent>
          </w:sdt>
          <w:p w14:paraId="22DDDC79" w14:textId="77777777" w:rsidR="003F141E" w:rsidRPr="004C6454" w:rsidRDefault="003F141E" w:rsidP="008347D1">
            <w:pPr>
              <w:pStyle w:val="TableText"/>
              <w:spacing w:before="60" w:after="60" w:line="240" w:lineRule="auto"/>
            </w:pPr>
            <w:r w:rsidRPr="0079094E">
              <w:t>If yes, please describe how your organisation performs this screening. If no, does your organisation plan to introduce measures to screen prospective suppliers for modern slavery risks in future?</w:t>
            </w:r>
          </w:p>
        </w:tc>
      </w:tr>
    </w:tbl>
    <w:p w14:paraId="58FCABF3" w14:textId="77777777" w:rsidR="003F141E" w:rsidRPr="00F76E10" w:rsidRDefault="003F141E" w:rsidP="005123F4">
      <w:pPr>
        <w:pStyle w:val="SP-Schedule111"/>
        <w:rPr>
          <w:color w:val="auto"/>
        </w:rPr>
      </w:pPr>
      <w:r w:rsidRPr="003D2D39">
        <w:rPr>
          <w:color w:val="auto"/>
        </w:rPr>
        <w:t>Are you aware of low-skilled migrant workers working in your organisation’s supply chains?</w:t>
      </w:r>
    </w:p>
    <w:tbl>
      <w:tblPr>
        <w:tblStyle w:val="TableGrid"/>
        <w:tblW w:w="4531" w:type="pct"/>
        <w:tblInd w:w="846" w:type="dxa"/>
        <w:tblLook w:val="04A0" w:firstRow="1" w:lastRow="0" w:firstColumn="1" w:lastColumn="0" w:noHBand="0" w:noVBand="1"/>
      </w:tblPr>
      <w:tblGrid>
        <w:gridCol w:w="8170"/>
      </w:tblGrid>
      <w:tr w:rsidR="003F141E" w14:paraId="3935B2C9" w14:textId="77777777" w:rsidTr="00C12243">
        <w:trPr>
          <w:trHeight w:val="510"/>
        </w:trPr>
        <w:tc>
          <w:tcPr>
            <w:tcW w:w="5000" w:type="pct"/>
            <w:vAlign w:val="center"/>
          </w:tcPr>
          <w:sdt>
            <w:sdtPr>
              <w:rPr>
                <w:color w:val="0000FF"/>
              </w:rPr>
              <w:id w:val="-1193374404"/>
              <w:placeholder>
                <w:docPart w:val="C838C4AF2C084716AD37ECB9E8AD3CA9"/>
              </w:placeholder>
              <w:showingPlcHdr/>
              <w:dropDownList>
                <w:listItem w:value="Choose an item."/>
                <w:listItem w:displayText="Yes" w:value="Yes"/>
                <w:listItem w:displayText="No" w:value="No"/>
              </w:dropDownList>
            </w:sdtPr>
            <w:sdtEndPr/>
            <w:sdtContent>
              <w:p w14:paraId="705D81C2" w14:textId="77777777" w:rsidR="003F141E" w:rsidRDefault="003F141E" w:rsidP="00C12243">
                <w:pPr>
                  <w:pStyle w:val="TableText"/>
                  <w:rPr>
                    <w:color w:val="0000FF"/>
                  </w:rPr>
                </w:pPr>
                <w:r w:rsidRPr="00E5636E">
                  <w:rPr>
                    <w:color w:val="0000FF"/>
                  </w:rPr>
                  <w:t>Choose an item.</w:t>
                </w:r>
              </w:p>
            </w:sdtContent>
          </w:sdt>
          <w:p w14:paraId="4E47F2AD" w14:textId="77777777" w:rsidR="003F141E" w:rsidRPr="004C6454" w:rsidRDefault="003F141E" w:rsidP="008347D1">
            <w:pPr>
              <w:pStyle w:val="TableText"/>
              <w:spacing w:before="60" w:after="60" w:line="240" w:lineRule="auto"/>
            </w:pPr>
            <w:r w:rsidRPr="001702F2">
              <w:t>If yes, please provide information about where in your organisation’s supply chain low-skilled migrant workers are employed.</w:t>
            </w:r>
          </w:p>
        </w:tc>
      </w:tr>
    </w:tbl>
    <w:p w14:paraId="5C189DFD" w14:textId="77777777" w:rsidR="003F141E" w:rsidRPr="00413B07" w:rsidRDefault="003F141E" w:rsidP="005123F4">
      <w:pPr>
        <w:pStyle w:val="SP-Schedule111"/>
        <w:rPr>
          <w:color w:val="auto"/>
        </w:rPr>
      </w:pPr>
      <w:r w:rsidRPr="00413B07">
        <w:rPr>
          <w:color w:val="auto"/>
        </w:rPr>
        <w:t>Describe any actions your organisation undertakes to assess your supply chain against relevant labour standards.</w:t>
      </w:r>
    </w:p>
    <w:tbl>
      <w:tblPr>
        <w:tblStyle w:val="TableGrid"/>
        <w:tblW w:w="4531" w:type="pct"/>
        <w:tblInd w:w="846" w:type="dxa"/>
        <w:tblLook w:val="04A0" w:firstRow="1" w:lastRow="0" w:firstColumn="1" w:lastColumn="0" w:noHBand="0" w:noVBand="1"/>
      </w:tblPr>
      <w:tblGrid>
        <w:gridCol w:w="8170"/>
      </w:tblGrid>
      <w:tr w:rsidR="003F141E" w:rsidRPr="00413B07" w14:paraId="23ABF4B8" w14:textId="77777777" w:rsidTr="00C12243">
        <w:trPr>
          <w:trHeight w:val="510"/>
        </w:trPr>
        <w:tc>
          <w:tcPr>
            <w:tcW w:w="5000" w:type="pct"/>
            <w:vAlign w:val="center"/>
          </w:tcPr>
          <w:p w14:paraId="3771CC00" w14:textId="77777777" w:rsidR="003F141E" w:rsidRPr="00413B07" w:rsidRDefault="003F141E" w:rsidP="008347D1">
            <w:pPr>
              <w:pStyle w:val="TableText"/>
              <w:spacing w:before="60" w:after="60" w:line="240" w:lineRule="auto"/>
              <w:rPr>
                <w:color w:val="0000FF"/>
              </w:rPr>
            </w:pPr>
            <w:r>
              <w:rPr>
                <w:color w:val="0000FF"/>
              </w:rPr>
              <w:t>Insert details</w:t>
            </w:r>
          </w:p>
        </w:tc>
      </w:tr>
    </w:tbl>
    <w:p w14:paraId="16D7ECB8" w14:textId="77777777" w:rsidR="003F141E" w:rsidRPr="00F76E10" w:rsidRDefault="003F141E" w:rsidP="005123F4">
      <w:pPr>
        <w:pStyle w:val="SP-Schedule111"/>
        <w:rPr>
          <w:color w:val="auto"/>
        </w:rPr>
      </w:pPr>
      <w:r w:rsidRPr="005C22F9">
        <w:rPr>
          <w:color w:val="auto"/>
        </w:rPr>
        <w:t>How would your organisation respond to any allegation of modern slavery or substandard working conditions in its operations or supply chains?</w:t>
      </w:r>
    </w:p>
    <w:tbl>
      <w:tblPr>
        <w:tblStyle w:val="TableGrid"/>
        <w:tblW w:w="4531" w:type="pct"/>
        <w:tblInd w:w="846" w:type="dxa"/>
        <w:tblLook w:val="04A0" w:firstRow="1" w:lastRow="0" w:firstColumn="1" w:lastColumn="0" w:noHBand="0" w:noVBand="1"/>
      </w:tblPr>
      <w:tblGrid>
        <w:gridCol w:w="8170"/>
      </w:tblGrid>
      <w:tr w:rsidR="003F141E" w14:paraId="63554DC2" w14:textId="77777777" w:rsidTr="00C5795C">
        <w:trPr>
          <w:trHeight w:val="510"/>
        </w:trPr>
        <w:tc>
          <w:tcPr>
            <w:tcW w:w="5000" w:type="pct"/>
            <w:vAlign w:val="center"/>
          </w:tcPr>
          <w:p w14:paraId="74A11952" w14:textId="77777777" w:rsidR="003F141E" w:rsidRPr="004C6454" w:rsidRDefault="003F141E" w:rsidP="00C5795C">
            <w:pPr>
              <w:pStyle w:val="TableText"/>
              <w:spacing w:before="60" w:after="60" w:line="240" w:lineRule="auto"/>
              <w:rPr>
                <w:color w:val="0000FF"/>
              </w:rPr>
            </w:pPr>
            <w:r>
              <w:rPr>
                <w:color w:val="0000FF"/>
              </w:rPr>
              <w:t>Insert details</w:t>
            </w:r>
          </w:p>
        </w:tc>
      </w:tr>
    </w:tbl>
    <w:p w14:paraId="5A94E5C4" w14:textId="77777777" w:rsidR="003F141E" w:rsidRPr="00F76E10" w:rsidRDefault="003F141E" w:rsidP="005123F4">
      <w:pPr>
        <w:pStyle w:val="SP-Schedule111"/>
        <w:rPr>
          <w:color w:val="auto"/>
        </w:rPr>
      </w:pPr>
      <w:r w:rsidRPr="008B0157">
        <w:rPr>
          <w:color w:val="auto"/>
        </w:rPr>
        <w:t>Does your organisation engage in any other due diligence activities to identify, prevent and mitigate risks specific to modern slavery in its operations and supply chains? If so, please describe these activities.</w:t>
      </w:r>
      <w:r w:rsidRPr="00F76E10" w:rsidDel="008B0157">
        <w:rPr>
          <w:color w:val="auto"/>
        </w:rPr>
        <w:t xml:space="preserve"> </w:t>
      </w:r>
    </w:p>
    <w:tbl>
      <w:tblPr>
        <w:tblStyle w:val="TableGrid"/>
        <w:tblW w:w="4531" w:type="pct"/>
        <w:tblInd w:w="846" w:type="dxa"/>
        <w:tblLook w:val="04A0" w:firstRow="1" w:lastRow="0" w:firstColumn="1" w:lastColumn="0" w:noHBand="0" w:noVBand="1"/>
      </w:tblPr>
      <w:tblGrid>
        <w:gridCol w:w="8170"/>
      </w:tblGrid>
      <w:tr w:rsidR="003F141E" w14:paraId="4FC9DF66" w14:textId="77777777" w:rsidTr="00C12243">
        <w:trPr>
          <w:trHeight w:val="510"/>
        </w:trPr>
        <w:tc>
          <w:tcPr>
            <w:tcW w:w="5000" w:type="pct"/>
            <w:vAlign w:val="center"/>
          </w:tcPr>
          <w:sdt>
            <w:sdtPr>
              <w:rPr>
                <w:color w:val="0000FF"/>
              </w:rPr>
              <w:id w:val="-28491413"/>
              <w:placeholder>
                <w:docPart w:val="9BADF83C071F4A3184816FFC7AB0F644"/>
              </w:placeholder>
              <w:showingPlcHdr/>
              <w:dropDownList>
                <w:listItem w:value="Choose an item."/>
                <w:listItem w:displayText="Yes" w:value="Yes"/>
                <w:listItem w:displayText="No" w:value="No"/>
              </w:dropDownList>
            </w:sdtPr>
            <w:sdtEndPr/>
            <w:sdtContent>
              <w:p w14:paraId="1D3F6553" w14:textId="77777777" w:rsidR="003F141E" w:rsidRDefault="003F141E" w:rsidP="00C12243">
                <w:pPr>
                  <w:pStyle w:val="TableText"/>
                  <w:rPr>
                    <w:color w:val="0000FF"/>
                  </w:rPr>
                </w:pPr>
                <w:r w:rsidRPr="00E5636E">
                  <w:rPr>
                    <w:color w:val="0000FF"/>
                  </w:rPr>
                  <w:t>Choose an item.</w:t>
                </w:r>
              </w:p>
            </w:sdtContent>
          </w:sdt>
          <w:p w14:paraId="241EE1D1" w14:textId="77777777" w:rsidR="003F141E" w:rsidRPr="004C6454" w:rsidRDefault="003F141E" w:rsidP="008347D1">
            <w:pPr>
              <w:pStyle w:val="TableText"/>
              <w:spacing w:before="60" w:after="60" w:line="240" w:lineRule="auto"/>
            </w:pPr>
            <w:r w:rsidRPr="00C5795C">
              <w:rPr>
                <w:color w:val="0000FF"/>
              </w:rPr>
              <w:t>If yes, please describe these activities.</w:t>
            </w:r>
          </w:p>
        </w:tc>
      </w:tr>
    </w:tbl>
    <w:p w14:paraId="53AD5218" w14:textId="77777777" w:rsidR="003F141E" w:rsidRPr="00413B07" w:rsidRDefault="003F141E" w:rsidP="005123F4">
      <w:pPr>
        <w:pStyle w:val="SP-Schedule111"/>
        <w:rPr>
          <w:color w:val="auto"/>
        </w:rPr>
      </w:pPr>
      <w:r w:rsidRPr="00413B07">
        <w:rPr>
          <w:color w:val="auto"/>
        </w:rPr>
        <w:t>Provide a copy of any purchasing code of practice (if any) and human rights policy (if any) that your organisation uses.</w:t>
      </w:r>
    </w:p>
    <w:tbl>
      <w:tblPr>
        <w:tblStyle w:val="TableGrid"/>
        <w:tblW w:w="4531" w:type="pct"/>
        <w:tblInd w:w="846" w:type="dxa"/>
        <w:tblLook w:val="04A0" w:firstRow="1" w:lastRow="0" w:firstColumn="1" w:lastColumn="0" w:noHBand="0" w:noVBand="1"/>
      </w:tblPr>
      <w:tblGrid>
        <w:gridCol w:w="8170"/>
      </w:tblGrid>
      <w:tr w:rsidR="003F141E" w:rsidRPr="00413B07" w14:paraId="3B0284F4" w14:textId="77777777" w:rsidTr="00C12243">
        <w:trPr>
          <w:trHeight w:val="510"/>
        </w:trPr>
        <w:tc>
          <w:tcPr>
            <w:tcW w:w="5000" w:type="pct"/>
            <w:vAlign w:val="center"/>
          </w:tcPr>
          <w:p w14:paraId="3B3352F6" w14:textId="77777777" w:rsidR="003F141E" w:rsidRPr="00413B07" w:rsidRDefault="003F141E" w:rsidP="008347D1">
            <w:pPr>
              <w:pStyle w:val="TableText"/>
              <w:spacing w:before="60" w:after="60" w:line="240" w:lineRule="auto"/>
              <w:rPr>
                <w:color w:val="0000FF"/>
              </w:rPr>
            </w:pPr>
            <w:r>
              <w:rPr>
                <w:color w:val="0000FF"/>
              </w:rPr>
              <w:t>Insert details</w:t>
            </w:r>
          </w:p>
        </w:tc>
      </w:tr>
    </w:tbl>
    <w:p w14:paraId="6AB35975" w14:textId="77777777" w:rsidR="008F6026" w:rsidRDefault="008F6026" w:rsidP="005123F4">
      <w:pPr>
        <w:pStyle w:val="SP-Schedule11"/>
      </w:pPr>
      <w:bookmarkStart w:id="102" w:name="_Hlk111192412"/>
      <w:bookmarkStart w:id="103" w:name="_Ref2685226"/>
      <w:bookmarkEnd w:id="98"/>
      <w:bookmarkEnd w:id="99"/>
      <w:bookmarkEnd w:id="100"/>
      <w:bookmarkEnd w:id="101"/>
      <w:r>
        <w:lastRenderedPageBreak/>
        <w:t xml:space="preserve">Broader Economic Benefits to the Australian Economy </w:t>
      </w:r>
    </w:p>
    <w:p w14:paraId="7D7BCF04" w14:textId="77777777" w:rsidR="008F6026" w:rsidRPr="003F5F25" w:rsidRDefault="008F6026" w:rsidP="005123F4">
      <w:pPr>
        <w:pStyle w:val="SP-Schedule111"/>
        <w:rPr>
          <w:color w:val="FF0000"/>
        </w:rPr>
      </w:pPr>
      <w:r w:rsidRPr="00AA130C">
        <w:t xml:space="preserve">Tenderers are </w:t>
      </w:r>
      <w:r>
        <w:t>to provide a detailed description of</w:t>
      </w:r>
      <w:r w:rsidRPr="00AA130C">
        <w:t xml:space="preserve"> how they </w:t>
      </w:r>
      <w:r>
        <w:t>will</w:t>
      </w:r>
      <w:r w:rsidRPr="00AA130C">
        <w:t xml:space="preserve"> promote the engagement of local Australian industry, ensuring that full, fair, and reasonable opportunity is afforded to local industry Australian suppliers in the delivery of the</w:t>
      </w:r>
      <w:r>
        <w:t xml:space="preserve"> requirements.  </w:t>
      </w:r>
    </w:p>
    <w:p w14:paraId="11C1D3C7" w14:textId="77777777" w:rsidR="003F5F25" w:rsidRDefault="003F5F25" w:rsidP="003F5F25">
      <w:pPr>
        <w:pStyle w:val="SP-Schedule111"/>
        <w:numPr>
          <w:ilvl w:val="0"/>
          <w:numId w:val="0"/>
        </w:numPr>
        <w:ind w:left="851"/>
        <w:rPr>
          <w:rFonts w:eastAsia="Times New Roman"/>
          <w:iCs/>
          <w:color w:val="auto"/>
          <w:spacing w:val="1"/>
        </w:rPr>
      </w:pPr>
      <w:r w:rsidRPr="00871E3D">
        <w:rPr>
          <w:rFonts w:eastAsia="Times New Roman"/>
          <w:iCs/>
          <w:color w:val="auto"/>
          <w:spacing w:val="1"/>
        </w:rPr>
        <w:t>Further information in relation to Broader Economic Benefits to the Australian Economy and how to interpret the information can be found at:</w:t>
      </w:r>
    </w:p>
    <w:p w14:paraId="53E62E91" w14:textId="5BA51169" w:rsidR="003F5F25" w:rsidRPr="004E3A34" w:rsidRDefault="003F5F25" w:rsidP="003F5F25">
      <w:pPr>
        <w:pStyle w:val="SP-Schedule111"/>
        <w:numPr>
          <w:ilvl w:val="0"/>
          <w:numId w:val="0"/>
        </w:numPr>
        <w:ind w:left="851"/>
        <w:rPr>
          <w:color w:val="FF0000"/>
        </w:rPr>
      </w:pPr>
      <w:hyperlink r:id="rId28" w:history="1">
        <w:r w:rsidRPr="000B1CC8">
          <w:rPr>
            <w:rStyle w:val="Hyperlink"/>
            <w:rFonts w:eastAsia="Times New Roman"/>
            <w:iCs/>
            <w:spacing w:val="1"/>
          </w:rPr>
          <w:t>https://www.finance.gov.au/sites/default/files/2020-08/consideration-of-broader-economic-benefits-in-procurement.pdf</w:t>
        </w:r>
      </w:hyperlink>
    </w:p>
    <w:tbl>
      <w:tblPr>
        <w:tblStyle w:val="TableGrid"/>
        <w:tblW w:w="0" w:type="auto"/>
        <w:tblInd w:w="846" w:type="dxa"/>
        <w:tblLook w:val="04A0" w:firstRow="1" w:lastRow="0" w:firstColumn="1" w:lastColumn="0" w:noHBand="0" w:noVBand="1"/>
      </w:tblPr>
      <w:tblGrid>
        <w:gridCol w:w="8170"/>
      </w:tblGrid>
      <w:tr w:rsidR="008F6026" w14:paraId="3B3011ED" w14:textId="77777777" w:rsidTr="00C5795C">
        <w:trPr>
          <w:trHeight w:val="510"/>
        </w:trPr>
        <w:tc>
          <w:tcPr>
            <w:tcW w:w="8170" w:type="dxa"/>
            <w:vAlign w:val="center"/>
          </w:tcPr>
          <w:p w14:paraId="40955022" w14:textId="77777777" w:rsidR="008F6026" w:rsidRPr="004C1FC9" w:rsidRDefault="008F6026" w:rsidP="00C5795C">
            <w:pPr>
              <w:pStyle w:val="TableText"/>
              <w:spacing w:before="60" w:after="60" w:line="240" w:lineRule="auto"/>
              <w:rPr>
                <w:color w:val="0000FF"/>
              </w:rPr>
            </w:pPr>
            <w:r w:rsidRPr="004C1FC9">
              <w:rPr>
                <w:color w:val="0000FF"/>
              </w:rPr>
              <w:t>Insert details</w:t>
            </w:r>
          </w:p>
        </w:tc>
      </w:tr>
    </w:tbl>
    <w:p w14:paraId="571A0693" w14:textId="77777777" w:rsidR="00A42145" w:rsidRPr="00C47B80" w:rsidRDefault="00A42145" w:rsidP="00A42145">
      <w:pPr>
        <w:rPr>
          <w:color w:val="0000FF"/>
          <w:highlight w:val="yellow"/>
        </w:rPr>
        <w:sectPr w:rsidR="00A42145" w:rsidRPr="00C47B80" w:rsidSect="008E2A64">
          <w:headerReference w:type="default" r:id="rId29"/>
          <w:pgSz w:w="11906" w:h="16838"/>
          <w:pgMar w:top="1440" w:right="1440" w:bottom="1440" w:left="1440" w:header="567" w:footer="454" w:gutter="0"/>
          <w:cols w:space="708"/>
          <w:docGrid w:linePitch="360"/>
        </w:sectPr>
      </w:pPr>
    </w:p>
    <w:p w14:paraId="1C7B2606" w14:textId="77777777" w:rsidR="002471E2" w:rsidRDefault="00B95A9B" w:rsidP="005123F4">
      <w:pPr>
        <w:pStyle w:val="SP-ScheduleHeading1"/>
      </w:pPr>
      <w:bookmarkStart w:id="104" w:name="_Toc468369685"/>
      <w:bookmarkStart w:id="105" w:name="_Ref468433868"/>
      <w:bookmarkStart w:id="106" w:name="_Ref468433911"/>
      <w:bookmarkStart w:id="107" w:name="_Toc2684548"/>
      <w:bookmarkStart w:id="108" w:name="_Ref2685325"/>
      <w:bookmarkStart w:id="109" w:name="_Ref6586248"/>
      <w:bookmarkStart w:id="110" w:name="_Ref6586254"/>
      <w:bookmarkStart w:id="111" w:name="_Ref112674672"/>
      <w:bookmarkStart w:id="112" w:name="_Toc235093899"/>
      <w:bookmarkEnd w:id="102"/>
      <w:bookmarkEnd w:id="103"/>
      <w:r>
        <w:lastRenderedPageBreak/>
        <w:t>Corporate Viability</w:t>
      </w:r>
      <w:bookmarkEnd w:id="104"/>
      <w:bookmarkEnd w:id="105"/>
      <w:bookmarkEnd w:id="106"/>
      <w:bookmarkEnd w:id="107"/>
      <w:bookmarkEnd w:id="108"/>
      <w:bookmarkEnd w:id="109"/>
      <w:bookmarkEnd w:id="110"/>
      <w:bookmarkEnd w:id="111"/>
      <w:bookmarkEnd w:id="112"/>
    </w:p>
    <w:p w14:paraId="3B6E67E1" w14:textId="77777777" w:rsidR="002471E2" w:rsidRDefault="002471E2" w:rsidP="005123F4">
      <w:pPr>
        <w:pStyle w:val="SP-Schedule1"/>
      </w:pPr>
      <w:bookmarkStart w:id="113" w:name="_Toc334704532"/>
      <w:bookmarkStart w:id="114" w:name="_Toc346618375"/>
      <w:bookmarkStart w:id="115" w:name="_Toc371508859"/>
      <w:bookmarkStart w:id="116" w:name="_Toc392497743"/>
      <w:bookmarkStart w:id="117" w:name="_Toc402864967"/>
      <w:r w:rsidRPr="000A2949">
        <w:t>Financial, Legal and Insurance</w:t>
      </w:r>
      <w:bookmarkEnd w:id="113"/>
      <w:bookmarkEnd w:id="114"/>
      <w:bookmarkEnd w:id="115"/>
      <w:bookmarkEnd w:id="116"/>
      <w:bookmarkEnd w:id="117"/>
    </w:p>
    <w:p w14:paraId="15940951" w14:textId="77777777" w:rsidR="002471E2" w:rsidRPr="000A2949" w:rsidRDefault="002471E2" w:rsidP="005123F4">
      <w:pPr>
        <w:pStyle w:val="SP-Schedule11"/>
      </w:pPr>
      <w:bookmarkStart w:id="118" w:name="_Toc392497744"/>
      <w:bookmarkStart w:id="119" w:name="_Toc402864968"/>
      <w:r w:rsidRPr="000A2949">
        <w:t>Financial</w:t>
      </w:r>
      <w:bookmarkEnd w:id="118"/>
      <w:bookmarkEnd w:id="119"/>
    </w:p>
    <w:p w14:paraId="6B363573" w14:textId="77777777" w:rsidR="002471E2" w:rsidRDefault="002471E2" w:rsidP="005123F4">
      <w:pPr>
        <w:pStyle w:val="SP-Schedule111"/>
      </w:pPr>
      <w:r w:rsidRPr="00AC4A1C">
        <w:t>Provide a brief financial overview or statement for last three complete financial year periods.</w:t>
      </w:r>
    </w:p>
    <w:tbl>
      <w:tblPr>
        <w:tblStyle w:val="TableGrid"/>
        <w:tblW w:w="4531" w:type="pct"/>
        <w:tblInd w:w="846" w:type="dxa"/>
        <w:tblLook w:val="04A0" w:firstRow="1" w:lastRow="0" w:firstColumn="1" w:lastColumn="0" w:noHBand="0" w:noVBand="1"/>
      </w:tblPr>
      <w:tblGrid>
        <w:gridCol w:w="8170"/>
      </w:tblGrid>
      <w:tr w:rsidR="002471E2" w14:paraId="2E0E0D0A" w14:textId="77777777" w:rsidTr="00862781">
        <w:trPr>
          <w:trHeight w:val="397"/>
        </w:trPr>
        <w:tc>
          <w:tcPr>
            <w:tcW w:w="5000" w:type="pct"/>
            <w:vAlign w:val="center"/>
          </w:tcPr>
          <w:p w14:paraId="19AD727E" w14:textId="77777777" w:rsidR="002471E2" w:rsidRDefault="00616B48" w:rsidP="00862781">
            <w:pPr>
              <w:pStyle w:val="TableText"/>
              <w:spacing w:before="60" w:after="60" w:line="240" w:lineRule="auto"/>
            </w:pPr>
            <w:r w:rsidRPr="00196463">
              <w:rPr>
                <w:color w:val="0000FF"/>
              </w:rPr>
              <w:t>Insert details</w:t>
            </w:r>
          </w:p>
        </w:tc>
      </w:tr>
    </w:tbl>
    <w:p w14:paraId="6C16F420" w14:textId="77777777" w:rsidR="002471E2" w:rsidRPr="00AC4A1C" w:rsidRDefault="002471E2" w:rsidP="005123F4">
      <w:pPr>
        <w:pStyle w:val="SP-Schedule111"/>
      </w:pPr>
      <w:r>
        <w:t>Provide the last 3 years financial statements.</w:t>
      </w:r>
    </w:p>
    <w:tbl>
      <w:tblPr>
        <w:tblStyle w:val="TableGrid"/>
        <w:tblW w:w="0" w:type="auto"/>
        <w:tblInd w:w="846" w:type="dxa"/>
        <w:tblLook w:val="04A0" w:firstRow="1" w:lastRow="0" w:firstColumn="1" w:lastColumn="0" w:noHBand="0" w:noVBand="1"/>
      </w:tblPr>
      <w:tblGrid>
        <w:gridCol w:w="2268"/>
        <w:gridCol w:w="5902"/>
      </w:tblGrid>
      <w:tr w:rsidR="002471E2" w:rsidRPr="00C44C4E" w14:paraId="27121DB7" w14:textId="77777777" w:rsidTr="00862781">
        <w:trPr>
          <w:trHeight w:val="397"/>
        </w:trPr>
        <w:bookmarkStart w:id="120" w:name="_Toc392497745" w:displacedByCustomXml="next"/>
        <w:sdt>
          <w:sdtPr>
            <w:id w:val="96325783"/>
            <w:placeholder>
              <w:docPart w:val="79EAC192042F42149BAB0C288BAE57B8"/>
            </w:placeholder>
            <w:showingPlcHdr/>
            <w:dropDownList>
              <w:listItem w:value="Choose an item."/>
              <w:listItem w:displayText="Attachment Provided" w:value="Attachment Provided"/>
              <w:listItem w:displayText="Attachment Not Provided" w:value="Attachment Not Provided"/>
            </w:dropDownList>
          </w:sdtPr>
          <w:sdtEndPr/>
          <w:sdtContent>
            <w:tc>
              <w:tcPr>
                <w:tcW w:w="2268" w:type="dxa"/>
                <w:vAlign w:val="center"/>
              </w:tcPr>
              <w:p w14:paraId="47A05201" w14:textId="77777777" w:rsidR="002471E2" w:rsidRPr="00C44C4E" w:rsidRDefault="002471E2" w:rsidP="00862781">
                <w:pPr>
                  <w:pStyle w:val="TableText"/>
                  <w:spacing w:before="120" w:after="120" w:line="240" w:lineRule="atLeast"/>
                </w:pPr>
                <w:r w:rsidRPr="00196463">
                  <w:rPr>
                    <w:rStyle w:val="CSIROPlaceholder"/>
                    <w:color w:val="0000FF"/>
                  </w:rPr>
                  <w:t>Choose an item.</w:t>
                </w:r>
              </w:p>
            </w:tc>
          </w:sdtContent>
        </w:sdt>
        <w:tc>
          <w:tcPr>
            <w:tcW w:w="5902" w:type="dxa"/>
            <w:vAlign w:val="center"/>
          </w:tcPr>
          <w:p w14:paraId="6C76DD3B" w14:textId="77777777" w:rsidR="002471E2" w:rsidRPr="00C44C4E" w:rsidRDefault="00E6108C" w:rsidP="00862781">
            <w:pPr>
              <w:pStyle w:val="TableText"/>
              <w:spacing w:before="60" w:after="60" w:line="240" w:lineRule="auto"/>
            </w:pPr>
            <w:r w:rsidRPr="00E6108C">
              <w:rPr>
                <w:color w:val="0000FF"/>
              </w:rPr>
              <w:t>Insert details</w:t>
            </w:r>
          </w:p>
        </w:tc>
      </w:tr>
    </w:tbl>
    <w:p w14:paraId="7D0AC3ED" w14:textId="77777777" w:rsidR="002471E2" w:rsidRDefault="002471E2" w:rsidP="005123F4">
      <w:pPr>
        <w:pStyle w:val="SP-Schedule11"/>
      </w:pPr>
      <w:bookmarkStart w:id="121" w:name="_Toc402864969"/>
      <w:r>
        <w:t>Insurance</w:t>
      </w:r>
      <w:bookmarkEnd w:id="120"/>
      <w:bookmarkEnd w:id="121"/>
    </w:p>
    <w:p w14:paraId="210B621F" w14:textId="7FE302D0" w:rsidR="002471E2" w:rsidRDefault="002471E2" w:rsidP="005123F4">
      <w:pPr>
        <w:pStyle w:val="SP-Schedule111"/>
      </w:pPr>
      <w:r>
        <w:t xml:space="preserve">Provide details of your </w:t>
      </w:r>
      <w:r w:rsidR="00AD0FCE" w:rsidRPr="00AD0FCE">
        <w:rPr>
          <w:b/>
        </w:rPr>
        <w:fldChar w:fldCharType="begin"/>
      </w:r>
      <w:r w:rsidR="00AD0FCE" w:rsidRPr="00AD0FCE">
        <w:rPr>
          <w:b/>
        </w:rPr>
        <w:instrText xml:space="preserve"> REF _Ref6585642 \h </w:instrText>
      </w:r>
      <w:r w:rsidR="00AD0FCE">
        <w:rPr>
          <w:b/>
        </w:rPr>
        <w:instrText xml:space="preserve"> \* MERGEFORMAT </w:instrText>
      </w:r>
      <w:r w:rsidR="00AD0FCE" w:rsidRPr="00AD0FCE">
        <w:rPr>
          <w:b/>
        </w:rPr>
      </w:r>
      <w:r w:rsidR="00AD0FCE" w:rsidRPr="00AD0FCE">
        <w:rPr>
          <w:b/>
        </w:rPr>
        <w:fldChar w:fldCharType="separate"/>
      </w:r>
      <w:r w:rsidR="007E11BC" w:rsidRPr="007E11BC">
        <w:rPr>
          <w:b/>
        </w:rPr>
        <w:t>Public Liability Insurance</w:t>
      </w:r>
      <w:r w:rsidR="00AD0FCE" w:rsidRPr="00AD0FCE">
        <w:rPr>
          <w:b/>
        </w:rPr>
        <w:fldChar w:fldCharType="end"/>
      </w:r>
      <w:r w:rsidR="00AD0FCE">
        <w:t xml:space="preserve"> </w:t>
      </w:r>
      <w:r>
        <w:t>for an amount</w:t>
      </w:r>
      <w:r w:rsidR="00781C8A">
        <w:t xml:space="preserve"> </w:t>
      </w:r>
      <w:r w:rsidR="00781C8A" w:rsidRPr="00781C8A">
        <w:rPr>
          <w:b/>
          <w:bCs/>
        </w:rPr>
        <w:t>$20,000,000</w:t>
      </w:r>
      <w:r w:rsidRPr="00781C8A">
        <w:rPr>
          <w:b/>
          <w:bCs/>
        </w:rPr>
        <w:t>.</w:t>
      </w:r>
    </w:p>
    <w:tbl>
      <w:tblPr>
        <w:tblStyle w:val="TableGrid"/>
        <w:tblW w:w="4531" w:type="pct"/>
        <w:tblInd w:w="846" w:type="dxa"/>
        <w:tblLook w:val="04A0" w:firstRow="1" w:lastRow="0" w:firstColumn="1" w:lastColumn="0" w:noHBand="0" w:noVBand="1"/>
      </w:tblPr>
      <w:tblGrid>
        <w:gridCol w:w="3750"/>
        <w:gridCol w:w="4420"/>
      </w:tblGrid>
      <w:tr w:rsidR="002471E2" w14:paraId="7CA7791F" w14:textId="77777777" w:rsidTr="0029531E">
        <w:tc>
          <w:tcPr>
            <w:tcW w:w="5000" w:type="pct"/>
            <w:gridSpan w:val="2"/>
            <w:shd w:val="clear" w:color="auto" w:fill="00313C"/>
          </w:tcPr>
          <w:p w14:paraId="4CBFFF06" w14:textId="090659AD" w:rsidR="002471E2" w:rsidRDefault="002471E2" w:rsidP="00AD0FCE">
            <w:pPr>
              <w:pStyle w:val="Caption"/>
            </w:pPr>
            <w:r w:rsidRPr="00B22F01">
              <w:t xml:space="preserve">Table </w:t>
            </w:r>
            <w:r>
              <w:fldChar w:fldCharType="begin"/>
            </w:r>
            <w:r>
              <w:instrText xml:space="preserve"> SEQ Table \r 1</w:instrText>
            </w:r>
            <w:r>
              <w:fldChar w:fldCharType="separate"/>
            </w:r>
            <w:r w:rsidR="007E11BC">
              <w:rPr>
                <w:noProof/>
              </w:rPr>
              <w:t>1</w:t>
            </w:r>
            <w:r>
              <w:rPr>
                <w:noProof/>
              </w:rPr>
              <w:fldChar w:fldCharType="end"/>
            </w:r>
            <w:r w:rsidRPr="00B22F01">
              <w:t xml:space="preserve"> </w:t>
            </w:r>
            <w:bookmarkStart w:id="122" w:name="_Ref6585642"/>
            <w:r>
              <w:t>Public Liability Insurance</w:t>
            </w:r>
            <w:bookmarkEnd w:id="122"/>
          </w:p>
        </w:tc>
      </w:tr>
      <w:tr w:rsidR="003F141E" w14:paraId="30E05E63" w14:textId="77777777" w:rsidTr="006B1E91">
        <w:trPr>
          <w:trHeight w:val="397"/>
        </w:trPr>
        <w:tc>
          <w:tcPr>
            <w:tcW w:w="2295" w:type="pct"/>
            <w:vAlign w:val="center"/>
          </w:tcPr>
          <w:p w14:paraId="3FDE8256" w14:textId="77777777" w:rsidR="003F141E" w:rsidRDefault="003F141E" w:rsidP="008347D1">
            <w:pPr>
              <w:pStyle w:val="TableText"/>
              <w:spacing w:before="60" w:after="60" w:line="240" w:lineRule="auto"/>
            </w:pPr>
            <w:r>
              <w:t>Name of Insurer</w:t>
            </w:r>
          </w:p>
        </w:tc>
        <w:tc>
          <w:tcPr>
            <w:tcW w:w="2705" w:type="pct"/>
          </w:tcPr>
          <w:p w14:paraId="563B029E" w14:textId="77777777" w:rsidR="003F141E" w:rsidRPr="00196463" w:rsidRDefault="003F141E" w:rsidP="008347D1">
            <w:pPr>
              <w:pStyle w:val="TableText"/>
              <w:spacing w:before="60" w:after="60" w:line="240" w:lineRule="auto"/>
              <w:rPr>
                <w:color w:val="0000FF"/>
              </w:rPr>
            </w:pPr>
            <w:r w:rsidRPr="00C34646">
              <w:rPr>
                <w:color w:val="0000FF"/>
              </w:rPr>
              <w:t>Insert details</w:t>
            </w:r>
          </w:p>
        </w:tc>
      </w:tr>
      <w:tr w:rsidR="003F141E" w14:paraId="21C308AB" w14:textId="77777777" w:rsidTr="006B1E91">
        <w:trPr>
          <w:trHeight w:val="397"/>
        </w:trPr>
        <w:tc>
          <w:tcPr>
            <w:tcW w:w="2295" w:type="pct"/>
            <w:vAlign w:val="center"/>
          </w:tcPr>
          <w:p w14:paraId="2A91C087" w14:textId="77777777" w:rsidR="003F141E" w:rsidRDefault="003F141E" w:rsidP="008347D1">
            <w:pPr>
              <w:pStyle w:val="TableText"/>
              <w:spacing w:before="60" w:after="60" w:line="240" w:lineRule="auto"/>
            </w:pPr>
            <w:r>
              <w:t>Expiry date</w:t>
            </w:r>
          </w:p>
        </w:tc>
        <w:tc>
          <w:tcPr>
            <w:tcW w:w="2705" w:type="pct"/>
          </w:tcPr>
          <w:p w14:paraId="3493B63D" w14:textId="77777777" w:rsidR="003F141E" w:rsidRPr="00196463" w:rsidRDefault="003F141E" w:rsidP="008347D1">
            <w:pPr>
              <w:pStyle w:val="TableText"/>
              <w:spacing w:before="60" w:after="60" w:line="240" w:lineRule="auto"/>
              <w:rPr>
                <w:color w:val="0000FF"/>
              </w:rPr>
            </w:pPr>
            <w:r w:rsidRPr="00C34646">
              <w:rPr>
                <w:color w:val="0000FF"/>
              </w:rPr>
              <w:t>Insert details</w:t>
            </w:r>
          </w:p>
        </w:tc>
      </w:tr>
      <w:tr w:rsidR="003F141E" w14:paraId="2DF3F34A" w14:textId="77777777" w:rsidTr="006B1E91">
        <w:trPr>
          <w:trHeight w:val="397"/>
        </w:trPr>
        <w:tc>
          <w:tcPr>
            <w:tcW w:w="2295" w:type="pct"/>
            <w:vAlign w:val="center"/>
          </w:tcPr>
          <w:p w14:paraId="52305F0A" w14:textId="77777777" w:rsidR="003F141E" w:rsidRDefault="003F141E" w:rsidP="008347D1">
            <w:pPr>
              <w:pStyle w:val="TableText"/>
              <w:spacing w:before="60" w:after="60" w:line="240" w:lineRule="auto"/>
            </w:pPr>
            <w:r>
              <w:t>Insured value (In aggregate and per event)</w:t>
            </w:r>
          </w:p>
        </w:tc>
        <w:tc>
          <w:tcPr>
            <w:tcW w:w="2705" w:type="pct"/>
          </w:tcPr>
          <w:p w14:paraId="24BAD116" w14:textId="77777777" w:rsidR="003F141E" w:rsidRPr="00196463" w:rsidRDefault="003F141E" w:rsidP="008347D1">
            <w:pPr>
              <w:pStyle w:val="TableText"/>
              <w:spacing w:before="60" w:after="60" w:line="240" w:lineRule="auto"/>
              <w:rPr>
                <w:color w:val="0000FF"/>
              </w:rPr>
            </w:pPr>
            <w:r w:rsidRPr="00C34646">
              <w:rPr>
                <w:color w:val="0000FF"/>
              </w:rPr>
              <w:t>Insert details</w:t>
            </w:r>
          </w:p>
        </w:tc>
      </w:tr>
      <w:tr w:rsidR="003F141E" w14:paraId="7FB71C65" w14:textId="77777777" w:rsidTr="006B1E91">
        <w:trPr>
          <w:trHeight w:val="397"/>
        </w:trPr>
        <w:tc>
          <w:tcPr>
            <w:tcW w:w="2295" w:type="pct"/>
            <w:vAlign w:val="center"/>
          </w:tcPr>
          <w:p w14:paraId="02C91D80" w14:textId="77777777" w:rsidR="003F141E" w:rsidRDefault="003F141E" w:rsidP="008347D1">
            <w:pPr>
              <w:pStyle w:val="TableText"/>
              <w:spacing w:before="60" w:after="60" w:line="240" w:lineRule="auto"/>
            </w:pPr>
            <w:r>
              <w:t>Any limitations</w:t>
            </w:r>
          </w:p>
        </w:tc>
        <w:tc>
          <w:tcPr>
            <w:tcW w:w="2705" w:type="pct"/>
          </w:tcPr>
          <w:p w14:paraId="787D7324" w14:textId="77777777" w:rsidR="003F141E" w:rsidRPr="00196463" w:rsidRDefault="003F141E" w:rsidP="008347D1">
            <w:pPr>
              <w:pStyle w:val="TableText"/>
              <w:spacing w:before="60" w:after="60" w:line="240" w:lineRule="auto"/>
              <w:rPr>
                <w:color w:val="0000FF"/>
              </w:rPr>
            </w:pPr>
            <w:r w:rsidRPr="00C34646">
              <w:rPr>
                <w:color w:val="0000FF"/>
              </w:rPr>
              <w:t>Insert details</w:t>
            </w:r>
          </w:p>
        </w:tc>
      </w:tr>
    </w:tbl>
    <w:p w14:paraId="2EC94A40" w14:textId="11992CD8" w:rsidR="002471E2" w:rsidRDefault="002471E2" w:rsidP="005123F4">
      <w:pPr>
        <w:pStyle w:val="SP-Schedule111"/>
      </w:pPr>
      <w:r w:rsidRPr="00AC4A1C">
        <w:t>Provide a copy of</w:t>
      </w:r>
      <w:r>
        <w:t xml:space="preserve"> your</w:t>
      </w:r>
      <w:r w:rsidRPr="00AC4A1C">
        <w:t xml:space="preserve"> certificate of </w:t>
      </w:r>
      <w:r w:rsidR="004655A7">
        <w:fldChar w:fldCharType="begin"/>
      </w:r>
      <w:r w:rsidR="004655A7">
        <w:instrText xml:space="preserve"> REF _Ref6585642 \h </w:instrText>
      </w:r>
      <w:r w:rsidR="004655A7">
        <w:fldChar w:fldCharType="separate"/>
      </w:r>
      <w:r w:rsidR="007E11BC">
        <w:t>Public Liability Insurance</w:t>
      </w:r>
      <w:r w:rsidR="004655A7">
        <w:fldChar w:fldCharType="end"/>
      </w:r>
      <w:r w:rsidRPr="00AC4A1C">
        <w:t xml:space="preserve">. </w:t>
      </w:r>
    </w:p>
    <w:tbl>
      <w:tblPr>
        <w:tblStyle w:val="TableGrid"/>
        <w:tblW w:w="0" w:type="auto"/>
        <w:tblInd w:w="846" w:type="dxa"/>
        <w:tblLook w:val="04A0" w:firstRow="1" w:lastRow="0" w:firstColumn="1" w:lastColumn="0" w:noHBand="0" w:noVBand="1"/>
      </w:tblPr>
      <w:tblGrid>
        <w:gridCol w:w="2268"/>
        <w:gridCol w:w="5902"/>
      </w:tblGrid>
      <w:tr w:rsidR="002471E2" w:rsidRPr="00C44C4E" w14:paraId="6A48AB64" w14:textId="77777777" w:rsidTr="00862781">
        <w:trPr>
          <w:trHeight w:val="510"/>
        </w:trPr>
        <w:sdt>
          <w:sdtPr>
            <w:rPr>
              <w:color w:val="0000FF"/>
            </w:rPr>
            <w:id w:val="-1942521132"/>
            <w:placeholder>
              <w:docPart w:val="46D778E420864037A5B21B04360C18DC"/>
            </w:placeholder>
            <w:showingPlcHdr/>
            <w:dropDownList>
              <w:listItem w:value="Choose an item."/>
              <w:listItem w:displayText="Attachment Provided" w:value="Attachment Provided"/>
              <w:listItem w:displayText="Attachment Not Provided" w:value="Attachment Not Provided"/>
            </w:dropDownList>
          </w:sdtPr>
          <w:sdtEndPr/>
          <w:sdtContent>
            <w:tc>
              <w:tcPr>
                <w:tcW w:w="2268" w:type="dxa"/>
                <w:vAlign w:val="center"/>
              </w:tcPr>
              <w:p w14:paraId="7B3240F4" w14:textId="77777777" w:rsidR="002471E2" w:rsidRPr="00196463" w:rsidRDefault="002471E2" w:rsidP="00862781">
                <w:pPr>
                  <w:pStyle w:val="TableText"/>
                  <w:spacing w:before="120" w:after="120" w:line="240" w:lineRule="atLeast"/>
                  <w:rPr>
                    <w:color w:val="0000FF"/>
                  </w:rPr>
                </w:pPr>
                <w:r w:rsidRPr="00196463">
                  <w:rPr>
                    <w:rStyle w:val="PlaceholderText"/>
                    <w:color w:val="0000FF"/>
                  </w:rPr>
                  <w:t>Choose an item.</w:t>
                </w:r>
              </w:p>
            </w:tc>
          </w:sdtContent>
        </w:sdt>
        <w:tc>
          <w:tcPr>
            <w:tcW w:w="5902" w:type="dxa"/>
            <w:vAlign w:val="center"/>
          </w:tcPr>
          <w:p w14:paraId="51F2CA53" w14:textId="77777777" w:rsidR="002471E2" w:rsidRPr="00196463" w:rsidRDefault="003F141E" w:rsidP="00862781">
            <w:pPr>
              <w:pStyle w:val="TableText"/>
              <w:spacing w:before="60" w:after="60" w:line="240" w:lineRule="auto"/>
              <w:rPr>
                <w:color w:val="0000FF"/>
              </w:rPr>
            </w:pPr>
            <w:r>
              <w:rPr>
                <w:color w:val="0000FF"/>
              </w:rPr>
              <w:t>Insert details</w:t>
            </w:r>
          </w:p>
        </w:tc>
      </w:tr>
    </w:tbl>
    <w:p w14:paraId="13731DDA" w14:textId="36B639CF" w:rsidR="00AD0FCE" w:rsidRPr="007E11BC" w:rsidRDefault="00AD0FCE" w:rsidP="005123F4">
      <w:pPr>
        <w:pStyle w:val="SP-Schedule111"/>
      </w:pPr>
      <w:bookmarkStart w:id="123" w:name="_Toc392497746"/>
      <w:bookmarkStart w:id="124" w:name="_Toc402864970"/>
      <w:r w:rsidRPr="007E11BC">
        <w:t xml:space="preserve">Provide details of your </w:t>
      </w:r>
      <w:r w:rsidRPr="007E11BC">
        <w:rPr>
          <w:b/>
        </w:rPr>
        <w:fldChar w:fldCharType="begin"/>
      </w:r>
      <w:r w:rsidRPr="007E11BC">
        <w:rPr>
          <w:b/>
        </w:rPr>
        <w:instrText xml:space="preserve"> REF _Ref6585744 \h </w:instrText>
      </w:r>
      <w:r w:rsidR="004655A7" w:rsidRPr="007E11BC">
        <w:rPr>
          <w:b/>
        </w:rPr>
        <w:instrText xml:space="preserve"> \* MERGEFORMAT </w:instrText>
      </w:r>
      <w:r w:rsidRPr="007E11BC">
        <w:rPr>
          <w:b/>
        </w:rPr>
      </w:r>
      <w:r w:rsidRPr="007E11BC">
        <w:rPr>
          <w:b/>
        </w:rPr>
        <w:fldChar w:fldCharType="separate"/>
      </w:r>
      <w:r w:rsidR="007E11BC" w:rsidRPr="007E11BC">
        <w:rPr>
          <w:b/>
        </w:rPr>
        <w:t>Product Insurance</w:t>
      </w:r>
      <w:r w:rsidRPr="007E11BC">
        <w:rPr>
          <w:b/>
        </w:rPr>
        <w:fldChar w:fldCharType="end"/>
      </w:r>
      <w:r w:rsidRPr="007E11BC">
        <w:t xml:space="preserve"> for an amount </w:t>
      </w:r>
      <w:r w:rsidR="00781C8A" w:rsidRPr="007E11BC">
        <w:rPr>
          <w:b/>
          <w:bCs/>
        </w:rPr>
        <w:t>$10,000,000</w:t>
      </w:r>
      <w:r w:rsidRPr="007E11BC">
        <w:rPr>
          <w:b/>
          <w:bCs/>
        </w:rPr>
        <w:t>.</w:t>
      </w:r>
    </w:p>
    <w:tbl>
      <w:tblPr>
        <w:tblStyle w:val="TableGrid"/>
        <w:tblW w:w="4531" w:type="pct"/>
        <w:tblInd w:w="846" w:type="dxa"/>
        <w:tblLook w:val="04A0" w:firstRow="1" w:lastRow="0" w:firstColumn="1" w:lastColumn="0" w:noHBand="0" w:noVBand="1"/>
      </w:tblPr>
      <w:tblGrid>
        <w:gridCol w:w="3750"/>
        <w:gridCol w:w="4420"/>
      </w:tblGrid>
      <w:tr w:rsidR="00AD0FCE" w14:paraId="1D602C23" w14:textId="77777777" w:rsidTr="007037DB">
        <w:tc>
          <w:tcPr>
            <w:tcW w:w="5000" w:type="pct"/>
            <w:gridSpan w:val="2"/>
            <w:shd w:val="clear" w:color="auto" w:fill="00313C"/>
          </w:tcPr>
          <w:p w14:paraId="424CF502" w14:textId="4F86A540" w:rsidR="00AD0FCE" w:rsidRDefault="00AD0FCE" w:rsidP="00AD0FCE">
            <w:pPr>
              <w:pStyle w:val="Caption"/>
            </w:pPr>
            <w:r>
              <w:t xml:space="preserve">Table </w:t>
            </w:r>
            <w:r>
              <w:rPr>
                <w:noProof/>
              </w:rPr>
              <w:fldChar w:fldCharType="begin"/>
            </w:r>
            <w:r>
              <w:rPr>
                <w:noProof/>
              </w:rPr>
              <w:instrText xml:space="preserve"> SEQ Table \* ARABIC </w:instrText>
            </w:r>
            <w:r>
              <w:rPr>
                <w:noProof/>
              </w:rPr>
              <w:fldChar w:fldCharType="separate"/>
            </w:r>
            <w:r w:rsidR="007E11BC">
              <w:rPr>
                <w:noProof/>
              </w:rPr>
              <w:t>2</w:t>
            </w:r>
            <w:r>
              <w:rPr>
                <w:noProof/>
              </w:rPr>
              <w:fldChar w:fldCharType="end"/>
            </w:r>
            <w:r>
              <w:t xml:space="preserve"> </w:t>
            </w:r>
            <w:bookmarkStart w:id="125" w:name="_Ref6585744"/>
            <w:r>
              <w:t>Product Insurance</w:t>
            </w:r>
            <w:bookmarkEnd w:id="125"/>
          </w:p>
        </w:tc>
      </w:tr>
      <w:tr w:rsidR="003F141E" w14:paraId="39A965CD" w14:textId="77777777" w:rsidTr="007037DB">
        <w:trPr>
          <w:trHeight w:val="397"/>
        </w:trPr>
        <w:tc>
          <w:tcPr>
            <w:tcW w:w="2295" w:type="pct"/>
            <w:vAlign w:val="center"/>
          </w:tcPr>
          <w:p w14:paraId="0D8A0F76" w14:textId="77777777" w:rsidR="003F141E" w:rsidRDefault="003F141E" w:rsidP="008347D1">
            <w:pPr>
              <w:pStyle w:val="TableText"/>
              <w:spacing w:before="60" w:after="60" w:line="240" w:lineRule="auto"/>
            </w:pPr>
            <w:r>
              <w:t>Expiry date</w:t>
            </w:r>
          </w:p>
        </w:tc>
        <w:tc>
          <w:tcPr>
            <w:tcW w:w="2705" w:type="pct"/>
          </w:tcPr>
          <w:p w14:paraId="047FE60E" w14:textId="77777777" w:rsidR="003F141E" w:rsidRPr="00196463" w:rsidRDefault="003F141E" w:rsidP="008347D1">
            <w:pPr>
              <w:pStyle w:val="TableText"/>
              <w:spacing w:before="60" w:after="60" w:line="240" w:lineRule="auto"/>
              <w:rPr>
                <w:color w:val="0000FF"/>
              </w:rPr>
            </w:pPr>
            <w:r w:rsidRPr="00C459A7">
              <w:rPr>
                <w:color w:val="0000FF"/>
              </w:rPr>
              <w:t>Insert details</w:t>
            </w:r>
          </w:p>
        </w:tc>
      </w:tr>
      <w:tr w:rsidR="003F141E" w14:paraId="18A37ED5" w14:textId="77777777" w:rsidTr="007037DB">
        <w:trPr>
          <w:trHeight w:val="397"/>
        </w:trPr>
        <w:tc>
          <w:tcPr>
            <w:tcW w:w="2295" w:type="pct"/>
            <w:vAlign w:val="center"/>
          </w:tcPr>
          <w:p w14:paraId="32B34496" w14:textId="77777777" w:rsidR="003F141E" w:rsidRDefault="003F141E" w:rsidP="008347D1">
            <w:pPr>
              <w:pStyle w:val="TableText"/>
              <w:spacing w:before="60" w:after="60" w:line="240" w:lineRule="auto"/>
            </w:pPr>
            <w:r>
              <w:t>Insured value (In aggregate and per event)</w:t>
            </w:r>
          </w:p>
        </w:tc>
        <w:tc>
          <w:tcPr>
            <w:tcW w:w="2705" w:type="pct"/>
          </w:tcPr>
          <w:p w14:paraId="225B038A" w14:textId="77777777" w:rsidR="003F141E" w:rsidRPr="00196463" w:rsidRDefault="003F141E" w:rsidP="008347D1">
            <w:pPr>
              <w:pStyle w:val="TableText"/>
              <w:spacing w:before="60" w:after="60" w:line="240" w:lineRule="auto"/>
              <w:rPr>
                <w:color w:val="0000FF"/>
              </w:rPr>
            </w:pPr>
            <w:r w:rsidRPr="00C459A7">
              <w:rPr>
                <w:color w:val="0000FF"/>
              </w:rPr>
              <w:t>Insert details</w:t>
            </w:r>
          </w:p>
        </w:tc>
      </w:tr>
      <w:tr w:rsidR="003F141E" w14:paraId="51EA777A" w14:textId="77777777" w:rsidTr="007037DB">
        <w:trPr>
          <w:trHeight w:val="397"/>
        </w:trPr>
        <w:tc>
          <w:tcPr>
            <w:tcW w:w="2295" w:type="pct"/>
            <w:vAlign w:val="center"/>
          </w:tcPr>
          <w:p w14:paraId="53455F9C" w14:textId="77777777" w:rsidR="003F141E" w:rsidRDefault="003F141E" w:rsidP="008347D1">
            <w:pPr>
              <w:pStyle w:val="TableText"/>
              <w:spacing w:before="60" w:after="60" w:line="240" w:lineRule="auto"/>
            </w:pPr>
            <w:r>
              <w:t>Any limitations</w:t>
            </w:r>
          </w:p>
        </w:tc>
        <w:tc>
          <w:tcPr>
            <w:tcW w:w="2705" w:type="pct"/>
          </w:tcPr>
          <w:p w14:paraId="2771C049" w14:textId="77777777" w:rsidR="003F141E" w:rsidRPr="00196463" w:rsidRDefault="003F141E" w:rsidP="008347D1">
            <w:pPr>
              <w:pStyle w:val="TableText"/>
              <w:spacing w:before="60" w:after="60" w:line="240" w:lineRule="auto"/>
              <w:rPr>
                <w:color w:val="0000FF"/>
              </w:rPr>
            </w:pPr>
            <w:r w:rsidRPr="00C459A7">
              <w:rPr>
                <w:color w:val="0000FF"/>
              </w:rPr>
              <w:t>Insert details</w:t>
            </w:r>
          </w:p>
        </w:tc>
      </w:tr>
    </w:tbl>
    <w:p w14:paraId="2AF65DAF" w14:textId="572A8BC3" w:rsidR="00AD0FCE" w:rsidRDefault="00AD0FCE" w:rsidP="005123F4">
      <w:pPr>
        <w:pStyle w:val="SP-Schedule111"/>
      </w:pPr>
      <w:r w:rsidRPr="00AC4A1C">
        <w:t xml:space="preserve">Provide a copy of </w:t>
      </w:r>
      <w:r>
        <w:t xml:space="preserve">your </w:t>
      </w:r>
      <w:r w:rsidRPr="00AC4A1C">
        <w:t xml:space="preserve">certificate of </w:t>
      </w:r>
      <w:r>
        <w:fldChar w:fldCharType="begin"/>
      </w:r>
      <w:r>
        <w:instrText xml:space="preserve"> REF _Ref6585744 \h </w:instrText>
      </w:r>
      <w:r>
        <w:fldChar w:fldCharType="separate"/>
      </w:r>
      <w:r w:rsidR="007E11BC">
        <w:t>Product Insurance</w:t>
      </w:r>
      <w:r>
        <w:fldChar w:fldCharType="end"/>
      </w:r>
      <w:r w:rsidRPr="00AC4A1C">
        <w:t xml:space="preserve">. </w:t>
      </w:r>
    </w:p>
    <w:tbl>
      <w:tblPr>
        <w:tblStyle w:val="TableGrid"/>
        <w:tblW w:w="0" w:type="auto"/>
        <w:tblInd w:w="846" w:type="dxa"/>
        <w:tblLook w:val="04A0" w:firstRow="1" w:lastRow="0" w:firstColumn="1" w:lastColumn="0" w:noHBand="0" w:noVBand="1"/>
      </w:tblPr>
      <w:tblGrid>
        <w:gridCol w:w="2268"/>
        <w:gridCol w:w="5902"/>
      </w:tblGrid>
      <w:tr w:rsidR="00AD0FCE" w:rsidRPr="00C44C4E" w14:paraId="71A646D1" w14:textId="77777777" w:rsidTr="00862781">
        <w:trPr>
          <w:trHeight w:val="397"/>
        </w:trPr>
        <w:sdt>
          <w:sdtPr>
            <w:rPr>
              <w:color w:val="0000FF"/>
            </w:rPr>
            <w:id w:val="-1662996922"/>
            <w:placeholder>
              <w:docPart w:val="5F29FCD2921C4D598D9E82011B773782"/>
            </w:placeholder>
            <w:showingPlcHdr/>
            <w:dropDownList>
              <w:listItem w:value="Choose an item."/>
              <w:listItem w:displayText="Attachment Provided" w:value="Attachment Provided"/>
              <w:listItem w:displayText="Attachment Not Provided" w:value="Attachment Not Provided"/>
            </w:dropDownList>
          </w:sdtPr>
          <w:sdtEndPr/>
          <w:sdtContent>
            <w:tc>
              <w:tcPr>
                <w:tcW w:w="2268" w:type="dxa"/>
                <w:vAlign w:val="center"/>
              </w:tcPr>
              <w:p w14:paraId="4874DEA9" w14:textId="77777777" w:rsidR="00AD0FCE" w:rsidRPr="00196463" w:rsidRDefault="00AD0FCE" w:rsidP="00862781">
                <w:pPr>
                  <w:pStyle w:val="TableText"/>
                  <w:spacing w:before="120" w:after="120" w:line="240" w:lineRule="atLeast"/>
                  <w:rPr>
                    <w:color w:val="0000FF"/>
                  </w:rPr>
                </w:pPr>
                <w:r w:rsidRPr="00196463">
                  <w:rPr>
                    <w:rStyle w:val="CSIROPlaceholder"/>
                    <w:color w:val="0000FF"/>
                  </w:rPr>
                  <w:t>Choose an item.</w:t>
                </w:r>
              </w:p>
            </w:tc>
          </w:sdtContent>
        </w:sdt>
        <w:tc>
          <w:tcPr>
            <w:tcW w:w="5902" w:type="dxa"/>
            <w:vAlign w:val="center"/>
          </w:tcPr>
          <w:p w14:paraId="468EDC4D" w14:textId="77777777" w:rsidR="00AD0FCE" w:rsidRPr="00196463" w:rsidRDefault="003F141E" w:rsidP="00862781">
            <w:pPr>
              <w:pStyle w:val="TableText"/>
              <w:spacing w:before="60" w:after="60" w:line="240" w:lineRule="auto"/>
              <w:rPr>
                <w:color w:val="0000FF"/>
              </w:rPr>
            </w:pPr>
            <w:r>
              <w:rPr>
                <w:color w:val="0000FF"/>
              </w:rPr>
              <w:t>Insert details</w:t>
            </w:r>
          </w:p>
        </w:tc>
      </w:tr>
    </w:tbl>
    <w:p w14:paraId="12F7BFC2" w14:textId="77777777" w:rsidR="002471E2" w:rsidRDefault="002471E2" w:rsidP="005123F4">
      <w:pPr>
        <w:pStyle w:val="SP-Schedule11"/>
      </w:pPr>
      <w:r>
        <w:t xml:space="preserve">Workers </w:t>
      </w:r>
      <w:r w:rsidRPr="005465D3">
        <w:t>Compensation</w:t>
      </w:r>
      <w:bookmarkEnd w:id="123"/>
      <w:bookmarkEnd w:id="124"/>
    </w:p>
    <w:p w14:paraId="45842475" w14:textId="77777777" w:rsidR="002471E2" w:rsidRDefault="002471E2" w:rsidP="005123F4">
      <w:pPr>
        <w:pStyle w:val="SP-Schedule111"/>
      </w:pPr>
      <w:r w:rsidRPr="00273B85">
        <w:t xml:space="preserve">Provide a copy of your certificate of currency for </w:t>
      </w:r>
      <w:r w:rsidRPr="00CA2CFE">
        <w:t>Workers Compensation Insurance</w:t>
      </w:r>
      <w:r w:rsidRPr="00273B85">
        <w:t>, as</w:t>
      </w:r>
      <w:r w:rsidRPr="00AC4A1C">
        <w:t xml:space="preserve"> required under the relevant statutes or regulations. </w:t>
      </w:r>
    </w:p>
    <w:p w14:paraId="79777212" w14:textId="77777777" w:rsidR="00116EB6" w:rsidRDefault="00116EB6" w:rsidP="00116EB6">
      <w:pPr>
        <w:pStyle w:val="SP-Schedule111"/>
        <w:numPr>
          <w:ilvl w:val="0"/>
          <w:numId w:val="0"/>
        </w:numPr>
        <w:ind w:left="851"/>
      </w:pPr>
      <w:r w:rsidRPr="00116EB6">
        <w:lastRenderedPageBreak/>
        <w:t>If the Workers Compensation Insurance is not in the name of the Tendering Entity, additional details are required to explain why. For example: explain why a Certificate of Currency may contain 0 (zero) employees or $0 value etc.</w:t>
      </w:r>
    </w:p>
    <w:tbl>
      <w:tblPr>
        <w:tblStyle w:val="TableGrid"/>
        <w:tblW w:w="0" w:type="auto"/>
        <w:tblInd w:w="846" w:type="dxa"/>
        <w:tblLook w:val="04A0" w:firstRow="1" w:lastRow="0" w:firstColumn="1" w:lastColumn="0" w:noHBand="0" w:noVBand="1"/>
      </w:tblPr>
      <w:tblGrid>
        <w:gridCol w:w="2268"/>
        <w:gridCol w:w="5902"/>
      </w:tblGrid>
      <w:tr w:rsidR="002471E2" w:rsidRPr="00C44C4E" w14:paraId="78844FB4" w14:textId="77777777" w:rsidTr="00862781">
        <w:trPr>
          <w:trHeight w:val="397"/>
        </w:trPr>
        <w:sdt>
          <w:sdtPr>
            <w:rPr>
              <w:color w:val="0000FF"/>
            </w:rPr>
            <w:id w:val="-1364286595"/>
            <w:placeholder>
              <w:docPart w:val="DD51B7C9559B4613BFE3581D88C99DA4"/>
            </w:placeholder>
            <w:showingPlcHdr/>
            <w:dropDownList>
              <w:listItem w:value="Choose an item."/>
              <w:listItem w:displayText="Attachment Provided" w:value="Attachment Provided"/>
              <w:listItem w:displayText="Attachment Not Provided" w:value="Attachment Not Provided"/>
            </w:dropDownList>
          </w:sdtPr>
          <w:sdtEndPr/>
          <w:sdtContent>
            <w:tc>
              <w:tcPr>
                <w:tcW w:w="2268" w:type="dxa"/>
                <w:vAlign w:val="center"/>
              </w:tcPr>
              <w:p w14:paraId="76600702" w14:textId="77777777" w:rsidR="002471E2" w:rsidRPr="00196463" w:rsidRDefault="002471E2" w:rsidP="00862781">
                <w:pPr>
                  <w:pStyle w:val="TableText"/>
                  <w:spacing w:before="120" w:after="120" w:line="240" w:lineRule="atLeast"/>
                  <w:rPr>
                    <w:color w:val="0000FF"/>
                  </w:rPr>
                </w:pPr>
                <w:r w:rsidRPr="00196463">
                  <w:rPr>
                    <w:rStyle w:val="CSIROPlaceholder"/>
                    <w:color w:val="0000FF"/>
                  </w:rPr>
                  <w:t>Choose an item</w:t>
                </w:r>
                <w:r w:rsidRPr="00196463">
                  <w:rPr>
                    <w:rStyle w:val="PlaceholderText"/>
                    <w:color w:val="0000FF"/>
                  </w:rPr>
                  <w:t>.</w:t>
                </w:r>
              </w:p>
            </w:tc>
          </w:sdtContent>
        </w:sdt>
        <w:tc>
          <w:tcPr>
            <w:tcW w:w="5902" w:type="dxa"/>
            <w:vAlign w:val="center"/>
          </w:tcPr>
          <w:p w14:paraId="5CF9DC46" w14:textId="77777777" w:rsidR="002471E2" w:rsidRPr="00196463" w:rsidRDefault="003F141E" w:rsidP="00862781">
            <w:pPr>
              <w:pStyle w:val="TableText"/>
              <w:spacing w:before="60" w:after="60" w:line="240" w:lineRule="auto"/>
              <w:rPr>
                <w:color w:val="0000FF"/>
              </w:rPr>
            </w:pPr>
            <w:r>
              <w:rPr>
                <w:color w:val="0000FF"/>
              </w:rPr>
              <w:t>Insert details</w:t>
            </w:r>
          </w:p>
        </w:tc>
      </w:tr>
    </w:tbl>
    <w:p w14:paraId="06F2AA46" w14:textId="77777777" w:rsidR="002471E2" w:rsidRDefault="002471E2" w:rsidP="005123F4">
      <w:pPr>
        <w:pStyle w:val="SP-Schedule11"/>
      </w:pPr>
      <w:r w:rsidRPr="005465D3">
        <w:t>Subcontractors</w:t>
      </w:r>
    </w:p>
    <w:p w14:paraId="267AF8E7" w14:textId="6D8A45F3" w:rsidR="002471E2" w:rsidRDefault="002471E2" w:rsidP="005123F4">
      <w:pPr>
        <w:pStyle w:val="SP-Schedule111"/>
      </w:pPr>
      <w:r>
        <w:t>Provide details of each subcontractor organisation</w:t>
      </w:r>
      <w:r w:rsidRPr="003B6FBC">
        <w:t xml:space="preserve"> </w:t>
      </w:r>
      <w:r>
        <w:t xml:space="preserve">and identify the roles or the specific parts of the </w:t>
      </w:r>
      <w:r w:rsidR="00E83280">
        <w:t>C</w:t>
      </w:r>
      <w:r>
        <w:t xml:space="preserve">ontract you will use in </w:t>
      </w:r>
      <w:r w:rsidR="002A324C">
        <w:fldChar w:fldCharType="begin"/>
      </w:r>
      <w:r w:rsidR="002A324C">
        <w:instrText xml:space="preserve"> REF _Ref404608922 \h </w:instrText>
      </w:r>
      <w:r w:rsidR="002A324C">
        <w:fldChar w:fldCharType="separate"/>
      </w:r>
      <w:r w:rsidR="007E11BC" w:rsidRPr="00B22F01">
        <w:t xml:space="preserve">Table </w:t>
      </w:r>
      <w:r w:rsidR="007E11BC">
        <w:rPr>
          <w:noProof/>
        </w:rPr>
        <w:t>1</w:t>
      </w:r>
      <w:r w:rsidR="002A324C">
        <w:fldChar w:fldCharType="end"/>
      </w:r>
      <w:r w:rsidR="002A324C">
        <w:t xml:space="preserve"> </w:t>
      </w:r>
      <w:r>
        <w:t xml:space="preserve">and </w:t>
      </w:r>
      <w:r w:rsidR="002A324C">
        <w:fldChar w:fldCharType="begin"/>
      </w:r>
      <w:r w:rsidR="002A324C">
        <w:instrText xml:space="preserve"> REF _Ref404608933 \h </w:instrText>
      </w:r>
      <w:r w:rsidR="002A324C">
        <w:fldChar w:fldCharType="separate"/>
      </w:r>
      <w:r w:rsidR="007E11BC">
        <w:t xml:space="preserve">Table </w:t>
      </w:r>
      <w:r w:rsidR="007E11BC">
        <w:rPr>
          <w:noProof/>
        </w:rPr>
        <w:t>2</w:t>
      </w:r>
      <w:r w:rsidR="002A324C">
        <w:fldChar w:fldCharType="end"/>
      </w:r>
      <w:r w:rsidR="002A324C">
        <w:t>.</w:t>
      </w:r>
      <w:r>
        <w:t xml:space="preserve"> If no subcontractors are proposed write ‘Not Applicable’.</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8"/>
        <w:gridCol w:w="5902"/>
      </w:tblGrid>
      <w:tr w:rsidR="002471E2" w:rsidRPr="00AC4A1C" w14:paraId="0ACBA449" w14:textId="77777777" w:rsidTr="0029531E">
        <w:trPr>
          <w:tblHeader/>
        </w:trPr>
        <w:tc>
          <w:tcPr>
            <w:tcW w:w="5000" w:type="pct"/>
            <w:gridSpan w:val="2"/>
            <w:shd w:val="clear" w:color="auto" w:fill="00313C"/>
          </w:tcPr>
          <w:p w14:paraId="56AB759B" w14:textId="4929AEF7" w:rsidR="002471E2" w:rsidRPr="00AC4A1C" w:rsidRDefault="002471E2" w:rsidP="002471E2">
            <w:pPr>
              <w:pStyle w:val="Caption"/>
            </w:pPr>
            <w:bookmarkStart w:id="126" w:name="_Ref404608922"/>
            <w:r w:rsidRPr="00B22F01">
              <w:t xml:space="preserve">Table </w:t>
            </w:r>
            <w:r>
              <w:fldChar w:fldCharType="begin"/>
            </w:r>
            <w:r>
              <w:instrText xml:space="preserve"> SEQ Table \r 1</w:instrText>
            </w:r>
            <w:r>
              <w:fldChar w:fldCharType="separate"/>
            </w:r>
            <w:r w:rsidR="007E11BC">
              <w:rPr>
                <w:noProof/>
              </w:rPr>
              <w:t>1</w:t>
            </w:r>
            <w:r>
              <w:rPr>
                <w:noProof/>
              </w:rPr>
              <w:fldChar w:fldCharType="end"/>
            </w:r>
            <w:bookmarkEnd w:id="126"/>
            <w:r w:rsidRPr="00B22F01">
              <w:t xml:space="preserve"> </w:t>
            </w:r>
            <w:r>
              <w:t>Subcontractor 1</w:t>
            </w:r>
          </w:p>
        </w:tc>
      </w:tr>
      <w:tr w:rsidR="003F141E" w:rsidRPr="00AC4A1C" w14:paraId="69361E4D" w14:textId="77777777" w:rsidTr="004D0F17">
        <w:tblPrEx>
          <w:tblLook w:val="01E0" w:firstRow="1" w:lastRow="1" w:firstColumn="1" w:lastColumn="1" w:noHBand="0" w:noVBand="0"/>
        </w:tblPrEx>
        <w:trPr>
          <w:trHeight w:val="397"/>
        </w:trPr>
        <w:tc>
          <w:tcPr>
            <w:tcW w:w="1388" w:type="pct"/>
            <w:vAlign w:val="center"/>
          </w:tcPr>
          <w:p w14:paraId="416A4A5A" w14:textId="77777777" w:rsidR="003F141E" w:rsidRPr="00AC4A1C" w:rsidRDefault="003F141E" w:rsidP="008347D1">
            <w:pPr>
              <w:pStyle w:val="TableText"/>
              <w:spacing w:before="60" w:after="60" w:line="240" w:lineRule="auto"/>
            </w:pPr>
            <w:r>
              <w:t>Full legal name</w:t>
            </w:r>
          </w:p>
        </w:tc>
        <w:tc>
          <w:tcPr>
            <w:tcW w:w="3612" w:type="pct"/>
          </w:tcPr>
          <w:p w14:paraId="25B343A0"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r w:rsidR="003F141E" w:rsidRPr="00AC4A1C" w14:paraId="06011829" w14:textId="77777777" w:rsidTr="004D0F17">
        <w:tblPrEx>
          <w:tblLook w:val="01E0" w:firstRow="1" w:lastRow="1" w:firstColumn="1" w:lastColumn="1" w:noHBand="0" w:noVBand="0"/>
        </w:tblPrEx>
        <w:trPr>
          <w:trHeight w:val="397"/>
        </w:trPr>
        <w:tc>
          <w:tcPr>
            <w:tcW w:w="1388" w:type="pct"/>
            <w:vAlign w:val="center"/>
          </w:tcPr>
          <w:p w14:paraId="5C354D42" w14:textId="77777777" w:rsidR="003F141E" w:rsidRPr="00AC4A1C" w:rsidRDefault="003F141E" w:rsidP="008347D1">
            <w:pPr>
              <w:pStyle w:val="TableText"/>
              <w:spacing w:before="60" w:after="60" w:line="240" w:lineRule="auto"/>
            </w:pPr>
            <w:r>
              <w:t>Postal address</w:t>
            </w:r>
          </w:p>
        </w:tc>
        <w:tc>
          <w:tcPr>
            <w:tcW w:w="3612" w:type="pct"/>
          </w:tcPr>
          <w:p w14:paraId="03E1BC4A"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r w:rsidR="003F141E" w:rsidRPr="00AC4A1C" w14:paraId="5AA61056" w14:textId="77777777" w:rsidTr="004D0F17">
        <w:tblPrEx>
          <w:tblLook w:val="01E0" w:firstRow="1" w:lastRow="1" w:firstColumn="1" w:lastColumn="1" w:noHBand="0" w:noVBand="0"/>
        </w:tblPrEx>
        <w:trPr>
          <w:trHeight w:val="397"/>
        </w:trPr>
        <w:tc>
          <w:tcPr>
            <w:tcW w:w="1388" w:type="pct"/>
            <w:vAlign w:val="center"/>
          </w:tcPr>
          <w:p w14:paraId="730895FD" w14:textId="77777777" w:rsidR="003F141E" w:rsidRPr="00AC4A1C" w:rsidRDefault="003F141E" w:rsidP="008347D1">
            <w:pPr>
              <w:pStyle w:val="TableText"/>
              <w:spacing w:before="60" w:after="60" w:line="240" w:lineRule="auto"/>
            </w:pPr>
            <w:r>
              <w:t>ACN (if applicable)</w:t>
            </w:r>
          </w:p>
        </w:tc>
        <w:tc>
          <w:tcPr>
            <w:tcW w:w="3612" w:type="pct"/>
          </w:tcPr>
          <w:p w14:paraId="2B6EF47C"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r w:rsidR="003F141E" w:rsidRPr="00AC4A1C" w14:paraId="1F234B24" w14:textId="77777777" w:rsidTr="004D0F17">
        <w:tblPrEx>
          <w:tblLook w:val="01E0" w:firstRow="1" w:lastRow="1" w:firstColumn="1" w:lastColumn="1" w:noHBand="0" w:noVBand="0"/>
        </w:tblPrEx>
        <w:trPr>
          <w:trHeight w:val="397"/>
        </w:trPr>
        <w:tc>
          <w:tcPr>
            <w:tcW w:w="1388" w:type="pct"/>
            <w:vAlign w:val="center"/>
          </w:tcPr>
          <w:p w14:paraId="2FCDA489" w14:textId="77777777" w:rsidR="003F141E" w:rsidRPr="00AC4A1C" w:rsidRDefault="003F141E" w:rsidP="008347D1">
            <w:pPr>
              <w:pStyle w:val="TableText"/>
              <w:spacing w:before="60" w:after="60" w:line="240" w:lineRule="auto"/>
            </w:pPr>
            <w:r>
              <w:t>ABN (if applicable)</w:t>
            </w:r>
          </w:p>
        </w:tc>
        <w:tc>
          <w:tcPr>
            <w:tcW w:w="3612" w:type="pct"/>
          </w:tcPr>
          <w:p w14:paraId="7F2DE7D1"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r w:rsidR="003F141E" w:rsidRPr="00AC4A1C" w14:paraId="2D1D9EF2" w14:textId="77777777" w:rsidTr="004D0F17">
        <w:tblPrEx>
          <w:tblLook w:val="01E0" w:firstRow="1" w:lastRow="1" w:firstColumn="1" w:lastColumn="1" w:noHBand="0" w:noVBand="0"/>
        </w:tblPrEx>
        <w:trPr>
          <w:trHeight w:val="397"/>
        </w:trPr>
        <w:tc>
          <w:tcPr>
            <w:tcW w:w="1388" w:type="pct"/>
            <w:vAlign w:val="center"/>
          </w:tcPr>
          <w:p w14:paraId="280674A1" w14:textId="77777777" w:rsidR="003F141E" w:rsidRDefault="003F141E" w:rsidP="008347D1">
            <w:pPr>
              <w:pStyle w:val="TableText"/>
              <w:spacing w:before="60" w:after="60" w:line="240" w:lineRule="auto"/>
            </w:pPr>
            <w:r>
              <w:t>Subcontractor role</w:t>
            </w:r>
          </w:p>
        </w:tc>
        <w:tc>
          <w:tcPr>
            <w:tcW w:w="3612" w:type="pct"/>
          </w:tcPr>
          <w:p w14:paraId="1AB50215"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r w:rsidR="003F141E" w:rsidRPr="00AC4A1C" w14:paraId="5F08B32A" w14:textId="77777777" w:rsidTr="004D0F17">
        <w:tblPrEx>
          <w:tblLook w:val="01E0" w:firstRow="1" w:lastRow="1" w:firstColumn="1" w:lastColumn="1" w:noHBand="0" w:noVBand="0"/>
        </w:tblPrEx>
        <w:trPr>
          <w:trHeight w:val="397"/>
        </w:trPr>
        <w:tc>
          <w:tcPr>
            <w:tcW w:w="1388" w:type="pct"/>
            <w:vAlign w:val="center"/>
          </w:tcPr>
          <w:p w14:paraId="6467700C" w14:textId="77777777" w:rsidR="003F141E" w:rsidRDefault="003F141E" w:rsidP="008347D1">
            <w:pPr>
              <w:pStyle w:val="TableText"/>
              <w:spacing w:before="60" w:after="60" w:line="240" w:lineRule="auto"/>
            </w:pPr>
            <w:r>
              <w:t>Proportion of the contract value</w:t>
            </w:r>
          </w:p>
        </w:tc>
        <w:tc>
          <w:tcPr>
            <w:tcW w:w="3612" w:type="pct"/>
          </w:tcPr>
          <w:p w14:paraId="6F4256CC" w14:textId="77777777" w:rsidR="003F141E" w:rsidRPr="00196463" w:rsidRDefault="003F141E" w:rsidP="008347D1">
            <w:pPr>
              <w:pStyle w:val="TableText"/>
              <w:spacing w:before="60" w:after="60" w:line="240" w:lineRule="auto"/>
              <w:rPr>
                <w:color w:val="0000FF"/>
              </w:rPr>
            </w:pPr>
            <w:r w:rsidRPr="00B9233C">
              <w:rPr>
                <w:color w:val="0000FF"/>
              </w:rPr>
              <w:t>Insert details</w:t>
            </w:r>
          </w:p>
        </w:tc>
      </w:tr>
    </w:tbl>
    <w:p w14:paraId="6BCE3131" w14:textId="77777777" w:rsidR="002471E2" w:rsidRDefault="002471E2" w:rsidP="002471E2">
      <w:pPr>
        <w:pStyle w:val="CSIRORFTNormal"/>
      </w:pP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68"/>
        <w:gridCol w:w="5902"/>
      </w:tblGrid>
      <w:tr w:rsidR="002471E2" w:rsidRPr="00AC4A1C" w14:paraId="5F9EC237" w14:textId="77777777" w:rsidTr="0029531E">
        <w:trPr>
          <w:trHeight w:val="253"/>
        </w:trPr>
        <w:tc>
          <w:tcPr>
            <w:tcW w:w="5000" w:type="pct"/>
            <w:gridSpan w:val="2"/>
            <w:shd w:val="clear" w:color="auto" w:fill="00313C"/>
          </w:tcPr>
          <w:p w14:paraId="604203F5" w14:textId="07913F99" w:rsidR="002471E2" w:rsidRPr="00AC4A1C" w:rsidRDefault="002471E2" w:rsidP="002471E2">
            <w:pPr>
              <w:pStyle w:val="Caption"/>
            </w:pPr>
            <w:bookmarkStart w:id="127" w:name="_Ref404608933"/>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2</w:t>
            </w:r>
            <w:r w:rsidR="00490B28">
              <w:rPr>
                <w:noProof/>
              </w:rPr>
              <w:fldChar w:fldCharType="end"/>
            </w:r>
            <w:bookmarkEnd w:id="127"/>
            <w:r>
              <w:t xml:space="preserve"> Subcontractor 2</w:t>
            </w:r>
          </w:p>
        </w:tc>
      </w:tr>
      <w:tr w:rsidR="003F141E" w:rsidRPr="00AC4A1C" w14:paraId="275D8A32" w14:textId="77777777" w:rsidTr="004D0F17">
        <w:trPr>
          <w:trHeight w:val="397"/>
        </w:trPr>
        <w:tc>
          <w:tcPr>
            <w:tcW w:w="1388" w:type="pct"/>
            <w:vAlign w:val="center"/>
          </w:tcPr>
          <w:p w14:paraId="688DAD9E" w14:textId="77777777" w:rsidR="003F141E" w:rsidRPr="00AC4A1C" w:rsidRDefault="003F141E" w:rsidP="008347D1">
            <w:pPr>
              <w:pStyle w:val="TableText"/>
              <w:spacing w:before="60" w:after="60" w:line="240" w:lineRule="auto"/>
            </w:pPr>
            <w:r>
              <w:t>Full legal name</w:t>
            </w:r>
          </w:p>
        </w:tc>
        <w:tc>
          <w:tcPr>
            <w:tcW w:w="3612" w:type="pct"/>
          </w:tcPr>
          <w:p w14:paraId="1E4A66FC"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r w:rsidR="003F141E" w:rsidRPr="00AC4A1C" w14:paraId="7A7122B4" w14:textId="77777777" w:rsidTr="004D0F17">
        <w:trPr>
          <w:trHeight w:val="397"/>
        </w:trPr>
        <w:tc>
          <w:tcPr>
            <w:tcW w:w="1388" w:type="pct"/>
            <w:vAlign w:val="center"/>
          </w:tcPr>
          <w:p w14:paraId="4A8B5FED" w14:textId="77777777" w:rsidR="003F141E" w:rsidRPr="00AC4A1C" w:rsidRDefault="003F141E" w:rsidP="008347D1">
            <w:pPr>
              <w:pStyle w:val="TableText"/>
              <w:spacing w:before="60" w:after="60" w:line="240" w:lineRule="auto"/>
            </w:pPr>
            <w:r>
              <w:t>Postal address</w:t>
            </w:r>
          </w:p>
        </w:tc>
        <w:tc>
          <w:tcPr>
            <w:tcW w:w="3612" w:type="pct"/>
          </w:tcPr>
          <w:p w14:paraId="5FEBF70A"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r w:rsidR="003F141E" w:rsidRPr="00AC4A1C" w14:paraId="10BFB07E" w14:textId="77777777" w:rsidTr="004D0F17">
        <w:trPr>
          <w:trHeight w:val="397"/>
        </w:trPr>
        <w:tc>
          <w:tcPr>
            <w:tcW w:w="1388" w:type="pct"/>
            <w:vAlign w:val="center"/>
          </w:tcPr>
          <w:p w14:paraId="614D5F0E" w14:textId="77777777" w:rsidR="003F141E" w:rsidRPr="00AC4A1C" w:rsidRDefault="003F141E" w:rsidP="008347D1">
            <w:pPr>
              <w:pStyle w:val="TableText"/>
              <w:spacing w:before="60" w:after="60" w:line="240" w:lineRule="auto"/>
            </w:pPr>
            <w:r>
              <w:t>ACN (if applicable)</w:t>
            </w:r>
          </w:p>
        </w:tc>
        <w:tc>
          <w:tcPr>
            <w:tcW w:w="3612" w:type="pct"/>
          </w:tcPr>
          <w:p w14:paraId="70448C1A"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r w:rsidR="003F141E" w:rsidRPr="00AC4A1C" w14:paraId="4650C931" w14:textId="77777777" w:rsidTr="004D0F17">
        <w:trPr>
          <w:trHeight w:val="397"/>
        </w:trPr>
        <w:tc>
          <w:tcPr>
            <w:tcW w:w="1388" w:type="pct"/>
            <w:vAlign w:val="center"/>
          </w:tcPr>
          <w:p w14:paraId="24E28CBE" w14:textId="77777777" w:rsidR="003F141E" w:rsidRPr="00AC4A1C" w:rsidRDefault="003F141E" w:rsidP="008347D1">
            <w:pPr>
              <w:pStyle w:val="TableText"/>
              <w:spacing w:before="60" w:after="60" w:line="240" w:lineRule="auto"/>
            </w:pPr>
            <w:r>
              <w:t>ABN (if applicable)</w:t>
            </w:r>
          </w:p>
        </w:tc>
        <w:tc>
          <w:tcPr>
            <w:tcW w:w="3612" w:type="pct"/>
          </w:tcPr>
          <w:p w14:paraId="223E2CFE"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r w:rsidR="003F141E" w:rsidRPr="00AC4A1C" w14:paraId="765E73E5" w14:textId="77777777" w:rsidTr="004D0F17">
        <w:trPr>
          <w:trHeight w:val="397"/>
        </w:trPr>
        <w:tc>
          <w:tcPr>
            <w:tcW w:w="1388" w:type="pct"/>
            <w:vAlign w:val="center"/>
          </w:tcPr>
          <w:p w14:paraId="24432A21" w14:textId="77777777" w:rsidR="003F141E" w:rsidRDefault="003F141E" w:rsidP="008347D1">
            <w:pPr>
              <w:pStyle w:val="TableText"/>
              <w:spacing w:before="60" w:after="60" w:line="240" w:lineRule="auto"/>
            </w:pPr>
            <w:r>
              <w:t>Subcontractor role</w:t>
            </w:r>
          </w:p>
        </w:tc>
        <w:tc>
          <w:tcPr>
            <w:tcW w:w="3612" w:type="pct"/>
          </w:tcPr>
          <w:p w14:paraId="3FB3F8D9"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r w:rsidR="003F141E" w:rsidRPr="00AC4A1C" w14:paraId="587B3554" w14:textId="77777777" w:rsidTr="004D0F17">
        <w:trPr>
          <w:trHeight w:val="397"/>
        </w:trPr>
        <w:tc>
          <w:tcPr>
            <w:tcW w:w="1388" w:type="pct"/>
            <w:vAlign w:val="center"/>
          </w:tcPr>
          <w:p w14:paraId="20911AF2" w14:textId="77777777" w:rsidR="003F141E" w:rsidRDefault="003F141E" w:rsidP="008347D1">
            <w:pPr>
              <w:pStyle w:val="TableText"/>
              <w:spacing w:before="60" w:after="60" w:line="240" w:lineRule="auto"/>
            </w:pPr>
            <w:r>
              <w:t>Proportion of the contract value</w:t>
            </w:r>
          </w:p>
        </w:tc>
        <w:tc>
          <w:tcPr>
            <w:tcW w:w="3612" w:type="pct"/>
          </w:tcPr>
          <w:p w14:paraId="79C3680A" w14:textId="77777777" w:rsidR="003F141E" w:rsidRPr="00196463" w:rsidRDefault="003F141E" w:rsidP="008347D1">
            <w:pPr>
              <w:pStyle w:val="TableText"/>
              <w:spacing w:before="60" w:after="60" w:line="240" w:lineRule="auto"/>
              <w:rPr>
                <w:color w:val="0000FF"/>
              </w:rPr>
            </w:pPr>
            <w:r w:rsidRPr="00335E61">
              <w:rPr>
                <w:color w:val="0000FF"/>
              </w:rPr>
              <w:t>Insert details</w:t>
            </w:r>
          </w:p>
        </w:tc>
      </w:tr>
    </w:tbl>
    <w:p w14:paraId="09B9AE5C" w14:textId="77777777" w:rsidR="002471E2" w:rsidRPr="00C72144" w:rsidRDefault="002471E2" w:rsidP="005123F4">
      <w:pPr>
        <w:pStyle w:val="SP-Schedule11"/>
      </w:pPr>
      <w:r>
        <w:t>Referees</w:t>
      </w:r>
    </w:p>
    <w:p w14:paraId="3362C6E8" w14:textId="77777777" w:rsidR="002471E2" w:rsidRDefault="002471E2" w:rsidP="005123F4">
      <w:pPr>
        <w:pStyle w:val="SP-Schedule111"/>
      </w:pPr>
      <w:r w:rsidRPr="00AC4A1C">
        <w:t xml:space="preserve">Provide three referees where you have conducted similar </w:t>
      </w:r>
      <w:r>
        <w:t xml:space="preserve">goods and/or </w:t>
      </w:r>
      <w:r w:rsidRPr="00AC4A1C">
        <w:t xml:space="preserve">services to </w:t>
      </w:r>
      <w:r>
        <w:t>those set out in the Statement of</w:t>
      </w:r>
      <w:r w:rsidRPr="00AC4A1C">
        <w:t xml:space="preserve"> Requirements.</w:t>
      </w:r>
      <w:r w:rsidR="001A699D">
        <w:t xml:space="preserve"> </w:t>
      </w:r>
    </w:p>
    <w:p w14:paraId="269E6E43" w14:textId="1997A2A0" w:rsidR="00180AF4" w:rsidRPr="00AC4A1C" w:rsidRDefault="00180AF4" w:rsidP="005A7BEB">
      <w:pPr>
        <w:pStyle w:val="SP-Schedule111"/>
        <w:numPr>
          <w:ilvl w:val="0"/>
          <w:numId w:val="0"/>
        </w:numPr>
        <w:ind w:left="851"/>
      </w:pPr>
      <w:r w:rsidRPr="00916D25">
        <w:rPr>
          <w:u w:val="single"/>
        </w:rPr>
        <w:t xml:space="preserve">Tenderers are not to provide </w:t>
      </w:r>
      <w:r>
        <w:rPr>
          <w:u w:val="single"/>
        </w:rPr>
        <w:t xml:space="preserve">CSIRO staff as </w:t>
      </w:r>
      <w:r w:rsidRPr="00916D25">
        <w:rPr>
          <w:u w:val="single"/>
        </w:rPr>
        <w:t>referees</w:t>
      </w:r>
      <w:r>
        <w: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760"/>
      </w:tblGrid>
      <w:tr w:rsidR="002471E2" w:rsidRPr="00AC4A1C" w14:paraId="07714245" w14:textId="77777777" w:rsidTr="0029531E">
        <w:trPr>
          <w:tblHeader/>
        </w:trPr>
        <w:tc>
          <w:tcPr>
            <w:tcW w:w="5000" w:type="pct"/>
            <w:gridSpan w:val="2"/>
            <w:shd w:val="clear" w:color="auto" w:fill="00313C"/>
          </w:tcPr>
          <w:p w14:paraId="6F7570B2" w14:textId="1002B2C2" w:rsidR="002471E2" w:rsidRPr="00AC4A1C" w:rsidRDefault="002471E2" w:rsidP="002471E2">
            <w:pPr>
              <w:pStyle w:val="Caption"/>
            </w:pPr>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3</w:t>
            </w:r>
            <w:r w:rsidR="00490B28">
              <w:rPr>
                <w:noProof/>
              </w:rPr>
              <w:fldChar w:fldCharType="end"/>
            </w:r>
            <w:r>
              <w:t xml:space="preserve"> Referee 1</w:t>
            </w:r>
          </w:p>
        </w:tc>
      </w:tr>
      <w:tr w:rsidR="003F141E" w:rsidRPr="00AC4A1C" w14:paraId="79F3C9F1" w14:textId="77777777" w:rsidTr="00276C4A">
        <w:tblPrEx>
          <w:tblLook w:val="01E0" w:firstRow="1" w:lastRow="1" w:firstColumn="1" w:lastColumn="1" w:noHBand="0" w:noVBand="0"/>
        </w:tblPrEx>
        <w:trPr>
          <w:trHeight w:val="397"/>
        </w:trPr>
        <w:tc>
          <w:tcPr>
            <w:tcW w:w="1475" w:type="pct"/>
            <w:vAlign w:val="center"/>
          </w:tcPr>
          <w:p w14:paraId="1F08103C" w14:textId="77777777" w:rsidR="003F141E" w:rsidRPr="00AC4A1C" w:rsidRDefault="003F141E" w:rsidP="008347D1">
            <w:pPr>
              <w:pStyle w:val="TableText"/>
              <w:spacing w:before="60" w:after="60" w:line="240" w:lineRule="auto"/>
            </w:pPr>
            <w:r w:rsidRPr="00AC4A1C">
              <w:t>Company Name</w:t>
            </w:r>
          </w:p>
        </w:tc>
        <w:tc>
          <w:tcPr>
            <w:tcW w:w="3525" w:type="pct"/>
          </w:tcPr>
          <w:p w14:paraId="6C1843F4" w14:textId="72F73AF5" w:rsidR="003F141E" w:rsidRPr="00196463" w:rsidRDefault="003F141E" w:rsidP="00180AF4">
            <w:pPr>
              <w:pStyle w:val="TableText"/>
              <w:spacing w:before="60" w:after="60" w:line="240" w:lineRule="auto"/>
              <w:rPr>
                <w:color w:val="0000FF"/>
              </w:rPr>
            </w:pPr>
            <w:r w:rsidRPr="00B15777">
              <w:rPr>
                <w:color w:val="0000FF"/>
              </w:rPr>
              <w:t>Insert details</w:t>
            </w:r>
            <w:r>
              <w:rPr>
                <w:color w:val="0000FF"/>
              </w:rPr>
              <w:t xml:space="preserve"> </w:t>
            </w:r>
          </w:p>
        </w:tc>
      </w:tr>
      <w:tr w:rsidR="003F141E" w:rsidRPr="00AC4A1C" w14:paraId="582B61C9" w14:textId="77777777" w:rsidTr="00276C4A">
        <w:tblPrEx>
          <w:tblLook w:val="01E0" w:firstRow="1" w:lastRow="1" w:firstColumn="1" w:lastColumn="1" w:noHBand="0" w:noVBand="0"/>
        </w:tblPrEx>
        <w:trPr>
          <w:trHeight w:val="397"/>
        </w:trPr>
        <w:tc>
          <w:tcPr>
            <w:tcW w:w="1475" w:type="pct"/>
            <w:vAlign w:val="center"/>
          </w:tcPr>
          <w:p w14:paraId="18972EBF" w14:textId="77777777" w:rsidR="003F141E" w:rsidRPr="00AC4A1C" w:rsidRDefault="003F141E" w:rsidP="008347D1">
            <w:pPr>
              <w:pStyle w:val="TableText"/>
              <w:spacing w:before="60" w:after="60" w:line="240" w:lineRule="auto"/>
            </w:pPr>
            <w:r w:rsidRPr="00AC4A1C">
              <w:t>Office Address</w:t>
            </w:r>
          </w:p>
        </w:tc>
        <w:tc>
          <w:tcPr>
            <w:tcW w:w="3525" w:type="pct"/>
          </w:tcPr>
          <w:p w14:paraId="7AE9032A" w14:textId="77777777" w:rsidR="003F141E" w:rsidRPr="00196463" w:rsidRDefault="003F141E" w:rsidP="008347D1">
            <w:pPr>
              <w:pStyle w:val="TableText"/>
              <w:spacing w:before="60" w:after="60" w:line="240" w:lineRule="auto"/>
              <w:rPr>
                <w:color w:val="0000FF"/>
              </w:rPr>
            </w:pPr>
            <w:r w:rsidRPr="00B15777">
              <w:rPr>
                <w:color w:val="0000FF"/>
              </w:rPr>
              <w:t>Insert details</w:t>
            </w:r>
          </w:p>
        </w:tc>
      </w:tr>
      <w:tr w:rsidR="003F141E" w:rsidRPr="00AC4A1C" w14:paraId="621259DC" w14:textId="77777777" w:rsidTr="00276C4A">
        <w:tblPrEx>
          <w:tblLook w:val="01E0" w:firstRow="1" w:lastRow="1" w:firstColumn="1" w:lastColumn="1" w:noHBand="0" w:noVBand="0"/>
        </w:tblPrEx>
        <w:trPr>
          <w:trHeight w:val="397"/>
        </w:trPr>
        <w:tc>
          <w:tcPr>
            <w:tcW w:w="1475" w:type="pct"/>
            <w:vAlign w:val="center"/>
          </w:tcPr>
          <w:p w14:paraId="13533BDB" w14:textId="77777777" w:rsidR="003F141E" w:rsidRPr="00AC4A1C" w:rsidRDefault="003F141E" w:rsidP="008347D1">
            <w:pPr>
              <w:pStyle w:val="TableText"/>
              <w:spacing w:before="60" w:after="60" w:line="240" w:lineRule="auto"/>
            </w:pPr>
            <w:r w:rsidRPr="00AC4A1C">
              <w:t>Contact Name</w:t>
            </w:r>
            <w:r>
              <w:t xml:space="preserve"> and Title</w:t>
            </w:r>
          </w:p>
        </w:tc>
        <w:tc>
          <w:tcPr>
            <w:tcW w:w="3525" w:type="pct"/>
          </w:tcPr>
          <w:p w14:paraId="7B2C003F" w14:textId="77777777" w:rsidR="003F141E" w:rsidRPr="00196463" w:rsidRDefault="003F141E" w:rsidP="008347D1">
            <w:pPr>
              <w:pStyle w:val="TableText"/>
              <w:spacing w:before="60" w:after="60" w:line="240" w:lineRule="auto"/>
              <w:rPr>
                <w:color w:val="0000FF"/>
              </w:rPr>
            </w:pPr>
            <w:r w:rsidRPr="00B15777">
              <w:rPr>
                <w:color w:val="0000FF"/>
              </w:rPr>
              <w:t>Insert details</w:t>
            </w:r>
          </w:p>
        </w:tc>
      </w:tr>
      <w:tr w:rsidR="003F141E" w:rsidRPr="00AC4A1C" w14:paraId="62B5B415" w14:textId="77777777" w:rsidTr="00276C4A">
        <w:tblPrEx>
          <w:tblLook w:val="01E0" w:firstRow="1" w:lastRow="1" w:firstColumn="1" w:lastColumn="1" w:noHBand="0" w:noVBand="0"/>
        </w:tblPrEx>
        <w:trPr>
          <w:trHeight w:val="397"/>
        </w:trPr>
        <w:tc>
          <w:tcPr>
            <w:tcW w:w="1475" w:type="pct"/>
            <w:vAlign w:val="center"/>
          </w:tcPr>
          <w:p w14:paraId="750E3931" w14:textId="77777777" w:rsidR="003F141E" w:rsidRPr="00AC4A1C" w:rsidRDefault="003F141E" w:rsidP="008347D1">
            <w:pPr>
              <w:pStyle w:val="TableText"/>
              <w:spacing w:before="60" w:after="60" w:line="240" w:lineRule="auto"/>
            </w:pPr>
            <w:r w:rsidRPr="00AC4A1C">
              <w:lastRenderedPageBreak/>
              <w:t>Email</w:t>
            </w:r>
          </w:p>
        </w:tc>
        <w:tc>
          <w:tcPr>
            <w:tcW w:w="3525" w:type="pct"/>
          </w:tcPr>
          <w:p w14:paraId="3DB4F8B3" w14:textId="77777777" w:rsidR="003F141E" w:rsidRPr="00196463" w:rsidRDefault="003F141E" w:rsidP="008347D1">
            <w:pPr>
              <w:pStyle w:val="TableText"/>
              <w:spacing w:before="60" w:after="60" w:line="240" w:lineRule="auto"/>
              <w:rPr>
                <w:color w:val="0000FF"/>
              </w:rPr>
            </w:pPr>
            <w:r w:rsidRPr="00B15777">
              <w:rPr>
                <w:color w:val="0000FF"/>
              </w:rPr>
              <w:t>Insert details</w:t>
            </w:r>
          </w:p>
        </w:tc>
      </w:tr>
      <w:tr w:rsidR="003F141E" w:rsidRPr="00AC4A1C" w14:paraId="0DBB5698" w14:textId="77777777" w:rsidTr="00276C4A">
        <w:tblPrEx>
          <w:tblLook w:val="01E0" w:firstRow="1" w:lastRow="1" w:firstColumn="1" w:lastColumn="1" w:noHBand="0" w:noVBand="0"/>
        </w:tblPrEx>
        <w:trPr>
          <w:trHeight w:val="397"/>
        </w:trPr>
        <w:tc>
          <w:tcPr>
            <w:tcW w:w="1475" w:type="pct"/>
            <w:vAlign w:val="center"/>
          </w:tcPr>
          <w:p w14:paraId="6FCA6749" w14:textId="77777777" w:rsidR="003F141E" w:rsidRPr="00AC4A1C" w:rsidRDefault="003F141E" w:rsidP="008347D1">
            <w:pPr>
              <w:pStyle w:val="TableText"/>
              <w:spacing w:before="60" w:after="60" w:line="240" w:lineRule="auto"/>
            </w:pPr>
            <w:r w:rsidRPr="00AC4A1C">
              <w:t>Phone Office</w:t>
            </w:r>
          </w:p>
        </w:tc>
        <w:tc>
          <w:tcPr>
            <w:tcW w:w="3525" w:type="pct"/>
          </w:tcPr>
          <w:p w14:paraId="42E95DAC" w14:textId="77777777" w:rsidR="003F141E" w:rsidRPr="00196463" w:rsidRDefault="003F141E" w:rsidP="008347D1">
            <w:pPr>
              <w:pStyle w:val="TableText"/>
              <w:spacing w:before="60" w:after="60" w:line="240" w:lineRule="auto"/>
              <w:rPr>
                <w:color w:val="0000FF"/>
              </w:rPr>
            </w:pPr>
            <w:r w:rsidRPr="00B15777">
              <w:rPr>
                <w:color w:val="0000FF"/>
              </w:rPr>
              <w:t>Insert details</w:t>
            </w:r>
          </w:p>
        </w:tc>
      </w:tr>
      <w:tr w:rsidR="003F141E" w:rsidRPr="00AC4A1C" w14:paraId="0001CF89" w14:textId="77777777" w:rsidTr="00276C4A">
        <w:tblPrEx>
          <w:tblLook w:val="01E0" w:firstRow="1" w:lastRow="1" w:firstColumn="1" w:lastColumn="1" w:noHBand="0" w:noVBand="0"/>
        </w:tblPrEx>
        <w:trPr>
          <w:trHeight w:val="397"/>
        </w:trPr>
        <w:tc>
          <w:tcPr>
            <w:tcW w:w="1475" w:type="pct"/>
            <w:vAlign w:val="center"/>
          </w:tcPr>
          <w:p w14:paraId="66F5C727" w14:textId="77777777" w:rsidR="003F141E" w:rsidRPr="00AC4A1C" w:rsidRDefault="003F141E" w:rsidP="008347D1">
            <w:pPr>
              <w:pStyle w:val="TableText"/>
              <w:spacing w:before="60" w:after="60" w:line="240" w:lineRule="auto"/>
            </w:pPr>
            <w:r w:rsidRPr="00AC4A1C">
              <w:t>Phone Mobile</w:t>
            </w:r>
          </w:p>
        </w:tc>
        <w:tc>
          <w:tcPr>
            <w:tcW w:w="3525" w:type="pct"/>
          </w:tcPr>
          <w:p w14:paraId="7DE61D5F" w14:textId="77777777" w:rsidR="003F141E" w:rsidRPr="00196463" w:rsidRDefault="003F141E" w:rsidP="008347D1">
            <w:pPr>
              <w:pStyle w:val="TableText"/>
              <w:spacing w:before="60" w:after="60" w:line="240" w:lineRule="auto"/>
              <w:rPr>
                <w:color w:val="0000FF"/>
              </w:rPr>
            </w:pPr>
            <w:r w:rsidRPr="00B15777">
              <w:rPr>
                <w:color w:val="0000FF"/>
              </w:rPr>
              <w:t>Insert details</w:t>
            </w:r>
          </w:p>
        </w:tc>
      </w:tr>
    </w:tbl>
    <w:p w14:paraId="60835E5C" w14:textId="77777777" w:rsidR="002471E2" w:rsidRPr="00AC4A1C" w:rsidRDefault="002471E2" w:rsidP="002471E2"/>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760"/>
      </w:tblGrid>
      <w:tr w:rsidR="002471E2" w:rsidRPr="00AC4A1C" w14:paraId="4F1BFC61" w14:textId="77777777" w:rsidTr="0029531E">
        <w:trPr>
          <w:tblHeader/>
        </w:trPr>
        <w:tc>
          <w:tcPr>
            <w:tcW w:w="5000" w:type="pct"/>
            <w:gridSpan w:val="2"/>
            <w:shd w:val="clear" w:color="auto" w:fill="00313C"/>
          </w:tcPr>
          <w:p w14:paraId="2AC7D3FB" w14:textId="19B41D2D" w:rsidR="002471E2" w:rsidRPr="00AC4A1C" w:rsidRDefault="002471E2" w:rsidP="002471E2">
            <w:pPr>
              <w:pStyle w:val="Caption"/>
            </w:pPr>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4</w:t>
            </w:r>
            <w:r w:rsidR="00490B28">
              <w:rPr>
                <w:noProof/>
              </w:rPr>
              <w:fldChar w:fldCharType="end"/>
            </w:r>
            <w:r>
              <w:t xml:space="preserve"> Referee 2</w:t>
            </w:r>
          </w:p>
        </w:tc>
      </w:tr>
      <w:tr w:rsidR="003F141E" w:rsidRPr="00AC4A1C" w14:paraId="1747D6AE" w14:textId="77777777" w:rsidTr="00276C4A">
        <w:tblPrEx>
          <w:tblLook w:val="01E0" w:firstRow="1" w:lastRow="1" w:firstColumn="1" w:lastColumn="1" w:noHBand="0" w:noVBand="0"/>
        </w:tblPrEx>
        <w:trPr>
          <w:trHeight w:val="397"/>
        </w:trPr>
        <w:tc>
          <w:tcPr>
            <w:tcW w:w="1475" w:type="pct"/>
            <w:vAlign w:val="center"/>
          </w:tcPr>
          <w:p w14:paraId="7FADF7EA" w14:textId="77777777" w:rsidR="003F141E" w:rsidRPr="00AC4A1C" w:rsidRDefault="003F141E" w:rsidP="008347D1">
            <w:pPr>
              <w:pStyle w:val="TableText"/>
              <w:spacing w:before="60" w:after="60" w:line="240" w:lineRule="auto"/>
            </w:pPr>
            <w:r w:rsidRPr="00AC4A1C">
              <w:t>Company Name</w:t>
            </w:r>
          </w:p>
        </w:tc>
        <w:tc>
          <w:tcPr>
            <w:tcW w:w="3525" w:type="pct"/>
          </w:tcPr>
          <w:p w14:paraId="500CD4AD"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r w:rsidR="003F141E" w:rsidRPr="00AC4A1C" w14:paraId="3FAFD17B" w14:textId="77777777" w:rsidTr="00276C4A">
        <w:tblPrEx>
          <w:tblLook w:val="01E0" w:firstRow="1" w:lastRow="1" w:firstColumn="1" w:lastColumn="1" w:noHBand="0" w:noVBand="0"/>
        </w:tblPrEx>
        <w:trPr>
          <w:trHeight w:val="397"/>
        </w:trPr>
        <w:tc>
          <w:tcPr>
            <w:tcW w:w="1475" w:type="pct"/>
            <w:vAlign w:val="center"/>
          </w:tcPr>
          <w:p w14:paraId="3A037EEB" w14:textId="77777777" w:rsidR="003F141E" w:rsidRPr="00AC4A1C" w:rsidRDefault="003F141E" w:rsidP="008347D1">
            <w:pPr>
              <w:pStyle w:val="TableText"/>
              <w:spacing w:before="60" w:after="60" w:line="240" w:lineRule="auto"/>
            </w:pPr>
            <w:r w:rsidRPr="00AC4A1C">
              <w:t>Office Address</w:t>
            </w:r>
          </w:p>
        </w:tc>
        <w:tc>
          <w:tcPr>
            <w:tcW w:w="3525" w:type="pct"/>
          </w:tcPr>
          <w:p w14:paraId="3328CF92"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r w:rsidR="003F141E" w:rsidRPr="00AC4A1C" w14:paraId="40ECEC25" w14:textId="77777777" w:rsidTr="00276C4A">
        <w:tblPrEx>
          <w:tblLook w:val="01E0" w:firstRow="1" w:lastRow="1" w:firstColumn="1" w:lastColumn="1" w:noHBand="0" w:noVBand="0"/>
        </w:tblPrEx>
        <w:trPr>
          <w:trHeight w:val="397"/>
        </w:trPr>
        <w:tc>
          <w:tcPr>
            <w:tcW w:w="1475" w:type="pct"/>
            <w:vAlign w:val="center"/>
          </w:tcPr>
          <w:p w14:paraId="5704336C" w14:textId="77777777" w:rsidR="003F141E" w:rsidRPr="00AC4A1C" w:rsidRDefault="003F141E" w:rsidP="008347D1">
            <w:pPr>
              <w:pStyle w:val="TableText"/>
              <w:spacing w:before="60" w:after="60" w:line="240" w:lineRule="auto"/>
            </w:pPr>
            <w:r w:rsidRPr="00AC4A1C">
              <w:t>Contact Name</w:t>
            </w:r>
            <w:r>
              <w:t xml:space="preserve"> and Title</w:t>
            </w:r>
          </w:p>
        </w:tc>
        <w:tc>
          <w:tcPr>
            <w:tcW w:w="3525" w:type="pct"/>
          </w:tcPr>
          <w:p w14:paraId="5735AAF9"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r w:rsidR="003F141E" w:rsidRPr="00AC4A1C" w14:paraId="7F7498AD" w14:textId="77777777" w:rsidTr="00276C4A">
        <w:tblPrEx>
          <w:tblLook w:val="01E0" w:firstRow="1" w:lastRow="1" w:firstColumn="1" w:lastColumn="1" w:noHBand="0" w:noVBand="0"/>
        </w:tblPrEx>
        <w:trPr>
          <w:trHeight w:val="397"/>
        </w:trPr>
        <w:tc>
          <w:tcPr>
            <w:tcW w:w="1475" w:type="pct"/>
            <w:vAlign w:val="center"/>
          </w:tcPr>
          <w:p w14:paraId="5C2C318A" w14:textId="77777777" w:rsidR="003F141E" w:rsidRPr="00AC4A1C" w:rsidRDefault="003F141E" w:rsidP="008347D1">
            <w:pPr>
              <w:pStyle w:val="TableText"/>
              <w:spacing w:before="60" w:after="60" w:line="240" w:lineRule="auto"/>
            </w:pPr>
            <w:r w:rsidRPr="00AC4A1C">
              <w:t>Email</w:t>
            </w:r>
          </w:p>
        </w:tc>
        <w:tc>
          <w:tcPr>
            <w:tcW w:w="3525" w:type="pct"/>
          </w:tcPr>
          <w:p w14:paraId="26755CC4"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r w:rsidR="003F141E" w:rsidRPr="00AC4A1C" w14:paraId="60493B3A" w14:textId="77777777" w:rsidTr="00276C4A">
        <w:tblPrEx>
          <w:tblLook w:val="01E0" w:firstRow="1" w:lastRow="1" w:firstColumn="1" w:lastColumn="1" w:noHBand="0" w:noVBand="0"/>
        </w:tblPrEx>
        <w:trPr>
          <w:trHeight w:val="397"/>
        </w:trPr>
        <w:tc>
          <w:tcPr>
            <w:tcW w:w="1475" w:type="pct"/>
            <w:vAlign w:val="center"/>
          </w:tcPr>
          <w:p w14:paraId="37121E02" w14:textId="77777777" w:rsidR="003F141E" w:rsidRPr="00AC4A1C" w:rsidRDefault="003F141E" w:rsidP="008347D1">
            <w:pPr>
              <w:pStyle w:val="TableText"/>
              <w:spacing w:before="60" w:after="60" w:line="240" w:lineRule="auto"/>
            </w:pPr>
            <w:r w:rsidRPr="00AC4A1C">
              <w:t>Phone Office</w:t>
            </w:r>
          </w:p>
        </w:tc>
        <w:tc>
          <w:tcPr>
            <w:tcW w:w="3525" w:type="pct"/>
          </w:tcPr>
          <w:p w14:paraId="4D1601A0"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r w:rsidR="003F141E" w:rsidRPr="00AC4A1C" w14:paraId="1948145B" w14:textId="77777777" w:rsidTr="00276C4A">
        <w:tblPrEx>
          <w:tblLook w:val="01E0" w:firstRow="1" w:lastRow="1" w:firstColumn="1" w:lastColumn="1" w:noHBand="0" w:noVBand="0"/>
        </w:tblPrEx>
        <w:trPr>
          <w:trHeight w:val="397"/>
        </w:trPr>
        <w:tc>
          <w:tcPr>
            <w:tcW w:w="1475" w:type="pct"/>
            <w:vAlign w:val="center"/>
          </w:tcPr>
          <w:p w14:paraId="747213AF" w14:textId="77777777" w:rsidR="003F141E" w:rsidRPr="00AC4A1C" w:rsidRDefault="003F141E" w:rsidP="008347D1">
            <w:pPr>
              <w:pStyle w:val="TableText"/>
              <w:spacing w:before="60" w:after="60" w:line="240" w:lineRule="auto"/>
            </w:pPr>
            <w:r w:rsidRPr="00AC4A1C">
              <w:t>Phone Mobile</w:t>
            </w:r>
          </w:p>
        </w:tc>
        <w:tc>
          <w:tcPr>
            <w:tcW w:w="3525" w:type="pct"/>
          </w:tcPr>
          <w:p w14:paraId="576A04D4" w14:textId="77777777" w:rsidR="003F141E" w:rsidRPr="00196463" w:rsidRDefault="003F141E" w:rsidP="008347D1">
            <w:pPr>
              <w:pStyle w:val="TableText"/>
              <w:spacing w:before="60" w:after="60" w:line="240" w:lineRule="auto"/>
              <w:rPr>
                <w:color w:val="0000FF"/>
              </w:rPr>
            </w:pPr>
            <w:r w:rsidRPr="00836C5E">
              <w:rPr>
                <w:color w:val="0000FF"/>
              </w:rPr>
              <w:t>Insert details</w:t>
            </w:r>
          </w:p>
        </w:tc>
      </w:tr>
    </w:tbl>
    <w:p w14:paraId="7D41AAA4" w14:textId="77777777" w:rsidR="002471E2" w:rsidRPr="00AC4A1C" w:rsidRDefault="002471E2" w:rsidP="002471E2"/>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0"/>
        <w:gridCol w:w="5760"/>
      </w:tblGrid>
      <w:tr w:rsidR="002471E2" w:rsidRPr="00AC4A1C" w14:paraId="33C7F602" w14:textId="77777777" w:rsidTr="0029531E">
        <w:trPr>
          <w:tblHeader/>
        </w:trPr>
        <w:tc>
          <w:tcPr>
            <w:tcW w:w="5000" w:type="pct"/>
            <w:gridSpan w:val="2"/>
            <w:shd w:val="clear" w:color="auto" w:fill="00313C"/>
          </w:tcPr>
          <w:p w14:paraId="5B3C4FA3" w14:textId="40A50036" w:rsidR="002471E2" w:rsidRPr="00AC4A1C" w:rsidRDefault="002471E2" w:rsidP="002471E2">
            <w:pPr>
              <w:pStyle w:val="Caption"/>
            </w:pPr>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5</w:t>
            </w:r>
            <w:r w:rsidR="00490B28">
              <w:rPr>
                <w:noProof/>
              </w:rPr>
              <w:fldChar w:fldCharType="end"/>
            </w:r>
            <w:r>
              <w:t xml:space="preserve"> Referee 3</w:t>
            </w:r>
          </w:p>
        </w:tc>
      </w:tr>
      <w:tr w:rsidR="003F141E" w:rsidRPr="00AC4A1C" w14:paraId="23E122ED" w14:textId="77777777" w:rsidTr="00276C4A">
        <w:tblPrEx>
          <w:tblLook w:val="01E0" w:firstRow="1" w:lastRow="1" w:firstColumn="1" w:lastColumn="1" w:noHBand="0" w:noVBand="0"/>
        </w:tblPrEx>
        <w:trPr>
          <w:trHeight w:val="397"/>
        </w:trPr>
        <w:tc>
          <w:tcPr>
            <w:tcW w:w="1475" w:type="pct"/>
            <w:vAlign w:val="center"/>
          </w:tcPr>
          <w:p w14:paraId="193583BE" w14:textId="77777777" w:rsidR="003F141E" w:rsidRPr="00AC4A1C" w:rsidRDefault="003F141E" w:rsidP="008347D1">
            <w:pPr>
              <w:pStyle w:val="TableText"/>
              <w:spacing w:before="60" w:after="60" w:line="240" w:lineRule="auto"/>
            </w:pPr>
            <w:r w:rsidRPr="00AC4A1C">
              <w:t>Company Name</w:t>
            </w:r>
          </w:p>
        </w:tc>
        <w:tc>
          <w:tcPr>
            <w:tcW w:w="3525" w:type="pct"/>
          </w:tcPr>
          <w:p w14:paraId="350BE1C5"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r w:rsidR="003F141E" w:rsidRPr="00AC4A1C" w14:paraId="506B4B45" w14:textId="77777777" w:rsidTr="00276C4A">
        <w:tblPrEx>
          <w:tblLook w:val="01E0" w:firstRow="1" w:lastRow="1" w:firstColumn="1" w:lastColumn="1" w:noHBand="0" w:noVBand="0"/>
        </w:tblPrEx>
        <w:trPr>
          <w:trHeight w:val="397"/>
        </w:trPr>
        <w:tc>
          <w:tcPr>
            <w:tcW w:w="1475" w:type="pct"/>
            <w:vAlign w:val="center"/>
          </w:tcPr>
          <w:p w14:paraId="0F05A834" w14:textId="77777777" w:rsidR="003F141E" w:rsidRPr="00AC4A1C" w:rsidRDefault="003F141E" w:rsidP="008347D1">
            <w:pPr>
              <w:pStyle w:val="TableText"/>
              <w:spacing w:before="60" w:after="60" w:line="240" w:lineRule="auto"/>
            </w:pPr>
            <w:r w:rsidRPr="00AC4A1C">
              <w:t>Office Address</w:t>
            </w:r>
          </w:p>
        </w:tc>
        <w:tc>
          <w:tcPr>
            <w:tcW w:w="3525" w:type="pct"/>
          </w:tcPr>
          <w:p w14:paraId="67129F04"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r w:rsidR="003F141E" w:rsidRPr="00AC4A1C" w14:paraId="09F89BD8" w14:textId="77777777" w:rsidTr="00276C4A">
        <w:tblPrEx>
          <w:tblLook w:val="01E0" w:firstRow="1" w:lastRow="1" w:firstColumn="1" w:lastColumn="1" w:noHBand="0" w:noVBand="0"/>
        </w:tblPrEx>
        <w:trPr>
          <w:trHeight w:val="397"/>
        </w:trPr>
        <w:tc>
          <w:tcPr>
            <w:tcW w:w="1475" w:type="pct"/>
            <w:vAlign w:val="center"/>
          </w:tcPr>
          <w:p w14:paraId="3F3388B5" w14:textId="77777777" w:rsidR="003F141E" w:rsidRPr="00AC4A1C" w:rsidRDefault="003F141E" w:rsidP="008347D1">
            <w:pPr>
              <w:pStyle w:val="TableText"/>
              <w:spacing w:before="60" w:after="60" w:line="240" w:lineRule="auto"/>
            </w:pPr>
            <w:r w:rsidRPr="00AC4A1C">
              <w:t>Contact Name</w:t>
            </w:r>
            <w:r>
              <w:t xml:space="preserve"> and Title</w:t>
            </w:r>
          </w:p>
        </w:tc>
        <w:tc>
          <w:tcPr>
            <w:tcW w:w="3525" w:type="pct"/>
          </w:tcPr>
          <w:p w14:paraId="37105E26"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r w:rsidR="003F141E" w:rsidRPr="00AC4A1C" w14:paraId="3A1170D2" w14:textId="77777777" w:rsidTr="00276C4A">
        <w:tblPrEx>
          <w:tblLook w:val="01E0" w:firstRow="1" w:lastRow="1" w:firstColumn="1" w:lastColumn="1" w:noHBand="0" w:noVBand="0"/>
        </w:tblPrEx>
        <w:trPr>
          <w:trHeight w:val="397"/>
        </w:trPr>
        <w:tc>
          <w:tcPr>
            <w:tcW w:w="1475" w:type="pct"/>
            <w:vAlign w:val="center"/>
          </w:tcPr>
          <w:p w14:paraId="217F5E40" w14:textId="77777777" w:rsidR="003F141E" w:rsidRPr="00AC4A1C" w:rsidRDefault="003F141E" w:rsidP="008347D1">
            <w:pPr>
              <w:pStyle w:val="TableText"/>
              <w:spacing w:before="60" w:after="60" w:line="240" w:lineRule="auto"/>
            </w:pPr>
            <w:r w:rsidRPr="00AC4A1C">
              <w:t>Email</w:t>
            </w:r>
          </w:p>
        </w:tc>
        <w:tc>
          <w:tcPr>
            <w:tcW w:w="3525" w:type="pct"/>
          </w:tcPr>
          <w:p w14:paraId="2E4F7A3E"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r w:rsidR="003F141E" w:rsidRPr="00AC4A1C" w14:paraId="1395046A" w14:textId="77777777" w:rsidTr="00276C4A">
        <w:tblPrEx>
          <w:tblLook w:val="01E0" w:firstRow="1" w:lastRow="1" w:firstColumn="1" w:lastColumn="1" w:noHBand="0" w:noVBand="0"/>
        </w:tblPrEx>
        <w:trPr>
          <w:trHeight w:val="397"/>
        </w:trPr>
        <w:tc>
          <w:tcPr>
            <w:tcW w:w="1475" w:type="pct"/>
            <w:vAlign w:val="center"/>
          </w:tcPr>
          <w:p w14:paraId="4A21E907" w14:textId="77777777" w:rsidR="003F141E" w:rsidRPr="00AC4A1C" w:rsidRDefault="003F141E" w:rsidP="008347D1">
            <w:pPr>
              <w:pStyle w:val="TableText"/>
              <w:spacing w:before="60" w:after="60" w:line="240" w:lineRule="auto"/>
            </w:pPr>
            <w:r w:rsidRPr="00AC4A1C">
              <w:t>Phone Office</w:t>
            </w:r>
          </w:p>
        </w:tc>
        <w:tc>
          <w:tcPr>
            <w:tcW w:w="3525" w:type="pct"/>
          </w:tcPr>
          <w:p w14:paraId="11F588FD"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r w:rsidR="003F141E" w:rsidRPr="00AC4A1C" w14:paraId="0E049BE7" w14:textId="77777777" w:rsidTr="00276C4A">
        <w:tblPrEx>
          <w:tblLook w:val="01E0" w:firstRow="1" w:lastRow="1" w:firstColumn="1" w:lastColumn="1" w:noHBand="0" w:noVBand="0"/>
        </w:tblPrEx>
        <w:trPr>
          <w:trHeight w:val="397"/>
        </w:trPr>
        <w:tc>
          <w:tcPr>
            <w:tcW w:w="1475" w:type="pct"/>
            <w:vAlign w:val="center"/>
          </w:tcPr>
          <w:p w14:paraId="56D71A51" w14:textId="77777777" w:rsidR="003F141E" w:rsidRPr="00AC4A1C" w:rsidRDefault="003F141E" w:rsidP="008347D1">
            <w:pPr>
              <w:pStyle w:val="TableText"/>
              <w:spacing w:before="60" w:after="60" w:line="240" w:lineRule="auto"/>
            </w:pPr>
            <w:r w:rsidRPr="00AC4A1C">
              <w:t>Phone Mobile</w:t>
            </w:r>
          </w:p>
        </w:tc>
        <w:tc>
          <w:tcPr>
            <w:tcW w:w="3525" w:type="pct"/>
          </w:tcPr>
          <w:p w14:paraId="15197E07" w14:textId="77777777" w:rsidR="003F141E" w:rsidRPr="00196463" w:rsidRDefault="003F141E" w:rsidP="008347D1">
            <w:pPr>
              <w:pStyle w:val="TableText"/>
              <w:spacing w:before="60" w:after="60" w:line="240" w:lineRule="auto"/>
              <w:rPr>
                <w:color w:val="0000FF"/>
              </w:rPr>
            </w:pPr>
            <w:r w:rsidRPr="00983859">
              <w:rPr>
                <w:color w:val="0000FF"/>
              </w:rPr>
              <w:t>Insert details</w:t>
            </w:r>
          </w:p>
        </w:tc>
      </w:tr>
    </w:tbl>
    <w:p w14:paraId="61DD99B9" w14:textId="77777777" w:rsidR="002471E2" w:rsidRDefault="002471E2" w:rsidP="002471E2">
      <w:pPr>
        <w:sectPr w:rsidR="002471E2" w:rsidSect="008E2A64">
          <w:headerReference w:type="default" r:id="rId30"/>
          <w:pgSz w:w="11906" w:h="16838"/>
          <w:pgMar w:top="1440" w:right="1440" w:bottom="1440" w:left="1440" w:header="567" w:footer="454" w:gutter="0"/>
          <w:cols w:space="708"/>
          <w:docGrid w:linePitch="360"/>
        </w:sectPr>
      </w:pPr>
    </w:p>
    <w:p w14:paraId="0D5F3FE0" w14:textId="77777777" w:rsidR="009951F8" w:rsidRDefault="009951F8" w:rsidP="005123F4">
      <w:pPr>
        <w:pStyle w:val="SP-ScheduleHeading1"/>
      </w:pPr>
      <w:bookmarkStart w:id="128" w:name="_Ref401650802"/>
      <w:bookmarkStart w:id="129" w:name="_Toc402864971"/>
      <w:bookmarkStart w:id="130" w:name="_Toc468369686"/>
      <w:bookmarkStart w:id="131" w:name="_Toc2684549"/>
      <w:bookmarkStart w:id="132" w:name="_Toc235093900"/>
      <w:r>
        <w:lastRenderedPageBreak/>
        <w:t>Statement of Compliance</w:t>
      </w:r>
      <w:bookmarkEnd w:id="128"/>
      <w:bookmarkEnd w:id="129"/>
      <w:bookmarkEnd w:id="130"/>
      <w:bookmarkEnd w:id="131"/>
      <w:bookmarkEnd w:id="132"/>
    </w:p>
    <w:p w14:paraId="1A223CE9" w14:textId="77777777" w:rsidR="009951F8" w:rsidRDefault="009951F8" w:rsidP="005123F4">
      <w:pPr>
        <w:pStyle w:val="SP-Schedule1"/>
      </w:pPr>
      <w:bookmarkStart w:id="133" w:name="_Toc402864972"/>
      <w:r>
        <w:t>RFT and Contract Compliance</w:t>
      </w:r>
      <w:bookmarkEnd w:id="133"/>
    </w:p>
    <w:p w14:paraId="2E876387" w14:textId="77777777" w:rsidR="009951F8" w:rsidRDefault="009951F8" w:rsidP="005123F4">
      <w:pPr>
        <w:pStyle w:val="SP-Schedule11"/>
      </w:pPr>
      <w:bookmarkStart w:id="134" w:name="_Toc402864973"/>
      <w:r w:rsidRPr="005465D3">
        <w:t>Compliance</w:t>
      </w:r>
      <w:bookmarkEnd w:id="134"/>
    </w:p>
    <w:p w14:paraId="1B020451" w14:textId="77777777" w:rsidR="00B01AC5" w:rsidRDefault="00B01AC5" w:rsidP="005123F4">
      <w:pPr>
        <w:pStyle w:val="SP-Schedule111"/>
      </w:pPr>
      <w:r w:rsidRPr="000242AE">
        <w:t>The Tenderer's statements of compliance should be limited</w:t>
      </w:r>
      <w:r>
        <w:t xml:space="preserve"> to the following expressions: </w:t>
      </w:r>
    </w:p>
    <w:p w14:paraId="376C5BD6" w14:textId="77777777" w:rsidR="00B01AC5" w:rsidRDefault="00B01AC5" w:rsidP="00B01AC5">
      <w:pPr>
        <w:pStyle w:val="ListNumber2"/>
      </w:pPr>
      <w:r>
        <w:t>“Compliant”</w:t>
      </w:r>
    </w:p>
    <w:p w14:paraId="530BF45C" w14:textId="77777777" w:rsidR="00B01AC5" w:rsidRDefault="00B01AC5" w:rsidP="00B01AC5">
      <w:pPr>
        <w:pStyle w:val="ListNumber2"/>
      </w:pPr>
      <w:r w:rsidRPr="000242AE">
        <w:t xml:space="preserve">"Partially Compliant" and </w:t>
      </w:r>
    </w:p>
    <w:p w14:paraId="0CAA628A" w14:textId="77777777" w:rsidR="00B01AC5" w:rsidRDefault="00B01AC5" w:rsidP="00B01AC5">
      <w:pPr>
        <w:pStyle w:val="ListNumber2"/>
      </w:pPr>
      <w:r w:rsidRPr="000242AE">
        <w:t>"Non-Compliant"</w:t>
      </w:r>
    </w:p>
    <w:p w14:paraId="7F92F7EF" w14:textId="243918A5" w:rsidR="00B01AC5" w:rsidRPr="000242AE" w:rsidRDefault="00B01AC5" w:rsidP="00596A68">
      <w:pPr>
        <w:pStyle w:val="ListNumber2"/>
        <w:numPr>
          <w:ilvl w:val="0"/>
          <w:numId w:val="0"/>
        </w:numPr>
        <w:ind w:left="851"/>
      </w:pPr>
      <w:r w:rsidRPr="000242AE">
        <w:t>in accordance with the meanings set out</w:t>
      </w:r>
      <w:r>
        <w:t xml:space="preserve"> in</w:t>
      </w:r>
      <w:r w:rsidRPr="000242AE">
        <w:t xml:space="preserve"> </w:t>
      </w:r>
      <w:r w:rsidR="00DE45DA">
        <w:fldChar w:fldCharType="begin"/>
      </w:r>
      <w:r w:rsidR="00DE45DA">
        <w:instrText xml:space="preserve"> REF _Ref2686570 \h </w:instrText>
      </w:r>
      <w:r w:rsidR="00DE45DA">
        <w:fldChar w:fldCharType="separate"/>
      </w:r>
      <w:r w:rsidR="007E11BC">
        <w:t xml:space="preserve">Table </w:t>
      </w:r>
      <w:r w:rsidR="007E11BC">
        <w:rPr>
          <w:noProof/>
        </w:rPr>
        <w:t>1</w:t>
      </w:r>
      <w:r w:rsidR="007E11BC">
        <w:t xml:space="preserve"> Compliance Term Definitions</w:t>
      </w:r>
      <w:r w:rsidR="00DE45DA">
        <w:fldChar w:fldCharType="end"/>
      </w:r>
      <w:r w:rsidR="00EE7340">
        <w: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4"/>
        <w:gridCol w:w="1985"/>
        <w:gridCol w:w="2126"/>
        <w:gridCol w:w="2075"/>
      </w:tblGrid>
      <w:tr w:rsidR="00B01AC5" w:rsidRPr="0016768C" w14:paraId="2DE801CB" w14:textId="77777777" w:rsidTr="0029531E">
        <w:trPr>
          <w:cantSplit/>
        </w:trPr>
        <w:tc>
          <w:tcPr>
            <w:tcW w:w="5000" w:type="pct"/>
            <w:gridSpan w:val="4"/>
            <w:shd w:val="clear" w:color="auto" w:fill="00313C"/>
            <w:vAlign w:val="bottom"/>
          </w:tcPr>
          <w:p w14:paraId="443E87AE" w14:textId="60DC7B41" w:rsidR="00B01AC5" w:rsidRPr="000242AE" w:rsidRDefault="00B01AC5" w:rsidP="008A02FB">
            <w:pPr>
              <w:pStyle w:val="ColumnHeading"/>
              <w:spacing w:before="120" w:after="120"/>
            </w:pPr>
            <w:bookmarkStart w:id="135" w:name="_Ref2686570"/>
            <w:r>
              <w:t xml:space="preserve">Table </w:t>
            </w:r>
            <w:r w:rsidR="00490B28">
              <w:rPr>
                <w:noProof/>
              </w:rPr>
              <w:fldChar w:fldCharType="begin"/>
            </w:r>
            <w:r w:rsidR="00490B28">
              <w:rPr>
                <w:noProof/>
              </w:rPr>
              <w:instrText xml:space="preserve"> SEQ Table \r 1\* ARABIC </w:instrText>
            </w:r>
            <w:r w:rsidR="00490B28">
              <w:rPr>
                <w:noProof/>
              </w:rPr>
              <w:fldChar w:fldCharType="separate"/>
            </w:r>
            <w:r w:rsidR="007E11BC">
              <w:rPr>
                <w:noProof/>
              </w:rPr>
              <w:t>1</w:t>
            </w:r>
            <w:r w:rsidR="00490B28">
              <w:rPr>
                <w:noProof/>
              </w:rPr>
              <w:fldChar w:fldCharType="end"/>
            </w:r>
            <w:r>
              <w:t xml:space="preserve"> Compliance Term Definitions</w:t>
            </w:r>
            <w:bookmarkEnd w:id="135"/>
          </w:p>
        </w:tc>
      </w:tr>
      <w:tr w:rsidR="00B01AC5" w:rsidRPr="00062F4D" w14:paraId="610FDE9E" w14:textId="77777777" w:rsidTr="00C01D0E">
        <w:trPr>
          <w:cantSplit/>
        </w:trPr>
        <w:tc>
          <w:tcPr>
            <w:tcW w:w="1214" w:type="pct"/>
            <w:shd w:val="clear" w:color="auto" w:fill="00A9CE"/>
            <w:vAlign w:val="center"/>
          </w:tcPr>
          <w:p w14:paraId="38998B95" w14:textId="77777777" w:rsidR="00B01AC5" w:rsidRPr="000242AE" w:rsidRDefault="00B01AC5" w:rsidP="00C01D0E">
            <w:pPr>
              <w:pStyle w:val="ColumnHeading"/>
            </w:pPr>
            <w:r w:rsidRPr="000242AE">
              <w:t>Clause type</w:t>
            </w:r>
          </w:p>
        </w:tc>
        <w:tc>
          <w:tcPr>
            <w:tcW w:w="1215" w:type="pct"/>
            <w:shd w:val="clear" w:color="auto" w:fill="00A9CE"/>
            <w:vAlign w:val="center"/>
          </w:tcPr>
          <w:p w14:paraId="758CADDD" w14:textId="77777777" w:rsidR="00B01AC5" w:rsidRPr="000242AE" w:rsidRDefault="00B01AC5" w:rsidP="00C01D0E">
            <w:pPr>
              <w:pStyle w:val="ColumnHeading"/>
            </w:pPr>
            <w:r w:rsidRPr="005D5422">
              <w:t>"Compliant"</w:t>
            </w:r>
          </w:p>
        </w:tc>
        <w:tc>
          <w:tcPr>
            <w:tcW w:w="1301" w:type="pct"/>
            <w:shd w:val="clear" w:color="auto" w:fill="00A9CE"/>
            <w:vAlign w:val="center"/>
          </w:tcPr>
          <w:p w14:paraId="30F6F637" w14:textId="77777777" w:rsidR="00B01AC5" w:rsidRPr="000242AE" w:rsidRDefault="00B01AC5" w:rsidP="00C01D0E">
            <w:pPr>
              <w:pStyle w:val="ColumnHeading"/>
            </w:pPr>
            <w:r w:rsidRPr="000242AE">
              <w:t>"Partially Compliant"</w:t>
            </w:r>
          </w:p>
        </w:tc>
        <w:tc>
          <w:tcPr>
            <w:tcW w:w="1270" w:type="pct"/>
            <w:shd w:val="clear" w:color="auto" w:fill="00A9CE"/>
            <w:vAlign w:val="center"/>
          </w:tcPr>
          <w:p w14:paraId="0D506A6F" w14:textId="77777777" w:rsidR="00B01AC5" w:rsidRPr="000242AE" w:rsidRDefault="00B01AC5" w:rsidP="00C01D0E">
            <w:pPr>
              <w:pStyle w:val="ColumnHeading"/>
            </w:pPr>
            <w:r w:rsidRPr="000242AE">
              <w:t>"Non-Compliant"</w:t>
            </w:r>
          </w:p>
        </w:tc>
      </w:tr>
      <w:tr w:rsidR="00B01AC5" w:rsidRPr="00062F4D" w14:paraId="5233F225" w14:textId="77777777" w:rsidTr="00C01D0E">
        <w:tc>
          <w:tcPr>
            <w:tcW w:w="1214" w:type="pct"/>
          </w:tcPr>
          <w:p w14:paraId="38DC3960" w14:textId="77777777" w:rsidR="00B01AC5" w:rsidRPr="00062F4D" w:rsidRDefault="00B01AC5" w:rsidP="00C01D0E">
            <w:pPr>
              <w:pStyle w:val="TableText"/>
            </w:pPr>
            <w:r w:rsidRPr="00062F4D">
              <w:t>in the case of a clause which is of an informative nature only</w:t>
            </w:r>
          </w:p>
        </w:tc>
        <w:tc>
          <w:tcPr>
            <w:tcW w:w="1215" w:type="pct"/>
          </w:tcPr>
          <w:p w14:paraId="7391F9E1" w14:textId="77777777" w:rsidR="00B01AC5" w:rsidRPr="00062F4D" w:rsidRDefault="00B01AC5" w:rsidP="00C01D0E">
            <w:pPr>
              <w:pStyle w:val="TableText"/>
            </w:pPr>
            <w:r w:rsidRPr="005D5422">
              <w:t>the clause has been read and understood and accepted</w:t>
            </w:r>
          </w:p>
        </w:tc>
        <w:tc>
          <w:tcPr>
            <w:tcW w:w="1301" w:type="pct"/>
          </w:tcPr>
          <w:p w14:paraId="422C1D0E" w14:textId="77777777" w:rsidR="00B01AC5" w:rsidRPr="00062F4D" w:rsidRDefault="00B01AC5" w:rsidP="00C01D0E">
            <w:pPr>
              <w:pStyle w:val="TableText"/>
            </w:pPr>
            <w:r w:rsidRPr="00062F4D">
              <w:t>the clause has been read and understood and only partially accepted</w:t>
            </w:r>
          </w:p>
        </w:tc>
        <w:tc>
          <w:tcPr>
            <w:tcW w:w="1270" w:type="pct"/>
          </w:tcPr>
          <w:p w14:paraId="316386B7" w14:textId="77777777" w:rsidR="00B01AC5" w:rsidRPr="00062F4D" w:rsidRDefault="00B01AC5" w:rsidP="00C01D0E">
            <w:pPr>
              <w:pStyle w:val="TableText"/>
            </w:pPr>
            <w:r w:rsidRPr="00062F4D">
              <w:t>the clause has been read and understood but not accepted</w:t>
            </w:r>
          </w:p>
        </w:tc>
      </w:tr>
      <w:tr w:rsidR="00B01AC5" w:rsidRPr="00062F4D" w14:paraId="4D07C8A2" w14:textId="77777777" w:rsidTr="00C01D0E">
        <w:tc>
          <w:tcPr>
            <w:tcW w:w="1214" w:type="pct"/>
          </w:tcPr>
          <w:p w14:paraId="2DDD6336" w14:textId="77777777" w:rsidR="00B01AC5" w:rsidRPr="00062F4D" w:rsidRDefault="00B01AC5" w:rsidP="00C01D0E">
            <w:pPr>
              <w:pStyle w:val="TableText"/>
            </w:pPr>
            <w:r w:rsidRPr="00062F4D">
              <w:t>in the case of a clause which imposes a condition or obligation</w:t>
            </w:r>
          </w:p>
        </w:tc>
        <w:tc>
          <w:tcPr>
            <w:tcW w:w="1215" w:type="pct"/>
          </w:tcPr>
          <w:p w14:paraId="2133EC6E" w14:textId="77777777" w:rsidR="00B01AC5" w:rsidRPr="00062F4D" w:rsidRDefault="00B01AC5" w:rsidP="00C01D0E">
            <w:pPr>
              <w:pStyle w:val="TableText"/>
            </w:pPr>
            <w:r w:rsidRPr="005D5422">
              <w:t>the condition or obligation is agreed to</w:t>
            </w:r>
          </w:p>
        </w:tc>
        <w:tc>
          <w:tcPr>
            <w:tcW w:w="1301" w:type="pct"/>
          </w:tcPr>
          <w:p w14:paraId="6001FB52" w14:textId="77777777" w:rsidR="00B01AC5" w:rsidRPr="00062F4D" w:rsidRDefault="00B01AC5" w:rsidP="00C01D0E">
            <w:pPr>
              <w:pStyle w:val="TableText"/>
            </w:pPr>
            <w:r w:rsidRPr="00062F4D">
              <w:t>the condition or obligation can be substantially met by the offer, subject to certain qualifications</w:t>
            </w:r>
          </w:p>
        </w:tc>
        <w:tc>
          <w:tcPr>
            <w:tcW w:w="1270" w:type="pct"/>
          </w:tcPr>
          <w:p w14:paraId="47135DF1" w14:textId="77777777" w:rsidR="00B01AC5" w:rsidRPr="00062F4D" w:rsidRDefault="00B01AC5" w:rsidP="00C01D0E">
            <w:pPr>
              <w:pStyle w:val="TableText"/>
            </w:pPr>
            <w:r w:rsidRPr="00062F4D">
              <w:t>the condition or obligation is not met by the offer</w:t>
            </w:r>
          </w:p>
        </w:tc>
      </w:tr>
      <w:tr w:rsidR="00B01AC5" w:rsidRPr="00062F4D" w14:paraId="22C10109" w14:textId="77777777" w:rsidTr="00C01D0E">
        <w:tc>
          <w:tcPr>
            <w:tcW w:w="1214" w:type="pct"/>
          </w:tcPr>
          <w:p w14:paraId="3EA8BFC6" w14:textId="77777777" w:rsidR="00B01AC5" w:rsidRPr="00062F4D" w:rsidRDefault="00B01AC5" w:rsidP="00C01D0E">
            <w:pPr>
              <w:pStyle w:val="TableText"/>
            </w:pPr>
            <w:r w:rsidRPr="00062F4D">
              <w:t>in the case of a clause which specifies a characteristic or performance to be met by the Tenderer</w:t>
            </w:r>
          </w:p>
        </w:tc>
        <w:tc>
          <w:tcPr>
            <w:tcW w:w="1215" w:type="pct"/>
          </w:tcPr>
          <w:p w14:paraId="6AD1EF5C" w14:textId="77777777" w:rsidR="00B01AC5" w:rsidRPr="00062F4D" w:rsidRDefault="00B01AC5" w:rsidP="00C01D0E">
            <w:pPr>
              <w:pStyle w:val="TableText"/>
            </w:pPr>
            <w:r w:rsidRPr="005D5422">
              <w:t>the offer is to provide the requirement as specified</w:t>
            </w:r>
          </w:p>
        </w:tc>
        <w:tc>
          <w:tcPr>
            <w:tcW w:w="1301" w:type="pct"/>
          </w:tcPr>
          <w:p w14:paraId="12D893DC" w14:textId="77777777" w:rsidR="00B01AC5" w:rsidRPr="00062F4D" w:rsidRDefault="00B01AC5" w:rsidP="00C01D0E">
            <w:pPr>
              <w:pStyle w:val="TableText"/>
            </w:pPr>
            <w:r w:rsidRPr="00062F4D">
              <w:t>the characteristic or performance requirement can be substantially met by the offer, subject to certain qualifications</w:t>
            </w:r>
          </w:p>
        </w:tc>
        <w:tc>
          <w:tcPr>
            <w:tcW w:w="1270" w:type="pct"/>
          </w:tcPr>
          <w:p w14:paraId="19AD2715" w14:textId="77777777" w:rsidR="00B01AC5" w:rsidRPr="00062F4D" w:rsidRDefault="00B01AC5" w:rsidP="00C01D0E">
            <w:pPr>
              <w:pStyle w:val="TableText"/>
            </w:pPr>
            <w:r w:rsidRPr="00062F4D">
              <w:t>the characteristic or performance requirement, required by the clause is not met by the offer</w:t>
            </w:r>
          </w:p>
        </w:tc>
      </w:tr>
    </w:tbl>
    <w:p w14:paraId="615176C8" w14:textId="77777777" w:rsidR="00B01AC5" w:rsidRDefault="00B01AC5" w:rsidP="005123F4">
      <w:pPr>
        <w:pStyle w:val="SP-Schedule111"/>
      </w:pPr>
      <w:r>
        <w:t>Where an offer does not comply with one or more clauses of a Schedule, (i.e. if the Tenderer specifies responses of “Partially Compliant” or “Non-Compliant”), for each instance of partial or non-compliance the Tenderer should:</w:t>
      </w:r>
    </w:p>
    <w:p w14:paraId="0D46BF8F" w14:textId="77777777" w:rsidR="00B01AC5" w:rsidRDefault="00B01AC5" w:rsidP="005123F4">
      <w:pPr>
        <w:pStyle w:val="SP-Schedulea"/>
      </w:pPr>
      <w:r>
        <w:t>state the extent of non-compliance, or provide the Tenderer's alternative proposal and</w:t>
      </w:r>
    </w:p>
    <w:p w14:paraId="6E2F8FD0" w14:textId="77777777" w:rsidR="00B01AC5" w:rsidRDefault="00B01AC5" w:rsidP="005123F4">
      <w:pPr>
        <w:pStyle w:val="SP-Schedulea"/>
      </w:pPr>
      <w:r>
        <w:t>describe the Tenderer's proposed amendments to the clauses in respect of which there is any non-compliance.</w:t>
      </w:r>
    </w:p>
    <w:p w14:paraId="31AD079D" w14:textId="77777777" w:rsidR="00B01AC5" w:rsidRDefault="00B01AC5" w:rsidP="005123F4">
      <w:pPr>
        <w:pStyle w:val="SP-Schedule111"/>
      </w:pPr>
      <w:r>
        <w:t>The Tenderer should be aware that non-committal terms such as “Noted” or a failure to respond may be assessed as a “Non-Compliant” response.</w:t>
      </w:r>
    </w:p>
    <w:p w14:paraId="5609DEFC" w14:textId="77777777" w:rsidR="006C0688" w:rsidRDefault="006C0688" w:rsidP="005123F4">
      <w:pPr>
        <w:pStyle w:val="SP-Schedule111"/>
      </w:pPr>
      <w:r>
        <w:t>The Tenderer should note that responses of "Partially Compliant" or "Non-Compliant" will not automatically exclude a Tender from further consideration, although the degree of compliance may be a factor in the evaluation process.</w:t>
      </w:r>
    </w:p>
    <w:p w14:paraId="53BC584A" w14:textId="77777777" w:rsidR="00B01AC5" w:rsidRDefault="00B01AC5" w:rsidP="005123F4">
      <w:pPr>
        <w:pStyle w:val="SP-Schedule11"/>
      </w:pPr>
      <w:r>
        <w:lastRenderedPageBreak/>
        <w:t>RFT Compliance</w:t>
      </w:r>
    </w:p>
    <w:p w14:paraId="7B93FA8D" w14:textId="42F9A761" w:rsidR="009951F8" w:rsidRDefault="009951F8" w:rsidP="005123F4">
      <w:pPr>
        <w:pStyle w:val="SP-Schedule111"/>
      </w:pPr>
      <w:r>
        <w:t>The Tenderer is required to complete the Statement of Compliance response in</w:t>
      </w:r>
      <w:r w:rsidRPr="008A02FB">
        <w:rPr>
          <w:b/>
        </w:rPr>
        <w:t xml:space="preserve"> </w:t>
      </w:r>
      <w:r w:rsidR="00DE45DA" w:rsidRPr="008A02FB">
        <w:rPr>
          <w:b/>
        </w:rPr>
        <w:fldChar w:fldCharType="begin"/>
      </w:r>
      <w:r w:rsidR="00DE45DA" w:rsidRPr="008A02FB">
        <w:rPr>
          <w:b/>
        </w:rPr>
        <w:instrText xml:space="preserve"> REF _Ref2686554 \h </w:instrText>
      </w:r>
      <w:r w:rsidR="008A02FB">
        <w:rPr>
          <w:b/>
        </w:rPr>
        <w:instrText xml:space="preserve"> \* MERGEFORMAT </w:instrText>
      </w:r>
      <w:r w:rsidR="00DE45DA" w:rsidRPr="008A02FB">
        <w:rPr>
          <w:b/>
        </w:rPr>
      </w:r>
      <w:r w:rsidR="00DE45DA" w:rsidRPr="008A02FB">
        <w:rPr>
          <w:b/>
        </w:rPr>
        <w:fldChar w:fldCharType="separate"/>
      </w:r>
      <w:r w:rsidR="007E11BC" w:rsidRPr="007E11BC">
        <w:rPr>
          <w:b/>
        </w:rPr>
        <w:t xml:space="preserve">Table </w:t>
      </w:r>
      <w:r w:rsidR="007E11BC" w:rsidRPr="007E11BC">
        <w:rPr>
          <w:b/>
          <w:noProof/>
        </w:rPr>
        <w:t>2</w:t>
      </w:r>
      <w:r w:rsidR="007E11BC" w:rsidRPr="007E11BC">
        <w:rPr>
          <w:b/>
        </w:rPr>
        <w:t xml:space="preserve"> RFT Compliance Response</w:t>
      </w:r>
      <w:r w:rsidR="00DE45DA" w:rsidRPr="008A02FB">
        <w:rPr>
          <w:b/>
        </w:rPr>
        <w:fldChar w:fldCharType="end"/>
      </w:r>
      <w:r w:rsidR="00983B2C">
        <w:t xml:space="preserve"> </w:t>
      </w:r>
      <w:r>
        <w:t>in accordance with the instructions set out in this</w:t>
      </w:r>
      <w:r w:rsidRPr="008A02FB">
        <w:rPr>
          <w:b/>
        </w:rPr>
        <w:t xml:space="preserve"> </w:t>
      </w:r>
      <w:r w:rsidRPr="008A02FB">
        <w:rPr>
          <w:b/>
        </w:rPr>
        <w:fldChar w:fldCharType="begin"/>
      </w:r>
      <w:r w:rsidRPr="008A02FB">
        <w:rPr>
          <w:b/>
        </w:rPr>
        <w:instrText xml:space="preserve"> REF _Ref401650802 \r \h </w:instrText>
      </w:r>
      <w:r w:rsidR="008A02FB">
        <w:rPr>
          <w:b/>
        </w:rPr>
        <w:instrText xml:space="preserve"> \* MERGEFORMAT </w:instrText>
      </w:r>
      <w:r w:rsidRPr="008A02FB">
        <w:rPr>
          <w:b/>
        </w:rPr>
      </w:r>
      <w:r w:rsidRPr="008A02FB">
        <w:rPr>
          <w:b/>
        </w:rPr>
        <w:fldChar w:fldCharType="separate"/>
      </w:r>
      <w:r w:rsidR="007E11BC">
        <w:rPr>
          <w:b/>
        </w:rPr>
        <w:t>Schedule 6</w:t>
      </w:r>
      <w:r w:rsidRPr="008A02FB">
        <w:rPr>
          <w:b/>
        </w:rPr>
        <w:fldChar w:fldCharType="end"/>
      </w:r>
      <w:r>
        <w:t>.</w:t>
      </w:r>
    </w:p>
    <w:p w14:paraId="76FFF419" w14:textId="03DBA8C1" w:rsidR="009951F8" w:rsidRDefault="009951F8" w:rsidP="005123F4">
      <w:pPr>
        <w:pStyle w:val="SP-Schedule111"/>
      </w:pPr>
      <w:r>
        <w:t xml:space="preserve">If a proposed tender fully complies with the </w:t>
      </w:r>
      <w:r w:rsidR="00437A09">
        <w:t>requirements of the RFT</w:t>
      </w:r>
      <w:r w:rsidR="00F34573">
        <w:t>, in accordance with the RFT Head Document</w:t>
      </w:r>
      <w:r w:rsidR="00596A68">
        <w:t xml:space="preserve"> </w:t>
      </w:r>
      <w:r>
        <w:t xml:space="preserve">then the Tenderer may simply state in their response to this </w:t>
      </w:r>
      <w:r w:rsidRPr="008A02FB">
        <w:rPr>
          <w:b/>
        </w:rPr>
        <w:fldChar w:fldCharType="begin"/>
      </w:r>
      <w:r w:rsidRPr="008A02FB">
        <w:rPr>
          <w:b/>
        </w:rPr>
        <w:instrText xml:space="preserve"> REF _Ref401650802 \r \h </w:instrText>
      </w:r>
      <w:r w:rsidR="008A02FB">
        <w:rPr>
          <w:b/>
        </w:rPr>
        <w:instrText xml:space="preserve"> \* MERGEFORMAT </w:instrText>
      </w:r>
      <w:r w:rsidRPr="008A02FB">
        <w:rPr>
          <w:b/>
        </w:rPr>
      </w:r>
      <w:r w:rsidRPr="008A02FB">
        <w:rPr>
          <w:b/>
        </w:rPr>
        <w:fldChar w:fldCharType="separate"/>
      </w:r>
      <w:r w:rsidR="007E11BC">
        <w:rPr>
          <w:b/>
        </w:rPr>
        <w:t>Schedule 6</w:t>
      </w:r>
      <w:r w:rsidRPr="008A02FB">
        <w:rPr>
          <w:b/>
        </w:rPr>
        <w:fldChar w:fldCharType="end"/>
      </w:r>
      <w:r>
        <w:t xml:space="preserve"> “</w:t>
      </w:r>
      <w:r w:rsidR="005465D3">
        <w:t>Compliant”</w:t>
      </w:r>
      <w:r>
        <w:t>.</w:t>
      </w:r>
    </w:p>
    <w:p w14:paraId="54444D1B" w14:textId="7CD10C1F" w:rsidR="00B01AC5" w:rsidRDefault="009951F8" w:rsidP="005123F4">
      <w:pPr>
        <w:pStyle w:val="SP-Schedule111"/>
      </w:pPr>
      <w:r>
        <w:t>Where a Tenderer is unable to comply with clauses of this RFT</w:t>
      </w:r>
      <w:r w:rsidR="003E71EE">
        <w:t xml:space="preserve">, the </w:t>
      </w:r>
      <w:r w:rsidR="005C2CCC">
        <w:t>Tenderer</w:t>
      </w:r>
      <w:r w:rsidR="00B01AC5" w:rsidRPr="00D129BA">
        <w:t xml:space="preserve"> should</w:t>
      </w:r>
      <w:r w:rsidR="005C2CCC">
        <w:t xml:space="preserve">, </w:t>
      </w:r>
      <w:r w:rsidR="00B01AC5" w:rsidRPr="00D129BA">
        <w:t>in the order in which the clauses appear</w:t>
      </w:r>
      <w:r w:rsidR="005C2CCC">
        <w:t>, provide the details of non-compliance</w:t>
      </w:r>
      <w:r w:rsidR="00B01AC5" w:rsidRPr="00D129BA">
        <w:t xml:space="preserve"> </w:t>
      </w:r>
      <w:r w:rsidR="00DE45DA">
        <w:t>in</w:t>
      </w:r>
      <w:r w:rsidR="00F705B4">
        <w:t xml:space="preserve"> </w:t>
      </w:r>
      <w:r w:rsidR="00F705B4">
        <w:fldChar w:fldCharType="begin"/>
      </w:r>
      <w:r w:rsidR="00F705B4">
        <w:instrText xml:space="preserve"> REF _Ref2686554 \h </w:instrText>
      </w:r>
      <w:r w:rsidR="008A02FB">
        <w:instrText xml:space="preserve"> \* MERGEFORMAT </w:instrText>
      </w:r>
      <w:r w:rsidR="00F705B4">
        <w:fldChar w:fldCharType="separate"/>
      </w:r>
      <w:r w:rsidR="007E11BC" w:rsidRPr="007E11BC">
        <w:rPr>
          <w:b/>
        </w:rPr>
        <w:t xml:space="preserve">Table </w:t>
      </w:r>
      <w:r w:rsidR="007E11BC" w:rsidRPr="007E11BC">
        <w:rPr>
          <w:b/>
          <w:noProof/>
        </w:rPr>
        <w:t>2</w:t>
      </w:r>
      <w:r w:rsidR="007E11BC" w:rsidRPr="007E11BC">
        <w:rPr>
          <w:b/>
        </w:rPr>
        <w:t xml:space="preserve"> </w:t>
      </w:r>
      <w:r w:rsidR="007E11BC">
        <w:t>RFT Compliance Response</w:t>
      </w:r>
      <w:r w:rsidR="00F705B4">
        <w:fldChar w:fldCharType="end"/>
      </w:r>
      <w:r w:rsidR="00B01AC5">
        <w:t xml:space="preserve">. A statement of compliance </w:t>
      </w:r>
      <w:r w:rsidR="00B01AC5" w:rsidRPr="00D129BA">
        <w:t xml:space="preserve">may be indicated against groups of </w:t>
      </w:r>
      <w:r w:rsidR="00B01AC5">
        <w:t>clauses</w:t>
      </w:r>
      <w:r w:rsidR="00B01AC5" w:rsidRPr="00D129BA">
        <w:t xml:space="preserve"> or paragraphs (</w:t>
      </w:r>
      <w:r w:rsidR="00C51B50" w:rsidRPr="00D129BA">
        <w:t>e.g.</w:t>
      </w:r>
      <w:r w:rsidR="00B01AC5" w:rsidRPr="00D129BA">
        <w:t xml:space="preserve"> clauses 3.10 to 3.20 inclusive - “</w:t>
      </w:r>
      <w:r w:rsidR="00B01AC5">
        <w:t xml:space="preserve">Partially </w:t>
      </w:r>
      <w:r w:rsidR="00B01AC5" w:rsidRPr="00D129BA">
        <w:t>Compliant</w:t>
      </w:r>
      <w:r w:rsidR="00B01AC5">
        <w:t>”).</w:t>
      </w:r>
      <w:r w:rsidR="00B83F5F">
        <w:t xml:space="preserve"> If no response in </w:t>
      </w:r>
      <w:r w:rsidR="00B83F5F" w:rsidRPr="009E5330">
        <w:rPr>
          <w:b/>
        </w:rPr>
        <w:t xml:space="preserve">Table </w:t>
      </w:r>
      <w:r w:rsidR="00B83F5F" w:rsidRPr="009E5330">
        <w:rPr>
          <w:b/>
          <w:noProof/>
        </w:rPr>
        <w:t>2</w:t>
      </w:r>
      <w:r w:rsidR="00560A4C" w:rsidRPr="00560A4C">
        <w:t xml:space="preserve"> </w:t>
      </w:r>
      <w:r w:rsidR="00560A4C">
        <w:t>is provided</w:t>
      </w:r>
      <w:r w:rsidR="00560A4C" w:rsidRPr="00560A4C">
        <w:rPr>
          <w:bCs/>
          <w:noProof/>
        </w:rPr>
        <w:t>,</w:t>
      </w:r>
      <w:r w:rsidR="00560A4C">
        <w:rPr>
          <w:b/>
          <w:noProof/>
        </w:rPr>
        <w:t xml:space="preserve"> </w:t>
      </w:r>
      <w:r w:rsidR="00097A01">
        <w:rPr>
          <w:bCs/>
          <w:noProof/>
        </w:rPr>
        <w:t>the</w:t>
      </w:r>
      <w:r w:rsidR="00B83F5F">
        <w:rPr>
          <w:bCs/>
          <w:noProof/>
        </w:rPr>
        <w:t xml:space="preserve"> Tenderer </w:t>
      </w:r>
      <w:r w:rsidR="00097A01">
        <w:rPr>
          <w:bCs/>
          <w:noProof/>
        </w:rPr>
        <w:t xml:space="preserve"> will be considered to be</w:t>
      </w:r>
      <w:r w:rsidR="00B83F5F">
        <w:rPr>
          <w:bCs/>
          <w:noProof/>
        </w:rPr>
        <w:t xml:space="preserve"> fully compliant.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1842"/>
        <w:gridCol w:w="5052"/>
      </w:tblGrid>
      <w:tr w:rsidR="005C2CCC" w:rsidRPr="00AC4A1C" w14:paraId="7BE2D66C" w14:textId="77777777" w:rsidTr="0029531E">
        <w:trPr>
          <w:tblHeader/>
        </w:trPr>
        <w:tc>
          <w:tcPr>
            <w:tcW w:w="5000" w:type="pct"/>
            <w:gridSpan w:val="3"/>
            <w:shd w:val="clear" w:color="auto" w:fill="00313C"/>
          </w:tcPr>
          <w:p w14:paraId="5B4EDF8C" w14:textId="743C104F" w:rsidR="005C2CCC" w:rsidRPr="00AC4A1C" w:rsidRDefault="005C2CCC" w:rsidP="008A02FB">
            <w:pPr>
              <w:pStyle w:val="Caption"/>
              <w:spacing w:before="120" w:after="120"/>
            </w:pPr>
            <w:bookmarkStart w:id="136" w:name="_Ref2686554"/>
            <w:r w:rsidRPr="00B22F01">
              <w:t xml:space="preserve">Table </w:t>
            </w:r>
            <w:r>
              <w:fldChar w:fldCharType="begin"/>
            </w:r>
            <w:r>
              <w:instrText xml:space="preserve"> SEQ Table \* Arabic</w:instrText>
            </w:r>
            <w:r>
              <w:fldChar w:fldCharType="separate"/>
            </w:r>
            <w:r w:rsidR="007E11BC">
              <w:rPr>
                <w:noProof/>
              </w:rPr>
              <w:t>2</w:t>
            </w:r>
            <w:r>
              <w:rPr>
                <w:noProof/>
              </w:rPr>
              <w:fldChar w:fldCharType="end"/>
            </w:r>
            <w:r w:rsidRPr="00B22F01">
              <w:t xml:space="preserve"> </w:t>
            </w:r>
            <w:r>
              <w:t>RFT Compliance Response</w:t>
            </w:r>
            <w:bookmarkEnd w:id="136"/>
          </w:p>
        </w:tc>
      </w:tr>
      <w:tr w:rsidR="005C2CCC" w14:paraId="1EC78974" w14:textId="77777777" w:rsidTr="00CE7F17">
        <w:trPr>
          <w:trHeight w:val="397"/>
        </w:trPr>
        <w:tc>
          <w:tcPr>
            <w:tcW w:w="781" w:type="pct"/>
            <w:shd w:val="clear" w:color="auto" w:fill="00A9CE"/>
            <w:vAlign w:val="center"/>
          </w:tcPr>
          <w:p w14:paraId="4848E1E6" w14:textId="77777777" w:rsidR="005C2CCC" w:rsidRDefault="005C2CCC" w:rsidP="00C01D0E">
            <w:pPr>
              <w:pStyle w:val="ColumnHeading"/>
            </w:pPr>
            <w:r>
              <w:t>Clause</w:t>
            </w:r>
            <w:r w:rsidR="00EF5E4E">
              <w:t xml:space="preserve"> No.</w:t>
            </w:r>
          </w:p>
        </w:tc>
        <w:tc>
          <w:tcPr>
            <w:tcW w:w="1127" w:type="pct"/>
            <w:shd w:val="clear" w:color="auto" w:fill="00A9CE"/>
            <w:vAlign w:val="center"/>
          </w:tcPr>
          <w:p w14:paraId="2F0F075A" w14:textId="77777777" w:rsidR="005C2CCC" w:rsidRDefault="005C2CCC" w:rsidP="00C01D0E">
            <w:pPr>
              <w:pStyle w:val="ColumnHeading"/>
            </w:pPr>
            <w:r>
              <w:t>Compliance Statement</w:t>
            </w:r>
          </w:p>
        </w:tc>
        <w:tc>
          <w:tcPr>
            <w:tcW w:w="3092" w:type="pct"/>
            <w:shd w:val="clear" w:color="auto" w:fill="00A9CE"/>
            <w:vAlign w:val="center"/>
          </w:tcPr>
          <w:p w14:paraId="6E99D684" w14:textId="77777777" w:rsidR="005C2CCC" w:rsidRDefault="005C2CCC" w:rsidP="00C01D0E">
            <w:pPr>
              <w:pStyle w:val="ColumnHeading"/>
            </w:pPr>
            <w:r>
              <w:t>Explanation of non/partial compliance and proposed amendment.</w:t>
            </w:r>
          </w:p>
        </w:tc>
      </w:tr>
      <w:tr w:rsidR="005C2CCC" w14:paraId="482441CB" w14:textId="77777777" w:rsidTr="00862781">
        <w:trPr>
          <w:trHeight w:val="397"/>
        </w:trPr>
        <w:sdt>
          <w:sdtPr>
            <w:rPr>
              <w:color w:val="0000FF"/>
            </w:rPr>
            <w:id w:val="-1145659654"/>
            <w:placeholder>
              <w:docPart w:val="CAA27FD0C10F48269AF9785FBBE17D29"/>
            </w:placeholder>
            <w:comboBox>
              <w:listItem w:value="Choose an item."/>
            </w:comboBox>
          </w:sdtPr>
          <w:sdtEndPr/>
          <w:sdtContent>
            <w:tc>
              <w:tcPr>
                <w:tcW w:w="781" w:type="pct"/>
                <w:vAlign w:val="center"/>
              </w:tcPr>
              <w:p w14:paraId="67F0F896" w14:textId="77777777" w:rsidR="005C2CCC" w:rsidRPr="00196463" w:rsidRDefault="00616B48" w:rsidP="00862781">
                <w:pPr>
                  <w:pStyle w:val="TableText"/>
                  <w:spacing w:before="120" w:after="120" w:line="240" w:lineRule="atLeast"/>
                  <w:rPr>
                    <w:color w:val="0000FF"/>
                  </w:rPr>
                </w:pPr>
                <w:r w:rsidRPr="00196463">
                  <w:rPr>
                    <w:color w:val="0000FF"/>
                  </w:rPr>
                  <w:t>Insert Clause No.</w:t>
                </w:r>
              </w:p>
            </w:tc>
          </w:sdtContent>
        </w:sdt>
        <w:sdt>
          <w:sdtPr>
            <w:rPr>
              <w:color w:val="0000FF"/>
            </w:rPr>
            <w:id w:val="-1493863893"/>
            <w:placeholder>
              <w:docPart w:val="CAA27FD0C10F48269AF9785FBBE17D29"/>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1127" w:type="pct"/>
                <w:vAlign w:val="center"/>
              </w:tcPr>
              <w:p w14:paraId="227D7D58" w14:textId="77777777" w:rsidR="005C2CCC" w:rsidRPr="00196463" w:rsidRDefault="007B2BD8" w:rsidP="00862781">
                <w:pPr>
                  <w:pStyle w:val="TableText"/>
                  <w:spacing w:before="120" w:after="120" w:line="240" w:lineRule="atLeast"/>
                  <w:rPr>
                    <w:color w:val="0000FF"/>
                  </w:rPr>
                </w:pPr>
                <w:r w:rsidRPr="00196463">
                  <w:rPr>
                    <w:rStyle w:val="PlaceholderText"/>
                    <w:color w:val="0000FF"/>
                  </w:rPr>
                  <w:t>Choose an item.</w:t>
                </w:r>
              </w:p>
            </w:tc>
          </w:sdtContent>
        </w:sdt>
        <w:tc>
          <w:tcPr>
            <w:tcW w:w="3092" w:type="pct"/>
            <w:vAlign w:val="center"/>
          </w:tcPr>
          <w:p w14:paraId="433E4D32" w14:textId="77777777" w:rsidR="005C2CCC" w:rsidRPr="00196463" w:rsidRDefault="00616B48" w:rsidP="00862781">
            <w:pPr>
              <w:pStyle w:val="TableText"/>
              <w:spacing w:before="60" w:after="60" w:line="240" w:lineRule="auto"/>
              <w:rPr>
                <w:color w:val="0000FF"/>
              </w:rPr>
            </w:pPr>
            <w:r w:rsidRPr="00196463">
              <w:rPr>
                <w:color w:val="0000FF"/>
              </w:rPr>
              <w:t>Insert details</w:t>
            </w:r>
          </w:p>
        </w:tc>
      </w:tr>
      <w:tr w:rsidR="000C28D4" w14:paraId="19A70F9C" w14:textId="77777777" w:rsidTr="00862781">
        <w:trPr>
          <w:trHeight w:val="397"/>
        </w:trPr>
        <w:sdt>
          <w:sdtPr>
            <w:rPr>
              <w:color w:val="0000FF"/>
            </w:rPr>
            <w:id w:val="652647897"/>
            <w:placeholder>
              <w:docPart w:val="53A5712C82284B9F800CCE14EECC076E"/>
            </w:placeholder>
            <w:comboBox>
              <w:listItem w:value="Choose an item."/>
            </w:comboBox>
          </w:sdtPr>
          <w:sdtEndPr/>
          <w:sdtContent>
            <w:tc>
              <w:tcPr>
                <w:tcW w:w="781" w:type="pct"/>
                <w:vAlign w:val="center"/>
              </w:tcPr>
              <w:p w14:paraId="31FCDF4A" w14:textId="77777777" w:rsidR="000C28D4" w:rsidRPr="00196463" w:rsidRDefault="00616B48" w:rsidP="00862781">
                <w:pPr>
                  <w:pStyle w:val="TableText"/>
                  <w:spacing w:before="120" w:after="120" w:line="240" w:lineRule="atLeast"/>
                  <w:rPr>
                    <w:color w:val="0000FF"/>
                  </w:rPr>
                </w:pPr>
                <w:r w:rsidRPr="00196463">
                  <w:rPr>
                    <w:color w:val="0000FF"/>
                  </w:rPr>
                  <w:t>Insert Clause No.</w:t>
                </w:r>
              </w:p>
            </w:tc>
          </w:sdtContent>
        </w:sdt>
        <w:sdt>
          <w:sdtPr>
            <w:rPr>
              <w:color w:val="0000FF"/>
            </w:rPr>
            <w:id w:val="-179204363"/>
            <w:placeholder>
              <w:docPart w:val="924B7671E8EC436E98A19DF4BBA5F121"/>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1127" w:type="pct"/>
                <w:vAlign w:val="center"/>
              </w:tcPr>
              <w:p w14:paraId="4D0EEBDB" w14:textId="77777777" w:rsidR="000C28D4" w:rsidRPr="00196463" w:rsidRDefault="000C28D4" w:rsidP="00862781">
                <w:pPr>
                  <w:pStyle w:val="TableText"/>
                  <w:spacing w:before="120" w:after="120" w:line="240" w:lineRule="atLeast"/>
                  <w:rPr>
                    <w:color w:val="0000FF"/>
                  </w:rPr>
                </w:pPr>
                <w:r w:rsidRPr="00196463">
                  <w:rPr>
                    <w:rStyle w:val="PlaceholderText"/>
                    <w:color w:val="0000FF"/>
                  </w:rPr>
                  <w:t>Choose an item.</w:t>
                </w:r>
              </w:p>
            </w:tc>
          </w:sdtContent>
        </w:sdt>
        <w:tc>
          <w:tcPr>
            <w:tcW w:w="3092" w:type="pct"/>
            <w:vAlign w:val="center"/>
          </w:tcPr>
          <w:p w14:paraId="507AFF75" w14:textId="77777777" w:rsidR="000C28D4" w:rsidRPr="00196463" w:rsidRDefault="00616B48" w:rsidP="00862781">
            <w:pPr>
              <w:pStyle w:val="TableText"/>
              <w:spacing w:before="60" w:after="60" w:line="240" w:lineRule="auto"/>
              <w:rPr>
                <w:color w:val="0000FF"/>
              </w:rPr>
            </w:pPr>
            <w:r w:rsidRPr="00196463">
              <w:rPr>
                <w:color w:val="0000FF"/>
              </w:rPr>
              <w:t>Insert details</w:t>
            </w:r>
          </w:p>
        </w:tc>
      </w:tr>
      <w:tr w:rsidR="000C28D4" w14:paraId="67E95518" w14:textId="77777777" w:rsidTr="00862781">
        <w:trPr>
          <w:trHeight w:val="397"/>
        </w:trPr>
        <w:sdt>
          <w:sdtPr>
            <w:rPr>
              <w:color w:val="0000FF"/>
            </w:rPr>
            <w:id w:val="-584377623"/>
            <w:placeholder>
              <w:docPart w:val="F76DD1BA645743408A92DB259112C954"/>
            </w:placeholder>
            <w:comboBox>
              <w:listItem w:value="Choose an item."/>
            </w:comboBox>
          </w:sdtPr>
          <w:sdtEndPr/>
          <w:sdtContent>
            <w:tc>
              <w:tcPr>
                <w:tcW w:w="781" w:type="pct"/>
                <w:vAlign w:val="center"/>
              </w:tcPr>
              <w:p w14:paraId="390EA0EC" w14:textId="77777777" w:rsidR="000C28D4" w:rsidRPr="00196463" w:rsidRDefault="00616B48" w:rsidP="00862781">
                <w:pPr>
                  <w:pStyle w:val="TableText"/>
                  <w:spacing w:before="120" w:after="120" w:line="240" w:lineRule="atLeast"/>
                  <w:rPr>
                    <w:color w:val="0000FF"/>
                  </w:rPr>
                </w:pPr>
                <w:r w:rsidRPr="00196463">
                  <w:rPr>
                    <w:color w:val="0000FF"/>
                  </w:rPr>
                  <w:t>Insert Clause No.</w:t>
                </w:r>
              </w:p>
            </w:tc>
          </w:sdtContent>
        </w:sdt>
        <w:sdt>
          <w:sdtPr>
            <w:rPr>
              <w:color w:val="0000FF"/>
            </w:rPr>
            <w:id w:val="502632890"/>
            <w:placeholder>
              <w:docPart w:val="7DF6EF5135414085AF83049F129F51B4"/>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1127" w:type="pct"/>
                <w:vAlign w:val="center"/>
              </w:tcPr>
              <w:p w14:paraId="014061FE" w14:textId="77777777" w:rsidR="000C28D4" w:rsidRPr="00196463" w:rsidRDefault="000C28D4" w:rsidP="00862781">
                <w:pPr>
                  <w:pStyle w:val="TableText"/>
                  <w:spacing w:before="120" w:after="120" w:line="240" w:lineRule="atLeast"/>
                  <w:rPr>
                    <w:color w:val="0000FF"/>
                  </w:rPr>
                </w:pPr>
                <w:r w:rsidRPr="00196463">
                  <w:rPr>
                    <w:rStyle w:val="PlaceholderText"/>
                    <w:color w:val="0000FF"/>
                  </w:rPr>
                  <w:t>Choose an item.</w:t>
                </w:r>
              </w:p>
            </w:tc>
          </w:sdtContent>
        </w:sdt>
        <w:tc>
          <w:tcPr>
            <w:tcW w:w="3092" w:type="pct"/>
            <w:vAlign w:val="center"/>
          </w:tcPr>
          <w:p w14:paraId="1DFC021A" w14:textId="77777777" w:rsidR="000C28D4" w:rsidRPr="00196463" w:rsidRDefault="00616B48" w:rsidP="00862781">
            <w:pPr>
              <w:pStyle w:val="TableText"/>
              <w:spacing w:before="60" w:after="60" w:line="240" w:lineRule="auto"/>
              <w:rPr>
                <w:color w:val="0000FF"/>
              </w:rPr>
            </w:pPr>
            <w:r w:rsidRPr="00196463">
              <w:rPr>
                <w:color w:val="0000FF"/>
              </w:rPr>
              <w:t>Insert details</w:t>
            </w:r>
          </w:p>
        </w:tc>
      </w:tr>
      <w:tr w:rsidR="000C28D4" w14:paraId="7B5166E1" w14:textId="77777777" w:rsidTr="00862781">
        <w:trPr>
          <w:trHeight w:val="397"/>
        </w:trPr>
        <w:sdt>
          <w:sdtPr>
            <w:rPr>
              <w:color w:val="0000FF"/>
            </w:rPr>
            <w:id w:val="1689098636"/>
            <w:placeholder>
              <w:docPart w:val="7ECB5590D0F0456B854277EEF8370368"/>
            </w:placeholder>
            <w:comboBox>
              <w:listItem w:value="Choose an item."/>
            </w:comboBox>
          </w:sdtPr>
          <w:sdtEndPr/>
          <w:sdtContent>
            <w:tc>
              <w:tcPr>
                <w:tcW w:w="781" w:type="pct"/>
                <w:vAlign w:val="center"/>
              </w:tcPr>
              <w:p w14:paraId="7D726127" w14:textId="77777777" w:rsidR="000C28D4" w:rsidRPr="00196463" w:rsidRDefault="00616B48" w:rsidP="00862781">
                <w:pPr>
                  <w:pStyle w:val="TableText"/>
                  <w:spacing w:before="120" w:after="120" w:line="240" w:lineRule="atLeast"/>
                  <w:rPr>
                    <w:color w:val="0000FF"/>
                  </w:rPr>
                </w:pPr>
                <w:r w:rsidRPr="00196463">
                  <w:rPr>
                    <w:color w:val="0000FF"/>
                  </w:rPr>
                  <w:t>Insert Clause No.</w:t>
                </w:r>
              </w:p>
            </w:tc>
          </w:sdtContent>
        </w:sdt>
        <w:sdt>
          <w:sdtPr>
            <w:rPr>
              <w:color w:val="0000FF"/>
            </w:rPr>
            <w:id w:val="-1367680292"/>
            <w:placeholder>
              <w:docPart w:val="1A1DA3EF0FC54D229A0B280988B8FCB7"/>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1127" w:type="pct"/>
                <w:vAlign w:val="center"/>
              </w:tcPr>
              <w:p w14:paraId="28061F30" w14:textId="77777777" w:rsidR="000C28D4" w:rsidRPr="00196463" w:rsidRDefault="000C28D4" w:rsidP="00862781">
                <w:pPr>
                  <w:pStyle w:val="TableText"/>
                  <w:spacing w:before="120" w:after="120" w:line="240" w:lineRule="atLeast"/>
                  <w:rPr>
                    <w:color w:val="0000FF"/>
                  </w:rPr>
                </w:pPr>
                <w:r w:rsidRPr="00196463">
                  <w:rPr>
                    <w:rStyle w:val="PlaceholderText"/>
                    <w:color w:val="0000FF"/>
                  </w:rPr>
                  <w:t>Choose an item.</w:t>
                </w:r>
              </w:p>
            </w:tc>
          </w:sdtContent>
        </w:sdt>
        <w:tc>
          <w:tcPr>
            <w:tcW w:w="3092" w:type="pct"/>
            <w:vAlign w:val="center"/>
          </w:tcPr>
          <w:p w14:paraId="0DE73E65" w14:textId="77777777" w:rsidR="000C28D4" w:rsidRPr="00196463" w:rsidRDefault="00616B48" w:rsidP="00862781">
            <w:pPr>
              <w:pStyle w:val="TableText"/>
              <w:spacing w:before="60" w:after="60" w:line="240" w:lineRule="auto"/>
              <w:rPr>
                <w:color w:val="0000FF"/>
              </w:rPr>
            </w:pPr>
            <w:r w:rsidRPr="00196463">
              <w:rPr>
                <w:color w:val="0000FF"/>
              </w:rPr>
              <w:t>Insert details</w:t>
            </w:r>
          </w:p>
        </w:tc>
      </w:tr>
    </w:tbl>
    <w:p w14:paraId="7CE4BCCC" w14:textId="77777777" w:rsidR="005C2CCC" w:rsidRDefault="005C2CCC" w:rsidP="005123F4">
      <w:pPr>
        <w:pStyle w:val="SP-Schedule11"/>
      </w:pPr>
      <w:r>
        <w:t>Contract Compliance</w:t>
      </w:r>
    </w:p>
    <w:p w14:paraId="6E2BD013" w14:textId="4EE0DAE8" w:rsidR="005C2CCC" w:rsidRDefault="005C2CCC" w:rsidP="005123F4">
      <w:pPr>
        <w:pStyle w:val="SP-Schedule111"/>
      </w:pPr>
      <w:r>
        <w:t>The Tenderer is required to complete the Statement of Compliance response in</w:t>
      </w:r>
      <w:r w:rsidRPr="008A02FB">
        <w:rPr>
          <w:b/>
        </w:rPr>
        <w:t xml:space="preserve"> </w:t>
      </w:r>
      <w:r w:rsidR="00DE45DA" w:rsidRPr="008A02FB">
        <w:rPr>
          <w:b/>
        </w:rPr>
        <w:fldChar w:fldCharType="begin"/>
      </w:r>
      <w:r w:rsidR="00DE45DA" w:rsidRPr="008A02FB">
        <w:rPr>
          <w:b/>
        </w:rPr>
        <w:instrText xml:space="preserve"> REF _Ref2686659 \h </w:instrText>
      </w:r>
      <w:r w:rsidR="008A02FB">
        <w:rPr>
          <w:b/>
        </w:rPr>
        <w:instrText xml:space="preserve"> \* MERGEFORMAT </w:instrText>
      </w:r>
      <w:r w:rsidR="00DE45DA" w:rsidRPr="008A02FB">
        <w:rPr>
          <w:b/>
        </w:rPr>
      </w:r>
      <w:r w:rsidR="00DE45DA" w:rsidRPr="008A02FB">
        <w:rPr>
          <w:b/>
        </w:rPr>
        <w:fldChar w:fldCharType="separate"/>
      </w:r>
      <w:r w:rsidR="007E11BC" w:rsidRPr="007E11BC">
        <w:rPr>
          <w:b/>
        </w:rPr>
        <w:t xml:space="preserve">Table </w:t>
      </w:r>
      <w:r w:rsidR="007E11BC" w:rsidRPr="007E11BC">
        <w:rPr>
          <w:b/>
          <w:noProof/>
        </w:rPr>
        <w:t>3</w:t>
      </w:r>
      <w:r w:rsidR="007E11BC" w:rsidRPr="007E11BC">
        <w:rPr>
          <w:b/>
        </w:rPr>
        <w:t xml:space="preserve"> Contract Compliance Response</w:t>
      </w:r>
      <w:r w:rsidR="00DE45DA" w:rsidRPr="008A02FB">
        <w:rPr>
          <w:b/>
        </w:rPr>
        <w:fldChar w:fldCharType="end"/>
      </w:r>
      <w:r w:rsidR="00DE45DA">
        <w:t xml:space="preserve"> </w:t>
      </w:r>
      <w:r>
        <w:t xml:space="preserve">in accordance with the instructions set out in this </w:t>
      </w:r>
      <w:r w:rsidRPr="008A02FB">
        <w:rPr>
          <w:b/>
        </w:rPr>
        <w:fldChar w:fldCharType="begin"/>
      </w:r>
      <w:r w:rsidRPr="008A02FB">
        <w:rPr>
          <w:b/>
        </w:rPr>
        <w:instrText xml:space="preserve"> REF _Ref401650802 \r \h </w:instrText>
      </w:r>
      <w:r w:rsidR="008A02FB">
        <w:rPr>
          <w:b/>
        </w:rPr>
        <w:instrText xml:space="preserve"> \* MERGEFORMAT </w:instrText>
      </w:r>
      <w:r w:rsidRPr="008A02FB">
        <w:rPr>
          <w:b/>
        </w:rPr>
      </w:r>
      <w:r w:rsidRPr="008A02FB">
        <w:rPr>
          <w:b/>
        </w:rPr>
        <w:fldChar w:fldCharType="separate"/>
      </w:r>
      <w:r w:rsidR="007E11BC">
        <w:rPr>
          <w:b/>
        </w:rPr>
        <w:t>Schedule 6</w:t>
      </w:r>
      <w:r w:rsidRPr="008A02FB">
        <w:rPr>
          <w:b/>
        </w:rPr>
        <w:fldChar w:fldCharType="end"/>
      </w:r>
      <w:r>
        <w:t>.</w:t>
      </w:r>
    </w:p>
    <w:p w14:paraId="21DA4D62" w14:textId="239C77EF" w:rsidR="005C2CCC" w:rsidRDefault="005C2CCC" w:rsidP="005123F4">
      <w:pPr>
        <w:pStyle w:val="SP-Schedule111"/>
      </w:pPr>
      <w:r>
        <w:t xml:space="preserve">If a proposed tender fully complies with the requirements of the </w:t>
      </w:r>
      <w:r w:rsidR="0085599C">
        <w:t>Contract,</w:t>
      </w:r>
      <w:r>
        <w:t xml:space="preserve"> then the Tenderer may simply state in their response to this</w:t>
      </w:r>
      <w:r w:rsidRPr="008A02FB">
        <w:rPr>
          <w:b/>
        </w:rPr>
        <w:t xml:space="preserve"> </w:t>
      </w:r>
      <w:r w:rsidRPr="008A02FB">
        <w:rPr>
          <w:b/>
        </w:rPr>
        <w:fldChar w:fldCharType="begin"/>
      </w:r>
      <w:r w:rsidRPr="008A02FB">
        <w:rPr>
          <w:b/>
        </w:rPr>
        <w:instrText xml:space="preserve"> REF _Ref401650802 \r \h </w:instrText>
      </w:r>
      <w:r w:rsidR="008A02FB">
        <w:rPr>
          <w:b/>
        </w:rPr>
        <w:instrText xml:space="preserve"> \* MERGEFORMAT </w:instrText>
      </w:r>
      <w:r w:rsidRPr="008A02FB">
        <w:rPr>
          <w:b/>
        </w:rPr>
      </w:r>
      <w:r w:rsidRPr="008A02FB">
        <w:rPr>
          <w:b/>
        </w:rPr>
        <w:fldChar w:fldCharType="separate"/>
      </w:r>
      <w:r w:rsidR="007E11BC">
        <w:rPr>
          <w:b/>
        </w:rPr>
        <w:t>Schedule 6</w:t>
      </w:r>
      <w:r w:rsidRPr="008A02FB">
        <w:rPr>
          <w:b/>
        </w:rPr>
        <w:fldChar w:fldCharType="end"/>
      </w:r>
      <w:r>
        <w:t xml:space="preserve"> “Compliant”.</w:t>
      </w:r>
    </w:p>
    <w:p w14:paraId="4ED77268" w14:textId="5BDD95EB" w:rsidR="0086253A" w:rsidRDefault="005C2CCC" w:rsidP="005123F4">
      <w:pPr>
        <w:pStyle w:val="SP-Schedule111"/>
        <w:rPr>
          <w:bCs/>
          <w:noProof/>
        </w:rPr>
        <w:sectPr w:rsidR="0086253A" w:rsidSect="008E2A64">
          <w:headerReference w:type="default" r:id="rId31"/>
          <w:pgSz w:w="11906" w:h="16838"/>
          <w:pgMar w:top="1440" w:right="1440" w:bottom="1440" w:left="1440" w:header="567" w:footer="454" w:gutter="0"/>
          <w:cols w:space="708"/>
          <w:docGrid w:linePitch="360"/>
        </w:sectPr>
      </w:pPr>
      <w:r>
        <w:t xml:space="preserve">Where a Tenderer is unable to comply with clauses of </w:t>
      </w:r>
      <w:r w:rsidR="005E1F77">
        <w:t>the Draft Contract</w:t>
      </w:r>
      <w:r>
        <w:t>, the Tenderer</w:t>
      </w:r>
      <w:r w:rsidRPr="00D129BA">
        <w:t xml:space="preserve"> should</w:t>
      </w:r>
      <w:r>
        <w:t xml:space="preserve">, </w:t>
      </w:r>
      <w:r w:rsidRPr="00D129BA">
        <w:t>in the order in which the clauses appear</w:t>
      </w:r>
      <w:r>
        <w:t>, provide the details of non-compliance</w:t>
      </w:r>
      <w:r w:rsidRPr="00D129BA">
        <w:t xml:space="preserve"> </w:t>
      </w:r>
      <w:r>
        <w:t xml:space="preserve">in </w:t>
      </w:r>
      <w:r w:rsidR="00DE45DA">
        <w:fldChar w:fldCharType="begin"/>
      </w:r>
      <w:r w:rsidR="00DE45DA">
        <w:instrText xml:space="preserve"> REF _Ref2686659 \h </w:instrText>
      </w:r>
      <w:r w:rsidR="008A02FB">
        <w:instrText xml:space="preserve"> \* MERGEFORMAT </w:instrText>
      </w:r>
      <w:r w:rsidR="00DE45DA">
        <w:fldChar w:fldCharType="separate"/>
      </w:r>
      <w:r w:rsidR="007E11BC" w:rsidRPr="007E11BC">
        <w:rPr>
          <w:b/>
        </w:rPr>
        <w:t xml:space="preserve">Table </w:t>
      </w:r>
      <w:r w:rsidR="007E11BC" w:rsidRPr="007E11BC">
        <w:rPr>
          <w:b/>
          <w:noProof/>
        </w:rPr>
        <w:t>3</w:t>
      </w:r>
      <w:r w:rsidR="007E11BC" w:rsidRPr="007E11BC">
        <w:rPr>
          <w:b/>
        </w:rPr>
        <w:t xml:space="preserve"> </w:t>
      </w:r>
      <w:r w:rsidR="007E11BC">
        <w:t>Contract Compliance Response</w:t>
      </w:r>
      <w:r w:rsidR="00DE45DA">
        <w:fldChar w:fldCharType="end"/>
      </w:r>
      <w:r>
        <w:t xml:space="preserve">. A statement of compliance </w:t>
      </w:r>
      <w:r w:rsidRPr="00D129BA">
        <w:t xml:space="preserve">may be indicated against groups of </w:t>
      </w:r>
      <w:r>
        <w:t>clauses</w:t>
      </w:r>
      <w:r w:rsidRPr="00D129BA">
        <w:t xml:space="preserve"> or paragraphs (</w:t>
      </w:r>
      <w:r w:rsidR="008C6DF7" w:rsidRPr="00D129BA">
        <w:t>e.g.</w:t>
      </w:r>
      <w:r w:rsidRPr="00D129BA">
        <w:t xml:space="preserve"> clauses 3.10 to 3.20 inclusive - “</w:t>
      </w:r>
      <w:r>
        <w:t xml:space="preserve">Partially </w:t>
      </w:r>
      <w:r w:rsidRPr="00D129BA">
        <w:t>Compliant</w:t>
      </w:r>
      <w:r>
        <w:t>”).</w:t>
      </w:r>
      <w:r w:rsidR="00097A01">
        <w:t xml:space="preserve"> If no response in </w:t>
      </w:r>
      <w:r w:rsidR="00097A01" w:rsidRPr="009E5330">
        <w:rPr>
          <w:b/>
        </w:rPr>
        <w:t xml:space="preserve">Table </w:t>
      </w:r>
      <w:r w:rsidR="00097A01" w:rsidRPr="009E5330">
        <w:rPr>
          <w:b/>
          <w:noProof/>
        </w:rPr>
        <w:t>3</w:t>
      </w:r>
      <w:r w:rsidR="00097A01">
        <w:rPr>
          <w:b/>
          <w:noProof/>
        </w:rPr>
        <w:t xml:space="preserve"> </w:t>
      </w:r>
      <w:r w:rsidR="00097A01">
        <w:t>is provided</w:t>
      </w:r>
      <w:r w:rsidR="00097A01" w:rsidRPr="00560A4C">
        <w:rPr>
          <w:bCs/>
          <w:noProof/>
        </w:rPr>
        <w:t>,</w:t>
      </w:r>
      <w:r w:rsidR="00097A01">
        <w:rPr>
          <w:b/>
          <w:noProof/>
        </w:rPr>
        <w:t xml:space="preserve"> </w:t>
      </w:r>
      <w:r w:rsidR="00097A01">
        <w:rPr>
          <w:bCs/>
          <w:noProof/>
        </w:rPr>
        <w:t>the Tenderer  will be considered to be fully compliant.</w:t>
      </w:r>
    </w:p>
    <w:tbl>
      <w:tblPr>
        <w:tblW w:w="4531" w:type="pct"/>
        <w:tblInd w:w="8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1559"/>
        <w:gridCol w:w="5052"/>
      </w:tblGrid>
      <w:tr w:rsidR="005C2CCC" w:rsidRPr="00AC4A1C" w14:paraId="30C9DFFF" w14:textId="77777777" w:rsidTr="00DE45DA">
        <w:trPr>
          <w:tblHeader/>
        </w:trPr>
        <w:tc>
          <w:tcPr>
            <w:tcW w:w="5000" w:type="pct"/>
            <w:gridSpan w:val="3"/>
            <w:shd w:val="clear" w:color="auto" w:fill="00313C"/>
          </w:tcPr>
          <w:p w14:paraId="3A4CD666" w14:textId="2C8D6F90" w:rsidR="005C2CCC" w:rsidRPr="00AC4A1C" w:rsidRDefault="005C2CCC" w:rsidP="008A02FB">
            <w:pPr>
              <w:pStyle w:val="Caption"/>
              <w:spacing w:before="120" w:after="120"/>
            </w:pPr>
            <w:bookmarkStart w:id="137" w:name="_Ref2686659"/>
            <w:r w:rsidRPr="00B22F01">
              <w:lastRenderedPageBreak/>
              <w:t xml:space="preserve">Table </w:t>
            </w:r>
            <w:r>
              <w:fldChar w:fldCharType="begin"/>
            </w:r>
            <w:r>
              <w:instrText xml:space="preserve"> SEQ Table \* Arabic</w:instrText>
            </w:r>
            <w:r>
              <w:fldChar w:fldCharType="separate"/>
            </w:r>
            <w:r w:rsidR="007E11BC">
              <w:rPr>
                <w:noProof/>
              </w:rPr>
              <w:t>3</w:t>
            </w:r>
            <w:r>
              <w:rPr>
                <w:noProof/>
              </w:rPr>
              <w:fldChar w:fldCharType="end"/>
            </w:r>
            <w:r w:rsidRPr="00B22F01">
              <w:t xml:space="preserve"> </w:t>
            </w:r>
            <w:r>
              <w:t>Contract Compliance Response</w:t>
            </w:r>
            <w:bookmarkEnd w:id="137"/>
          </w:p>
        </w:tc>
      </w:tr>
      <w:tr w:rsidR="005C2CCC" w14:paraId="6636F43A" w14:textId="77777777" w:rsidTr="00CE7F17">
        <w:trPr>
          <w:trHeight w:val="397"/>
        </w:trPr>
        <w:tc>
          <w:tcPr>
            <w:tcW w:w="954" w:type="pct"/>
            <w:shd w:val="clear" w:color="auto" w:fill="00A9CE"/>
            <w:vAlign w:val="center"/>
          </w:tcPr>
          <w:p w14:paraId="4BA3046A" w14:textId="77777777" w:rsidR="005C2CCC" w:rsidRDefault="005E1F77" w:rsidP="00C01D0E">
            <w:pPr>
              <w:pStyle w:val="ColumnHeading"/>
            </w:pPr>
            <w:r>
              <w:t xml:space="preserve">Schedule &amp; </w:t>
            </w:r>
            <w:r w:rsidR="005C2CCC">
              <w:t>Clause</w:t>
            </w:r>
            <w:r>
              <w:t xml:space="preserve"> No.</w:t>
            </w:r>
          </w:p>
        </w:tc>
        <w:tc>
          <w:tcPr>
            <w:tcW w:w="954" w:type="pct"/>
            <w:shd w:val="clear" w:color="auto" w:fill="00A9CE"/>
            <w:vAlign w:val="center"/>
          </w:tcPr>
          <w:p w14:paraId="47ED3AFD" w14:textId="77777777" w:rsidR="005C2CCC" w:rsidRDefault="005C2CCC" w:rsidP="00C01D0E">
            <w:pPr>
              <w:pStyle w:val="ColumnHeading"/>
            </w:pPr>
            <w:r>
              <w:t>Compliance Statement</w:t>
            </w:r>
          </w:p>
        </w:tc>
        <w:tc>
          <w:tcPr>
            <w:tcW w:w="3092" w:type="pct"/>
            <w:shd w:val="clear" w:color="auto" w:fill="00A9CE"/>
            <w:vAlign w:val="center"/>
          </w:tcPr>
          <w:p w14:paraId="72FCC5A3" w14:textId="77777777" w:rsidR="005C2CCC" w:rsidRDefault="005C2CCC" w:rsidP="00C01D0E">
            <w:pPr>
              <w:pStyle w:val="ColumnHeading"/>
            </w:pPr>
            <w:r>
              <w:t>Explanation of non/partial compliance and proposed amendment.</w:t>
            </w:r>
          </w:p>
        </w:tc>
      </w:tr>
      <w:tr w:rsidR="000C28D4" w14:paraId="3C50F713" w14:textId="77777777" w:rsidTr="00862781">
        <w:trPr>
          <w:trHeight w:val="397"/>
        </w:trPr>
        <w:sdt>
          <w:sdtPr>
            <w:rPr>
              <w:color w:val="0000FF"/>
            </w:rPr>
            <w:id w:val="-822661275"/>
            <w:placeholder>
              <w:docPart w:val="34AD8A2403B04465878C867FB107D3EA"/>
            </w:placeholder>
            <w:comboBox>
              <w:listItem w:value="Choose an item."/>
            </w:comboBox>
          </w:sdtPr>
          <w:sdtEndPr/>
          <w:sdtContent>
            <w:tc>
              <w:tcPr>
                <w:tcW w:w="954" w:type="pct"/>
                <w:vAlign w:val="center"/>
              </w:tcPr>
              <w:p w14:paraId="65443234" w14:textId="77777777" w:rsidR="000C28D4" w:rsidRPr="00A333ED" w:rsidRDefault="00616B48" w:rsidP="00862781">
                <w:pPr>
                  <w:pStyle w:val="TableText"/>
                  <w:spacing w:before="120" w:after="120" w:line="240" w:lineRule="atLeast"/>
                  <w:rPr>
                    <w:color w:val="0000FF"/>
                  </w:rPr>
                </w:pPr>
                <w:r w:rsidRPr="00A333ED">
                  <w:rPr>
                    <w:color w:val="0000FF"/>
                  </w:rPr>
                  <w:t>Insert Schedule and Clause No.</w:t>
                </w:r>
              </w:p>
            </w:tc>
          </w:sdtContent>
        </w:sdt>
        <w:sdt>
          <w:sdtPr>
            <w:rPr>
              <w:color w:val="0000FF"/>
            </w:rPr>
            <w:id w:val="-889111190"/>
            <w:placeholder>
              <w:docPart w:val="00FEEB34D9394B2A92A795B83FF3886E"/>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954" w:type="pct"/>
                <w:vAlign w:val="center"/>
              </w:tcPr>
              <w:p w14:paraId="0446ECA1" w14:textId="77777777" w:rsidR="000C28D4" w:rsidRPr="00A333ED" w:rsidRDefault="000C28D4" w:rsidP="00862781">
                <w:pPr>
                  <w:pStyle w:val="TableText"/>
                  <w:spacing w:before="120" w:after="120" w:line="240" w:lineRule="atLeast"/>
                  <w:rPr>
                    <w:color w:val="0000FF"/>
                  </w:rPr>
                </w:pPr>
                <w:r w:rsidRPr="00A333ED">
                  <w:rPr>
                    <w:rStyle w:val="PlaceholderText"/>
                    <w:color w:val="0000FF"/>
                  </w:rPr>
                  <w:t>Choose an item.</w:t>
                </w:r>
              </w:p>
            </w:tc>
          </w:sdtContent>
        </w:sdt>
        <w:tc>
          <w:tcPr>
            <w:tcW w:w="3092" w:type="pct"/>
            <w:vAlign w:val="center"/>
          </w:tcPr>
          <w:p w14:paraId="2FF09A01" w14:textId="77777777" w:rsidR="000C28D4" w:rsidRPr="00A333ED" w:rsidRDefault="00616B48" w:rsidP="00862781">
            <w:pPr>
              <w:pStyle w:val="TableText"/>
              <w:spacing w:before="60" w:after="60" w:line="240" w:lineRule="auto"/>
              <w:rPr>
                <w:color w:val="0000FF"/>
              </w:rPr>
            </w:pPr>
            <w:r w:rsidRPr="00A333ED">
              <w:rPr>
                <w:color w:val="0000FF"/>
              </w:rPr>
              <w:t>Insert details</w:t>
            </w:r>
          </w:p>
        </w:tc>
      </w:tr>
      <w:tr w:rsidR="000C28D4" w14:paraId="5F33A622" w14:textId="77777777" w:rsidTr="00862781">
        <w:trPr>
          <w:trHeight w:val="397"/>
        </w:trPr>
        <w:sdt>
          <w:sdtPr>
            <w:rPr>
              <w:color w:val="0000FF"/>
            </w:rPr>
            <w:id w:val="-693768892"/>
            <w:placeholder>
              <w:docPart w:val="4820205ACB79488CA5A9A8B2C7C6D11D"/>
            </w:placeholder>
            <w:comboBox>
              <w:listItem w:value="Choose an item."/>
            </w:comboBox>
          </w:sdtPr>
          <w:sdtEndPr/>
          <w:sdtContent>
            <w:tc>
              <w:tcPr>
                <w:tcW w:w="954" w:type="pct"/>
                <w:vAlign w:val="center"/>
              </w:tcPr>
              <w:p w14:paraId="09235E29" w14:textId="77777777" w:rsidR="000C28D4" w:rsidRPr="00A333ED" w:rsidRDefault="00616B48" w:rsidP="00862781">
                <w:pPr>
                  <w:pStyle w:val="TableText"/>
                  <w:spacing w:before="120" w:after="120" w:line="240" w:lineRule="atLeast"/>
                  <w:rPr>
                    <w:color w:val="0000FF"/>
                  </w:rPr>
                </w:pPr>
                <w:r w:rsidRPr="00A333ED">
                  <w:rPr>
                    <w:color w:val="0000FF"/>
                  </w:rPr>
                  <w:t>Insert Schedule and Clause No.</w:t>
                </w:r>
              </w:p>
            </w:tc>
          </w:sdtContent>
        </w:sdt>
        <w:sdt>
          <w:sdtPr>
            <w:rPr>
              <w:color w:val="0000FF"/>
            </w:rPr>
            <w:id w:val="-617138905"/>
            <w:placeholder>
              <w:docPart w:val="A24825E16BE54D338FA7BA7B819FB7E1"/>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954" w:type="pct"/>
                <w:vAlign w:val="center"/>
              </w:tcPr>
              <w:p w14:paraId="2CDFFE99" w14:textId="77777777" w:rsidR="000C28D4" w:rsidRPr="00A333ED" w:rsidRDefault="000C28D4" w:rsidP="00862781">
                <w:pPr>
                  <w:pStyle w:val="TableText"/>
                  <w:spacing w:before="120" w:after="120" w:line="240" w:lineRule="atLeast"/>
                  <w:rPr>
                    <w:color w:val="0000FF"/>
                  </w:rPr>
                </w:pPr>
                <w:r w:rsidRPr="00A333ED">
                  <w:rPr>
                    <w:rStyle w:val="PlaceholderText"/>
                    <w:color w:val="0000FF"/>
                  </w:rPr>
                  <w:t>Choose an item.</w:t>
                </w:r>
              </w:p>
            </w:tc>
          </w:sdtContent>
        </w:sdt>
        <w:tc>
          <w:tcPr>
            <w:tcW w:w="3092" w:type="pct"/>
            <w:vAlign w:val="center"/>
          </w:tcPr>
          <w:p w14:paraId="2836F3CC" w14:textId="77777777" w:rsidR="000C28D4" w:rsidRPr="00A333ED" w:rsidRDefault="00616B48" w:rsidP="00862781">
            <w:pPr>
              <w:pStyle w:val="TableText"/>
              <w:spacing w:before="60" w:after="60" w:line="240" w:lineRule="auto"/>
              <w:rPr>
                <w:color w:val="0000FF"/>
              </w:rPr>
            </w:pPr>
            <w:r w:rsidRPr="00A333ED">
              <w:rPr>
                <w:color w:val="0000FF"/>
              </w:rPr>
              <w:t>Insert details</w:t>
            </w:r>
          </w:p>
        </w:tc>
      </w:tr>
      <w:tr w:rsidR="000C28D4" w14:paraId="58F94FFC" w14:textId="77777777" w:rsidTr="00862781">
        <w:trPr>
          <w:trHeight w:val="397"/>
        </w:trPr>
        <w:sdt>
          <w:sdtPr>
            <w:rPr>
              <w:color w:val="0000FF"/>
            </w:rPr>
            <w:id w:val="1763947500"/>
            <w:placeholder>
              <w:docPart w:val="A48B1ACA84794100A3C0B38269B76037"/>
            </w:placeholder>
            <w:comboBox>
              <w:listItem w:value="Choose an item."/>
            </w:comboBox>
          </w:sdtPr>
          <w:sdtEndPr/>
          <w:sdtContent>
            <w:tc>
              <w:tcPr>
                <w:tcW w:w="954" w:type="pct"/>
                <w:vAlign w:val="center"/>
              </w:tcPr>
              <w:p w14:paraId="5B795C10" w14:textId="77777777" w:rsidR="000C28D4" w:rsidRPr="00A333ED" w:rsidRDefault="00616B48" w:rsidP="00862781">
                <w:pPr>
                  <w:pStyle w:val="TableText"/>
                  <w:spacing w:before="120" w:after="120" w:line="240" w:lineRule="atLeast"/>
                  <w:rPr>
                    <w:color w:val="0000FF"/>
                  </w:rPr>
                </w:pPr>
                <w:r w:rsidRPr="00A333ED">
                  <w:rPr>
                    <w:color w:val="0000FF"/>
                  </w:rPr>
                  <w:t>Insert Schedule and Clause No.</w:t>
                </w:r>
              </w:p>
            </w:tc>
          </w:sdtContent>
        </w:sdt>
        <w:sdt>
          <w:sdtPr>
            <w:rPr>
              <w:color w:val="0000FF"/>
            </w:rPr>
            <w:id w:val="-138343151"/>
            <w:placeholder>
              <w:docPart w:val="922C6AE3B8FF44AF8E494A43223AB069"/>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954" w:type="pct"/>
                <w:vAlign w:val="center"/>
              </w:tcPr>
              <w:p w14:paraId="59CDB95D" w14:textId="77777777" w:rsidR="000C28D4" w:rsidRPr="00A333ED" w:rsidRDefault="000C28D4" w:rsidP="00862781">
                <w:pPr>
                  <w:pStyle w:val="TableText"/>
                  <w:spacing w:before="120" w:after="120" w:line="240" w:lineRule="atLeast"/>
                  <w:rPr>
                    <w:color w:val="0000FF"/>
                  </w:rPr>
                </w:pPr>
                <w:r w:rsidRPr="00A333ED">
                  <w:rPr>
                    <w:rStyle w:val="PlaceholderText"/>
                    <w:color w:val="0000FF"/>
                  </w:rPr>
                  <w:t>Choose an item.</w:t>
                </w:r>
              </w:p>
            </w:tc>
          </w:sdtContent>
        </w:sdt>
        <w:tc>
          <w:tcPr>
            <w:tcW w:w="3092" w:type="pct"/>
            <w:vAlign w:val="center"/>
          </w:tcPr>
          <w:p w14:paraId="444CFFAC" w14:textId="77777777" w:rsidR="000C28D4" w:rsidRPr="00A333ED" w:rsidRDefault="00616B48" w:rsidP="00862781">
            <w:pPr>
              <w:pStyle w:val="TableText"/>
              <w:spacing w:before="60" w:after="60" w:line="240" w:lineRule="auto"/>
              <w:rPr>
                <w:color w:val="0000FF"/>
              </w:rPr>
            </w:pPr>
            <w:r w:rsidRPr="00A333ED">
              <w:rPr>
                <w:color w:val="0000FF"/>
              </w:rPr>
              <w:t>Insert details</w:t>
            </w:r>
          </w:p>
        </w:tc>
      </w:tr>
      <w:tr w:rsidR="000C28D4" w14:paraId="49FE9790" w14:textId="77777777" w:rsidTr="00862781">
        <w:trPr>
          <w:trHeight w:val="397"/>
        </w:trPr>
        <w:sdt>
          <w:sdtPr>
            <w:rPr>
              <w:color w:val="0000FF"/>
            </w:rPr>
            <w:id w:val="-182124302"/>
            <w:placeholder>
              <w:docPart w:val="94446F32A90D4E0ABA96686B711AA70E"/>
            </w:placeholder>
            <w:comboBox>
              <w:listItem w:value="Choose an item."/>
            </w:comboBox>
          </w:sdtPr>
          <w:sdtEndPr/>
          <w:sdtContent>
            <w:tc>
              <w:tcPr>
                <w:tcW w:w="954" w:type="pct"/>
                <w:vAlign w:val="center"/>
              </w:tcPr>
              <w:p w14:paraId="6F7E62F7" w14:textId="77777777" w:rsidR="000C28D4" w:rsidRPr="00A333ED" w:rsidRDefault="00616B48" w:rsidP="00862781">
                <w:pPr>
                  <w:pStyle w:val="TableText"/>
                  <w:spacing w:before="120" w:after="120" w:line="240" w:lineRule="atLeast"/>
                  <w:rPr>
                    <w:color w:val="0000FF"/>
                  </w:rPr>
                </w:pPr>
                <w:r w:rsidRPr="00A333ED">
                  <w:rPr>
                    <w:color w:val="0000FF"/>
                  </w:rPr>
                  <w:t>Insert Schedule and Clause No.</w:t>
                </w:r>
              </w:p>
            </w:tc>
          </w:sdtContent>
        </w:sdt>
        <w:sdt>
          <w:sdtPr>
            <w:rPr>
              <w:color w:val="0000FF"/>
            </w:rPr>
            <w:id w:val="-1385863411"/>
            <w:placeholder>
              <w:docPart w:val="7A99264B1CDA4D3FBD39530F4CE8774A"/>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954" w:type="pct"/>
                <w:vAlign w:val="center"/>
              </w:tcPr>
              <w:p w14:paraId="5EA79790" w14:textId="77777777" w:rsidR="000C28D4" w:rsidRPr="00A333ED" w:rsidRDefault="000C28D4" w:rsidP="00862781">
                <w:pPr>
                  <w:pStyle w:val="TableText"/>
                  <w:spacing w:before="120" w:after="120" w:line="240" w:lineRule="atLeast"/>
                  <w:rPr>
                    <w:color w:val="0000FF"/>
                  </w:rPr>
                </w:pPr>
                <w:r w:rsidRPr="00A333ED">
                  <w:rPr>
                    <w:rStyle w:val="PlaceholderText"/>
                    <w:color w:val="0000FF"/>
                  </w:rPr>
                  <w:t>Choose an item.</w:t>
                </w:r>
              </w:p>
            </w:tc>
          </w:sdtContent>
        </w:sdt>
        <w:tc>
          <w:tcPr>
            <w:tcW w:w="3092" w:type="pct"/>
            <w:vAlign w:val="center"/>
          </w:tcPr>
          <w:p w14:paraId="5E6E56A3" w14:textId="77777777" w:rsidR="000C28D4" w:rsidRPr="00A333ED" w:rsidRDefault="00616B48" w:rsidP="00862781">
            <w:pPr>
              <w:pStyle w:val="TableText"/>
              <w:spacing w:before="60" w:after="60" w:line="240" w:lineRule="auto"/>
              <w:rPr>
                <w:color w:val="0000FF"/>
              </w:rPr>
            </w:pPr>
            <w:r w:rsidRPr="00A333ED">
              <w:rPr>
                <w:color w:val="0000FF"/>
              </w:rPr>
              <w:t>Insert details</w:t>
            </w:r>
          </w:p>
        </w:tc>
      </w:tr>
      <w:tr w:rsidR="000C28D4" w14:paraId="4E975D45" w14:textId="77777777" w:rsidTr="00862781">
        <w:trPr>
          <w:trHeight w:val="397"/>
        </w:trPr>
        <w:sdt>
          <w:sdtPr>
            <w:rPr>
              <w:color w:val="0000FF"/>
            </w:rPr>
            <w:id w:val="1865629644"/>
            <w:placeholder>
              <w:docPart w:val="451BEDDAB87D454E9ABDB4B750BF2BAA"/>
            </w:placeholder>
            <w:comboBox>
              <w:listItem w:value="Choose an item."/>
            </w:comboBox>
          </w:sdtPr>
          <w:sdtEndPr/>
          <w:sdtContent>
            <w:tc>
              <w:tcPr>
                <w:tcW w:w="954" w:type="pct"/>
                <w:vAlign w:val="center"/>
              </w:tcPr>
              <w:p w14:paraId="47093BD0" w14:textId="77777777" w:rsidR="000C28D4" w:rsidRPr="00A333ED" w:rsidRDefault="00616B48" w:rsidP="00862781">
                <w:pPr>
                  <w:pStyle w:val="TableText"/>
                  <w:spacing w:before="120" w:after="120" w:line="240" w:lineRule="atLeast"/>
                  <w:rPr>
                    <w:color w:val="0000FF"/>
                  </w:rPr>
                </w:pPr>
                <w:r w:rsidRPr="00A333ED">
                  <w:rPr>
                    <w:color w:val="0000FF"/>
                  </w:rPr>
                  <w:t>Insert Schedule and Clause No.</w:t>
                </w:r>
              </w:p>
            </w:tc>
          </w:sdtContent>
        </w:sdt>
        <w:sdt>
          <w:sdtPr>
            <w:rPr>
              <w:color w:val="0000FF"/>
            </w:rPr>
            <w:id w:val="-215751395"/>
            <w:placeholder>
              <w:docPart w:val="55296E9CA1984EA9BB8561CD7C0DB68F"/>
            </w:placeholder>
            <w:showingPlcHdr/>
            <w:comboBox>
              <w:listItem w:value="Choose an item."/>
              <w:listItem w:displayText="Compliant" w:value="Compliant"/>
              <w:listItem w:displayText="Partially Compliant" w:value="Partially Compliant"/>
              <w:listItem w:displayText="Non-Compliant" w:value="Non-Compliant"/>
            </w:comboBox>
          </w:sdtPr>
          <w:sdtEndPr/>
          <w:sdtContent>
            <w:tc>
              <w:tcPr>
                <w:tcW w:w="954" w:type="pct"/>
                <w:vAlign w:val="center"/>
              </w:tcPr>
              <w:p w14:paraId="484885DC" w14:textId="77777777" w:rsidR="000C28D4" w:rsidRPr="00A333ED" w:rsidRDefault="000C28D4" w:rsidP="00862781">
                <w:pPr>
                  <w:pStyle w:val="TableText"/>
                  <w:spacing w:before="120" w:after="120" w:line="240" w:lineRule="atLeast"/>
                  <w:rPr>
                    <w:color w:val="0000FF"/>
                  </w:rPr>
                </w:pPr>
                <w:r w:rsidRPr="00A333ED">
                  <w:rPr>
                    <w:rStyle w:val="PlaceholderText"/>
                    <w:color w:val="0000FF"/>
                  </w:rPr>
                  <w:t>Choose an item.</w:t>
                </w:r>
              </w:p>
            </w:tc>
          </w:sdtContent>
        </w:sdt>
        <w:tc>
          <w:tcPr>
            <w:tcW w:w="3092" w:type="pct"/>
            <w:vAlign w:val="center"/>
          </w:tcPr>
          <w:p w14:paraId="214426F6" w14:textId="77777777" w:rsidR="000C28D4" w:rsidRPr="00A333ED" w:rsidRDefault="00616B48" w:rsidP="00862781">
            <w:pPr>
              <w:pStyle w:val="TableText"/>
              <w:spacing w:before="60" w:after="60" w:line="240" w:lineRule="auto"/>
              <w:rPr>
                <w:color w:val="0000FF"/>
              </w:rPr>
            </w:pPr>
            <w:r w:rsidRPr="00A333ED">
              <w:rPr>
                <w:color w:val="0000FF"/>
              </w:rPr>
              <w:t>Insert details</w:t>
            </w:r>
          </w:p>
        </w:tc>
      </w:tr>
    </w:tbl>
    <w:p w14:paraId="1FE1F8DC" w14:textId="77777777" w:rsidR="009951F8" w:rsidRDefault="009951F8" w:rsidP="005123F4">
      <w:pPr>
        <w:pStyle w:val="SP-Schedule1"/>
      </w:pPr>
      <w:bookmarkStart w:id="138" w:name="_Toc402864974"/>
      <w:r>
        <w:t>Alternative Tender Information</w:t>
      </w:r>
      <w:bookmarkEnd w:id="138"/>
    </w:p>
    <w:p w14:paraId="3B14CCC4" w14:textId="77777777" w:rsidR="009951F8" w:rsidRDefault="009951F8" w:rsidP="005123F4">
      <w:pPr>
        <w:pStyle w:val="SP-Schedule111"/>
      </w:pPr>
      <w:r w:rsidRPr="00AC4A1C">
        <w:t xml:space="preserve">Where a Tenderer also submits an Alternative Tender, it must include any supplementary material, together with associated prices, which demonstrates in detail that such an alternative will fully achieve and/or exceed all the specified outputs or functional and performance requirements together with references as to why the additional features may be advantageous. The details should be cross referenced to the appropriate paragraph in the Statement of Requirement at </w:t>
      </w:r>
      <w:r w:rsidRPr="009D7A34">
        <w:t>Attachment A</w:t>
      </w:r>
      <w:r w:rsidRPr="00AC4A1C">
        <w:t xml:space="preserve"> of this RFT</w:t>
      </w:r>
      <w:r>
        <w:t>.</w:t>
      </w:r>
    </w:p>
    <w:p w14:paraId="28004190" w14:textId="77777777" w:rsidR="009951F8" w:rsidRDefault="009951F8" w:rsidP="005123F4">
      <w:pPr>
        <w:pStyle w:val="SP-Schedule111"/>
      </w:pPr>
      <w:r w:rsidRPr="00AC4A1C">
        <w:t xml:space="preserve">Provide </w:t>
      </w:r>
      <w:r>
        <w:t>details of supplementary information provided as an attachment to this Response</w:t>
      </w:r>
      <w:r w:rsidRPr="00AC4A1C">
        <w:t xml:space="preserve">. </w:t>
      </w:r>
    </w:p>
    <w:tbl>
      <w:tblPr>
        <w:tblStyle w:val="TableGrid"/>
        <w:tblW w:w="0" w:type="auto"/>
        <w:tblInd w:w="846" w:type="dxa"/>
        <w:tblLook w:val="04A0" w:firstRow="1" w:lastRow="0" w:firstColumn="1" w:lastColumn="0" w:noHBand="0" w:noVBand="1"/>
      </w:tblPr>
      <w:tblGrid>
        <w:gridCol w:w="8170"/>
      </w:tblGrid>
      <w:tr w:rsidR="009951F8" w:rsidRPr="00C44C4E" w14:paraId="2791E5F1" w14:textId="77777777" w:rsidTr="007037DB">
        <w:trPr>
          <w:trHeight w:val="510"/>
          <w:tblHeader/>
        </w:trPr>
        <w:tc>
          <w:tcPr>
            <w:tcW w:w="8170" w:type="dxa"/>
            <w:shd w:val="clear" w:color="auto" w:fill="00313C"/>
          </w:tcPr>
          <w:p w14:paraId="2CDFFA4B" w14:textId="69C02DFE" w:rsidR="009951F8" w:rsidRPr="00C44C4E" w:rsidRDefault="009951F8" w:rsidP="008F4275">
            <w:pPr>
              <w:pStyle w:val="Caption"/>
            </w:pPr>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4</w:t>
            </w:r>
            <w:r w:rsidR="00490B28">
              <w:rPr>
                <w:noProof/>
              </w:rPr>
              <w:fldChar w:fldCharType="end"/>
            </w:r>
            <w:r>
              <w:t xml:space="preserve"> Alternative Tender Supplementary Information</w:t>
            </w:r>
          </w:p>
        </w:tc>
      </w:tr>
      <w:tr w:rsidR="0086253A" w:rsidRPr="00C44C4E" w14:paraId="5E566DBD" w14:textId="77777777" w:rsidTr="00862781">
        <w:trPr>
          <w:trHeight w:val="397"/>
        </w:trPr>
        <w:tc>
          <w:tcPr>
            <w:tcW w:w="8170" w:type="dxa"/>
            <w:vAlign w:val="center"/>
          </w:tcPr>
          <w:p w14:paraId="232F0819" w14:textId="77777777" w:rsidR="0086253A" w:rsidRPr="00C44C4E" w:rsidRDefault="0086253A" w:rsidP="00862781">
            <w:pPr>
              <w:pStyle w:val="TableText"/>
              <w:spacing w:before="60" w:after="60" w:line="240" w:lineRule="auto"/>
            </w:pPr>
            <w:r w:rsidRPr="0077653B">
              <w:rPr>
                <w:color w:val="0000FF"/>
              </w:rPr>
              <w:t>Insert details</w:t>
            </w:r>
          </w:p>
        </w:tc>
      </w:tr>
      <w:tr w:rsidR="0086253A" w:rsidRPr="00C44C4E" w14:paraId="4A981E29" w14:textId="77777777" w:rsidTr="00862781">
        <w:trPr>
          <w:trHeight w:val="397"/>
        </w:trPr>
        <w:tc>
          <w:tcPr>
            <w:tcW w:w="8170" w:type="dxa"/>
            <w:vAlign w:val="center"/>
          </w:tcPr>
          <w:p w14:paraId="34BCD084" w14:textId="77777777" w:rsidR="0086253A" w:rsidRPr="00C44C4E" w:rsidRDefault="0086253A" w:rsidP="00862781">
            <w:pPr>
              <w:pStyle w:val="TableText"/>
              <w:spacing w:before="60" w:after="60" w:line="240" w:lineRule="auto"/>
            </w:pPr>
            <w:r w:rsidRPr="0077653B">
              <w:rPr>
                <w:color w:val="0000FF"/>
              </w:rPr>
              <w:t>Insert details</w:t>
            </w:r>
          </w:p>
        </w:tc>
      </w:tr>
    </w:tbl>
    <w:p w14:paraId="48C9EC4D" w14:textId="77777777" w:rsidR="009951F8" w:rsidRDefault="009951F8" w:rsidP="009951F8">
      <w:pPr>
        <w:pStyle w:val="Heading3"/>
        <w:sectPr w:rsidR="009951F8" w:rsidSect="008E2A64">
          <w:pgSz w:w="11906" w:h="16838"/>
          <w:pgMar w:top="1440" w:right="1440" w:bottom="1440" w:left="1440" w:header="567" w:footer="454" w:gutter="0"/>
          <w:cols w:space="708"/>
          <w:docGrid w:linePitch="360"/>
        </w:sectPr>
      </w:pPr>
    </w:p>
    <w:p w14:paraId="057B24E9" w14:textId="77777777" w:rsidR="00DE6E74" w:rsidRDefault="00DE6E74" w:rsidP="005123F4">
      <w:pPr>
        <w:pStyle w:val="SP-ScheduleHeading1"/>
      </w:pPr>
      <w:bookmarkStart w:id="139" w:name="_Ref401650803"/>
      <w:bookmarkStart w:id="140" w:name="_Toc402864975"/>
      <w:bookmarkStart w:id="141" w:name="_Toc468369687"/>
      <w:bookmarkStart w:id="142" w:name="_Toc2684550"/>
      <w:bookmarkStart w:id="143" w:name="_Toc235093901"/>
      <w:r>
        <w:lastRenderedPageBreak/>
        <w:t>Pricing</w:t>
      </w:r>
      <w:bookmarkEnd w:id="139"/>
      <w:bookmarkEnd w:id="140"/>
      <w:bookmarkEnd w:id="141"/>
      <w:bookmarkEnd w:id="142"/>
      <w:bookmarkEnd w:id="143"/>
    </w:p>
    <w:p w14:paraId="6043B770" w14:textId="77777777" w:rsidR="00DE6E74" w:rsidRPr="008C3DDE" w:rsidRDefault="00DE6E74" w:rsidP="005123F4">
      <w:pPr>
        <w:pStyle w:val="SP-Schedule1"/>
      </w:pPr>
      <w:bookmarkStart w:id="144" w:name="_Toc402864976"/>
      <w:r>
        <w:t>Pricing Requirements</w:t>
      </w:r>
      <w:bookmarkEnd w:id="144"/>
    </w:p>
    <w:p w14:paraId="20E137C1" w14:textId="77777777" w:rsidR="00DE6E74" w:rsidRDefault="00DE6E74" w:rsidP="005123F4">
      <w:pPr>
        <w:pStyle w:val="SP-Schedule11"/>
      </w:pPr>
      <w:bookmarkStart w:id="145" w:name="_Toc402864977"/>
      <w:bookmarkStart w:id="146" w:name="_Toc197307641"/>
      <w:bookmarkStart w:id="147" w:name="_Toc207612316"/>
      <w:bookmarkStart w:id="148" w:name="_Toc245809324"/>
      <w:bookmarkStart w:id="149" w:name="_Toc246299964"/>
      <w:r>
        <w:t>Overview of Pricing</w:t>
      </w:r>
      <w:bookmarkEnd w:id="145"/>
    </w:p>
    <w:p w14:paraId="7B24A873" w14:textId="77777777" w:rsidR="00DE6E74" w:rsidRDefault="00DE6E74" w:rsidP="005123F4">
      <w:pPr>
        <w:pStyle w:val="SP-Schedule111"/>
      </w:pPr>
      <w:r>
        <w:t>This Schedule sets out the pricing requirements of CSIRO under the Draft Contract.</w:t>
      </w:r>
    </w:p>
    <w:p w14:paraId="485F2C9A" w14:textId="09D84526" w:rsidR="00DE6E74" w:rsidRDefault="00DE6E74" w:rsidP="005123F4">
      <w:pPr>
        <w:pStyle w:val="SP-Schedule111"/>
      </w:pPr>
      <w:r w:rsidRPr="00FC218E">
        <w:t>CSIRO</w:t>
      </w:r>
      <w:r>
        <w:t xml:space="preserve"> is requesting pricing which will provide it with value for money and transparency in pricing. This </w:t>
      </w:r>
      <w:r>
        <w:fldChar w:fldCharType="begin"/>
      </w:r>
      <w:r>
        <w:instrText xml:space="preserve"> REF _Ref401650803 \r \h </w:instrText>
      </w:r>
      <w:r>
        <w:fldChar w:fldCharType="separate"/>
      </w:r>
      <w:r w:rsidR="007E11BC">
        <w:t>Schedule 7</w:t>
      </w:r>
      <w:r>
        <w:fldChar w:fldCharType="end"/>
      </w:r>
      <w:r>
        <w:t xml:space="preserve"> has been structured to reflect the RFT and to enable Tenderers to match their pricing to the underlying Goods and Services requested. </w:t>
      </w:r>
    </w:p>
    <w:p w14:paraId="063EEE49" w14:textId="77777777" w:rsidR="00DE6E74" w:rsidRDefault="00DE6E74" w:rsidP="005123F4">
      <w:pPr>
        <w:pStyle w:val="SP-Schedule11"/>
      </w:pPr>
      <w:bookmarkStart w:id="150" w:name="_Toc402864978"/>
      <w:r>
        <w:t>Pricing Tables</w:t>
      </w:r>
      <w:bookmarkEnd w:id="150"/>
    </w:p>
    <w:p w14:paraId="37480DEF" w14:textId="0AA92F2C" w:rsidR="00DE6E74" w:rsidRDefault="00DE6E74" w:rsidP="005123F4">
      <w:pPr>
        <w:pStyle w:val="SP-Schedule111"/>
      </w:pPr>
      <w:r>
        <w:t xml:space="preserve">The Tenderer is required to complete and submit as part of their Response the Pricing Tables set out in the Microsoft Excel workbook, RFT Pricing Tables, provided as </w:t>
      </w:r>
      <w:r w:rsidRPr="00B82ABA">
        <w:rPr>
          <w:b/>
          <w:bCs/>
        </w:rPr>
        <w:t>Annexure A</w:t>
      </w:r>
      <w:r>
        <w:t xml:space="preserve"> to this </w:t>
      </w:r>
      <w:r>
        <w:fldChar w:fldCharType="begin"/>
      </w:r>
      <w:r>
        <w:instrText xml:space="preserve"> REF _Ref401650803 \r \h </w:instrText>
      </w:r>
      <w:r>
        <w:fldChar w:fldCharType="separate"/>
      </w:r>
      <w:r w:rsidR="007E11BC">
        <w:t>Schedule 7</w:t>
      </w:r>
      <w:r>
        <w:fldChar w:fldCharType="end"/>
      </w:r>
      <w:r>
        <w:t>.</w:t>
      </w:r>
    </w:p>
    <w:p w14:paraId="624B5221" w14:textId="77777777" w:rsidR="00DE6E74" w:rsidRPr="003B4902" w:rsidRDefault="00DE6E74" w:rsidP="005123F4">
      <w:pPr>
        <w:pStyle w:val="SP-Schedule111"/>
      </w:pPr>
      <w:r w:rsidRPr="003B4902">
        <w:t xml:space="preserve">The Pricing Tables consist of a number of Microsoft Excel worksheets </w:t>
      </w:r>
      <w:r>
        <w:t xml:space="preserve">and tables </w:t>
      </w:r>
      <w:r w:rsidRPr="003B4902">
        <w:t xml:space="preserve">which when completed will comprise the Tenderer’s pricing proposal. </w:t>
      </w:r>
    </w:p>
    <w:p w14:paraId="7E9AA0B0" w14:textId="77777777" w:rsidR="00DE6E74" w:rsidRDefault="00DE6E74" w:rsidP="005123F4">
      <w:pPr>
        <w:pStyle w:val="SP-Schedule11"/>
      </w:pPr>
      <w:bookmarkStart w:id="151" w:name="_Toc402864979"/>
      <w:r>
        <w:t>General Requirements for Pricing</w:t>
      </w:r>
      <w:bookmarkEnd w:id="146"/>
      <w:bookmarkEnd w:id="147"/>
      <w:bookmarkEnd w:id="148"/>
      <w:bookmarkEnd w:id="149"/>
      <w:bookmarkEnd w:id="151"/>
    </w:p>
    <w:p w14:paraId="0D1384F0" w14:textId="77777777" w:rsidR="00DE6E74" w:rsidRPr="00E94F92" w:rsidRDefault="00DE6E74" w:rsidP="005123F4">
      <w:pPr>
        <w:pStyle w:val="SP-Schedule111"/>
      </w:pPr>
      <w:r w:rsidRPr="00E94F92">
        <w:t>This RFT requires pricing to be presented as per the following instructions:</w:t>
      </w:r>
    </w:p>
    <w:p w14:paraId="40DFAE8C" w14:textId="77777777" w:rsidR="00DE6E74" w:rsidRPr="00B63338" w:rsidRDefault="00DE6E74" w:rsidP="005123F4">
      <w:pPr>
        <w:pStyle w:val="SP-Schedulea"/>
      </w:pPr>
      <w:r>
        <w:t>M</w:t>
      </w:r>
      <w:r w:rsidRPr="00B63338">
        <w:t>easurement must be expressed in Australian legal units of measurement (unless otherwise in this RFT)</w:t>
      </w:r>
      <w:r>
        <w:t>.</w:t>
      </w:r>
    </w:p>
    <w:p w14:paraId="60381603" w14:textId="77777777" w:rsidR="00DE6E74" w:rsidRPr="00B63338" w:rsidRDefault="00DE6E74" w:rsidP="005123F4">
      <w:pPr>
        <w:pStyle w:val="SP-Schedulea"/>
      </w:pPr>
      <w:r>
        <w:t>A</w:t>
      </w:r>
      <w:r w:rsidRPr="00B63338">
        <w:t xml:space="preserve">ll prices </w:t>
      </w:r>
      <w:r w:rsidR="006959FA">
        <w:t>are required to</w:t>
      </w:r>
      <w:r w:rsidRPr="00B63338">
        <w:t xml:space="preserve"> be stated in Australian dollars</w:t>
      </w:r>
      <w:r>
        <w:t xml:space="preserve"> $ (unless otherwise specified).</w:t>
      </w:r>
    </w:p>
    <w:p w14:paraId="62B1532B" w14:textId="77777777" w:rsidR="00DE6E74" w:rsidRPr="00B63338" w:rsidRDefault="00DE6E74" w:rsidP="005123F4">
      <w:pPr>
        <w:pStyle w:val="SP-Schedulea"/>
      </w:pPr>
      <w:r w:rsidRPr="00B63338">
        <w:t xml:space="preserve">The Tenderer </w:t>
      </w:r>
      <w:r>
        <w:t>is to</w:t>
      </w:r>
      <w:r w:rsidRPr="00B63338">
        <w:t xml:space="preserve"> complete the Pricing Tables</w:t>
      </w:r>
      <w:r>
        <w:t xml:space="preserve"> </w:t>
      </w:r>
      <w:r w:rsidRPr="00B63338">
        <w:t xml:space="preserve">in the format provided and </w:t>
      </w:r>
      <w:r>
        <w:t xml:space="preserve">to </w:t>
      </w:r>
      <w:r w:rsidRPr="00B63338">
        <w:t xml:space="preserve">complete all of the sections of the Pricing Tables. </w:t>
      </w:r>
    </w:p>
    <w:p w14:paraId="47D08FE8" w14:textId="77777777" w:rsidR="00DE6E74" w:rsidRPr="00E94F92" w:rsidRDefault="00DE6E74" w:rsidP="005123F4">
      <w:pPr>
        <w:pStyle w:val="SP-Schedule111"/>
      </w:pPr>
      <w:r w:rsidRPr="00E94F92">
        <w:t>When prop</w:t>
      </w:r>
      <w:r>
        <w:t>osing prices, the Tenderer is required to:</w:t>
      </w:r>
    </w:p>
    <w:p w14:paraId="272D97B7" w14:textId="77777777" w:rsidR="00DE6E74" w:rsidRPr="0021770F" w:rsidRDefault="00F705B4" w:rsidP="005123F4">
      <w:pPr>
        <w:pStyle w:val="SP-Schedulea"/>
      </w:pPr>
      <w:r w:rsidRPr="0021770F">
        <w:t>Provide</w:t>
      </w:r>
      <w:r w:rsidR="00DE6E74" w:rsidRPr="0021770F">
        <w:t xml:space="preserve"> pricing </w:t>
      </w:r>
      <w:r w:rsidR="00DE6E74">
        <w:t>including</w:t>
      </w:r>
      <w:r w:rsidR="00DE6E74" w:rsidRPr="0021770F">
        <w:t xml:space="preserve"> GST. Where GST is applicable to</w:t>
      </w:r>
      <w:r w:rsidR="00DE6E74">
        <w:t xml:space="preserve"> Goods or</w:t>
      </w:r>
      <w:r w:rsidR="00DE6E74" w:rsidRPr="0021770F">
        <w:t xml:space="preserve"> Services which are ‘taxable supplies’ within the meaning </w:t>
      </w:r>
      <w:r w:rsidR="00DE6E74" w:rsidRPr="00DF449E">
        <w:t>of the GST Law,</w:t>
      </w:r>
      <w:r w:rsidR="00DE6E74" w:rsidRPr="0021770F">
        <w:t xml:space="preserve"> GST will be included in any invoiced amount</w:t>
      </w:r>
      <w:r w:rsidR="001858D3">
        <w:t>.</w:t>
      </w:r>
      <w:r w:rsidR="00DE6E74" w:rsidRPr="0021770F">
        <w:t xml:space="preserve"> </w:t>
      </w:r>
    </w:p>
    <w:p w14:paraId="1B22188E" w14:textId="32D4A500" w:rsidR="00DE6E74" w:rsidRPr="00B63338" w:rsidRDefault="001858D3" w:rsidP="005123F4">
      <w:pPr>
        <w:pStyle w:val="SP-Schedulea"/>
      </w:pPr>
      <w:r>
        <w:t>E</w:t>
      </w:r>
      <w:r w:rsidR="00DE6E74">
        <w:t xml:space="preserve">xcept in accordance with </w:t>
      </w:r>
      <w:r w:rsidR="00DE6E74" w:rsidRPr="007037DB">
        <w:rPr>
          <w:b/>
        </w:rPr>
        <w:t>Clause</w:t>
      </w:r>
      <w:r w:rsidR="00DE6E74">
        <w:t xml:space="preserve"> </w:t>
      </w:r>
      <w:r w:rsidR="00DE6E74" w:rsidRPr="007037DB">
        <w:rPr>
          <w:b/>
        </w:rPr>
        <w:fldChar w:fldCharType="begin"/>
      </w:r>
      <w:r w:rsidR="00DE6E74" w:rsidRPr="007037DB">
        <w:rPr>
          <w:b/>
        </w:rPr>
        <w:instrText xml:space="preserve"> REF _Ref401822820 \r \h </w:instrText>
      </w:r>
      <w:r w:rsidR="00F4432A" w:rsidRPr="007037DB">
        <w:rPr>
          <w:b/>
        </w:rPr>
        <w:instrText xml:space="preserve"> \* MERGEFORMAT </w:instrText>
      </w:r>
      <w:r w:rsidR="00DE6E74" w:rsidRPr="007037DB">
        <w:rPr>
          <w:b/>
        </w:rPr>
      </w:r>
      <w:r w:rsidR="00DE6E74" w:rsidRPr="007037DB">
        <w:rPr>
          <w:b/>
        </w:rPr>
        <w:fldChar w:fldCharType="separate"/>
      </w:r>
      <w:r w:rsidR="007E11BC">
        <w:rPr>
          <w:b/>
        </w:rPr>
        <w:t>1.4</w:t>
      </w:r>
      <w:r w:rsidR="00DE6E74" w:rsidRPr="007037DB">
        <w:rPr>
          <w:b/>
        </w:rPr>
        <w:fldChar w:fldCharType="end"/>
      </w:r>
      <w:r w:rsidR="00DE6E74">
        <w:t xml:space="preserve">, </w:t>
      </w:r>
      <w:r w:rsidR="00DE6E74">
        <w:fldChar w:fldCharType="begin"/>
      </w:r>
      <w:r w:rsidR="00DE6E74">
        <w:instrText xml:space="preserve"> REF _Ref401822820 \h </w:instrText>
      </w:r>
      <w:r w:rsidR="00F4432A">
        <w:instrText xml:space="preserve"> \* MERGEFORMAT </w:instrText>
      </w:r>
      <w:r w:rsidR="00DE6E74">
        <w:fldChar w:fldCharType="separate"/>
      </w:r>
      <w:r w:rsidR="007E11BC">
        <w:t>International Orders</w:t>
      </w:r>
      <w:r w:rsidR="00DE6E74">
        <w:fldChar w:fldCharType="end"/>
      </w:r>
      <w:r w:rsidR="00DE6E74">
        <w:t xml:space="preserve">, include </w:t>
      </w:r>
      <w:r w:rsidR="00DE6E74" w:rsidRPr="00B63338">
        <w:t xml:space="preserve">all taxes, duties and charges imposed or levied in Australia and overseas in connection with the performance of </w:t>
      </w:r>
      <w:r w:rsidR="00DE6E74">
        <w:t>the Contract</w:t>
      </w:r>
      <w:r>
        <w:t>.</w:t>
      </w:r>
    </w:p>
    <w:p w14:paraId="0614C799" w14:textId="77777777" w:rsidR="00DE6E74" w:rsidRDefault="00DE6E74" w:rsidP="005123F4">
      <w:pPr>
        <w:pStyle w:val="SP-Schedulea"/>
      </w:pPr>
      <w:r w:rsidRPr="00B63338">
        <w:t>Tender prices must not vary according to the mode of payment or alter during the period of Tender validity. The Tenderer must assume the risk of any currency fluctuations in respect of those underlying costs of its technical solution or Services that the Tenderer incurs in a currency other than Australian dollars.</w:t>
      </w:r>
    </w:p>
    <w:p w14:paraId="6639DB0C" w14:textId="77777777" w:rsidR="00DE6E74" w:rsidRDefault="00DE6E74" w:rsidP="005123F4">
      <w:pPr>
        <w:pStyle w:val="SP-Schedule11"/>
      </w:pPr>
      <w:bookmarkStart w:id="152" w:name="_Ref401822820"/>
      <w:bookmarkStart w:id="153" w:name="_Toc402864980"/>
      <w:r>
        <w:t>International Orders</w:t>
      </w:r>
      <w:bookmarkEnd w:id="152"/>
      <w:bookmarkEnd w:id="153"/>
    </w:p>
    <w:p w14:paraId="54954A7A" w14:textId="77777777" w:rsidR="00DE6E74" w:rsidRPr="00B65449" w:rsidRDefault="00DE6E74" w:rsidP="005123F4">
      <w:pPr>
        <w:pStyle w:val="SP-Schedule111"/>
      </w:pPr>
      <w:r w:rsidRPr="00B65449">
        <w:t>Orders for internationally sourced Items will be processed by the Tenderer in accordance with relevant Australian Customs, Taxation and Transportation Legislation. Documentation verifying that correct procedures have been undertaken is to be provided for internationally sourced Items.</w:t>
      </w:r>
    </w:p>
    <w:p w14:paraId="7E571278" w14:textId="77777777" w:rsidR="0080485A" w:rsidRDefault="0080485A" w:rsidP="005123F4">
      <w:pPr>
        <w:pStyle w:val="SP-Schedule111"/>
      </w:pPr>
      <w:r>
        <w:lastRenderedPageBreak/>
        <w:t xml:space="preserve">By virtue of Customs By-Law No. 2000668, CSIRO is exempt from duties in respect of imports of scientific instruments or apparatus to which: </w:t>
      </w:r>
    </w:p>
    <w:p w14:paraId="6D6C71DD" w14:textId="77777777" w:rsidR="0080485A" w:rsidRDefault="0080485A" w:rsidP="005123F4">
      <w:pPr>
        <w:pStyle w:val="SP-Schedulea"/>
      </w:pPr>
      <w:r>
        <w:t>Annex D to the Agreement on the Importation of Educational, Scientific and Cultural Materials Agreement 1950 (the UNESCO Florence Agreement); or</w:t>
      </w:r>
    </w:p>
    <w:p w14:paraId="74591741" w14:textId="77777777" w:rsidR="0080485A" w:rsidRDefault="0080485A" w:rsidP="005123F4">
      <w:pPr>
        <w:pStyle w:val="SP-Schedulea"/>
      </w:pPr>
      <w:r>
        <w:t>Annex D to the Protocol to the Agreement on Educational, Scientific and Cultural Materials Protocol 1976 (the Nairobi Protocol)</w:t>
      </w:r>
    </w:p>
    <w:p w14:paraId="18DE0F14" w14:textId="77777777" w:rsidR="0080485A" w:rsidRDefault="0080485A" w:rsidP="0080485A">
      <w:pPr>
        <w:pStyle w:val="SP-Schedule111"/>
        <w:numPr>
          <w:ilvl w:val="0"/>
          <w:numId w:val="0"/>
        </w:numPr>
        <w:ind w:left="851"/>
      </w:pPr>
      <w:r>
        <w:t>apply.</w:t>
      </w:r>
    </w:p>
    <w:p w14:paraId="19F52C7D" w14:textId="77777777" w:rsidR="00DE6E74" w:rsidRPr="00E94F92" w:rsidRDefault="00DE6E74" w:rsidP="005123F4">
      <w:pPr>
        <w:pStyle w:val="SP-Schedule111"/>
      </w:pPr>
      <w:r w:rsidRPr="00E94F92">
        <w:t xml:space="preserve">The Tenderer should note the </w:t>
      </w:r>
      <w:r>
        <w:t>CSIRO’s</w:t>
      </w:r>
      <w:r w:rsidRPr="00E94F92">
        <w:t xml:space="preserve"> standard </w:t>
      </w:r>
      <w:r w:rsidR="004F54E7">
        <w:t>2</w:t>
      </w:r>
      <w:r w:rsidR="004F54E7" w:rsidRPr="00E94F92">
        <w:t>0-day</w:t>
      </w:r>
      <w:r w:rsidRPr="00E94F92">
        <w:t xml:space="preserve"> period for the payment of invoices following receipt of a correctly rendered Tax Invoice. </w:t>
      </w:r>
    </w:p>
    <w:p w14:paraId="6DB8700E" w14:textId="77777777" w:rsidR="00DE6E74" w:rsidRPr="00EF321B" w:rsidRDefault="00DE6E74" w:rsidP="005123F4">
      <w:pPr>
        <w:pStyle w:val="SP-Schedule11"/>
      </w:pPr>
      <w:bookmarkStart w:id="154" w:name="_Toc402864981"/>
      <w:r w:rsidRPr="00EF321B">
        <w:t>Whole of Life Cost</w:t>
      </w:r>
      <w:bookmarkEnd w:id="154"/>
    </w:p>
    <w:p w14:paraId="57AFAF36" w14:textId="77777777" w:rsidR="00DE6E74" w:rsidRDefault="00DE6E74" w:rsidP="005123F4">
      <w:pPr>
        <w:pStyle w:val="SP-Schedule111"/>
      </w:pPr>
      <w:r>
        <w:t xml:space="preserve">Prices submitted by the Tenderer should include all costs associated with supplying the Goods and Services and doing all things necessary for the due and proper performance and completion of the Contract. These include import duties and charges, freight, licence fees, royalty payments and the services of any representatives, including third parties. </w:t>
      </w:r>
    </w:p>
    <w:p w14:paraId="09E19AA3" w14:textId="77777777" w:rsidR="00DE6E74" w:rsidRDefault="00DE6E74" w:rsidP="005123F4">
      <w:pPr>
        <w:pStyle w:val="SP-Schedule111"/>
      </w:pPr>
      <w:r>
        <w:t xml:space="preserve">In the evaluation process, CSIRO may, at its absolute discretion, consider and if </w:t>
      </w:r>
      <w:r w:rsidR="000A3795">
        <w:t>necessary,</w:t>
      </w:r>
      <w:r>
        <w:t xml:space="preserve"> adjust offered prices in order to establish a common basis for the comparison of Tenders. Such adjustments may include but are not limited to:</w:t>
      </w:r>
    </w:p>
    <w:p w14:paraId="2EF627E6" w14:textId="77777777" w:rsidR="00DE6E74" w:rsidRDefault="00DE6E74" w:rsidP="005123F4">
      <w:pPr>
        <w:pStyle w:val="SP-Schedulea"/>
      </w:pPr>
      <w:r>
        <w:t>consideration of normalised and discounted cash flow</w:t>
      </w:r>
    </w:p>
    <w:p w14:paraId="34655D60" w14:textId="77777777" w:rsidR="00DE6E74" w:rsidRDefault="00DE6E74" w:rsidP="005123F4">
      <w:pPr>
        <w:pStyle w:val="SP-Schedulea"/>
      </w:pPr>
      <w:r>
        <w:t>cost of administration of the Contract</w:t>
      </w:r>
    </w:p>
    <w:p w14:paraId="2FBBF5E8" w14:textId="77777777" w:rsidR="00DE6E74" w:rsidRDefault="00DE6E74" w:rsidP="005123F4">
      <w:pPr>
        <w:pStyle w:val="SP-Schedulea"/>
      </w:pPr>
      <w:r>
        <w:t xml:space="preserve">any assumptions or other caveats attaching to the offered price </w:t>
      </w:r>
    </w:p>
    <w:p w14:paraId="58D58A70" w14:textId="77777777" w:rsidR="00DE6E74" w:rsidRDefault="00DE6E74" w:rsidP="005123F4">
      <w:pPr>
        <w:pStyle w:val="SP-Schedulea"/>
      </w:pPr>
      <w:r>
        <w:t>adjustment for errors</w:t>
      </w:r>
    </w:p>
    <w:p w14:paraId="132CDDA1" w14:textId="77777777" w:rsidR="00DE6E74" w:rsidRDefault="00DE6E74" w:rsidP="005123F4">
      <w:pPr>
        <w:pStyle w:val="SP-Schedulea"/>
      </w:pPr>
      <w:r>
        <w:t>analysis of risks related to a Tender</w:t>
      </w:r>
      <w:r w:rsidR="00ED3C7D">
        <w:t>;</w:t>
      </w:r>
      <w:r>
        <w:t xml:space="preserve"> and</w:t>
      </w:r>
    </w:p>
    <w:p w14:paraId="3B3F3564" w14:textId="77777777" w:rsidR="00DE6E74" w:rsidRDefault="00DE6E74" w:rsidP="005123F4">
      <w:pPr>
        <w:pStyle w:val="SP-Schedulea"/>
      </w:pPr>
      <w:r>
        <w:t>other costs, if any, or financial impacts on CSIRO that may arise from appointing a particular Tenderer.</w:t>
      </w:r>
    </w:p>
    <w:p w14:paraId="02F0173F" w14:textId="77777777" w:rsidR="00DE6E74" w:rsidRDefault="00DE6E74" w:rsidP="005123F4">
      <w:pPr>
        <w:pStyle w:val="SP-Schedule111"/>
      </w:pPr>
      <w:bookmarkStart w:id="155" w:name="_Hlk186804489"/>
      <w:r>
        <w:t xml:space="preserve">CSIRO also reserves the right to seek clarification on any pricing matters in respect of pricing from each Tenderer or </w:t>
      </w:r>
      <w:r w:rsidR="00C54520">
        <w:t>short-listed</w:t>
      </w:r>
      <w:r>
        <w:t xml:space="preserve"> Tenderers, if it is deemed necessary to determine a clear value for money outcome for CSIRO.</w:t>
      </w:r>
    </w:p>
    <w:p w14:paraId="4FB87E2A" w14:textId="77777777" w:rsidR="00DE6E74" w:rsidRDefault="00DE6E74" w:rsidP="005123F4">
      <w:pPr>
        <w:pStyle w:val="SP-Schedule11"/>
      </w:pPr>
      <w:bookmarkStart w:id="156" w:name="_Toc402864982"/>
      <w:bookmarkEnd w:id="155"/>
      <w:r>
        <w:t>Pricing Basis</w:t>
      </w:r>
      <w:bookmarkEnd w:id="156"/>
    </w:p>
    <w:p w14:paraId="4786D5A4" w14:textId="77777777" w:rsidR="00DE6E74" w:rsidRPr="008A7245" w:rsidRDefault="00DE6E74" w:rsidP="005123F4">
      <w:pPr>
        <w:pStyle w:val="SP-Schedule111"/>
        <w:rPr>
          <w:color w:val="auto"/>
        </w:rPr>
      </w:pPr>
      <w:r w:rsidRPr="008A7245">
        <w:rPr>
          <w:color w:val="auto"/>
        </w:rPr>
        <w:t>Tendered pricing for the base requirements, optional items and consumables must be separately itemised and is required to include at a minimum:</w:t>
      </w:r>
    </w:p>
    <w:p w14:paraId="1ABED1F1" w14:textId="77777777" w:rsidR="00DE6E74" w:rsidRPr="008A7245" w:rsidRDefault="00DE6E74" w:rsidP="005123F4">
      <w:pPr>
        <w:pStyle w:val="SP-Schedulea"/>
        <w:rPr>
          <w:color w:val="auto"/>
        </w:rPr>
      </w:pPr>
      <w:r w:rsidRPr="008A7245">
        <w:rPr>
          <w:color w:val="auto"/>
        </w:rPr>
        <w:t>Unit rates for each item</w:t>
      </w:r>
    </w:p>
    <w:p w14:paraId="2588CA77" w14:textId="77777777" w:rsidR="00DE6E74" w:rsidRPr="008A7245" w:rsidRDefault="00DE6E74" w:rsidP="005123F4">
      <w:pPr>
        <w:pStyle w:val="SP-Schedulea"/>
        <w:rPr>
          <w:color w:val="auto"/>
        </w:rPr>
      </w:pPr>
      <w:r w:rsidRPr="008A7245">
        <w:rPr>
          <w:color w:val="auto"/>
        </w:rPr>
        <w:t>quantities proposed</w:t>
      </w:r>
    </w:p>
    <w:p w14:paraId="0BCC0EC0" w14:textId="77777777" w:rsidR="00DE6E74" w:rsidRPr="008A7245" w:rsidRDefault="00DE6E74" w:rsidP="005123F4">
      <w:pPr>
        <w:pStyle w:val="SP-Schedulea"/>
        <w:rPr>
          <w:color w:val="auto"/>
        </w:rPr>
      </w:pPr>
      <w:r w:rsidRPr="008A7245">
        <w:rPr>
          <w:color w:val="auto"/>
        </w:rPr>
        <w:t>service intervals and/or consumption rates (where applicable) and</w:t>
      </w:r>
    </w:p>
    <w:p w14:paraId="2E5E9539" w14:textId="77777777" w:rsidR="00DE6E74" w:rsidRPr="008A7245" w:rsidRDefault="00DE6E74" w:rsidP="005123F4">
      <w:pPr>
        <w:pStyle w:val="SP-Schedulea"/>
        <w:rPr>
          <w:color w:val="auto"/>
        </w:rPr>
      </w:pPr>
      <w:r w:rsidRPr="008A7245">
        <w:rPr>
          <w:color w:val="auto"/>
        </w:rPr>
        <w:t>Tenderer pricing assumptions or caveats</w:t>
      </w:r>
    </w:p>
    <w:p w14:paraId="7D8F6B65" w14:textId="77777777" w:rsidR="00DE6E74" w:rsidRDefault="00DE6E74" w:rsidP="005123F4">
      <w:pPr>
        <w:pStyle w:val="SP-Schedule111"/>
      </w:pPr>
      <w:r>
        <w:t>The Tenderer is required to detail all assumptions and the cost drivers which it relied upon in developing the proposed pricing.</w:t>
      </w:r>
    </w:p>
    <w:p w14:paraId="0217EAAC" w14:textId="77777777" w:rsidR="00DE6E74" w:rsidRDefault="00DE6E74" w:rsidP="005123F4">
      <w:pPr>
        <w:pStyle w:val="SP-Schedule11"/>
      </w:pPr>
      <w:bookmarkStart w:id="157" w:name="_Toc402864983"/>
      <w:r>
        <w:t>Inflation</w:t>
      </w:r>
      <w:bookmarkEnd w:id="157"/>
    </w:p>
    <w:p w14:paraId="6A926807" w14:textId="77777777" w:rsidR="00DE6E74" w:rsidRDefault="00DE6E74" w:rsidP="005123F4">
      <w:pPr>
        <w:pStyle w:val="SP-Schedule111"/>
      </w:pPr>
      <w:r w:rsidRPr="00CD6EEF">
        <w:t xml:space="preserve">The Tendered Prices set out in the Response must </w:t>
      </w:r>
      <w:r w:rsidRPr="00C72531">
        <w:rPr>
          <w:b/>
        </w:rPr>
        <w:t>not</w:t>
      </w:r>
      <w:r w:rsidRPr="00CD6EEF">
        <w:t xml:space="preserve"> include an allowance for inflation. </w:t>
      </w:r>
      <w:bookmarkStart w:id="158" w:name="_Toc2684551"/>
      <w:r>
        <w:t>Where:</w:t>
      </w:r>
      <w:bookmarkEnd w:id="158"/>
    </w:p>
    <w:p w14:paraId="0DADC072" w14:textId="77777777" w:rsidR="00DE6E74" w:rsidRPr="00691444" w:rsidRDefault="00DE6E74" w:rsidP="005123F4">
      <w:pPr>
        <w:pStyle w:val="SP-Schedulea"/>
      </w:pPr>
      <w:r w:rsidRPr="00691444">
        <w:lastRenderedPageBreak/>
        <w:t>the Contract specifies a Term, inclusive of any optional extension periods, which is greater than 1 year</w:t>
      </w:r>
      <w:r w:rsidR="00F5681C" w:rsidRPr="00691444">
        <w:t>;</w:t>
      </w:r>
      <w:r w:rsidRPr="00691444">
        <w:t xml:space="preserve"> and</w:t>
      </w:r>
      <w:r w:rsidR="00F5681C" w:rsidRPr="00691444">
        <w:t>/or</w:t>
      </w:r>
    </w:p>
    <w:p w14:paraId="5DBC8F1B" w14:textId="77777777" w:rsidR="00DE6E74" w:rsidRDefault="00DE6E74" w:rsidP="005123F4">
      <w:pPr>
        <w:pStyle w:val="SP-Schedulea"/>
      </w:pPr>
      <w:r>
        <w:t>the Tenderer is able to demonstrate supplier costs are subject to inflationary increases or decreases</w:t>
      </w:r>
    </w:p>
    <w:p w14:paraId="25CAF9C5" w14:textId="77777777" w:rsidR="00DE6E74" w:rsidRDefault="00DE6E74" w:rsidP="004D031A">
      <w:pPr>
        <w:pStyle w:val="SP-Schedulea"/>
        <w:numPr>
          <w:ilvl w:val="0"/>
          <w:numId w:val="0"/>
        </w:numPr>
        <w:ind w:left="851"/>
      </w:pPr>
      <w:r>
        <w:t>CSIRO may consider a proposal for a Contract mechanism to adjust Tendered Prices for inflation.</w:t>
      </w:r>
    </w:p>
    <w:p w14:paraId="76DCB0D0" w14:textId="77777777" w:rsidR="00DE6E74" w:rsidRPr="00CD6EEF" w:rsidRDefault="00DE6E74" w:rsidP="005123F4">
      <w:pPr>
        <w:pStyle w:val="SP-Schedule111"/>
      </w:pPr>
      <w:r>
        <w:t xml:space="preserve">CSIRO </w:t>
      </w:r>
      <w:r w:rsidRPr="00CD6EEF">
        <w:t xml:space="preserve">favours an adjustment mechanism that is based on the Consumer Price Index (CPI). </w:t>
      </w:r>
    </w:p>
    <w:p w14:paraId="0B7808E3" w14:textId="77777777" w:rsidR="00DE6E74" w:rsidRPr="00CD6EEF" w:rsidRDefault="00DE6E74" w:rsidP="005123F4">
      <w:pPr>
        <w:pStyle w:val="SP-Schedule111"/>
      </w:pPr>
      <w:r>
        <w:t>Where a mechanism is agreed by CSIRO, a</w:t>
      </w:r>
      <w:r w:rsidRPr="00CD6EEF">
        <w:t xml:space="preserve">n </w:t>
      </w:r>
      <w:r>
        <w:t>inflation</w:t>
      </w:r>
      <w:r w:rsidRPr="00CD6EEF">
        <w:t xml:space="preserve"> adjustment will be applied each anniversary </w:t>
      </w:r>
      <w:r>
        <w:t>during</w:t>
      </w:r>
      <w:r w:rsidRPr="00CD6EEF">
        <w:t xml:space="preserve"> the </w:t>
      </w:r>
      <w:r>
        <w:t>Term</w:t>
      </w:r>
      <w:r w:rsidRPr="00CD6EEF">
        <w:t xml:space="preserve">. The first adjustment will be applied on the first anniversary of the </w:t>
      </w:r>
      <w:r>
        <w:t>Contract commencement</w:t>
      </w:r>
      <w:r w:rsidRPr="00CD6EEF">
        <w:t xml:space="preserve">. </w:t>
      </w:r>
    </w:p>
    <w:p w14:paraId="1FA35685" w14:textId="77777777" w:rsidR="001F6191" w:rsidRDefault="001F6191" w:rsidP="005123F4">
      <w:pPr>
        <w:pStyle w:val="SP-Schedule11"/>
      </w:pPr>
      <w:bookmarkStart w:id="159" w:name="_Toc402864984"/>
      <w:r>
        <w:t>Discounts and Incentives</w:t>
      </w:r>
    </w:p>
    <w:p w14:paraId="583AF63B" w14:textId="77777777" w:rsidR="001F6191" w:rsidRDefault="001F6191" w:rsidP="005123F4">
      <w:pPr>
        <w:pStyle w:val="SP-Schedule111"/>
      </w:pPr>
      <w:r>
        <w:t>Tenderers should identify in their Response any discounts that will apply based upon:</w:t>
      </w:r>
    </w:p>
    <w:p w14:paraId="690529AF" w14:textId="77777777" w:rsidR="001F6191" w:rsidRPr="00176C9F" w:rsidRDefault="001F6191" w:rsidP="005123F4">
      <w:pPr>
        <w:pStyle w:val="SP-Schedulea"/>
      </w:pPr>
      <w:r>
        <w:t xml:space="preserve">Discounts or </w:t>
      </w:r>
      <w:r w:rsidRPr="00176C9F">
        <w:t xml:space="preserve">incentives </w:t>
      </w:r>
    </w:p>
    <w:p w14:paraId="061D047B" w14:textId="77777777" w:rsidR="001F6191" w:rsidRPr="00176C9F" w:rsidRDefault="001F6191" w:rsidP="005123F4">
      <w:pPr>
        <w:pStyle w:val="SP-Schedulea"/>
      </w:pPr>
      <w:r w:rsidRPr="00176C9F">
        <w:t>Discounts for e</w:t>
      </w:r>
      <w:r>
        <w:t xml:space="preserve">arly payment </w:t>
      </w:r>
      <w:r w:rsidRPr="00176C9F">
        <w:t>of invoices</w:t>
      </w:r>
      <w:r w:rsidR="00C6210F">
        <w:t>;</w:t>
      </w:r>
      <w:r w:rsidRPr="00176C9F">
        <w:t xml:space="preserve"> and/or</w:t>
      </w:r>
    </w:p>
    <w:p w14:paraId="2241975C" w14:textId="77777777" w:rsidR="001F6191" w:rsidRPr="00857F89" w:rsidRDefault="001F6191" w:rsidP="005123F4">
      <w:pPr>
        <w:pStyle w:val="SP-Schedulea"/>
      </w:pPr>
      <w:r w:rsidRPr="00176C9F">
        <w:t>Any other option or incentive arrangements</w:t>
      </w:r>
      <w:r>
        <w:t xml:space="preserve"> proposed by the Tenderer.</w:t>
      </w:r>
    </w:p>
    <w:tbl>
      <w:tblPr>
        <w:tblStyle w:val="TableGrid"/>
        <w:tblW w:w="4531" w:type="pct"/>
        <w:tblInd w:w="846" w:type="dxa"/>
        <w:tblLook w:val="04A0" w:firstRow="1" w:lastRow="0" w:firstColumn="1" w:lastColumn="0" w:noHBand="0" w:noVBand="1"/>
      </w:tblPr>
      <w:tblGrid>
        <w:gridCol w:w="8170"/>
      </w:tblGrid>
      <w:tr w:rsidR="001F6191" w14:paraId="612D5650" w14:textId="77777777" w:rsidTr="006B1E91">
        <w:trPr>
          <w:trHeight w:val="510"/>
        </w:trPr>
        <w:tc>
          <w:tcPr>
            <w:tcW w:w="5000" w:type="pct"/>
            <w:vAlign w:val="center"/>
          </w:tcPr>
          <w:p w14:paraId="4958727F" w14:textId="77777777" w:rsidR="001F6191" w:rsidRDefault="001F6191" w:rsidP="00276C4A">
            <w:pPr>
              <w:pStyle w:val="TableText"/>
              <w:spacing w:before="60" w:after="60" w:line="240" w:lineRule="auto"/>
            </w:pPr>
            <w:r w:rsidRPr="00A333ED">
              <w:rPr>
                <w:color w:val="0000FF"/>
              </w:rPr>
              <w:t>Insert details</w:t>
            </w:r>
          </w:p>
        </w:tc>
      </w:tr>
    </w:tbl>
    <w:p w14:paraId="010C28FB" w14:textId="77777777" w:rsidR="001A5905" w:rsidRDefault="001A5905" w:rsidP="00112FEA">
      <w:pPr>
        <w:sectPr w:rsidR="001A5905" w:rsidSect="008E2A64">
          <w:headerReference w:type="default" r:id="rId32"/>
          <w:pgSz w:w="11906" w:h="16838"/>
          <w:pgMar w:top="1440" w:right="1440" w:bottom="1440" w:left="1440" w:header="567" w:footer="454" w:gutter="0"/>
          <w:cols w:space="708"/>
          <w:docGrid w:linePitch="360"/>
        </w:sectPr>
      </w:pPr>
      <w:bookmarkStart w:id="160" w:name="_Hlk186804853"/>
      <w:bookmarkEnd w:id="159"/>
    </w:p>
    <w:p w14:paraId="4A8CC64D" w14:textId="77777777" w:rsidR="00DE6E74" w:rsidRPr="0023455D" w:rsidRDefault="00DE6E74" w:rsidP="005123F4">
      <w:pPr>
        <w:pStyle w:val="SP-ScheduleHeading1"/>
      </w:pPr>
      <w:bookmarkStart w:id="161" w:name="_Ref401650804"/>
      <w:bookmarkStart w:id="162" w:name="_Toc402864986"/>
      <w:bookmarkStart w:id="163" w:name="_Toc468369688"/>
      <w:bookmarkStart w:id="164" w:name="_Toc2684552"/>
      <w:bookmarkStart w:id="165" w:name="_Toc235093902"/>
      <w:bookmarkEnd w:id="160"/>
      <w:r w:rsidRPr="0023455D">
        <w:lastRenderedPageBreak/>
        <w:t>Acknowledgements</w:t>
      </w:r>
      <w:bookmarkEnd w:id="161"/>
      <w:bookmarkEnd w:id="162"/>
      <w:bookmarkEnd w:id="163"/>
      <w:bookmarkEnd w:id="164"/>
      <w:bookmarkEnd w:id="165"/>
    </w:p>
    <w:p w14:paraId="15A05CC1" w14:textId="77777777" w:rsidR="00DE6E74" w:rsidRPr="00C72144" w:rsidRDefault="00DE6E74" w:rsidP="005123F4">
      <w:pPr>
        <w:pStyle w:val="SP-Schedule11"/>
      </w:pPr>
      <w:bookmarkStart w:id="166" w:name="_Toc346618386"/>
      <w:bookmarkStart w:id="167" w:name="_Toc371508870"/>
      <w:bookmarkStart w:id="168" w:name="_Toc392497756"/>
      <w:bookmarkStart w:id="169" w:name="_Toc402864987"/>
      <w:r>
        <w:t>RFT Documents</w:t>
      </w:r>
      <w:r w:rsidRPr="00C72144">
        <w:t xml:space="preserve"> Issued</w:t>
      </w:r>
      <w:bookmarkEnd w:id="166"/>
      <w:bookmarkEnd w:id="167"/>
      <w:bookmarkEnd w:id="168"/>
      <w:bookmarkEnd w:id="169"/>
    </w:p>
    <w:p w14:paraId="441322D1" w14:textId="77777777" w:rsidR="00DE6E74" w:rsidRDefault="00DE6E74" w:rsidP="005123F4">
      <w:pPr>
        <w:pStyle w:val="SP-Schedule111"/>
      </w:pPr>
      <w:r>
        <w:t xml:space="preserve">The Tenderer is required to </w:t>
      </w:r>
      <w:r w:rsidRPr="001B5CA9">
        <w:t>acknowledge</w:t>
      </w:r>
      <w:r>
        <w:t xml:space="preserve"> the following documents were received and relied upon in the development of the Response to the RFT.</w:t>
      </w:r>
    </w:p>
    <w:tbl>
      <w:tblPr>
        <w:tblStyle w:val="TableGrid"/>
        <w:tblW w:w="4531" w:type="pct"/>
        <w:tblInd w:w="846" w:type="dxa"/>
        <w:tblLook w:val="04A0" w:firstRow="1" w:lastRow="0" w:firstColumn="1" w:lastColumn="0" w:noHBand="0" w:noVBand="1"/>
      </w:tblPr>
      <w:tblGrid>
        <w:gridCol w:w="5103"/>
        <w:gridCol w:w="3067"/>
      </w:tblGrid>
      <w:tr w:rsidR="00DE6E74" w14:paraId="7A445B89" w14:textId="77777777" w:rsidTr="007037DB">
        <w:tc>
          <w:tcPr>
            <w:tcW w:w="5000" w:type="pct"/>
            <w:gridSpan w:val="2"/>
            <w:shd w:val="clear" w:color="auto" w:fill="00313C"/>
            <w:vAlign w:val="center"/>
          </w:tcPr>
          <w:p w14:paraId="2D2B8970" w14:textId="58DFEB42" w:rsidR="00DE6E74" w:rsidRDefault="00DE6E74" w:rsidP="007037DB">
            <w:pPr>
              <w:pStyle w:val="ColumnHeading"/>
              <w:spacing w:before="120" w:after="120" w:line="240" w:lineRule="auto"/>
            </w:pPr>
            <w:r w:rsidRPr="00B22F01">
              <w:t xml:space="preserve">Table </w:t>
            </w:r>
            <w:r>
              <w:fldChar w:fldCharType="begin"/>
            </w:r>
            <w:r>
              <w:instrText xml:space="preserve"> SEQ Table \r 1</w:instrText>
            </w:r>
            <w:r>
              <w:fldChar w:fldCharType="separate"/>
            </w:r>
            <w:r w:rsidR="007E11BC">
              <w:rPr>
                <w:noProof/>
              </w:rPr>
              <w:t>1</w:t>
            </w:r>
            <w:r>
              <w:rPr>
                <w:noProof/>
              </w:rPr>
              <w:fldChar w:fldCharType="end"/>
            </w:r>
            <w:r w:rsidRPr="00B22F01">
              <w:t xml:space="preserve"> </w:t>
            </w:r>
            <w:r w:rsidRPr="00833181">
              <w:t>RFT Documents</w:t>
            </w:r>
          </w:p>
        </w:tc>
      </w:tr>
      <w:tr w:rsidR="00DE6E74" w14:paraId="42FD5889" w14:textId="77777777" w:rsidTr="00276C4A">
        <w:tc>
          <w:tcPr>
            <w:tcW w:w="3123" w:type="pct"/>
            <w:tcBorders>
              <w:bottom w:val="single" w:sz="4" w:space="0" w:color="00313C"/>
            </w:tcBorders>
            <w:shd w:val="clear" w:color="auto" w:fill="00A9CE"/>
            <w:vAlign w:val="center"/>
          </w:tcPr>
          <w:p w14:paraId="2B788C69" w14:textId="77777777" w:rsidR="00DE6E74" w:rsidRDefault="00DE6E74" w:rsidP="00DE6E74">
            <w:pPr>
              <w:pStyle w:val="ColumnHeading"/>
            </w:pPr>
            <w:r>
              <w:t>RFT Document</w:t>
            </w:r>
          </w:p>
        </w:tc>
        <w:tc>
          <w:tcPr>
            <w:tcW w:w="1877" w:type="pct"/>
            <w:shd w:val="clear" w:color="auto" w:fill="00A9CE"/>
            <w:vAlign w:val="center"/>
          </w:tcPr>
          <w:p w14:paraId="4AAF5283" w14:textId="77777777" w:rsidR="00DE6E74" w:rsidRDefault="00DE6E74" w:rsidP="00DE6E74">
            <w:pPr>
              <w:pStyle w:val="ColumnHeading"/>
            </w:pPr>
            <w:r>
              <w:t>Received and Acknowledged (Yes/No)</w:t>
            </w:r>
          </w:p>
        </w:tc>
      </w:tr>
      <w:tr w:rsidR="00DE6E74" w14:paraId="2E0B6A75" w14:textId="77777777" w:rsidTr="00276C4A">
        <w:trPr>
          <w:trHeight w:val="397"/>
        </w:trPr>
        <w:tc>
          <w:tcPr>
            <w:tcW w:w="3123" w:type="pct"/>
            <w:tcBorders>
              <w:bottom w:val="single" w:sz="4" w:space="0" w:color="auto"/>
            </w:tcBorders>
            <w:vAlign w:val="center"/>
          </w:tcPr>
          <w:p w14:paraId="0C3A5DA8" w14:textId="119DC35D" w:rsidR="00DE6E74" w:rsidRPr="005A7BEB" w:rsidRDefault="00164DA0" w:rsidP="00276C4A">
            <w:pPr>
              <w:pStyle w:val="TableText"/>
              <w:spacing w:before="60" w:after="60" w:line="240" w:lineRule="auto"/>
              <w:rPr>
                <w:color w:val="auto"/>
              </w:rPr>
            </w:pPr>
            <w:r w:rsidRPr="005A7BEB">
              <w:rPr>
                <w:color w:val="auto"/>
              </w:rPr>
              <w:t xml:space="preserve">RFT2026019 </w:t>
            </w:r>
            <w:r w:rsidR="00DE6E74" w:rsidRPr="00164DA0">
              <w:rPr>
                <w:color w:val="auto"/>
              </w:rPr>
              <w:t>Head Document</w:t>
            </w:r>
          </w:p>
        </w:tc>
        <w:tc>
          <w:tcPr>
            <w:tcW w:w="1877" w:type="pct"/>
            <w:vAlign w:val="center"/>
          </w:tcPr>
          <w:p w14:paraId="3627C05C" w14:textId="77777777" w:rsidR="00DE6E74" w:rsidRDefault="00DE6E74" w:rsidP="008347D1">
            <w:pPr>
              <w:pStyle w:val="TableText"/>
              <w:spacing w:before="60" w:after="60" w:line="240" w:lineRule="auto"/>
            </w:pPr>
          </w:p>
        </w:tc>
      </w:tr>
      <w:tr w:rsidR="00DE6E74" w14:paraId="52C99760" w14:textId="77777777" w:rsidTr="00276C4A">
        <w:trPr>
          <w:trHeight w:val="397"/>
        </w:trPr>
        <w:tc>
          <w:tcPr>
            <w:tcW w:w="3123" w:type="pct"/>
            <w:tcBorders>
              <w:top w:val="single" w:sz="4" w:space="0" w:color="auto"/>
            </w:tcBorders>
            <w:vAlign w:val="center"/>
          </w:tcPr>
          <w:p w14:paraId="06FFC69A" w14:textId="6C5C9216" w:rsidR="00DE6E74" w:rsidRPr="005A7BEB" w:rsidRDefault="00164DA0" w:rsidP="00276C4A">
            <w:pPr>
              <w:pStyle w:val="TableText"/>
              <w:spacing w:before="60" w:after="60" w:line="240" w:lineRule="auto"/>
              <w:rPr>
                <w:color w:val="auto"/>
              </w:rPr>
            </w:pPr>
            <w:r w:rsidRPr="005A7BEB">
              <w:rPr>
                <w:color w:val="auto"/>
              </w:rPr>
              <w:t xml:space="preserve">RFT2026019 </w:t>
            </w:r>
            <w:r w:rsidR="00DE6E74" w:rsidRPr="00164DA0">
              <w:rPr>
                <w:color w:val="auto"/>
              </w:rPr>
              <w:t xml:space="preserve">Attachment A </w:t>
            </w:r>
            <w:r w:rsidR="00D77C84" w:rsidRPr="00164DA0">
              <w:rPr>
                <w:color w:val="auto"/>
              </w:rPr>
              <w:t>- SOR</w:t>
            </w:r>
          </w:p>
        </w:tc>
        <w:tc>
          <w:tcPr>
            <w:tcW w:w="1877" w:type="pct"/>
            <w:vAlign w:val="center"/>
          </w:tcPr>
          <w:p w14:paraId="1D72A8FC" w14:textId="77777777" w:rsidR="00DE6E74" w:rsidRDefault="00DE6E74" w:rsidP="008347D1">
            <w:pPr>
              <w:pStyle w:val="TableText"/>
              <w:spacing w:before="60" w:after="60" w:line="240" w:lineRule="auto"/>
            </w:pPr>
          </w:p>
        </w:tc>
      </w:tr>
      <w:tr w:rsidR="00DE6E74" w14:paraId="092D389F" w14:textId="77777777" w:rsidTr="00276C4A">
        <w:trPr>
          <w:trHeight w:val="397"/>
        </w:trPr>
        <w:tc>
          <w:tcPr>
            <w:tcW w:w="3123" w:type="pct"/>
            <w:vAlign w:val="center"/>
          </w:tcPr>
          <w:p w14:paraId="1AC110D3" w14:textId="365D44E3" w:rsidR="00DE6E74" w:rsidRPr="005A7BEB" w:rsidRDefault="00164DA0" w:rsidP="00276C4A">
            <w:pPr>
              <w:pStyle w:val="TableText"/>
              <w:spacing w:before="60" w:after="60" w:line="240" w:lineRule="auto"/>
              <w:rPr>
                <w:color w:val="auto"/>
              </w:rPr>
            </w:pPr>
            <w:r w:rsidRPr="005A7BEB">
              <w:rPr>
                <w:color w:val="auto"/>
              </w:rPr>
              <w:t xml:space="preserve">RFT2026019 </w:t>
            </w:r>
            <w:r w:rsidR="00DE6E74" w:rsidRPr="00164DA0">
              <w:rPr>
                <w:color w:val="auto"/>
              </w:rPr>
              <w:t xml:space="preserve">Attachment B </w:t>
            </w:r>
            <w:r w:rsidR="00D77C84" w:rsidRPr="00164DA0">
              <w:rPr>
                <w:color w:val="auto"/>
              </w:rPr>
              <w:t>- TRS</w:t>
            </w:r>
          </w:p>
        </w:tc>
        <w:tc>
          <w:tcPr>
            <w:tcW w:w="1877" w:type="pct"/>
            <w:vAlign w:val="center"/>
          </w:tcPr>
          <w:p w14:paraId="7BAF250C" w14:textId="77777777" w:rsidR="00DE6E74" w:rsidRDefault="00DE6E74" w:rsidP="008347D1">
            <w:pPr>
              <w:pStyle w:val="TableText"/>
              <w:spacing w:before="60" w:after="60" w:line="240" w:lineRule="auto"/>
            </w:pPr>
          </w:p>
        </w:tc>
      </w:tr>
      <w:tr w:rsidR="00340E23" w14:paraId="6E71ABEB" w14:textId="77777777" w:rsidTr="00276C4A">
        <w:trPr>
          <w:trHeight w:val="397"/>
        </w:trPr>
        <w:tc>
          <w:tcPr>
            <w:tcW w:w="3123" w:type="pct"/>
            <w:vAlign w:val="center"/>
          </w:tcPr>
          <w:p w14:paraId="26E1D799" w14:textId="33288BB6" w:rsidR="00340E23" w:rsidRPr="005A7BEB" w:rsidRDefault="00164DA0" w:rsidP="00276C4A">
            <w:pPr>
              <w:pStyle w:val="TableText"/>
              <w:spacing w:before="60" w:after="60" w:line="240" w:lineRule="auto"/>
              <w:rPr>
                <w:color w:val="auto"/>
              </w:rPr>
            </w:pPr>
            <w:r w:rsidRPr="005A7BEB">
              <w:rPr>
                <w:color w:val="auto"/>
              </w:rPr>
              <w:t xml:space="preserve">RFT2026019 </w:t>
            </w:r>
            <w:r w:rsidR="00D77C84" w:rsidRPr="00164DA0">
              <w:rPr>
                <w:color w:val="auto"/>
              </w:rPr>
              <w:t>Annexure A -</w:t>
            </w:r>
            <w:r w:rsidR="00340E23" w:rsidRPr="00164DA0">
              <w:rPr>
                <w:color w:val="auto"/>
              </w:rPr>
              <w:t xml:space="preserve"> Pricing Tables</w:t>
            </w:r>
          </w:p>
        </w:tc>
        <w:tc>
          <w:tcPr>
            <w:tcW w:w="1877" w:type="pct"/>
            <w:vAlign w:val="center"/>
          </w:tcPr>
          <w:p w14:paraId="4118C606" w14:textId="77777777" w:rsidR="00340E23" w:rsidRDefault="00340E23" w:rsidP="008347D1">
            <w:pPr>
              <w:pStyle w:val="TableText"/>
              <w:spacing w:before="60" w:after="60" w:line="240" w:lineRule="auto"/>
            </w:pPr>
          </w:p>
        </w:tc>
      </w:tr>
      <w:tr w:rsidR="00DE6E74" w14:paraId="1C2583C4" w14:textId="77777777" w:rsidTr="00276C4A">
        <w:trPr>
          <w:trHeight w:val="397"/>
        </w:trPr>
        <w:tc>
          <w:tcPr>
            <w:tcW w:w="3123" w:type="pct"/>
            <w:vAlign w:val="center"/>
          </w:tcPr>
          <w:p w14:paraId="19DD4B1D" w14:textId="35849764" w:rsidR="00DE6E74" w:rsidRPr="005A7BEB" w:rsidRDefault="00164DA0" w:rsidP="00276C4A">
            <w:pPr>
              <w:pStyle w:val="TableText"/>
              <w:spacing w:before="60" w:after="60" w:line="240" w:lineRule="auto"/>
              <w:rPr>
                <w:color w:val="auto"/>
              </w:rPr>
            </w:pPr>
            <w:r w:rsidRPr="005A7BEB">
              <w:rPr>
                <w:color w:val="auto"/>
              </w:rPr>
              <w:t xml:space="preserve">RFT2026019 </w:t>
            </w:r>
            <w:r w:rsidR="00DE6E74" w:rsidRPr="00164DA0">
              <w:rPr>
                <w:color w:val="auto"/>
              </w:rPr>
              <w:t xml:space="preserve">Attachment C </w:t>
            </w:r>
            <w:r w:rsidR="00D77C84" w:rsidRPr="00164DA0">
              <w:rPr>
                <w:color w:val="auto"/>
              </w:rPr>
              <w:t xml:space="preserve">- </w:t>
            </w:r>
            <w:r w:rsidR="00DE6E74" w:rsidRPr="00164DA0">
              <w:rPr>
                <w:color w:val="auto"/>
              </w:rPr>
              <w:t>Draft Contract</w:t>
            </w:r>
          </w:p>
        </w:tc>
        <w:tc>
          <w:tcPr>
            <w:tcW w:w="1877" w:type="pct"/>
            <w:vAlign w:val="center"/>
          </w:tcPr>
          <w:p w14:paraId="59974B02" w14:textId="77777777" w:rsidR="00DE6E74" w:rsidRDefault="00DE6E74" w:rsidP="008347D1">
            <w:pPr>
              <w:pStyle w:val="TableText"/>
              <w:spacing w:before="60" w:after="60" w:line="240" w:lineRule="auto"/>
            </w:pPr>
          </w:p>
        </w:tc>
      </w:tr>
    </w:tbl>
    <w:p w14:paraId="288C9AC9" w14:textId="77777777" w:rsidR="00DE6E74" w:rsidRDefault="00DE6E74" w:rsidP="005123F4">
      <w:pPr>
        <w:pStyle w:val="SP-Schedule111"/>
      </w:pPr>
      <w:r w:rsidRPr="001B5CA9">
        <w:t>If Addendums have been issued for this RFT, please outline below your acknowledgement that these have been received and reviewed.</w:t>
      </w:r>
    </w:p>
    <w:tbl>
      <w:tblPr>
        <w:tblStyle w:val="TableGrid"/>
        <w:tblW w:w="4531" w:type="pct"/>
        <w:tblInd w:w="846" w:type="dxa"/>
        <w:tblLook w:val="04A0" w:firstRow="1" w:lastRow="0" w:firstColumn="1" w:lastColumn="0" w:noHBand="0" w:noVBand="1"/>
      </w:tblPr>
      <w:tblGrid>
        <w:gridCol w:w="4959"/>
        <w:gridCol w:w="3211"/>
      </w:tblGrid>
      <w:tr w:rsidR="00DE6E74" w14:paraId="5FFF41A6" w14:textId="77777777" w:rsidTr="007037DB">
        <w:tc>
          <w:tcPr>
            <w:tcW w:w="5000" w:type="pct"/>
            <w:gridSpan w:val="2"/>
            <w:shd w:val="clear" w:color="auto" w:fill="00313C"/>
            <w:vAlign w:val="center"/>
          </w:tcPr>
          <w:p w14:paraId="351ACB8A" w14:textId="16CAADAD" w:rsidR="00DE6E74" w:rsidRDefault="00DE6E74" w:rsidP="007037DB">
            <w:pPr>
              <w:pStyle w:val="ColumnHeading"/>
              <w:spacing w:before="120" w:after="120" w:line="240" w:lineRule="auto"/>
            </w:pPr>
            <w:r>
              <w:t xml:space="preserve">Table </w:t>
            </w:r>
            <w:r w:rsidR="00490B28">
              <w:rPr>
                <w:noProof/>
              </w:rPr>
              <w:fldChar w:fldCharType="begin"/>
            </w:r>
            <w:r w:rsidR="00490B28">
              <w:rPr>
                <w:noProof/>
              </w:rPr>
              <w:instrText xml:space="preserve"> SEQ Table \* ARABIC </w:instrText>
            </w:r>
            <w:r w:rsidR="00490B28">
              <w:rPr>
                <w:noProof/>
              </w:rPr>
              <w:fldChar w:fldCharType="separate"/>
            </w:r>
            <w:r w:rsidR="007E11BC">
              <w:rPr>
                <w:noProof/>
              </w:rPr>
              <w:t>2</w:t>
            </w:r>
            <w:r w:rsidR="00490B28">
              <w:rPr>
                <w:noProof/>
              </w:rPr>
              <w:fldChar w:fldCharType="end"/>
            </w:r>
            <w:r>
              <w:t xml:space="preserve"> </w:t>
            </w:r>
            <w:r w:rsidRPr="001547A4">
              <w:t>Addendum Documents</w:t>
            </w:r>
          </w:p>
        </w:tc>
      </w:tr>
      <w:tr w:rsidR="00DE6E74" w14:paraId="66ACE811" w14:textId="77777777" w:rsidTr="00F4432A">
        <w:tc>
          <w:tcPr>
            <w:tcW w:w="3035" w:type="pct"/>
            <w:shd w:val="clear" w:color="auto" w:fill="00A9CE"/>
            <w:vAlign w:val="center"/>
          </w:tcPr>
          <w:p w14:paraId="5E86794F" w14:textId="77777777" w:rsidR="00DE6E74" w:rsidRDefault="00DE6E74" w:rsidP="00DE6E74">
            <w:pPr>
              <w:pStyle w:val="ColumnHeading"/>
            </w:pPr>
            <w:r>
              <w:t>Addendum Number and Description</w:t>
            </w:r>
          </w:p>
        </w:tc>
        <w:tc>
          <w:tcPr>
            <w:tcW w:w="1965" w:type="pct"/>
            <w:shd w:val="clear" w:color="auto" w:fill="00A9CE"/>
            <w:vAlign w:val="center"/>
          </w:tcPr>
          <w:p w14:paraId="67E8BD23" w14:textId="77777777" w:rsidR="00DE6E74" w:rsidRDefault="00DE6E74" w:rsidP="00DE6E74">
            <w:pPr>
              <w:pStyle w:val="ColumnHeading"/>
            </w:pPr>
            <w:r>
              <w:t>Received and Acknowledged (Yes/No)</w:t>
            </w:r>
          </w:p>
        </w:tc>
      </w:tr>
      <w:tr w:rsidR="00DE6E74" w14:paraId="1E06FB99" w14:textId="77777777" w:rsidTr="00862781">
        <w:trPr>
          <w:trHeight w:val="397"/>
        </w:trPr>
        <w:tc>
          <w:tcPr>
            <w:tcW w:w="3035" w:type="pct"/>
            <w:vAlign w:val="center"/>
          </w:tcPr>
          <w:p w14:paraId="124FB3CA" w14:textId="77777777" w:rsidR="00DE6E74" w:rsidRPr="00A333ED" w:rsidRDefault="00E6108C" w:rsidP="00862781">
            <w:pPr>
              <w:pStyle w:val="TableText"/>
              <w:spacing w:before="60" w:after="60" w:line="240" w:lineRule="auto"/>
              <w:rPr>
                <w:color w:val="0000FF"/>
              </w:rPr>
            </w:pPr>
            <w:r>
              <w:rPr>
                <w:color w:val="0000FF"/>
              </w:rPr>
              <w:t>Insert details</w:t>
            </w:r>
          </w:p>
        </w:tc>
        <w:tc>
          <w:tcPr>
            <w:tcW w:w="1965" w:type="pct"/>
            <w:vAlign w:val="center"/>
          </w:tcPr>
          <w:p w14:paraId="16B0F72B" w14:textId="77777777" w:rsidR="00DE6E74" w:rsidRDefault="00DE6E74" w:rsidP="00862781">
            <w:pPr>
              <w:pStyle w:val="TableText"/>
              <w:spacing w:before="60" w:after="60" w:line="240" w:lineRule="auto"/>
            </w:pPr>
          </w:p>
        </w:tc>
      </w:tr>
      <w:tr w:rsidR="00DE6E74" w14:paraId="66651E80" w14:textId="77777777" w:rsidTr="00862781">
        <w:trPr>
          <w:trHeight w:val="397"/>
        </w:trPr>
        <w:tc>
          <w:tcPr>
            <w:tcW w:w="3035" w:type="pct"/>
            <w:vAlign w:val="center"/>
          </w:tcPr>
          <w:p w14:paraId="0CEEE14B" w14:textId="77777777" w:rsidR="00DE6E74" w:rsidRDefault="00DE6E74" w:rsidP="00862781">
            <w:pPr>
              <w:pStyle w:val="TableText"/>
              <w:spacing w:before="60" w:after="60" w:line="240" w:lineRule="auto"/>
            </w:pPr>
          </w:p>
        </w:tc>
        <w:tc>
          <w:tcPr>
            <w:tcW w:w="1965" w:type="pct"/>
            <w:vAlign w:val="center"/>
          </w:tcPr>
          <w:p w14:paraId="4345C360" w14:textId="77777777" w:rsidR="00DE6E74" w:rsidRDefault="00DE6E74" w:rsidP="00862781">
            <w:pPr>
              <w:pStyle w:val="TableText"/>
              <w:spacing w:before="60" w:after="60" w:line="240" w:lineRule="auto"/>
            </w:pPr>
          </w:p>
        </w:tc>
      </w:tr>
      <w:tr w:rsidR="00DE6E74" w14:paraId="7C4FB35F" w14:textId="77777777" w:rsidTr="00862781">
        <w:trPr>
          <w:trHeight w:val="397"/>
        </w:trPr>
        <w:tc>
          <w:tcPr>
            <w:tcW w:w="3035" w:type="pct"/>
            <w:vAlign w:val="center"/>
          </w:tcPr>
          <w:p w14:paraId="50501287" w14:textId="77777777" w:rsidR="00DE6E74" w:rsidRDefault="00DE6E74" w:rsidP="00862781">
            <w:pPr>
              <w:pStyle w:val="TableText"/>
              <w:spacing w:before="60" w:after="60" w:line="240" w:lineRule="auto"/>
            </w:pPr>
          </w:p>
        </w:tc>
        <w:tc>
          <w:tcPr>
            <w:tcW w:w="1965" w:type="pct"/>
            <w:vAlign w:val="center"/>
          </w:tcPr>
          <w:p w14:paraId="2AE3B2D1" w14:textId="77777777" w:rsidR="00DE6E74" w:rsidRDefault="00DE6E74" w:rsidP="00862781">
            <w:pPr>
              <w:pStyle w:val="TableText"/>
              <w:spacing w:before="60" w:after="60" w:line="240" w:lineRule="auto"/>
            </w:pPr>
          </w:p>
        </w:tc>
      </w:tr>
      <w:tr w:rsidR="00DE6E74" w14:paraId="19789B3B" w14:textId="77777777" w:rsidTr="00862781">
        <w:trPr>
          <w:trHeight w:val="397"/>
        </w:trPr>
        <w:tc>
          <w:tcPr>
            <w:tcW w:w="3035" w:type="pct"/>
            <w:vAlign w:val="center"/>
          </w:tcPr>
          <w:p w14:paraId="18A12D3D" w14:textId="77777777" w:rsidR="00DE6E74" w:rsidRDefault="00DE6E74" w:rsidP="00862781">
            <w:pPr>
              <w:pStyle w:val="TableText"/>
              <w:spacing w:before="60" w:after="60" w:line="240" w:lineRule="auto"/>
            </w:pPr>
          </w:p>
        </w:tc>
        <w:tc>
          <w:tcPr>
            <w:tcW w:w="1965" w:type="pct"/>
            <w:vAlign w:val="center"/>
          </w:tcPr>
          <w:p w14:paraId="7A513C06" w14:textId="77777777" w:rsidR="00DE6E74" w:rsidRDefault="00DE6E74" w:rsidP="00862781">
            <w:pPr>
              <w:pStyle w:val="TableText"/>
              <w:spacing w:before="60" w:after="60" w:line="240" w:lineRule="auto"/>
            </w:pPr>
          </w:p>
        </w:tc>
      </w:tr>
      <w:tr w:rsidR="00DE6E74" w14:paraId="211B4CA5" w14:textId="77777777" w:rsidTr="00862781">
        <w:trPr>
          <w:trHeight w:val="397"/>
        </w:trPr>
        <w:tc>
          <w:tcPr>
            <w:tcW w:w="3035" w:type="pct"/>
            <w:vAlign w:val="center"/>
          </w:tcPr>
          <w:p w14:paraId="42E7F363" w14:textId="77777777" w:rsidR="00DE6E74" w:rsidRDefault="00DE6E74" w:rsidP="00862781">
            <w:pPr>
              <w:pStyle w:val="TableText"/>
              <w:spacing w:before="60" w:after="60" w:line="240" w:lineRule="auto"/>
            </w:pPr>
          </w:p>
        </w:tc>
        <w:tc>
          <w:tcPr>
            <w:tcW w:w="1965" w:type="pct"/>
            <w:vAlign w:val="center"/>
          </w:tcPr>
          <w:p w14:paraId="5770E558" w14:textId="77777777" w:rsidR="00DE6E74" w:rsidRDefault="00DE6E74" w:rsidP="00862781">
            <w:pPr>
              <w:pStyle w:val="TableText"/>
              <w:spacing w:before="60" w:after="60" w:line="240" w:lineRule="auto"/>
            </w:pPr>
          </w:p>
        </w:tc>
      </w:tr>
      <w:tr w:rsidR="00DE6E74" w14:paraId="7F36A9E6" w14:textId="77777777" w:rsidTr="00862781">
        <w:trPr>
          <w:trHeight w:val="397"/>
        </w:trPr>
        <w:tc>
          <w:tcPr>
            <w:tcW w:w="3035" w:type="pct"/>
            <w:vAlign w:val="center"/>
          </w:tcPr>
          <w:p w14:paraId="2F580A18" w14:textId="77777777" w:rsidR="00DE6E74" w:rsidRDefault="00DE6E74" w:rsidP="00862781">
            <w:pPr>
              <w:pStyle w:val="TableText"/>
              <w:spacing w:before="60" w:after="60" w:line="240" w:lineRule="auto"/>
            </w:pPr>
          </w:p>
        </w:tc>
        <w:tc>
          <w:tcPr>
            <w:tcW w:w="1965" w:type="pct"/>
            <w:vAlign w:val="center"/>
          </w:tcPr>
          <w:p w14:paraId="5F87FE61" w14:textId="77777777" w:rsidR="00DE6E74" w:rsidRDefault="00DE6E74" w:rsidP="00862781">
            <w:pPr>
              <w:pStyle w:val="TableText"/>
              <w:spacing w:before="60" w:after="60" w:line="240" w:lineRule="auto"/>
            </w:pPr>
          </w:p>
        </w:tc>
      </w:tr>
    </w:tbl>
    <w:p w14:paraId="6F20D483" w14:textId="77777777" w:rsidR="00DE6E74" w:rsidRDefault="00DE6E74" w:rsidP="00DE6E74"/>
    <w:p w14:paraId="59859E73" w14:textId="77777777" w:rsidR="00112FEA" w:rsidRDefault="00112FEA" w:rsidP="002471E2">
      <w:pPr>
        <w:sectPr w:rsidR="00112FEA" w:rsidSect="008E2A64">
          <w:headerReference w:type="default" r:id="rId33"/>
          <w:pgSz w:w="11906" w:h="16838"/>
          <w:pgMar w:top="1440" w:right="1440" w:bottom="1440" w:left="1440" w:header="567" w:footer="454" w:gutter="0"/>
          <w:cols w:space="708"/>
          <w:docGrid w:linePitch="360"/>
        </w:sectPr>
      </w:pPr>
    </w:p>
    <w:p w14:paraId="761C7B2A" w14:textId="77777777" w:rsidR="00DE6E74" w:rsidRPr="0023455D" w:rsidRDefault="00DE6E74" w:rsidP="005123F4">
      <w:pPr>
        <w:pStyle w:val="SP-ScheduleHeading1"/>
      </w:pPr>
      <w:bookmarkStart w:id="170" w:name="_Ref401650807"/>
      <w:bookmarkStart w:id="171" w:name="_Toc402864988"/>
      <w:bookmarkStart w:id="172" w:name="_Toc468369689"/>
      <w:bookmarkStart w:id="173" w:name="_Toc2684553"/>
      <w:bookmarkStart w:id="174" w:name="_Toc235093903"/>
      <w:r w:rsidRPr="0023455D">
        <w:lastRenderedPageBreak/>
        <w:t>Tender Response Documents</w:t>
      </w:r>
      <w:bookmarkEnd w:id="170"/>
      <w:bookmarkEnd w:id="171"/>
      <w:bookmarkEnd w:id="172"/>
      <w:bookmarkEnd w:id="173"/>
      <w:bookmarkEnd w:id="174"/>
    </w:p>
    <w:p w14:paraId="3DADEED9" w14:textId="77777777" w:rsidR="00DE6E74" w:rsidRPr="00C72144" w:rsidRDefault="00DE6E74" w:rsidP="005123F4">
      <w:pPr>
        <w:pStyle w:val="SP-Schedule11"/>
      </w:pPr>
      <w:bookmarkStart w:id="175" w:name="_Toc402864989"/>
      <w:r>
        <w:t>Documents</w:t>
      </w:r>
      <w:bookmarkEnd w:id="175"/>
    </w:p>
    <w:p w14:paraId="54B0C695" w14:textId="77777777" w:rsidR="00DE6E74" w:rsidRDefault="00DE6E74" w:rsidP="005123F4">
      <w:pPr>
        <w:pStyle w:val="SP-Schedule111"/>
      </w:pPr>
      <w:r>
        <w:t>Tenderers</w:t>
      </w:r>
      <w:r w:rsidRPr="001E77FB">
        <w:t xml:space="preserve"> are to </w:t>
      </w:r>
      <w:r>
        <w:t>identify each</w:t>
      </w:r>
      <w:r w:rsidRPr="001E77FB">
        <w:t xml:space="preserve"> document name and</w:t>
      </w:r>
      <w:r>
        <w:t xml:space="preserve"> associated filename submitted to CSIRO as part of their</w:t>
      </w:r>
      <w:r w:rsidRPr="001E77FB">
        <w:t xml:space="preserve"> RFT proposal. </w:t>
      </w:r>
    </w:p>
    <w:tbl>
      <w:tblPr>
        <w:tblStyle w:val="TableGrid"/>
        <w:tblW w:w="4531" w:type="pct"/>
        <w:tblInd w:w="846" w:type="dxa"/>
        <w:tblLook w:val="04A0" w:firstRow="1" w:lastRow="0" w:firstColumn="1" w:lastColumn="0" w:noHBand="0" w:noVBand="1"/>
      </w:tblPr>
      <w:tblGrid>
        <w:gridCol w:w="3601"/>
        <w:gridCol w:w="4569"/>
      </w:tblGrid>
      <w:tr w:rsidR="00DE6E74" w14:paraId="6E4CC079" w14:textId="77777777" w:rsidTr="00BF700B">
        <w:tc>
          <w:tcPr>
            <w:tcW w:w="5000" w:type="pct"/>
            <w:gridSpan w:val="2"/>
            <w:shd w:val="clear" w:color="auto" w:fill="00313C"/>
            <w:vAlign w:val="center"/>
          </w:tcPr>
          <w:p w14:paraId="1CBF3479" w14:textId="4FE9DDBC" w:rsidR="00DE6E74" w:rsidRDefault="00DE6E74" w:rsidP="00BF700B">
            <w:pPr>
              <w:pStyle w:val="Caption"/>
              <w:spacing w:before="120" w:after="120"/>
            </w:pPr>
            <w:r w:rsidRPr="00B22F01">
              <w:t xml:space="preserve">Table </w:t>
            </w:r>
            <w:r>
              <w:fldChar w:fldCharType="begin"/>
            </w:r>
            <w:r>
              <w:instrText xml:space="preserve"> SEQ Table \r 1</w:instrText>
            </w:r>
            <w:r>
              <w:fldChar w:fldCharType="separate"/>
            </w:r>
            <w:r w:rsidR="007E11BC">
              <w:rPr>
                <w:noProof/>
              </w:rPr>
              <w:t>1</w:t>
            </w:r>
            <w:r>
              <w:rPr>
                <w:noProof/>
              </w:rPr>
              <w:fldChar w:fldCharType="end"/>
            </w:r>
            <w:r w:rsidRPr="00B22F01">
              <w:t xml:space="preserve"> </w:t>
            </w:r>
            <w:r>
              <w:t xml:space="preserve"> Response Documents</w:t>
            </w:r>
          </w:p>
        </w:tc>
      </w:tr>
      <w:tr w:rsidR="00DE6E74" w14:paraId="2F0E05D4" w14:textId="77777777" w:rsidTr="00F4432A">
        <w:trPr>
          <w:trHeight w:val="397"/>
        </w:trPr>
        <w:tc>
          <w:tcPr>
            <w:tcW w:w="2204" w:type="pct"/>
            <w:shd w:val="clear" w:color="auto" w:fill="00A9CE"/>
            <w:vAlign w:val="center"/>
          </w:tcPr>
          <w:p w14:paraId="1180DCD8" w14:textId="77777777" w:rsidR="00DE6E74" w:rsidRDefault="00DE6E74" w:rsidP="00DE6E74">
            <w:pPr>
              <w:pStyle w:val="ColumnHeading"/>
            </w:pPr>
            <w:r>
              <w:t>Document Name</w:t>
            </w:r>
          </w:p>
        </w:tc>
        <w:tc>
          <w:tcPr>
            <w:tcW w:w="2796" w:type="pct"/>
            <w:shd w:val="clear" w:color="auto" w:fill="00A9CE"/>
            <w:vAlign w:val="center"/>
          </w:tcPr>
          <w:p w14:paraId="17A4F9C0" w14:textId="77777777" w:rsidR="00DE6E74" w:rsidRDefault="00DE6E74" w:rsidP="00DE6E74">
            <w:pPr>
              <w:pStyle w:val="ColumnHeading"/>
            </w:pPr>
            <w:r>
              <w:t>Document Filename</w:t>
            </w:r>
          </w:p>
        </w:tc>
      </w:tr>
      <w:tr w:rsidR="00DE6E74" w14:paraId="4444E29B" w14:textId="77777777" w:rsidTr="00862781">
        <w:trPr>
          <w:trHeight w:val="397"/>
        </w:trPr>
        <w:tc>
          <w:tcPr>
            <w:tcW w:w="2204" w:type="pct"/>
            <w:vAlign w:val="center"/>
          </w:tcPr>
          <w:p w14:paraId="48027001" w14:textId="77777777" w:rsidR="00DE6E74" w:rsidRPr="00A333ED" w:rsidRDefault="000A3795" w:rsidP="00862781">
            <w:pPr>
              <w:pStyle w:val="TableText"/>
              <w:spacing w:before="60" w:after="60" w:line="240" w:lineRule="auto"/>
              <w:rPr>
                <w:color w:val="0000FF"/>
              </w:rPr>
            </w:pPr>
            <w:r w:rsidRPr="00A333ED">
              <w:rPr>
                <w:color w:val="0000FF"/>
              </w:rPr>
              <w:t>Insert document name</w:t>
            </w:r>
          </w:p>
        </w:tc>
        <w:tc>
          <w:tcPr>
            <w:tcW w:w="2796" w:type="pct"/>
            <w:vAlign w:val="center"/>
          </w:tcPr>
          <w:p w14:paraId="208FB5F9" w14:textId="77777777" w:rsidR="00DE6E74" w:rsidRPr="00A333ED" w:rsidRDefault="000A3795" w:rsidP="00862781">
            <w:pPr>
              <w:pStyle w:val="TableText"/>
              <w:spacing w:before="60" w:after="60" w:line="240" w:lineRule="auto"/>
              <w:rPr>
                <w:color w:val="0000FF"/>
              </w:rPr>
            </w:pPr>
            <w:r w:rsidRPr="00A333ED">
              <w:rPr>
                <w:color w:val="0000FF"/>
              </w:rPr>
              <w:t>Insert Document Filename</w:t>
            </w:r>
          </w:p>
        </w:tc>
      </w:tr>
      <w:tr w:rsidR="00DE6E74" w14:paraId="0468DC91" w14:textId="77777777" w:rsidTr="00862781">
        <w:trPr>
          <w:trHeight w:val="397"/>
        </w:trPr>
        <w:tc>
          <w:tcPr>
            <w:tcW w:w="2204" w:type="pct"/>
            <w:vAlign w:val="center"/>
          </w:tcPr>
          <w:p w14:paraId="21B62349" w14:textId="77777777" w:rsidR="00DE6E74" w:rsidRDefault="00DE6E74" w:rsidP="00862781">
            <w:pPr>
              <w:pStyle w:val="TableText"/>
              <w:spacing w:before="60" w:after="60" w:line="240" w:lineRule="auto"/>
            </w:pPr>
          </w:p>
        </w:tc>
        <w:tc>
          <w:tcPr>
            <w:tcW w:w="2796" w:type="pct"/>
            <w:vAlign w:val="center"/>
          </w:tcPr>
          <w:p w14:paraId="63746C3A" w14:textId="77777777" w:rsidR="00DE6E74" w:rsidRDefault="00DE6E74" w:rsidP="00862781">
            <w:pPr>
              <w:pStyle w:val="TableText"/>
              <w:spacing w:before="60" w:after="60" w:line="240" w:lineRule="auto"/>
            </w:pPr>
          </w:p>
        </w:tc>
      </w:tr>
      <w:tr w:rsidR="00DE6E74" w14:paraId="5ED0B0C0" w14:textId="77777777" w:rsidTr="00862781">
        <w:trPr>
          <w:trHeight w:val="397"/>
        </w:trPr>
        <w:tc>
          <w:tcPr>
            <w:tcW w:w="2204" w:type="pct"/>
            <w:vAlign w:val="center"/>
          </w:tcPr>
          <w:p w14:paraId="45E264F1" w14:textId="77777777" w:rsidR="00DE6E74" w:rsidRDefault="00DE6E74" w:rsidP="00862781">
            <w:pPr>
              <w:pStyle w:val="TableText"/>
              <w:spacing w:before="60" w:after="60" w:line="240" w:lineRule="auto"/>
            </w:pPr>
          </w:p>
        </w:tc>
        <w:tc>
          <w:tcPr>
            <w:tcW w:w="2796" w:type="pct"/>
            <w:vAlign w:val="center"/>
          </w:tcPr>
          <w:p w14:paraId="19474938" w14:textId="77777777" w:rsidR="00DE6E74" w:rsidRDefault="00DE6E74" w:rsidP="00862781">
            <w:pPr>
              <w:pStyle w:val="TableText"/>
              <w:spacing w:before="60" w:after="60" w:line="240" w:lineRule="auto"/>
            </w:pPr>
          </w:p>
        </w:tc>
      </w:tr>
      <w:tr w:rsidR="00DE6E74" w14:paraId="3125B1A4" w14:textId="77777777" w:rsidTr="00862781">
        <w:trPr>
          <w:trHeight w:val="397"/>
        </w:trPr>
        <w:tc>
          <w:tcPr>
            <w:tcW w:w="2204" w:type="pct"/>
            <w:vAlign w:val="center"/>
          </w:tcPr>
          <w:p w14:paraId="07199390" w14:textId="77777777" w:rsidR="00DE6E74" w:rsidRDefault="00DE6E74" w:rsidP="00862781">
            <w:pPr>
              <w:pStyle w:val="TableText"/>
              <w:spacing w:before="60" w:after="60" w:line="240" w:lineRule="auto"/>
            </w:pPr>
          </w:p>
        </w:tc>
        <w:tc>
          <w:tcPr>
            <w:tcW w:w="2796" w:type="pct"/>
            <w:vAlign w:val="center"/>
          </w:tcPr>
          <w:p w14:paraId="7B3EBEAB" w14:textId="77777777" w:rsidR="00DE6E74" w:rsidRDefault="00DE6E74" w:rsidP="00862781">
            <w:pPr>
              <w:pStyle w:val="TableText"/>
              <w:spacing w:before="60" w:after="60" w:line="240" w:lineRule="auto"/>
            </w:pPr>
          </w:p>
        </w:tc>
      </w:tr>
    </w:tbl>
    <w:p w14:paraId="0E1C9C73" w14:textId="77777777" w:rsidR="00112FEA" w:rsidRDefault="00112FEA" w:rsidP="00DE6E74">
      <w:pPr>
        <w:sectPr w:rsidR="00112FEA" w:rsidSect="008E2A64">
          <w:headerReference w:type="default" r:id="rId34"/>
          <w:pgSz w:w="11906" w:h="16838"/>
          <w:pgMar w:top="1440" w:right="1440" w:bottom="1440" w:left="1440" w:header="567" w:footer="454" w:gutter="0"/>
          <w:cols w:space="708"/>
          <w:docGrid w:linePitch="360"/>
        </w:sectPr>
      </w:pPr>
    </w:p>
    <w:p w14:paraId="7AAAA045" w14:textId="77777777" w:rsidR="00DE6E74" w:rsidRDefault="00DE6E74" w:rsidP="005123F4">
      <w:pPr>
        <w:pStyle w:val="SP-ScheduleHeading1"/>
      </w:pPr>
      <w:bookmarkStart w:id="176" w:name="_Ref401650809"/>
      <w:bookmarkStart w:id="177" w:name="_Toc402864990"/>
      <w:bookmarkStart w:id="178" w:name="_Toc468369690"/>
      <w:bookmarkStart w:id="179" w:name="_Toc2684554"/>
      <w:bookmarkStart w:id="180" w:name="_Ref179973472"/>
      <w:bookmarkStart w:id="181" w:name="_Toc235093904"/>
      <w:r>
        <w:lastRenderedPageBreak/>
        <w:t>Tenderer’s Deed</w:t>
      </w:r>
      <w:bookmarkEnd w:id="176"/>
      <w:bookmarkEnd w:id="177"/>
      <w:bookmarkEnd w:id="178"/>
      <w:bookmarkEnd w:id="179"/>
      <w:r w:rsidR="00CE3BE3">
        <w:t xml:space="preserve"> Poll</w:t>
      </w:r>
      <w:bookmarkEnd w:id="180"/>
      <w:bookmarkEnd w:id="181"/>
    </w:p>
    <w:p w14:paraId="7ED3759E" w14:textId="77777777" w:rsidR="00DE6E74" w:rsidRPr="007E49DE" w:rsidRDefault="00DE6E74" w:rsidP="008928DA">
      <w:pPr>
        <w:pStyle w:val="CSIRORFTDeclarationTxt"/>
        <w:jc w:val="both"/>
      </w:pPr>
      <w:bookmarkStart w:id="182" w:name="_Toc58921732"/>
      <w:bookmarkStart w:id="183" w:name="_Hlk111192638"/>
      <w:r w:rsidRPr="007E49DE">
        <w:t>In this Deed</w:t>
      </w:r>
      <w:r w:rsidR="00CE3BE3">
        <w:t xml:space="preserve"> Poll</w:t>
      </w:r>
      <w:r w:rsidRPr="007E49DE">
        <w:t xml:space="preserve">, terms not otherwise defined shall have the meaning ascribed to them in the </w:t>
      </w:r>
      <w:r w:rsidR="00CE3BE3">
        <w:t>RFT</w:t>
      </w:r>
      <w:r w:rsidRPr="007E49DE">
        <w:t>.</w:t>
      </w:r>
    </w:p>
    <w:p w14:paraId="115426A9" w14:textId="77777777" w:rsidR="00DE6E74" w:rsidRPr="007E49DE" w:rsidRDefault="00DE6E74" w:rsidP="00491E99">
      <w:pPr>
        <w:pStyle w:val="CSIRORFTDeclarationTxt"/>
        <w:spacing w:before="240" w:after="120" w:line="240" w:lineRule="auto"/>
        <w:jc w:val="both"/>
        <w:outlineLvl w:val="2"/>
        <w:rPr>
          <w:b/>
        </w:rPr>
      </w:pPr>
      <w:r w:rsidRPr="007E49DE">
        <w:rPr>
          <w:b/>
        </w:rPr>
        <w:t>Compliance with the Tender</w:t>
      </w:r>
    </w:p>
    <w:p w14:paraId="645BE966" w14:textId="77777777" w:rsidR="00DE6E74" w:rsidRPr="00AC4A1C" w:rsidRDefault="00DE6E74" w:rsidP="008928DA">
      <w:pPr>
        <w:pStyle w:val="CSIRORFTDeclarationTxt"/>
        <w:jc w:val="both"/>
      </w:pPr>
      <w:r w:rsidRPr="00AC4A1C">
        <w:t xml:space="preserve">In preparing its response and participating in the Tender process, the </w:t>
      </w:r>
      <w:r>
        <w:t>Tenderer</w:t>
      </w:r>
      <w:r w:rsidRPr="00AC4A1C">
        <w:t xml:space="preserve"> has fully complied with the requirements</w:t>
      </w:r>
      <w:r w:rsidR="005F5526">
        <w:t xml:space="preserve"> and the conditions</w:t>
      </w:r>
      <w:r w:rsidRPr="00AC4A1C">
        <w:t xml:space="preserve"> of the Tender.</w:t>
      </w:r>
    </w:p>
    <w:p w14:paraId="3515DD40" w14:textId="77777777" w:rsidR="00DE6E74" w:rsidRPr="007E49DE" w:rsidRDefault="00EE7DEA" w:rsidP="00491E99">
      <w:pPr>
        <w:pStyle w:val="CSIRORFTDeclarationTxt"/>
        <w:spacing w:before="240" w:after="120" w:line="240" w:lineRule="auto"/>
        <w:jc w:val="both"/>
        <w:outlineLvl w:val="2"/>
        <w:rPr>
          <w:b/>
        </w:rPr>
      </w:pPr>
      <w:r>
        <w:rPr>
          <w:b/>
        </w:rPr>
        <w:t>Tenderer’s acknowledgement of Conditions of Tender</w:t>
      </w:r>
    </w:p>
    <w:p w14:paraId="22D5A902" w14:textId="77777777" w:rsidR="00DE6E74" w:rsidRPr="007E49DE" w:rsidRDefault="00DE6E74" w:rsidP="008928DA">
      <w:pPr>
        <w:pStyle w:val="CSIRORFTDeclarationTxt"/>
        <w:jc w:val="both"/>
      </w:pPr>
      <w:bookmarkStart w:id="184" w:name="_Toc46812105"/>
      <w:bookmarkStart w:id="185" w:name="_Toc46812107"/>
      <w:bookmarkStart w:id="186" w:name="_Toc46812109"/>
      <w:bookmarkStart w:id="187" w:name="_Toc46812111"/>
      <w:bookmarkStart w:id="188" w:name="_Toc46812114"/>
      <w:bookmarkEnd w:id="182"/>
      <w:bookmarkEnd w:id="184"/>
      <w:bookmarkEnd w:id="185"/>
      <w:bookmarkEnd w:id="186"/>
      <w:bookmarkEnd w:id="187"/>
      <w:bookmarkEnd w:id="188"/>
      <w:r w:rsidRPr="007E49DE">
        <w:t xml:space="preserve">The Tenderer undertakes to participate in the Tender process in accordance with the </w:t>
      </w:r>
      <w:r w:rsidR="00097E3D">
        <w:t>RFT</w:t>
      </w:r>
      <w:r w:rsidRPr="007E49DE">
        <w:t xml:space="preserve"> and based on the response. </w:t>
      </w:r>
    </w:p>
    <w:p w14:paraId="79C17383" w14:textId="77777777" w:rsidR="00DE6E74" w:rsidRDefault="00DE6E74" w:rsidP="008928DA">
      <w:pPr>
        <w:pStyle w:val="CSIRORFTDeclarationTxt"/>
        <w:jc w:val="both"/>
      </w:pPr>
      <w:r w:rsidRPr="00AC4A1C">
        <w:t xml:space="preserve">The </w:t>
      </w:r>
      <w:r w:rsidR="00EE7DEA">
        <w:t xml:space="preserve">Tenderer’s </w:t>
      </w:r>
      <w:r w:rsidRPr="00AC4A1C">
        <w:t xml:space="preserve">response </w:t>
      </w:r>
      <w:r w:rsidR="00EE7DEA">
        <w:t xml:space="preserve">is </w:t>
      </w:r>
      <w:r w:rsidRPr="00AC4A1C">
        <w:t xml:space="preserve">complete relating to all matters </w:t>
      </w:r>
      <w:r w:rsidR="00EE7DEA">
        <w:t>in the Conditions of Tender</w:t>
      </w:r>
      <w:r w:rsidRPr="00AC4A1C">
        <w:t>.</w:t>
      </w:r>
    </w:p>
    <w:p w14:paraId="02B967E6" w14:textId="77777777" w:rsidR="00DE6E74" w:rsidRPr="00AC4A1C" w:rsidRDefault="00DE6E74" w:rsidP="008928DA">
      <w:pPr>
        <w:pStyle w:val="CSIRORFTDeclarationTxt"/>
        <w:jc w:val="both"/>
      </w:pPr>
      <w:r w:rsidRPr="00AC4A1C">
        <w:t xml:space="preserve">The </w:t>
      </w:r>
      <w:r w:rsidR="00EE7DEA">
        <w:t>Tenderer’s response</w:t>
      </w:r>
      <w:r w:rsidRPr="00AC4A1C">
        <w:t xml:space="preserve"> shall remain open for the Offer Period.</w:t>
      </w:r>
    </w:p>
    <w:p w14:paraId="1DD38C38" w14:textId="77777777" w:rsidR="00DE6E74" w:rsidRPr="007E49DE" w:rsidRDefault="00DE6E74" w:rsidP="00491E99">
      <w:pPr>
        <w:pStyle w:val="CSIRORFTDeclarationTxt"/>
        <w:spacing w:before="240" w:after="120" w:line="240" w:lineRule="auto"/>
        <w:jc w:val="both"/>
        <w:outlineLvl w:val="2"/>
        <w:rPr>
          <w:b/>
        </w:rPr>
      </w:pPr>
      <w:r w:rsidRPr="007E49DE">
        <w:rPr>
          <w:b/>
        </w:rPr>
        <w:t>Conflict of Interest</w:t>
      </w:r>
    </w:p>
    <w:p w14:paraId="57B6F385" w14:textId="77777777" w:rsidR="00DE6E74" w:rsidRPr="00AC4A1C" w:rsidRDefault="00DE6E74" w:rsidP="008928DA">
      <w:pPr>
        <w:pStyle w:val="CSIRORFTDeclarationTxt"/>
        <w:jc w:val="both"/>
      </w:pPr>
      <w:r w:rsidRPr="00AC4A1C">
        <w:t xml:space="preserve">Other than as set out in the </w:t>
      </w:r>
      <w:r>
        <w:t>Tender Response Form</w:t>
      </w:r>
      <w:r w:rsidRPr="00AC4A1C">
        <w:t xml:space="preserve">, the </w:t>
      </w:r>
      <w:r>
        <w:t>Tenderer</w:t>
      </w:r>
      <w:r w:rsidRPr="00AC4A1C">
        <w:t xml:space="preserve"> confirms that there are no conflicts of interest that may affect its ability to provide the</w:t>
      </w:r>
      <w:r>
        <w:t xml:space="preserve"> Goods and/or</w:t>
      </w:r>
      <w:r w:rsidRPr="00AC4A1C">
        <w:t xml:space="preserve"> Services.</w:t>
      </w:r>
    </w:p>
    <w:p w14:paraId="20A9287C" w14:textId="77777777" w:rsidR="00E83280" w:rsidRPr="00650A94" w:rsidRDefault="00E83280" w:rsidP="008928DA">
      <w:pPr>
        <w:pStyle w:val="CSIRORFTDeclarationTxt"/>
        <w:jc w:val="both"/>
        <w:rPr>
          <w:b/>
        </w:rPr>
      </w:pPr>
      <w:r w:rsidRPr="00650A94">
        <w:rPr>
          <w:b/>
        </w:rPr>
        <w:t>Collusion</w:t>
      </w:r>
    </w:p>
    <w:p w14:paraId="1482D77E" w14:textId="77777777" w:rsidR="00E83280" w:rsidRDefault="0069301A" w:rsidP="008928DA">
      <w:pPr>
        <w:pStyle w:val="CSIRORFTDeclarationTxt"/>
        <w:jc w:val="both"/>
      </w:pPr>
      <w:r>
        <w:t>The Tenderer warrants that, if required by CSIRO, a senior officer of the Tenderer shall sign a statutory declaration containing a statement to the following effect:</w:t>
      </w:r>
    </w:p>
    <w:p w14:paraId="7A91CA52" w14:textId="77777777" w:rsidR="0069301A" w:rsidRPr="0025682F" w:rsidRDefault="0069301A" w:rsidP="008928DA">
      <w:pPr>
        <w:pStyle w:val="ListNumber"/>
        <w:jc w:val="both"/>
      </w:pPr>
      <w:r w:rsidRPr="0025682F">
        <w:t xml:space="preserve">Neither the Tenderer nor any of its employees or agents has entered into, or will enter into, any contract, arrangement or understanding to pay any money or provide any other benefit to a professional association in respect of the Tender, the </w:t>
      </w:r>
      <w:r w:rsidR="00C309DF">
        <w:t>C</w:t>
      </w:r>
      <w:r w:rsidRPr="0025682F">
        <w:t>ontract or any contract resulting there from.</w:t>
      </w:r>
    </w:p>
    <w:p w14:paraId="460BABEB" w14:textId="77777777" w:rsidR="0069301A" w:rsidRDefault="0069301A" w:rsidP="008928DA">
      <w:pPr>
        <w:pStyle w:val="ListNumber"/>
        <w:jc w:val="both"/>
      </w:pPr>
      <w:r w:rsidRPr="00EA29FB">
        <w:t>Neither the Tenderer nor any of its employees or agents had knowledge of the tender sum of any other Tenderer prior to or at the time the Tenderer submitted its Tender.</w:t>
      </w:r>
    </w:p>
    <w:p w14:paraId="48CF2139" w14:textId="77777777" w:rsidR="0069301A" w:rsidRPr="00EA29FB" w:rsidRDefault="0069301A" w:rsidP="008928DA">
      <w:pPr>
        <w:pStyle w:val="ListNumber"/>
        <w:jc w:val="both"/>
      </w:pPr>
      <w:r w:rsidRPr="00EA29FB">
        <w:t>Neither the Tenderer nor any of its employees or agents has disclosed, or will disclose, prior to the Tender Closing Time and Date, the Tender Price submitted by the Tenderer to any other Tenderer who submitted a Tender, or Tenderer who proposes to submit a Tender, or to any other person or organisation.</w:t>
      </w:r>
    </w:p>
    <w:p w14:paraId="4D3A7327" w14:textId="77777777" w:rsidR="0069301A" w:rsidRPr="00EA29FB" w:rsidRDefault="0069301A" w:rsidP="008928DA">
      <w:pPr>
        <w:pStyle w:val="ListNumber"/>
        <w:jc w:val="both"/>
      </w:pPr>
      <w:r w:rsidRPr="00EA29FB">
        <w:t>Neither the Tenderer nor any of its employees or agents has provided, or will provide, information to any other Tenderer, person or organisation, to assist another Tenderer to prepare a tender known as a “cover bid”, whereby the Tenderer is of the opinion or belief that another Tenderer does not intend to genuinely compete for the award of the Contract.</w:t>
      </w:r>
    </w:p>
    <w:p w14:paraId="56608B23" w14:textId="77777777" w:rsidR="0069301A" w:rsidRPr="00EA29FB" w:rsidRDefault="0069301A" w:rsidP="008928DA">
      <w:pPr>
        <w:pStyle w:val="ListNumber"/>
        <w:jc w:val="both"/>
      </w:pPr>
      <w:r w:rsidRPr="00EA29FB">
        <w:t>The Tenderer is genuinely competing for the award of the Contract and its Tender is not a “cover bid”.</w:t>
      </w:r>
    </w:p>
    <w:p w14:paraId="50C6B41A" w14:textId="77777777" w:rsidR="0069301A" w:rsidRPr="00EA29FB" w:rsidRDefault="0069301A" w:rsidP="008928DA">
      <w:pPr>
        <w:pStyle w:val="ListNumber"/>
        <w:jc w:val="both"/>
      </w:pPr>
      <w:r w:rsidRPr="007C5170">
        <w:t>Prior to the Tenderer submitting its Tender, neither the Tenderer nor any of its employees or</w:t>
      </w:r>
      <w:r w:rsidRPr="00EA29FB">
        <w:t xml:space="preserve"> agents entered into any contract, arrangement or understanding having the result that on or after being awarded the Contract, the Tenderer would pay to any other Tenderer who unsuccessfully tendered, any moneys or provide any other benefit or other financial advantage in respect of the Tender, or any Contract resulting from it.</w:t>
      </w:r>
    </w:p>
    <w:p w14:paraId="71F822FB" w14:textId="77777777" w:rsidR="0069301A" w:rsidRDefault="0069301A" w:rsidP="008928DA">
      <w:pPr>
        <w:pStyle w:val="ListNumber"/>
        <w:jc w:val="both"/>
      </w:pPr>
      <w:r w:rsidRPr="00EA29FB">
        <w:t>Neither the Tenderer nor any of its employees or agents has entered into or will enter into any contract, arrangement or understanding having the result that on or after being awarded a Contract, the Tenderer would pay to an association or any other association, any moneys or provide any other benefit or other financial advantage to or on behalf of any other Tenderer who unsuccessfully tendered for the Services.</w:t>
      </w:r>
    </w:p>
    <w:p w14:paraId="5762F9B5" w14:textId="77777777" w:rsidR="00464E56" w:rsidRPr="00650A94" w:rsidRDefault="00464E56" w:rsidP="008928DA">
      <w:pPr>
        <w:pStyle w:val="ListNumber"/>
        <w:numPr>
          <w:ilvl w:val="0"/>
          <w:numId w:val="0"/>
        </w:numPr>
        <w:tabs>
          <w:tab w:val="clear" w:pos="397"/>
        </w:tabs>
        <w:jc w:val="both"/>
        <w:rPr>
          <w:b/>
        </w:rPr>
      </w:pPr>
      <w:r w:rsidRPr="00650A94">
        <w:rPr>
          <w:b/>
        </w:rPr>
        <w:lastRenderedPageBreak/>
        <w:t>Other Matters</w:t>
      </w:r>
    </w:p>
    <w:p w14:paraId="0B127EC8" w14:textId="77777777" w:rsidR="00464E56" w:rsidRDefault="00464E56" w:rsidP="008928DA">
      <w:pPr>
        <w:pStyle w:val="ListNumber"/>
        <w:numPr>
          <w:ilvl w:val="0"/>
          <w:numId w:val="0"/>
        </w:numPr>
        <w:tabs>
          <w:tab w:val="clear" w:pos="397"/>
          <w:tab w:val="left" w:pos="0"/>
        </w:tabs>
        <w:jc w:val="both"/>
      </w:pPr>
      <w:r w:rsidRPr="00EA29FB">
        <w:t>The Tenderer or any party proposed by the Tenderer to deliver any</w:t>
      </w:r>
      <w:r>
        <w:t xml:space="preserve"> Goods and Services to </w:t>
      </w:r>
      <w:r w:rsidRPr="005A5B31">
        <w:t>CSIRO</w:t>
      </w:r>
      <w:r>
        <w:t>:</w:t>
      </w:r>
    </w:p>
    <w:p w14:paraId="5F9672F4" w14:textId="77777777" w:rsidR="0046664C" w:rsidRPr="002857BE" w:rsidRDefault="00464E56" w:rsidP="00491E99">
      <w:pPr>
        <w:pStyle w:val="ListNumber2"/>
        <w:numPr>
          <w:ilvl w:val="3"/>
          <w:numId w:val="24"/>
        </w:numPr>
        <w:tabs>
          <w:tab w:val="clear" w:pos="794"/>
        </w:tabs>
        <w:ind w:left="851"/>
        <w:rPr>
          <w:color w:val="auto"/>
        </w:rPr>
      </w:pPr>
      <w:r w:rsidRPr="002857BE">
        <w:rPr>
          <w:color w:val="auto"/>
        </w:rPr>
        <w:t xml:space="preserve">has not been named under the </w:t>
      </w:r>
      <w:r w:rsidRPr="002857BE">
        <w:rPr>
          <w:i/>
          <w:color w:val="auto"/>
        </w:rPr>
        <w:t>Workplace Gender Equality Act 201</w:t>
      </w:r>
      <w:r w:rsidR="00BB448E" w:rsidRPr="002857BE">
        <w:rPr>
          <w:i/>
          <w:color w:val="auto"/>
        </w:rPr>
        <w:t>2</w:t>
      </w:r>
      <w:r w:rsidR="00BF700B" w:rsidRPr="002857BE">
        <w:rPr>
          <w:color w:val="auto"/>
        </w:rPr>
        <w:t xml:space="preserve"> </w:t>
      </w:r>
      <w:r w:rsidRPr="002857BE">
        <w:rPr>
          <w:color w:val="auto"/>
        </w:rPr>
        <w:t xml:space="preserve">(Cth) </w:t>
      </w:r>
    </w:p>
    <w:p w14:paraId="29C4F29A" w14:textId="77777777" w:rsidR="00464E56" w:rsidRPr="002857BE" w:rsidRDefault="00C90B6A" w:rsidP="00491E99">
      <w:pPr>
        <w:pStyle w:val="ListNumber2"/>
        <w:numPr>
          <w:ilvl w:val="3"/>
          <w:numId w:val="24"/>
        </w:numPr>
        <w:tabs>
          <w:tab w:val="clear" w:pos="794"/>
        </w:tabs>
        <w:ind w:left="851"/>
        <w:rPr>
          <w:color w:val="auto"/>
        </w:rPr>
      </w:pPr>
      <w:r w:rsidRPr="002857BE">
        <w:rPr>
          <w:color w:val="auto"/>
        </w:rPr>
        <w:t>is not</w:t>
      </w:r>
      <w:r w:rsidR="00FE626F" w:rsidRPr="002857BE">
        <w:rPr>
          <w:color w:val="auto"/>
        </w:rPr>
        <w:t xml:space="preserve"> listed as designated entity by the Minister of Foreign Affairs by notice in the Gazette under s 15 of the </w:t>
      </w:r>
      <w:r w:rsidR="00FE626F" w:rsidRPr="008928DA">
        <w:rPr>
          <w:i/>
          <w:iCs/>
          <w:color w:val="auto"/>
        </w:rPr>
        <w:t>Charter of the United Nations Act 1945</w:t>
      </w:r>
      <w:r w:rsidR="00FE626F" w:rsidRPr="002857BE">
        <w:rPr>
          <w:color w:val="auto"/>
        </w:rPr>
        <w:t xml:space="preserve"> (Cth) </w:t>
      </w:r>
      <w:r w:rsidR="00464E56" w:rsidRPr="002857BE">
        <w:rPr>
          <w:color w:val="auto"/>
        </w:rPr>
        <w:t>and</w:t>
      </w:r>
    </w:p>
    <w:p w14:paraId="039BD05F" w14:textId="77777777" w:rsidR="00464E56" w:rsidRPr="002857BE" w:rsidRDefault="00464E56" w:rsidP="00491E99">
      <w:pPr>
        <w:pStyle w:val="ListNumber2"/>
        <w:numPr>
          <w:ilvl w:val="3"/>
          <w:numId w:val="24"/>
        </w:numPr>
        <w:tabs>
          <w:tab w:val="clear" w:pos="794"/>
        </w:tabs>
        <w:ind w:left="851"/>
        <w:rPr>
          <w:color w:val="auto"/>
        </w:rPr>
      </w:pPr>
      <w:r w:rsidRPr="002857BE">
        <w:rPr>
          <w:color w:val="auto"/>
        </w:rPr>
        <w:t>having made reasonable investigations, is not, and will continue to not be in contravention of any international law or convention in relation to forced labour or slavery, including the Supplementary Convention on the Abolition of Slavery, the Slave Trade, and Institutions and Practices Similar to Slavery 1956.</w:t>
      </w:r>
    </w:p>
    <w:p w14:paraId="0B957880" w14:textId="77777777" w:rsidR="00464E56" w:rsidRDefault="00C309DF" w:rsidP="008928DA">
      <w:pPr>
        <w:pStyle w:val="ListNumber"/>
        <w:numPr>
          <w:ilvl w:val="0"/>
          <w:numId w:val="0"/>
        </w:numPr>
        <w:tabs>
          <w:tab w:val="clear" w:pos="397"/>
          <w:tab w:val="left" w:pos="0"/>
        </w:tabs>
        <w:jc w:val="both"/>
      </w:pPr>
      <w:r w:rsidRPr="00EA29FB">
        <w:t>The Tenderer has taken appropriate advice on the tender p</w:t>
      </w:r>
      <w:r w:rsidR="00650A94">
        <w:t xml:space="preserve">rocess and its requirements and </w:t>
      </w:r>
      <w:r w:rsidRPr="00EA29FB">
        <w:t>understands and agrees to all conditions including, without limitation, obligations and acknowledgments included in the Tender Documents.</w:t>
      </w:r>
    </w:p>
    <w:p w14:paraId="003C6B85" w14:textId="77777777" w:rsidR="00DE6E74" w:rsidRPr="00650A94" w:rsidRDefault="00DE6E74" w:rsidP="00DE6E74">
      <w:pPr>
        <w:rPr>
          <w:b/>
        </w:rPr>
      </w:pPr>
      <w:r w:rsidRPr="00650A94">
        <w:rPr>
          <w:b/>
        </w:rPr>
        <w:t>EXECUTED AS A DEED POLL for the benefit of the CSIRO</w:t>
      </w:r>
    </w:p>
    <w:tbl>
      <w:tblPr>
        <w:tblStyle w:val="TableGrid"/>
        <w:tblW w:w="5000" w:type="pct"/>
        <w:tblLook w:val="01E0" w:firstRow="1" w:lastRow="1" w:firstColumn="1" w:lastColumn="1" w:noHBand="0" w:noVBand="0"/>
      </w:tblPr>
      <w:tblGrid>
        <w:gridCol w:w="3201"/>
        <w:gridCol w:w="5815"/>
      </w:tblGrid>
      <w:tr w:rsidR="00DE6E74" w:rsidRPr="00AC4A1C" w14:paraId="6BCE0F44" w14:textId="77777777" w:rsidTr="00BF700B">
        <w:trPr>
          <w:trHeight w:val="510"/>
        </w:trPr>
        <w:tc>
          <w:tcPr>
            <w:tcW w:w="5000" w:type="pct"/>
            <w:gridSpan w:val="2"/>
            <w:shd w:val="clear" w:color="auto" w:fill="00313C"/>
          </w:tcPr>
          <w:bookmarkEnd w:id="183"/>
          <w:p w14:paraId="28F57674" w14:textId="77777777" w:rsidR="00DE6E74" w:rsidRPr="00BF700B" w:rsidRDefault="00DE6E74" w:rsidP="00BF700B">
            <w:pPr>
              <w:pStyle w:val="TableText"/>
              <w:spacing w:before="120" w:after="120" w:line="240" w:lineRule="auto"/>
              <w:rPr>
                <w:b/>
                <w:color w:val="FFFFFF" w:themeColor="background1"/>
              </w:rPr>
            </w:pPr>
            <w:r w:rsidRPr="00BF700B">
              <w:rPr>
                <w:b/>
                <w:color w:val="FFFFFF" w:themeColor="background1"/>
              </w:rPr>
              <w:t>SIGNED SEALED AND DELIVERED by the Tenderer by its duly authorised representative</w:t>
            </w:r>
          </w:p>
        </w:tc>
      </w:tr>
      <w:tr w:rsidR="00FE1803" w:rsidRPr="00AC4A1C" w14:paraId="00925364" w14:textId="77777777" w:rsidTr="00E6108C">
        <w:trPr>
          <w:trHeight w:val="510"/>
        </w:trPr>
        <w:tc>
          <w:tcPr>
            <w:tcW w:w="1775" w:type="pct"/>
            <w:vAlign w:val="center"/>
          </w:tcPr>
          <w:p w14:paraId="5B2C84BC" w14:textId="77777777" w:rsidR="00FE1803" w:rsidRPr="00EA29FB" w:rsidRDefault="00FE1803" w:rsidP="00E6108C">
            <w:pPr>
              <w:pStyle w:val="TableText"/>
              <w:spacing w:before="60" w:after="60" w:line="240" w:lineRule="auto"/>
            </w:pPr>
            <w:r w:rsidRPr="00EA29FB">
              <w:t>Name of Tenderer</w:t>
            </w:r>
          </w:p>
        </w:tc>
        <w:tc>
          <w:tcPr>
            <w:tcW w:w="3225" w:type="pct"/>
            <w:vAlign w:val="center"/>
          </w:tcPr>
          <w:p w14:paraId="55ED02D4" w14:textId="77777777" w:rsidR="00FE1803" w:rsidRPr="00EA29FB" w:rsidRDefault="00FE1803" w:rsidP="00E6108C">
            <w:pPr>
              <w:pStyle w:val="TableText"/>
              <w:spacing w:before="60" w:after="60" w:line="240" w:lineRule="auto"/>
            </w:pPr>
            <w:r w:rsidRPr="00631567">
              <w:rPr>
                <w:color w:val="0000FF"/>
              </w:rPr>
              <w:t>Insert details</w:t>
            </w:r>
          </w:p>
        </w:tc>
      </w:tr>
      <w:tr w:rsidR="00FE1803" w:rsidRPr="00AC4A1C" w14:paraId="3E323C94" w14:textId="77777777" w:rsidTr="00E6108C">
        <w:trPr>
          <w:trHeight w:val="510"/>
        </w:trPr>
        <w:tc>
          <w:tcPr>
            <w:tcW w:w="1775" w:type="pct"/>
            <w:vAlign w:val="center"/>
          </w:tcPr>
          <w:p w14:paraId="0895C4AD" w14:textId="77777777" w:rsidR="00FE1803" w:rsidRPr="00EA29FB" w:rsidRDefault="00FE1803" w:rsidP="00E6108C">
            <w:pPr>
              <w:pStyle w:val="TableText"/>
              <w:spacing w:before="60" w:after="60" w:line="240" w:lineRule="auto"/>
            </w:pPr>
            <w:r w:rsidRPr="00EA29FB">
              <w:t>Name of Signatory</w:t>
            </w:r>
          </w:p>
        </w:tc>
        <w:tc>
          <w:tcPr>
            <w:tcW w:w="3225" w:type="pct"/>
            <w:vAlign w:val="center"/>
          </w:tcPr>
          <w:p w14:paraId="74A6CDCE" w14:textId="77777777" w:rsidR="00FE1803" w:rsidRPr="00EA29FB" w:rsidRDefault="00FE1803" w:rsidP="00E6108C">
            <w:pPr>
              <w:pStyle w:val="TableText"/>
              <w:spacing w:before="60" w:after="60" w:line="240" w:lineRule="auto"/>
            </w:pPr>
            <w:r w:rsidRPr="00631567">
              <w:rPr>
                <w:color w:val="0000FF"/>
              </w:rPr>
              <w:t>Insert details</w:t>
            </w:r>
          </w:p>
        </w:tc>
      </w:tr>
      <w:tr w:rsidR="00FE1803" w:rsidRPr="00AC4A1C" w14:paraId="16D79052" w14:textId="77777777" w:rsidTr="00E6108C">
        <w:trPr>
          <w:trHeight w:val="510"/>
        </w:trPr>
        <w:tc>
          <w:tcPr>
            <w:tcW w:w="1775" w:type="pct"/>
            <w:vAlign w:val="center"/>
          </w:tcPr>
          <w:p w14:paraId="284AC8D1" w14:textId="77777777" w:rsidR="00FE1803" w:rsidRPr="00EA29FB" w:rsidRDefault="00FE1803" w:rsidP="00E6108C">
            <w:pPr>
              <w:pStyle w:val="TableText"/>
              <w:spacing w:before="60" w:after="60" w:line="240" w:lineRule="auto"/>
            </w:pPr>
            <w:r w:rsidRPr="00EA29FB">
              <w:t>Position of Signatory</w:t>
            </w:r>
          </w:p>
        </w:tc>
        <w:tc>
          <w:tcPr>
            <w:tcW w:w="3225" w:type="pct"/>
            <w:vAlign w:val="center"/>
          </w:tcPr>
          <w:p w14:paraId="5806C59A" w14:textId="77777777" w:rsidR="00FE1803" w:rsidRPr="00EA29FB" w:rsidRDefault="00FE1803" w:rsidP="00E6108C">
            <w:pPr>
              <w:pStyle w:val="TableText"/>
              <w:spacing w:before="60" w:after="60" w:line="240" w:lineRule="auto"/>
            </w:pPr>
            <w:r w:rsidRPr="00631567">
              <w:rPr>
                <w:color w:val="0000FF"/>
              </w:rPr>
              <w:t>Insert details</w:t>
            </w:r>
          </w:p>
        </w:tc>
      </w:tr>
      <w:tr w:rsidR="00FE1803" w:rsidRPr="00AC4A1C" w14:paraId="270F1932" w14:textId="77777777" w:rsidTr="00E6108C">
        <w:trPr>
          <w:trHeight w:val="510"/>
        </w:trPr>
        <w:tc>
          <w:tcPr>
            <w:tcW w:w="1775" w:type="pct"/>
            <w:vAlign w:val="center"/>
          </w:tcPr>
          <w:p w14:paraId="66C8586D" w14:textId="77777777" w:rsidR="00FE1803" w:rsidRDefault="00FE1803" w:rsidP="00E6108C">
            <w:pPr>
              <w:pStyle w:val="TableText"/>
              <w:spacing w:before="60" w:after="60" w:line="240" w:lineRule="auto"/>
            </w:pPr>
            <w:r w:rsidRPr="00EA29FB">
              <w:t>Signature</w:t>
            </w:r>
          </w:p>
          <w:p w14:paraId="2EF5481B" w14:textId="77777777" w:rsidR="00FE1803" w:rsidRDefault="00FE1803" w:rsidP="00E6108C">
            <w:pPr>
              <w:pStyle w:val="TableText"/>
              <w:spacing w:before="60" w:after="60" w:line="240" w:lineRule="auto"/>
            </w:pPr>
          </w:p>
          <w:p w14:paraId="12DC0CFA" w14:textId="77777777" w:rsidR="00FE1803" w:rsidRPr="00EA29FB" w:rsidRDefault="00FE1803" w:rsidP="00E6108C">
            <w:pPr>
              <w:pStyle w:val="TableText"/>
              <w:spacing w:before="60" w:after="60" w:line="240" w:lineRule="auto"/>
            </w:pPr>
          </w:p>
        </w:tc>
        <w:tc>
          <w:tcPr>
            <w:tcW w:w="3225" w:type="pct"/>
            <w:vAlign w:val="center"/>
          </w:tcPr>
          <w:p w14:paraId="1EEA8C25" w14:textId="77777777" w:rsidR="00FE1803" w:rsidRPr="00EA29FB" w:rsidRDefault="00FE1803" w:rsidP="00E6108C">
            <w:pPr>
              <w:pStyle w:val="TableText"/>
              <w:spacing w:before="60" w:after="60" w:line="240" w:lineRule="auto"/>
            </w:pPr>
            <w:r w:rsidRPr="003933D4">
              <w:rPr>
                <w:color w:val="0000FF"/>
              </w:rPr>
              <w:t xml:space="preserve">Insert </w:t>
            </w:r>
            <w:r>
              <w:rPr>
                <w:color w:val="0000FF"/>
              </w:rPr>
              <w:t>signature</w:t>
            </w:r>
          </w:p>
        </w:tc>
      </w:tr>
      <w:tr w:rsidR="00FE1803" w:rsidRPr="00AC4A1C" w14:paraId="4E562587" w14:textId="77777777" w:rsidTr="00E6108C">
        <w:trPr>
          <w:trHeight w:val="510"/>
        </w:trPr>
        <w:tc>
          <w:tcPr>
            <w:tcW w:w="1775" w:type="pct"/>
            <w:vAlign w:val="center"/>
          </w:tcPr>
          <w:p w14:paraId="09465E05" w14:textId="77777777" w:rsidR="00FE1803" w:rsidRPr="00EA29FB" w:rsidRDefault="00FE1803" w:rsidP="00E6108C">
            <w:pPr>
              <w:pStyle w:val="TableText"/>
              <w:spacing w:before="60" w:after="60" w:line="240" w:lineRule="auto"/>
            </w:pPr>
            <w:r w:rsidRPr="00EA29FB">
              <w:t>Date</w:t>
            </w:r>
          </w:p>
        </w:tc>
        <w:tc>
          <w:tcPr>
            <w:tcW w:w="3225" w:type="pct"/>
            <w:vAlign w:val="center"/>
          </w:tcPr>
          <w:p w14:paraId="6B91AAE6" w14:textId="77777777" w:rsidR="00FE1803" w:rsidRPr="00EA29FB" w:rsidRDefault="00FE1803" w:rsidP="00E6108C">
            <w:pPr>
              <w:pStyle w:val="TableText"/>
              <w:spacing w:before="60" w:after="60" w:line="240" w:lineRule="auto"/>
            </w:pPr>
            <w:r w:rsidRPr="003933D4">
              <w:rPr>
                <w:color w:val="0000FF"/>
              </w:rPr>
              <w:t xml:space="preserve">Insert </w:t>
            </w:r>
            <w:r>
              <w:rPr>
                <w:color w:val="0000FF"/>
              </w:rPr>
              <w:t>date</w:t>
            </w:r>
          </w:p>
        </w:tc>
      </w:tr>
      <w:tr w:rsidR="00FE1803" w:rsidRPr="00AC4A1C" w14:paraId="61ABBF88" w14:textId="77777777" w:rsidTr="00E6108C">
        <w:trPr>
          <w:trHeight w:val="510"/>
        </w:trPr>
        <w:tc>
          <w:tcPr>
            <w:tcW w:w="1775" w:type="pct"/>
            <w:vAlign w:val="center"/>
          </w:tcPr>
          <w:p w14:paraId="59EA7C24" w14:textId="77777777" w:rsidR="00FE1803" w:rsidRPr="00EA29FB" w:rsidRDefault="00FE1803" w:rsidP="00E6108C">
            <w:pPr>
              <w:pStyle w:val="TableText"/>
              <w:spacing w:before="60" w:after="60" w:line="240" w:lineRule="auto"/>
            </w:pPr>
            <w:r w:rsidRPr="00EA29FB">
              <w:t>Name of Witness</w:t>
            </w:r>
          </w:p>
        </w:tc>
        <w:tc>
          <w:tcPr>
            <w:tcW w:w="3225" w:type="pct"/>
            <w:vAlign w:val="center"/>
          </w:tcPr>
          <w:p w14:paraId="13A95197" w14:textId="77777777" w:rsidR="00FE1803" w:rsidRPr="00EA29FB" w:rsidRDefault="00FE1803" w:rsidP="00E6108C">
            <w:pPr>
              <w:pStyle w:val="TableText"/>
              <w:spacing w:before="60" w:after="60" w:line="240" w:lineRule="auto"/>
            </w:pPr>
            <w:r w:rsidRPr="003933D4">
              <w:rPr>
                <w:color w:val="0000FF"/>
              </w:rPr>
              <w:t>Insert details</w:t>
            </w:r>
          </w:p>
        </w:tc>
      </w:tr>
      <w:tr w:rsidR="00FE1803" w:rsidRPr="00AC4A1C" w14:paraId="1E881705" w14:textId="77777777" w:rsidTr="00E6108C">
        <w:trPr>
          <w:trHeight w:val="510"/>
        </w:trPr>
        <w:tc>
          <w:tcPr>
            <w:tcW w:w="1775" w:type="pct"/>
            <w:vAlign w:val="center"/>
          </w:tcPr>
          <w:p w14:paraId="14DFAEA8" w14:textId="77777777" w:rsidR="00FE1803" w:rsidRDefault="00FE1803" w:rsidP="00E6108C">
            <w:pPr>
              <w:pStyle w:val="TableText"/>
              <w:spacing w:before="60" w:after="60" w:line="240" w:lineRule="auto"/>
            </w:pPr>
            <w:r w:rsidRPr="00EA29FB">
              <w:t>Signature of Witness</w:t>
            </w:r>
          </w:p>
          <w:p w14:paraId="643C2C3C" w14:textId="77777777" w:rsidR="00FE1803" w:rsidRDefault="00FE1803" w:rsidP="00E6108C">
            <w:pPr>
              <w:pStyle w:val="TableText"/>
              <w:spacing w:before="60" w:after="60" w:line="240" w:lineRule="auto"/>
            </w:pPr>
          </w:p>
          <w:p w14:paraId="7379E564" w14:textId="77777777" w:rsidR="00FE1803" w:rsidRPr="00EA29FB" w:rsidRDefault="00FE1803" w:rsidP="00E6108C">
            <w:pPr>
              <w:pStyle w:val="TableText"/>
              <w:spacing w:before="60" w:after="60" w:line="240" w:lineRule="auto"/>
            </w:pPr>
          </w:p>
        </w:tc>
        <w:tc>
          <w:tcPr>
            <w:tcW w:w="3225" w:type="pct"/>
            <w:vAlign w:val="center"/>
          </w:tcPr>
          <w:p w14:paraId="2662273D" w14:textId="77777777" w:rsidR="00FE1803" w:rsidRPr="00EA29FB" w:rsidRDefault="00FE1803" w:rsidP="00E6108C">
            <w:pPr>
              <w:pStyle w:val="TableText"/>
              <w:spacing w:before="60" w:after="60" w:line="240" w:lineRule="auto"/>
            </w:pPr>
            <w:r w:rsidRPr="003933D4">
              <w:rPr>
                <w:color w:val="0000FF"/>
              </w:rPr>
              <w:t xml:space="preserve">Insert </w:t>
            </w:r>
            <w:r>
              <w:rPr>
                <w:color w:val="0000FF"/>
              </w:rPr>
              <w:t>signature</w:t>
            </w:r>
          </w:p>
        </w:tc>
      </w:tr>
      <w:tr w:rsidR="00FE1803" w:rsidRPr="00AC4A1C" w14:paraId="0252D7F1" w14:textId="77777777" w:rsidTr="00E6108C">
        <w:trPr>
          <w:trHeight w:val="510"/>
        </w:trPr>
        <w:tc>
          <w:tcPr>
            <w:tcW w:w="1775" w:type="pct"/>
            <w:vAlign w:val="center"/>
          </w:tcPr>
          <w:p w14:paraId="65E7D5B5" w14:textId="77777777" w:rsidR="00FE1803" w:rsidRPr="00EA29FB" w:rsidRDefault="00FE1803" w:rsidP="00E6108C">
            <w:pPr>
              <w:pStyle w:val="TableText"/>
              <w:spacing w:before="60" w:after="60" w:line="240" w:lineRule="auto"/>
            </w:pPr>
            <w:r w:rsidRPr="00EA29FB">
              <w:t xml:space="preserve">Date </w:t>
            </w:r>
          </w:p>
        </w:tc>
        <w:tc>
          <w:tcPr>
            <w:tcW w:w="3225" w:type="pct"/>
            <w:vAlign w:val="center"/>
          </w:tcPr>
          <w:p w14:paraId="09FE781E" w14:textId="77777777" w:rsidR="00FE1803" w:rsidRPr="00EA29FB" w:rsidRDefault="00FE1803" w:rsidP="00E6108C">
            <w:pPr>
              <w:pStyle w:val="TableText"/>
              <w:spacing w:before="60" w:after="60" w:line="240" w:lineRule="auto"/>
            </w:pPr>
            <w:r w:rsidRPr="003933D4">
              <w:rPr>
                <w:color w:val="0000FF"/>
              </w:rPr>
              <w:t xml:space="preserve">Insert </w:t>
            </w:r>
            <w:r>
              <w:rPr>
                <w:color w:val="0000FF"/>
              </w:rPr>
              <w:t>date</w:t>
            </w:r>
          </w:p>
        </w:tc>
      </w:tr>
    </w:tbl>
    <w:p w14:paraId="3F32DF24" w14:textId="77777777" w:rsidR="002471E2" w:rsidRPr="002471E2" w:rsidRDefault="002471E2" w:rsidP="00890060"/>
    <w:sectPr w:rsidR="002471E2" w:rsidRPr="002471E2" w:rsidSect="008E2A64">
      <w:headerReference w:type="default" r:id="rId35"/>
      <w:footerReference w:type="even" r:id="rId36"/>
      <w:pgSz w:w="11906" w:h="16838"/>
      <w:pgMar w:top="993" w:right="1440" w:bottom="568" w:left="1440" w:header="567"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C6706B" w14:textId="77777777" w:rsidR="0063518A" w:rsidRDefault="0063518A" w:rsidP="009964E7">
      <w:r>
        <w:separator/>
      </w:r>
    </w:p>
    <w:p w14:paraId="19D3709F" w14:textId="77777777" w:rsidR="0063518A" w:rsidRDefault="0063518A"/>
  </w:endnote>
  <w:endnote w:type="continuationSeparator" w:id="0">
    <w:p w14:paraId="54E6E785" w14:textId="77777777" w:rsidR="0063518A" w:rsidRDefault="0063518A" w:rsidP="009964E7">
      <w:r>
        <w:continuationSeparator/>
      </w:r>
    </w:p>
    <w:p w14:paraId="394CBCE6" w14:textId="77777777" w:rsidR="0063518A" w:rsidRDefault="0063518A"/>
  </w:endnote>
  <w:endnote w:type="continuationNotice" w:id="1">
    <w:p w14:paraId="65EB8510" w14:textId="77777777" w:rsidR="0063518A" w:rsidRDefault="0063518A">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eijoa Medium">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B7B13" w14:textId="618A1CE7" w:rsidR="00352FC9" w:rsidRDefault="00F0330A" w:rsidP="008609A8">
    <w:pPr>
      <w:pBdr>
        <w:top w:val="single" w:sz="4" w:space="1" w:color="auto"/>
      </w:pBdr>
      <w:tabs>
        <w:tab w:val="left" w:pos="720"/>
        <w:tab w:val="left" w:pos="1440"/>
        <w:tab w:val="left" w:pos="2160"/>
        <w:tab w:val="left" w:pos="2880"/>
        <w:tab w:val="left" w:pos="3600"/>
        <w:tab w:val="left" w:pos="4320"/>
        <w:tab w:val="left" w:pos="4672"/>
        <w:tab w:val="left" w:pos="5040"/>
        <w:tab w:val="left" w:pos="5760"/>
        <w:tab w:val="left" w:pos="6480"/>
        <w:tab w:val="left" w:pos="7451"/>
        <w:tab w:val="left" w:pos="7501"/>
      </w:tabs>
      <w:jc w:val="both"/>
    </w:pPr>
    <w:r>
      <w:rPr>
        <w:noProof/>
        <w:sz w:val="20"/>
        <w:szCs w:val="20"/>
      </w:rPr>
      <mc:AlternateContent>
        <mc:Choice Requires="wps">
          <w:drawing>
            <wp:anchor distT="0" distB="0" distL="0" distR="0" simplePos="0" relativeHeight="251665920" behindDoc="0" locked="0" layoutInCell="1" allowOverlap="1" wp14:anchorId="5BA56420" wp14:editId="1A7C2A01">
              <wp:simplePos x="635" y="635"/>
              <wp:positionH relativeFrom="page">
                <wp:align>center</wp:align>
              </wp:positionH>
              <wp:positionV relativeFrom="page">
                <wp:align>bottom</wp:align>
              </wp:positionV>
              <wp:extent cx="622300" cy="376555"/>
              <wp:effectExtent l="0" t="0" r="6350" b="0"/>
              <wp:wrapNone/>
              <wp:docPr id="343517590" name="Text Box 1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EE8145D" w14:textId="086213FF"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BA56420" id="_x0000_t202" coordsize="21600,21600" o:spt="202" path="m,l,21600r21600,l21600,xe">
              <v:stroke joinstyle="miter"/>
              <v:path gradientshapeok="t" o:connecttype="rect"/>
            </v:shapetype>
            <v:shape id="Text Box 16" o:spid="_x0000_s1029" type="#_x0000_t202" alt="OFFICIAL" style="position:absolute;left:0;text-align:left;margin-left:0;margin-top:0;width:49pt;height:29.65pt;z-index:25166592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rqfZbw0CAAAcBAAA&#10;DgAAAAAAAAAAAAAAAAAuAgAAZHJzL2Uyb0RvYy54bWxQSwECLQAUAAYACAAAACEAaYjbD9kAAAAD&#10;AQAADwAAAAAAAAAAAAAAAABnBAAAZHJzL2Rvd25yZXYueG1sUEsFBgAAAAAEAAQA8wAAAG0FAAAA&#10;AA==&#10;" filled="f" stroked="f">
              <v:textbox style="mso-fit-shape-to-text:t" inset="0,0,0,15pt">
                <w:txbxContent>
                  <w:p w14:paraId="5EE8145D" w14:textId="086213FF"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sz w:val="20"/>
          <w:szCs w:val="20"/>
        </w:rPr>
        <w:alias w:val="Title"/>
        <w:tag w:val=""/>
        <w:id w:val="-329287611"/>
        <w:placeholder>
          <w:docPart w:val="66D94EA1869B4A5CBE1CA14D14085155"/>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sz w:val="20"/>
            <w:szCs w:val="20"/>
          </w:rPr>
          <w:t>CSIRORFT2026019 - Ground Maintenance Services for CSIRO Managed Sites VIC Metro</w:t>
        </w:r>
      </w:sdtContent>
    </w:sdt>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sidRPr="00C85DE3">
      <w:rPr>
        <w:sz w:val="20"/>
        <w:szCs w:val="20"/>
      </w:rPr>
      <w:t xml:space="preserve">Page </w:t>
    </w:r>
    <w:r w:rsidR="00352FC9" w:rsidRPr="00C85DE3">
      <w:rPr>
        <w:b/>
        <w:bCs/>
        <w:sz w:val="20"/>
        <w:szCs w:val="20"/>
      </w:rPr>
      <w:fldChar w:fldCharType="begin"/>
    </w:r>
    <w:r w:rsidR="00352FC9" w:rsidRPr="00C85DE3">
      <w:rPr>
        <w:b/>
        <w:bCs/>
        <w:sz w:val="20"/>
        <w:szCs w:val="20"/>
      </w:rPr>
      <w:instrText xml:space="preserve"> PAGE  \* Arabic  \* MERGEFORMAT </w:instrText>
    </w:r>
    <w:r w:rsidR="00352FC9" w:rsidRPr="00C85DE3">
      <w:rPr>
        <w:b/>
        <w:bCs/>
        <w:sz w:val="20"/>
        <w:szCs w:val="20"/>
      </w:rPr>
      <w:fldChar w:fldCharType="separate"/>
    </w:r>
    <w:r w:rsidR="00352FC9">
      <w:rPr>
        <w:b/>
        <w:bCs/>
        <w:noProof/>
        <w:sz w:val="20"/>
        <w:szCs w:val="20"/>
      </w:rPr>
      <w:t>2</w:t>
    </w:r>
    <w:r w:rsidR="00352FC9" w:rsidRPr="00C85DE3">
      <w:rPr>
        <w:b/>
        <w:bCs/>
        <w:sz w:val="20"/>
        <w:szCs w:val="20"/>
      </w:rPr>
      <w:fldChar w:fldCharType="end"/>
    </w:r>
    <w:r w:rsidR="00352FC9" w:rsidRPr="00C85DE3">
      <w:rPr>
        <w:sz w:val="20"/>
        <w:szCs w:val="20"/>
      </w:rPr>
      <w:t xml:space="preserve"> </w:t>
    </w:r>
    <w:r w:rsidR="00352FC9">
      <w:rPr>
        <w:sz w:val="20"/>
        <w:szCs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581EB" w14:textId="22ACA2DE" w:rsidR="00F0330A" w:rsidRDefault="00F0330A">
    <w:pPr>
      <w:pStyle w:val="Footer"/>
    </w:pPr>
    <w:r>
      <w:rPr>
        <w:noProof/>
      </w:rPr>
      <mc:AlternateContent>
        <mc:Choice Requires="wps">
          <w:drawing>
            <wp:anchor distT="0" distB="0" distL="0" distR="0" simplePos="0" relativeHeight="251666944" behindDoc="0" locked="0" layoutInCell="1" allowOverlap="1" wp14:anchorId="53F0E036" wp14:editId="4E93371E">
              <wp:simplePos x="635" y="635"/>
              <wp:positionH relativeFrom="page">
                <wp:align>center</wp:align>
              </wp:positionH>
              <wp:positionV relativeFrom="page">
                <wp:align>bottom</wp:align>
              </wp:positionV>
              <wp:extent cx="622300" cy="376555"/>
              <wp:effectExtent l="0" t="0" r="6350" b="0"/>
              <wp:wrapNone/>
              <wp:docPr id="1670656621" name="Text Box 17"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A753C59" w14:textId="3E98E432"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3F0E036" id="_x0000_t202" coordsize="21600,21600" o:spt="202" path="m,l,21600r21600,l21600,xe">
              <v:stroke joinstyle="miter"/>
              <v:path gradientshapeok="t" o:connecttype="rect"/>
            </v:shapetype>
            <v:shape id="Text Box 17" o:spid="_x0000_s1030" type="#_x0000_t202" alt="OFFICIAL" style="position:absolute;margin-left:0;margin-top:0;width:49pt;height:29.65pt;z-index:2516669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" filled="f" stroked="f">
              <v:textbox style="mso-fit-shape-to-text:t" inset="0,0,0,15pt">
                <w:txbxContent>
                  <w:p w14:paraId="3A753C59" w14:textId="3E98E432"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BBA69" w14:textId="796C7C41" w:rsidR="00F0330A" w:rsidRDefault="00F0330A">
    <w:pPr>
      <w:pStyle w:val="Footer"/>
    </w:pPr>
    <w:r>
      <w:rPr>
        <w:noProof/>
      </w:rPr>
      <mc:AlternateContent>
        <mc:Choice Requires="wps">
          <w:drawing>
            <wp:anchor distT="0" distB="0" distL="0" distR="0" simplePos="0" relativeHeight="251664896" behindDoc="0" locked="0" layoutInCell="1" allowOverlap="1" wp14:anchorId="51E7CBC3" wp14:editId="643DD101">
              <wp:simplePos x="635" y="635"/>
              <wp:positionH relativeFrom="page">
                <wp:align>center</wp:align>
              </wp:positionH>
              <wp:positionV relativeFrom="page">
                <wp:align>bottom</wp:align>
              </wp:positionV>
              <wp:extent cx="622300" cy="376555"/>
              <wp:effectExtent l="0" t="0" r="6350" b="0"/>
              <wp:wrapNone/>
              <wp:docPr id="1827505715" name="Text Box 1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CA903D8" w14:textId="2B055920"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1E7CBC3" id="_x0000_t202" coordsize="21600,21600" o:spt="202" path="m,l,21600r21600,l21600,xe">
              <v:stroke joinstyle="miter"/>
              <v:path gradientshapeok="t" o:connecttype="rect"/>
            </v:shapetype>
            <v:shape id="Text Box 15" o:spid="_x0000_s1032" type="#_x0000_t202" alt="OFFICIAL" style="position:absolute;margin-left:0;margin-top:0;width:49pt;height:29.65pt;z-index:25166489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" filled="f" stroked="f">
              <v:textbox style="mso-fit-shape-to-text:t" inset="0,0,0,15pt">
                <w:txbxContent>
                  <w:p w14:paraId="6CA903D8" w14:textId="2B055920"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474F1" w14:textId="23DC4537" w:rsidR="00352FC9" w:rsidRPr="00D1232A" w:rsidRDefault="00F0330A" w:rsidP="00D1232A">
    <w:pPr>
      <w:pStyle w:val="Footer"/>
      <w:pBdr>
        <w:top w:val="single" w:sz="4" w:space="1" w:color="757579"/>
      </w:pBdr>
      <w:jc w:val="right"/>
      <w:rPr>
        <w:color w:val="757579"/>
        <w:sz w:val="20"/>
        <w:szCs w:val="20"/>
      </w:rPr>
    </w:pPr>
    <w:r>
      <w:rPr>
        <w:noProof/>
        <w:color w:val="757579"/>
        <w:sz w:val="20"/>
        <w:szCs w:val="20"/>
      </w:rPr>
      <mc:AlternateContent>
        <mc:Choice Requires="wps">
          <w:drawing>
            <wp:anchor distT="0" distB="0" distL="0" distR="0" simplePos="0" relativeHeight="251667968" behindDoc="0" locked="0" layoutInCell="1" allowOverlap="1" wp14:anchorId="04AFFE09" wp14:editId="44AD6F85">
              <wp:simplePos x="635" y="635"/>
              <wp:positionH relativeFrom="page">
                <wp:align>center</wp:align>
              </wp:positionH>
              <wp:positionV relativeFrom="page">
                <wp:align>bottom</wp:align>
              </wp:positionV>
              <wp:extent cx="622300" cy="376555"/>
              <wp:effectExtent l="0" t="0" r="6350" b="0"/>
              <wp:wrapNone/>
              <wp:docPr id="30183652" name="Text Box 18"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B8AB1EB" w14:textId="12D86FD2"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4AFFE09" id="_x0000_t202" coordsize="21600,21600" o:spt="202" path="m,l,21600r21600,l21600,xe">
              <v:stroke joinstyle="miter"/>
              <v:path gradientshapeok="t" o:connecttype="rect"/>
            </v:shapetype>
            <v:shape id="Text Box 18" o:spid="_x0000_s1034" type="#_x0000_t202" alt="OFFICIAL" style="position:absolute;left:0;text-align:left;margin-left:0;margin-top:0;width:49pt;height:29.65pt;z-index:25166796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5aGkDgIAABwEAAAOAAAAZHJzL2Uyb0RvYy54bWysU8Fu2zAMvQ/YPwi6L3ZSJF2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" filled="f" stroked="f">
              <v:textbox style="mso-fit-shape-to-text:t" inset="0,0,0,15pt">
                <w:txbxContent>
                  <w:p w14:paraId="7B8AB1EB" w14:textId="12D86FD2"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r w:rsidR="00352FC9" w:rsidRPr="00D1232A">
      <w:rPr>
        <w:color w:val="757579"/>
        <w:sz w:val="20"/>
        <w:szCs w:val="20"/>
      </w:rPr>
      <w:t xml:space="preserve">Page </w:t>
    </w:r>
    <w:r w:rsidR="00352FC9" w:rsidRPr="00D1232A">
      <w:rPr>
        <w:color w:val="757579"/>
        <w:sz w:val="20"/>
        <w:szCs w:val="20"/>
      </w:rPr>
      <w:fldChar w:fldCharType="begin"/>
    </w:r>
    <w:r w:rsidR="00352FC9" w:rsidRPr="00D1232A">
      <w:rPr>
        <w:color w:val="757579"/>
        <w:sz w:val="20"/>
        <w:szCs w:val="20"/>
      </w:rPr>
      <w:instrText xml:space="preserve"> PAGE   \* MERGEFORMAT </w:instrText>
    </w:r>
    <w:r w:rsidR="00352FC9" w:rsidRPr="00D1232A">
      <w:rPr>
        <w:color w:val="757579"/>
        <w:sz w:val="20"/>
        <w:szCs w:val="20"/>
      </w:rPr>
      <w:fldChar w:fldCharType="separate"/>
    </w:r>
    <w:r w:rsidR="00352FC9" w:rsidRPr="00D1232A">
      <w:rPr>
        <w:noProof/>
        <w:color w:val="757579"/>
        <w:sz w:val="20"/>
        <w:szCs w:val="20"/>
      </w:rPr>
      <w:t>1</w:t>
    </w:r>
    <w:r w:rsidR="00352FC9" w:rsidRPr="00D1232A">
      <w:rPr>
        <w:noProof/>
        <w:color w:val="757579"/>
        <w:sz w:val="20"/>
        <w:szCs w:val="20"/>
      </w:rPr>
      <w:fldChar w:fldCharType="end"/>
    </w:r>
    <w:r w:rsidR="00352FC9" w:rsidRPr="00D1232A">
      <w:rPr>
        <w:noProof/>
        <w:color w:val="757579"/>
        <w:sz w:val="20"/>
        <w:szCs w:val="20"/>
      </w:rPr>
      <w:t xml:space="preserve"> of </w:t>
    </w:r>
    <w:r w:rsidR="00352FC9" w:rsidRPr="00D1232A">
      <w:rPr>
        <w:noProof/>
        <w:color w:val="757579"/>
        <w:sz w:val="20"/>
        <w:szCs w:val="20"/>
      </w:rPr>
      <w:fldChar w:fldCharType="begin"/>
    </w:r>
    <w:r w:rsidR="00352FC9" w:rsidRPr="00D1232A">
      <w:rPr>
        <w:noProof/>
        <w:color w:val="757579"/>
        <w:sz w:val="20"/>
        <w:szCs w:val="20"/>
      </w:rPr>
      <w:instrText xml:space="preserve"> =</w:instrText>
    </w:r>
    <w:r w:rsidR="00352FC9" w:rsidRPr="00D1232A">
      <w:rPr>
        <w:noProof/>
        <w:color w:val="757579"/>
        <w:sz w:val="20"/>
        <w:szCs w:val="20"/>
      </w:rPr>
      <w:fldChar w:fldCharType="begin"/>
    </w:r>
    <w:r w:rsidR="00352FC9" w:rsidRPr="00D1232A">
      <w:rPr>
        <w:noProof/>
        <w:color w:val="757579"/>
        <w:sz w:val="20"/>
        <w:szCs w:val="20"/>
      </w:rPr>
      <w:instrText xml:space="preserve"> numpages </w:instrText>
    </w:r>
    <w:r w:rsidR="00352FC9" w:rsidRPr="00D1232A">
      <w:rPr>
        <w:noProof/>
        <w:color w:val="757579"/>
        <w:sz w:val="20"/>
        <w:szCs w:val="20"/>
      </w:rPr>
      <w:fldChar w:fldCharType="separate"/>
    </w:r>
    <w:r w:rsidR="004D319A">
      <w:rPr>
        <w:noProof/>
        <w:color w:val="757579"/>
        <w:sz w:val="20"/>
        <w:szCs w:val="20"/>
      </w:rPr>
      <w:instrText>49</w:instrText>
    </w:r>
    <w:r w:rsidR="00352FC9" w:rsidRPr="00D1232A">
      <w:rPr>
        <w:noProof/>
        <w:color w:val="757579"/>
        <w:sz w:val="20"/>
        <w:szCs w:val="20"/>
      </w:rPr>
      <w:fldChar w:fldCharType="end"/>
    </w:r>
    <w:r w:rsidR="00352FC9" w:rsidRPr="00D1232A">
      <w:rPr>
        <w:noProof/>
        <w:color w:val="757579"/>
        <w:sz w:val="20"/>
        <w:szCs w:val="20"/>
      </w:rPr>
      <w:fldChar w:fldCharType="separate"/>
    </w:r>
    <w:r w:rsidR="004D319A">
      <w:rPr>
        <w:noProof/>
        <w:color w:val="757579"/>
        <w:sz w:val="20"/>
        <w:szCs w:val="20"/>
      </w:rPr>
      <w:t>49</w:t>
    </w:r>
    <w:r w:rsidR="00352FC9" w:rsidRPr="00D1232A">
      <w:rPr>
        <w:noProof/>
        <w:color w:val="757579"/>
        <w:sz w:val="20"/>
        <w:szCs w:val="20"/>
      </w:rPr>
      <w:fldChar w:fldCharType="end"/>
    </w:r>
    <w:r w:rsidR="00957DEF" w:rsidRPr="00D1232A">
      <w:rPr>
        <w:noProof/>
        <w:color w:val="757579"/>
        <w:sz w:val="20"/>
        <w:szCs w:val="20"/>
      </w:rPr>
      <w:br/>
    </w:r>
    <w:r w:rsidR="004D031A">
      <w:rPr>
        <w:color w:val="757579"/>
        <w:sz w:val="20"/>
        <w:szCs w:val="20"/>
      </w:rPr>
      <w:t xml:space="preserve">Version </w:t>
    </w:r>
    <w:r w:rsidR="001250B1">
      <w:rPr>
        <w:color w:val="757579"/>
        <w:sz w:val="20"/>
        <w:szCs w:val="20"/>
      </w:rPr>
      <w:t>7</w:t>
    </w:r>
    <w:r w:rsidR="004D031A">
      <w:rPr>
        <w:color w:val="757579"/>
        <w:sz w:val="20"/>
        <w:szCs w:val="20"/>
      </w:rPr>
      <w:t xml:space="preserve"> updated </w:t>
    </w:r>
    <w:r w:rsidR="001250B1">
      <w:rPr>
        <w:color w:val="757579"/>
        <w:sz w:val="20"/>
        <w:szCs w:val="20"/>
      </w:rPr>
      <w:t>6 January</w:t>
    </w:r>
    <w:r w:rsidR="000532B0">
      <w:rPr>
        <w:color w:val="757579"/>
        <w:sz w:val="20"/>
        <w:szCs w:val="20"/>
      </w:rPr>
      <w:t xml:space="preserve"> </w:t>
    </w:r>
    <w:r w:rsidR="004D031A">
      <w:rPr>
        <w:color w:val="757579"/>
        <w:sz w:val="20"/>
        <w:szCs w:val="20"/>
      </w:rPr>
      <w:t>202</w:t>
    </w:r>
    <w:r w:rsidR="001250B1">
      <w:rPr>
        <w:color w:val="757579"/>
        <w:sz w:val="20"/>
        <w:szCs w:val="20"/>
      </w:rPr>
      <w:t>5</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DD7AA7" w14:textId="45FFEFC1" w:rsidR="00352FC9" w:rsidRDefault="00F0330A" w:rsidP="008609A8">
    <w:pPr>
      <w:pBdr>
        <w:top w:val="single" w:sz="4" w:space="1" w:color="auto"/>
      </w:pBdr>
      <w:tabs>
        <w:tab w:val="left" w:pos="720"/>
        <w:tab w:val="left" w:pos="1440"/>
        <w:tab w:val="left" w:pos="2160"/>
        <w:tab w:val="left" w:pos="2880"/>
        <w:tab w:val="left" w:pos="3600"/>
        <w:tab w:val="left" w:pos="4320"/>
        <w:tab w:val="left" w:pos="4672"/>
        <w:tab w:val="left" w:pos="5040"/>
        <w:tab w:val="left" w:pos="5760"/>
        <w:tab w:val="left" w:pos="6480"/>
        <w:tab w:val="left" w:pos="7451"/>
        <w:tab w:val="left" w:pos="7501"/>
      </w:tabs>
      <w:jc w:val="both"/>
    </w:pPr>
    <w:r>
      <w:rPr>
        <w:noProof/>
        <w:sz w:val="20"/>
        <w:szCs w:val="20"/>
      </w:rPr>
      <mc:AlternateContent>
        <mc:Choice Requires="wps">
          <w:drawing>
            <wp:anchor distT="0" distB="0" distL="0" distR="0" simplePos="0" relativeHeight="251658258" behindDoc="0" locked="0" layoutInCell="1" allowOverlap="1" wp14:anchorId="66B19128" wp14:editId="73768744">
              <wp:simplePos x="635" y="635"/>
              <wp:positionH relativeFrom="page">
                <wp:align>center</wp:align>
              </wp:positionH>
              <wp:positionV relativeFrom="page">
                <wp:align>bottom</wp:align>
              </wp:positionV>
              <wp:extent cx="622300" cy="376555"/>
              <wp:effectExtent l="0" t="0" r="6350" b="0"/>
              <wp:wrapNone/>
              <wp:docPr id="685609533" name="Text Box 19"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1611BCB" w14:textId="657437CD"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B19128" id="_x0000_t202" coordsize="21600,21600" o:spt="202" path="m,l,21600r21600,l21600,xe">
              <v:stroke joinstyle="miter"/>
              <v:path gradientshapeok="t" o:connecttype="rect"/>
            </v:shapetype>
            <v:shape id="Text Box 19" o:spid="_x0000_s1045" type="#_x0000_t202" alt="OFFICIAL" style="position:absolute;left:0;text-align:left;margin-left:0;margin-top:0;width:49pt;height:29.65pt;z-index:25165825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zbNDgIAAB0EAAAOAAAAZHJzL2Uyb0RvYy54bWysU8Fu2zAMvQ/YPwi6L3ZSJGu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" filled="f" stroked="f">
              <v:textbox style="mso-fit-shape-to-text:t" inset="0,0,0,15pt">
                <w:txbxContent>
                  <w:p w14:paraId="61611BCB" w14:textId="657437CD"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sz w:val="20"/>
          <w:szCs w:val="20"/>
        </w:rPr>
        <w:alias w:val="Title"/>
        <w:tag w:val=""/>
        <w:id w:val="-915240511"/>
        <w:placeholder>
          <w:docPart w:val="55296E9CA1984EA9BB8561CD7C0DB68F"/>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sz w:val="20"/>
            <w:szCs w:val="20"/>
          </w:rPr>
          <w:t>CSIRORFT2026019 - Ground Maintenance Services for CSIRO Managed Sites VIC Metro</w:t>
        </w:r>
      </w:sdtContent>
    </w:sdt>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Pr>
        <w:sz w:val="20"/>
        <w:szCs w:val="20"/>
      </w:rPr>
      <w:tab/>
    </w:r>
    <w:r w:rsidR="00352FC9" w:rsidRPr="00C85DE3">
      <w:rPr>
        <w:sz w:val="20"/>
        <w:szCs w:val="20"/>
      </w:rPr>
      <w:t xml:space="preserve">Page </w:t>
    </w:r>
    <w:r w:rsidR="00352FC9" w:rsidRPr="00C85DE3">
      <w:rPr>
        <w:b/>
        <w:bCs/>
        <w:sz w:val="20"/>
        <w:szCs w:val="20"/>
      </w:rPr>
      <w:fldChar w:fldCharType="begin"/>
    </w:r>
    <w:r w:rsidR="00352FC9" w:rsidRPr="00C85DE3">
      <w:rPr>
        <w:b/>
        <w:bCs/>
        <w:sz w:val="20"/>
        <w:szCs w:val="20"/>
      </w:rPr>
      <w:instrText xml:space="preserve"> PAGE  \* Arabic  \* MERGEFORMAT </w:instrText>
    </w:r>
    <w:r w:rsidR="00352FC9" w:rsidRPr="00C85DE3">
      <w:rPr>
        <w:b/>
        <w:bCs/>
        <w:sz w:val="20"/>
        <w:szCs w:val="20"/>
      </w:rPr>
      <w:fldChar w:fldCharType="separate"/>
    </w:r>
    <w:r w:rsidR="00352FC9">
      <w:rPr>
        <w:b/>
        <w:bCs/>
        <w:noProof/>
        <w:sz w:val="20"/>
        <w:szCs w:val="20"/>
      </w:rPr>
      <w:t>2</w:t>
    </w:r>
    <w:r w:rsidR="00352FC9" w:rsidRPr="00C85DE3">
      <w:rPr>
        <w:b/>
        <w:bCs/>
        <w:sz w:val="20"/>
        <w:szCs w:val="20"/>
      </w:rPr>
      <w:fldChar w:fldCharType="end"/>
    </w:r>
    <w:r w:rsidR="00352FC9" w:rsidRPr="00C85DE3">
      <w:rPr>
        <w:sz w:val="20"/>
        <w:szCs w:val="20"/>
      </w:rPr>
      <w:t xml:space="preserve"> </w:t>
    </w:r>
    <w:r w:rsidR="00352FC9">
      <w:rPr>
        <w:sz w:val="20"/>
        <w:szCs w:val="20"/>
      </w:rPr>
      <w:tab/>
    </w:r>
  </w:p>
  <w:p w14:paraId="0DB72553" w14:textId="77777777" w:rsidR="00352FC9" w:rsidRDefault="00352FC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DE2981" w14:textId="77777777" w:rsidR="0063518A" w:rsidRDefault="0063518A" w:rsidP="009964E7">
      <w:r>
        <w:separator/>
      </w:r>
    </w:p>
    <w:p w14:paraId="39EB368B" w14:textId="77777777" w:rsidR="0063518A" w:rsidRDefault="0063518A"/>
  </w:footnote>
  <w:footnote w:type="continuationSeparator" w:id="0">
    <w:p w14:paraId="6225405C" w14:textId="77777777" w:rsidR="0063518A" w:rsidRDefault="0063518A" w:rsidP="009964E7">
      <w:r>
        <w:continuationSeparator/>
      </w:r>
    </w:p>
    <w:p w14:paraId="4A22EC67" w14:textId="77777777" w:rsidR="0063518A" w:rsidRDefault="0063518A"/>
  </w:footnote>
  <w:footnote w:type="continuationNotice" w:id="1">
    <w:p w14:paraId="388CEA24" w14:textId="77777777" w:rsidR="0063518A" w:rsidRDefault="0063518A">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7E6CF" w14:textId="03537E83" w:rsidR="00F0330A" w:rsidRDefault="00F0330A">
    <w:pPr>
      <w:pStyle w:val="Header"/>
    </w:pPr>
    <w:r>
      <w:rPr>
        <w:noProof/>
      </w:rPr>
      <mc:AlternateContent>
        <mc:Choice Requires="wps">
          <w:drawing>
            <wp:anchor distT="0" distB="0" distL="0" distR="0" simplePos="0" relativeHeight="251648512" behindDoc="0" locked="0" layoutInCell="1" allowOverlap="1" wp14:anchorId="352920E9" wp14:editId="17EDDAA1">
              <wp:simplePos x="635" y="635"/>
              <wp:positionH relativeFrom="page">
                <wp:align>center</wp:align>
              </wp:positionH>
              <wp:positionV relativeFrom="page">
                <wp:align>top</wp:align>
              </wp:positionV>
              <wp:extent cx="622300" cy="376555"/>
              <wp:effectExtent l="0" t="0" r="6350" b="4445"/>
              <wp:wrapNone/>
              <wp:docPr id="1314354583"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1CD5F30C" w14:textId="56D9D9CA"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52920E9" id="_x0000_t202" coordsize="21600,21600" o:spt="202" path="m,l,21600r21600,l21600,xe">
              <v:stroke joinstyle="miter"/>
              <v:path gradientshapeok="t" o:connecttype="rect"/>
            </v:shapetype>
            <v:shape id="Text Box 2" o:spid="_x0000_s1027" type="#_x0000_t202" alt="OFFICIAL" style="position:absolute;margin-left:0;margin-top:0;width:49pt;height:29.65pt;z-index:25164851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" filled="f" stroked="f">
              <v:textbox style="mso-fit-shape-to-text:t" inset="0,15pt,0,0">
                <w:txbxContent>
                  <w:p w14:paraId="1CD5F30C" w14:textId="56D9D9CA"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568014" w14:textId="3E75EEB1" w:rsidR="00352FC9" w:rsidRDefault="00F0330A" w:rsidP="00D1232A">
    <w:pPr>
      <w:pStyle w:val="Header"/>
      <w:pBdr>
        <w:bottom w:val="single" w:sz="4" w:space="1" w:color="757579"/>
      </w:pBdr>
      <w:tabs>
        <w:tab w:val="clear" w:pos="5790"/>
        <w:tab w:val="left" w:pos="1395"/>
      </w:tabs>
    </w:pPr>
    <w:r>
      <w:rPr>
        <w:noProof/>
      </w:rPr>
      <mc:AlternateContent>
        <mc:Choice Requires="wps">
          <w:drawing>
            <wp:anchor distT="0" distB="0" distL="0" distR="0" simplePos="0" relativeHeight="251649536" behindDoc="0" locked="0" layoutInCell="1" allowOverlap="1" wp14:anchorId="1C980FC2" wp14:editId="7AB7D4AD">
              <wp:simplePos x="635" y="635"/>
              <wp:positionH relativeFrom="page">
                <wp:align>center</wp:align>
              </wp:positionH>
              <wp:positionV relativeFrom="page">
                <wp:align>top</wp:align>
              </wp:positionV>
              <wp:extent cx="622300" cy="376555"/>
              <wp:effectExtent l="0" t="0" r="6350" b="4445"/>
              <wp:wrapNone/>
              <wp:docPr id="1904067906"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C1281FD" w14:textId="1D11C970"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C980FC2" id="_x0000_t202" coordsize="21600,21600" o:spt="202" path="m,l,21600r21600,l21600,xe">
              <v:stroke joinstyle="miter"/>
              <v:path gradientshapeok="t" o:connecttype="rect"/>
            </v:shapetype>
            <v:shape id="Text Box 3" o:spid="_x0000_s1028" type="#_x0000_t202" alt="OFFICIAL" style="position:absolute;margin-left:0;margin-top:0;width:49pt;height:29.65pt;z-index:25164953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V+dCw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" filled="f" stroked="f">
              <v:textbox style="mso-fit-shape-to-text:t" inset="0,15pt,0,0">
                <w:txbxContent>
                  <w:p w14:paraId="6C1281FD" w14:textId="1D11C970"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alias w:val="Title"/>
        <w:tag w:val=""/>
        <w:id w:val="1406271823"/>
        <w:placeholder>
          <w:docPart w:val="CE9DA1B2007D4383A25D413D5562DA05"/>
        </w:placeholder>
        <w:dataBinding w:prefixMappings="xmlns:ns0='http://purl.org/dc/elements/1.1/' xmlns:ns1='http://schemas.openxmlformats.org/package/2006/metadata/core-properties' " w:xpath="/ns1:coreProperties[1]/ns0:title[1]" w:storeItemID="{6C3C8BC8-F283-45AE-878A-BAB7291924A1}"/>
        <w:text/>
      </w:sdtPr>
      <w:sdtEndPr/>
      <w:sdtContent>
        <w:r w:rsidR="001D7AAB">
          <w:t>CSIRORFT2026019 - Ground Maintenance Services for CSIRO Managed Sites VIC Metro</w:t>
        </w:r>
      </w:sdtContent>
    </w:sdt>
    <w:r w:rsidR="00352FC9">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98D62" w14:textId="0FD112EE" w:rsidR="00F0330A" w:rsidRDefault="00F0330A">
    <w:pPr>
      <w:pStyle w:val="Header"/>
    </w:pPr>
    <w:r>
      <w:rPr>
        <w:noProof/>
      </w:rPr>
      <mc:AlternateContent>
        <mc:Choice Requires="wps">
          <w:drawing>
            <wp:anchor distT="0" distB="0" distL="0" distR="0" simplePos="0" relativeHeight="251647488" behindDoc="0" locked="0" layoutInCell="1" allowOverlap="1" wp14:anchorId="62CFF2F3" wp14:editId="7743CFC9">
              <wp:simplePos x="635" y="635"/>
              <wp:positionH relativeFrom="page">
                <wp:align>center</wp:align>
              </wp:positionH>
              <wp:positionV relativeFrom="page">
                <wp:align>top</wp:align>
              </wp:positionV>
              <wp:extent cx="622300" cy="376555"/>
              <wp:effectExtent l="0" t="0" r="6350" b="4445"/>
              <wp:wrapNone/>
              <wp:docPr id="980246183"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01125119" w14:textId="36BDE4F4"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2CFF2F3" id="_x0000_t202" coordsize="21600,21600" o:spt="202" path="m,l,21600r21600,l21600,xe">
              <v:stroke joinstyle="miter"/>
              <v:path gradientshapeok="t" o:connecttype="rect"/>
            </v:shapetype>
            <v:shape id="_x0000_s1031" type="#_x0000_t202" alt="OFFICIAL" style="position:absolute;margin-left:0;margin-top:0;width:49pt;height:29.65pt;z-index:2516474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ydWDQIAABw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aqSfhy730N1xqEc9Pv2lm8aLL1lPjwzhwvGblG0&#10;4QkPqaAtKQwWJTW4H3/zx3zkHaOUtCiYkhpUNCXqm8F9RG0lY/o5n0cy3Ojej4Y56ntAGU7xRVie&#10;zJgX1GhKB/oV5byOhTDEDMdyJQ2jeR965eJz4GK9TkkoI8vC1uwsj9CRrsjlS/fKnB0ID7ipRxjV&#10;xIo3vPe58aa362NA9tNSIrU9kQPjKMG01uG5RI3/+p+yro969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XuMnVg0CAAAcBAAA&#10;DgAAAAAAAAAAAAAAAAAuAgAAZHJzL2Uyb0RvYy54bWxQSwECLQAUAAYACAAAACEAinsHsNkAAAAD&#10;AQAADwAAAAAAAAAAAAAAAABnBAAAZHJzL2Rvd25yZXYueG1sUEsFBgAAAAAEAAQA8wAAAG0FAAAA&#10;AA==&#10;" filled="f" stroked="f">
              <v:textbox style="mso-fit-shape-to-text:t" inset="0,15pt,0,0">
                <w:txbxContent>
                  <w:p w14:paraId="01125119" w14:textId="36BDE4F4"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6DC5D5" w14:textId="4881C36C" w:rsidR="00352FC9" w:rsidRPr="00434D2E" w:rsidRDefault="00F0330A" w:rsidP="002C7106">
    <w:pPr>
      <w:pStyle w:val="Header"/>
      <w:pBdr>
        <w:bottom w:val="single" w:sz="4" w:space="1" w:color="757579"/>
      </w:pBdr>
      <w:tabs>
        <w:tab w:val="clear" w:pos="5790"/>
        <w:tab w:val="left" w:pos="1050"/>
      </w:tabs>
    </w:pPr>
    <w:r>
      <w:rPr>
        <w:noProof/>
      </w:rPr>
      <mc:AlternateContent>
        <mc:Choice Requires="wps">
          <w:drawing>
            <wp:anchor distT="0" distB="0" distL="0" distR="0" simplePos="0" relativeHeight="251650560" behindDoc="0" locked="0" layoutInCell="1" allowOverlap="1" wp14:anchorId="37775D42" wp14:editId="6C65473E">
              <wp:simplePos x="635" y="635"/>
              <wp:positionH relativeFrom="page">
                <wp:align>center</wp:align>
              </wp:positionH>
              <wp:positionV relativeFrom="page">
                <wp:align>top</wp:align>
              </wp:positionV>
              <wp:extent cx="622300" cy="376555"/>
              <wp:effectExtent l="0" t="0" r="6350" b="4445"/>
              <wp:wrapNone/>
              <wp:docPr id="817206643" name="Text Box 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B56FE9E" w14:textId="1372D1F6"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7775D42" id="_x0000_t202" coordsize="21600,21600" o:spt="202" path="m,l,21600r21600,l21600,xe">
              <v:stroke joinstyle="miter"/>
              <v:path gradientshapeok="t" o:connecttype="rect"/>
            </v:shapetype>
            <v:shape id="Text Box 4" o:spid="_x0000_s1033" type="#_x0000_t202" alt="OFFICIAL" style="position:absolute;margin-left:0;margin-top:0;width:49pt;height:29.65pt;z-index:25165056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UItDAIAABw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oaGbvfQXWioTwM+w5Obhoq/SACPgtPC6ZuSbT4&#10;RIc20JUczhZnNfgff/PHfOKdopx1JJiSW1I0Z+abpX1EbSVj+jmfRzL86N6Nhj20d0AynNKLcDKZ&#10;MQ/NaGoP7SvJeR0LUUhYSeVKjqN5h4Ny6TlItV6nJJKRE/hgt05G6EhX5PKlfxXenQlH2tQjjGoS&#10;xRveh9x4M7j1AYn9tJRI7UDkmXGSYFrr+blEjf/6n7Kuj3r1Ew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CEnUItDAIAABwEAAAO&#10;AAAAAAAAAAAAAAAAAC4CAABkcnMvZTJvRG9jLnhtbFBLAQItABQABgAIAAAAIQCKewew2QAAAAMB&#10;AAAPAAAAAAAAAAAAAAAAAGYEAABkcnMvZG93bnJldi54bWxQSwUGAAAAAAQABADzAAAAbAUAAAAA&#10;" filled="f" stroked="f">
              <v:textbox style="mso-fit-shape-to-text:t" inset="0,15pt,0,0">
                <w:txbxContent>
                  <w:p w14:paraId="3B56FE9E" w14:textId="1372D1F6"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alias w:val="Title"/>
        <w:tag w:val=""/>
        <w:id w:val="-1222986627"/>
        <w:placeholder>
          <w:docPart w:val="D838A35C4F1E407F8C4C2C66C8DD8B42"/>
        </w:placeholder>
        <w:dataBinding w:prefixMappings="xmlns:ns0='http://purl.org/dc/elements/1.1/' xmlns:ns1='http://schemas.openxmlformats.org/package/2006/metadata/core-properties' " w:xpath="/ns1:coreProperties[1]/ns0:title[1]" w:storeItemID="{6C3C8BC8-F283-45AE-878A-BAB7291924A1}"/>
        <w:text/>
      </w:sdtPr>
      <w:sdtEndPr/>
      <w:sdtContent>
        <w:r w:rsidR="001D7AAB">
          <w:t>CSIRORFT2026019 - Ground Maintenance Services for CSIRO Managed Sites VIC Metro</w:t>
        </w:r>
      </w:sdtContent>
    </w:sdt>
    <w:r w:rsidR="00352FC9">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464E9" w14:textId="16DB1490" w:rsidR="00352FC9" w:rsidRPr="002C7106" w:rsidRDefault="00F0330A" w:rsidP="00D1232A">
    <w:pPr>
      <w:pStyle w:val="Header"/>
      <w:spacing w:before="60" w:after="60"/>
      <w:rPr>
        <w:color w:val="757579"/>
        <w:sz w:val="18"/>
        <w:szCs w:val="18"/>
      </w:rPr>
    </w:pPr>
    <w:r>
      <w:rPr>
        <w:noProof/>
        <w:color w:val="757579"/>
        <w:sz w:val="18"/>
        <w:szCs w:val="18"/>
      </w:rPr>
      <mc:AlternateContent>
        <mc:Choice Requires="wps">
          <w:drawing>
            <wp:anchor distT="0" distB="0" distL="0" distR="0" simplePos="0" relativeHeight="251651584" behindDoc="0" locked="0" layoutInCell="1" allowOverlap="1" wp14:anchorId="74830A64" wp14:editId="79BC0AD8">
              <wp:simplePos x="635" y="635"/>
              <wp:positionH relativeFrom="page">
                <wp:align>center</wp:align>
              </wp:positionH>
              <wp:positionV relativeFrom="page">
                <wp:align>top</wp:align>
              </wp:positionV>
              <wp:extent cx="622300" cy="376555"/>
              <wp:effectExtent l="0" t="0" r="6350" b="4445"/>
              <wp:wrapNone/>
              <wp:docPr id="1732139941"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A88BF9D" w14:textId="2B2BB531"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4830A64" id="_x0000_t202" coordsize="21600,21600" o:spt="202" path="m,l,21600r21600,l21600,xe">
              <v:stroke joinstyle="miter"/>
              <v:path gradientshapeok="t" o:connecttype="rect"/>
            </v:shapetype>
            <v:shape id="Text Box 5" o:spid="_x0000_s1035" type="#_x0000_t202" alt="OFFICIAL" style="position:absolute;margin-left:0;margin-top:0;width:49pt;height:29.65pt;z-index:25165158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w+MJlg0CAAAcBAAA&#10;DgAAAAAAAAAAAAAAAAAuAgAAZHJzL2Uyb0RvYy54bWxQSwECLQAUAAYACAAAACEAinsHsNkAAAAD&#10;AQAADwAAAAAAAAAAAAAAAABnBAAAZHJzL2Rvd25yZXYueG1sUEsFBgAAAAAEAAQA8wAAAG0FAAAA&#10;AA==&#10;" filled="f" stroked="f">
              <v:textbox style="mso-fit-shape-to-text:t" inset="0,15pt,0,0">
                <w:txbxContent>
                  <w:p w14:paraId="3A88BF9D" w14:textId="2B2BB531"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18"/>
          <w:szCs w:val="18"/>
        </w:rPr>
        <w:alias w:val="Title"/>
        <w:tag w:val=""/>
        <w:id w:val="-497816949"/>
        <w:placeholder>
          <w:docPart w:val="4820205ACB79488CA5A9A8B2C7C6D11D"/>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18"/>
            <w:szCs w:val="18"/>
          </w:rPr>
          <w:t>CSIRORFT2026019 - Ground Maintenance Services for CSIRO Managed Sites VIC Metro</w:t>
        </w:r>
      </w:sdtContent>
    </w:sdt>
  </w:p>
  <w:p w14:paraId="141FE72F" w14:textId="77777777" w:rsidR="00352FC9" w:rsidRPr="002C7106" w:rsidRDefault="00352FC9" w:rsidP="00D1232A">
    <w:pPr>
      <w:pStyle w:val="Header"/>
      <w:spacing w:before="60" w:after="60"/>
      <w:rPr>
        <w:color w:val="757579"/>
        <w:sz w:val="18"/>
        <w:szCs w:val="18"/>
      </w:rPr>
    </w:pPr>
    <w:r w:rsidRPr="002C7106">
      <w:rPr>
        <w:color w:val="757579"/>
        <w:sz w:val="18"/>
        <w:szCs w:val="18"/>
      </w:rPr>
      <w:t>Tender Response Schedules</w:t>
    </w:r>
  </w:p>
  <w:p w14:paraId="26F4B3D1" w14:textId="77777777" w:rsidR="00352FC9" w:rsidRPr="006523AD" w:rsidRDefault="00352FC9" w:rsidP="00D1232A">
    <w:pPr>
      <w:pStyle w:val="Header"/>
      <w:pBdr>
        <w:bottom w:val="single" w:sz="4" w:space="1" w:color="757579"/>
      </w:pBdr>
      <w:spacing w:before="60" w:after="60"/>
      <w:rPr>
        <w:sz w:val="18"/>
        <w:szCs w:val="18"/>
      </w:rPr>
    </w:pPr>
    <w:r w:rsidRPr="002C7106">
      <w:rPr>
        <w:color w:val="757579"/>
        <w:sz w:val="18"/>
        <w:szCs w:val="18"/>
      </w:rPr>
      <w:fldChar w:fldCharType="begin"/>
    </w:r>
    <w:r w:rsidRPr="002C7106">
      <w:rPr>
        <w:color w:val="757579"/>
        <w:sz w:val="18"/>
        <w:szCs w:val="18"/>
      </w:rPr>
      <w:instrText xml:space="preserve"> REF _Ref404609606 \r \h </w:instrText>
    </w:r>
    <w:r w:rsidR="006523AD" w:rsidRPr="002C7106">
      <w:rPr>
        <w:color w:val="757579"/>
        <w:sz w:val="18"/>
        <w:szCs w:val="18"/>
      </w:rPr>
      <w:instrText xml:space="preserve"> \* MERGEFORMAT </w:instrText>
    </w:r>
    <w:r w:rsidRPr="002C7106">
      <w:rPr>
        <w:color w:val="757579"/>
        <w:sz w:val="18"/>
        <w:szCs w:val="18"/>
      </w:rPr>
    </w:r>
    <w:r w:rsidRPr="002C7106">
      <w:rPr>
        <w:color w:val="757579"/>
        <w:sz w:val="18"/>
        <w:szCs w:val="18"/>
      </w:rPr>
      <w:fldChar w:fldCharType="separate"/>
    </w:r>
    <w:r w:rsidR="00F0330A">
      <w:rPr>
        <w:color w:val="757579"/>
        <w:sz w:val="18"/>
        <w:szCs w:val="18"/>
      </w:rPr>
      <w:t>Schedule 1</w:t>
    </w:r>
    <w:r w:rsidRPr="002C7106">
      <w:rPr>
        <w:color w:val="757579"/>
        <w:sz w:val="18"/>
        <w:szCs w:val="18"/>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C709A" w14:textId="5B2D9232" w:rsidR="00352FC9" w:rsidRPr="00D1232A" w:rsidRDefault="00F0330A" w:rsidP="002C7106">
    <w:pPr>
      <w:pStyle w:val="Header"/>
      <w:pBdr>
        <w:bottom w:val="single" w:sz="4" w:space="1" w:color="757579"/>
      </w:pBdr>
      <w:rPr>
        <w:color w:val="757579"/>
        <w:sz w:val="20"/>
        <w:szCs w:val="20"/>
      </w:rPr>
    </w:pPr>
    <w:r>
      <w:rPr>
        <w:noProof/>
        <w:color w:val="757579"/>
        <w:sz w:val="20"/>
        <w:szCs w:val="20"/>
      </w:rPr>
      <mc:AlternateContent>
        <mc:Choice Requires="wps">
          <w:drawing>
            <wp:anchor distT="0" distB="0" distL="0" distR="0" simplePos="0" relativeHeight="251652608" behindDoc="0" locked="0" layoutInCell="1" allowOverlap="1" wp14:anchorId="7D216BDE" wp14:editId="3E393288">
              <wp:simplePos x="635" y="635"/>
              <wp:positionH relativeFrom="page">
                <wp:align>center</wp:align>
              </wp:positionH>
              <wp:positionV relativeFrom="page">
                <wp:align>top</wp:align>
              </wp:positionV>
              <wp:extent cx="622300" cy="376555"/>
              <wp:effectExtent l="0" t="0" r="6350" b="4445"/>
              <wp:wrapNone/>
              <wp:docPr id="392223842" name="Text Box 6"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DF0FB9F" w14:textId="20F1F4E1"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D216BDE" id="_x0000_t202" coordsize="21600,21600" o:spt="202" path="m,l,21600r21600,l21600,xe">
              <v:stroke joinstyle="miter"/>
              <v:path gradientshapeok="t" o:connecttype="rect"/>
            </v:shapetype>
            <v:shape id="Text Box 6" o:spid="_x0000_s1036" type="#_x0000_t202" alt="OFFICIAL" style="position:absolute;margin-left:0;margin-top:0;width:49pt;height:29.65pt;z-index:25165260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rly7qw0CAAAcBAAA&#10;DgAAAAAAAAAAAAAAAAAuAgAAZHJzL2Uyb0RvYy54bWxQSwECLQAUAAYACAAAACEAinsHsNkAAAAD&#10;AQAADwAAAAAAAAAAAAAAAABnBAAAZHJzL2Rvd25yZXYueG1sUEsFBgAAAAAEAAQA8wAAAG0FAAAA&#10;AA==&#10;" filled="f" stroked="f">
              <v:textbox style="mso-fit-shape-to-text:t" inset="0,15pt,0,0">
                <w:txbxContent>
                  <w:p w14:paraId="7DF0FB9F" w14:textId="20F1F4E1"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1879662433"/>
        <w:placeholder>
          <w:docPart w:val="E18B93E05D8E432E8AE8D0901094B369"/>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p>
  <w:p w14:paraId="5C789F22" w14:textId="77777777" w:rsidR="00352FC9" w:rsidRPr="00D1232A" w:rsidRDefault="00352FC9" w:rsidP="002C7106">
    <w:pPr>
      <w:pStyle w:val="Header"/>
      <w:pBdr>
        <w:bottom w:val="single" w:sz="4" w:space="1" w:color="757579"/>
      </w:pBdr>
      <w:rPr>
        <w:color w:val="757579"/>
        <w:sz w:val="20"/>
        <w:szCs w:val="20"/>
      </w:rPr>
    </w:pPr>
    <w:r w:rsidRPr="00D1232A">
      <w:rPr>
        <w:color w:val="757579"/>
        <w:sz w:val="20"/>
        <w:szCs w:val="20"/>
      </w:rPr>
      <w:t>Tender Response Schedules</w:t>
    </w:r>
  </w:p>
  <w:p w14:paraId="1A7DB75E" w14:textId="77777777" w:rsidR="00352FC9" w:rsidRPr="00D1232A" w:rsidRDefault="00352FC9" w:rsidP="002C7106">
    <w:pPr>
      <w:pStyle w:val="Header"/>
      <w:pBdr>
        <w:bottom w:val="single" w:sz="4" w:space="1" w:color="757579"/>
      </w:pBdr>
      <w:rPr>
        <w:color w:val="757579"/>
        <w:sz w:val="20"/>
        <w:szCs w:val="20"/>
      </w:rPr>
    </w:pPr>
    <w:r w:rsidRPr="00D1232A">
      <w:rPr>
        <w:color w:val="757579"/>
        <w:sz w:val="20"/>
        <w:szCs w:val="20"/>
      </w:rPr>
      <w:fldChar w:fldCharType="begin"/>
    </w:r>
    <w:r w:rsidRPr="00D1232A">
      <w:rPr>
        <w:color w:val="757579"/>
        <w:sz w:val="20"/>
        <w:szCs w:val="20"/>
      </w:rPr>
      <w:instrText xml:space="preserve"> REF _Ref404608344 \r \h </w:instrText>
    </w:r>
    <w:r w:rsidR="006523AD" w:rsidRPr="00D1232A">
      <w:rPr>
        <w:color w:val="757579"/>
        <w:sz w:val="20"/>
        <w:szCs w:val="20"/>
      </w:rPr>
      <w:instrText xml:space="preserve"> \* MERGEFORMAT </w:instrText>
    </w:r>
    <w:r w:rsidRPr="00D1232A">
      <w:rPr>
        <w:color w:val="757579"/>
        <w:sz w:val="20"/>
        <w:szCs w:val="20"/>
      </w:rPr>
    </w:r>
    <w:r w:rsidRPr="00D1232A">
      <w:rPr>
        <w:color w:val="757579"/>
        <w:sz w:val="20"/>
        <w:szCs w:val="20"/>
      </w:rPr>
      <w:fldChar w:fldCharType="separate"/>
    </w:r>
    <w:r w:rsidR="00F0330A">
      <w:rPr>
        <w:color w:val="757579"/>
        <w:sz w:val="20"/>
        <w:szCs w:val="20"/>
      </w:rPr>
      <w:t>Schedule 2</w:t>
    </w:r>
    <w:r w:rsidRPr="00D1232A">
      <w:rPr>
        <w:color w:val="757579"/>
        <w:sz w:val="20"/>
        <w:szCs w:val="20"/>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5FC2E" w14:textId="0758C85A" w:rsidR="00352FC9" w:rsidRPr="002C7106" w:rsidRDefault="00F0330A" w:rsidP="00D1232A">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53632" behindDoc="0" locked="0" layoutInCell="1" allowOverlap="1" wp14:anchorId="506BEEEB" wp14:editId="7DB89750">
              <wp:simplePos x="635" y="635"/>
              <wp:positionH relativeFrom="page">
                <wp:align>center</wp:align>
              </wp:positionH>
              <wp:positionV relativeFrom="page">
                <wp:align>top</wp:align>
              </wp:positionV>
              <wp:extent cx="622300" cy="376555"/>
              <wp:effectExtent l="0" t="0" r="6350" b="4445"/>
              <wp:wrapNone/>
              <wp:docPr id="931626891" name="Text Box 7"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59DB5A1D" w14:textId="4F1CDD68"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06BEEEB" id="_x0000_t202" coordsize="21600,21600" o:spt="202" path="m,l,21600r21600,l21600,xe">
              <v:stroke joinstyle="miter"/>
              <v:path gradientshapeok="t" o:connecttype="rect"/>
            </v:shapetype>
            <v:shape id="Text Box 7" o:spid="_x0000_s1037" type="#_x0000_t202" alt="OFFICIAL" style="position:absolute;margin-left:0;margin-top:0;width:49pt;height:29.65pt;z-index:25165363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ALBYNPDAIAAB0EAAAO&#10;AAAAAAAAAAAAAAAAAC4CAABkcnMvZTJvRG9jLnhtbFBLAQItABQABgAIAAAAIQCKewew2QAAAAMB&#10;AAAPAAAAAAAAAAAAAAAAAGYEAABkcnMvZG93bnJldi54bWxQSwUGAAAAAAQABADzAAAAbAUAAAAA&#10;" filled="f" stroked="f">
              <v:textbox style="mso-fit-shape-to-text:t" inset="0,15pt,0,0">
                <w:txbxContent>
                  <w:p w14:paraId="59DB5A1D" w14:textId="4F1CDD68"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1524518713"/>
        <w:placeholder>
          <w:docPart w:val="C838C4AF2C084716AD37ECB9E8AD3CA9"/>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p>
  <w:p w14:paraId="13382371" w14:textId="77777777" w:rsidR="00352FC9" w:rsidRPr="002C7106" w:rsidRDefault="00352FC9" w:rsidP="00D1232A">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6BB45866" w14:textId="77777777" w:rsidR="00352FC9" w:rsidRPr="002C7106" w:rsidRDefault="00352FC9" w:rsidP="00D1232A">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_Ref404609710 \r \h </w:instrText>
    </w:r>
    <w:r w:rsidR="006523AD"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3</w:t>
    </w:r>
    <w:r w:rsidRPr="002C7106">
      <w:rPr>
        <w:color w:val="757579"/>
        <w:sz w:val="20"/>
        <w:szCs w:val="20"/>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204E97" w14:textId="7084F67C" w:rsidR="00352FC9" w:rsidRPr="002C7106" w:rsidRDefault="00F0330A" w:rsidP="00D1232A">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55680" behindDoc="0" locked="0" layoutInCell="1" allowOverlap="1" wp14:anchorId="304DA916" wp14:editId="73878A1C">
              <wp:simplePos x="635" y="635"/>
              <wp:positionH relativeFrom="page">
                <wp:align>center</wp:align>
              </wp:positionH>
              <wp:positionV relativeFrom="page">
                <wp:align>top</wp:align>
              </wp:positionV>
              <wp:extent cx="622300" cy="376555"/>
              <wp:effectExtent l="0" t="0" r="6350" b="4445"/>
              <wp:wrapNone/>
              <wp:docPr id="1389214795" name="Text Box 8"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37BDC832" w14:textId="06B603D4"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4DA916" id="_x0000_t202" coordsize="21600,21600" o:spt="202" path="m,l,21600r21600,l21600,xe">
              <v:stroke joinstyle="miter"/>
              <v:path gradientshapeok="t" o:connecttype="rect"/>
            </v:shapetype>
            <v:shape id="Text Box 8" o:spid="_x0000_s1038" type="#_x0000_t202" alt="OFFICIAL" style="position:absolute;margin-left:0;margin-top:0;width:49pt;height:29.6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FyDQIAAB0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6v7S/g+pEU3kYFh6c3DRU+0EEfBaeNkztkmrx&#10;iQ5toCs5nC3OavA//uaP+UQ8RTnrSDEltyRpzsw3SwuJ4krG9HM+j2z40b0bDXto74B0OKUn4WQy&#10;Yx6a0dQe2lfS8zoWopCwksqVHEfzDgfp0nuQar1OSaQjJ/DBbp2M0JGvSOZL/yq8OzOOtKpHGOUk&#10;ijfED7nxZnDrAxL9aSuR24HIM+WkwbTX83uJIv/1P2VdX/XqJwA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Zroxcg0CAAAdBAAA&#10;DgAAAAAAAAAAAAAAAAAuAgAAZHJzL2Uyb0RvYy54bWxQSwECLQAUAAYACAAAACEAinsHsNkAAAAD&#10;AQAADwAAAAAAAAAAAAAAAABnBAAAZHJzL2Rvd25yZXYueG1sUEsFBgAAAAAEAAQA8wAAAG0FAAAA&#10;AA==&#10;" filled="f" stroked="f">
              <v:textbox style="mso-fit-shape-to-text:t" inset="0,15pt,0,0">
                <w:txbxContent>
                  <w:p w14:paraId="37BDC832" w14:textId="06B603D4"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575177185"/>
        <w:placeholder>
          <w:docPart w:val="A48B1ACA84794100A3C0B38269B76037"/>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p>
  <w:p w14:paraId="4373A011" w14:textId="77777777" w:rsidR="00352FC9" w:rsidRPr="002C7106" w:rsidRDefault="00352FC9" w:rsidP="00D1232A">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45D08DC4" w14:textId="5A8F6251" w:rsidR="00352FC9" w:rsidRPr="002C7106" w:rsidRDefault="00352FC9" w:rsidP="00D1232A">
    <w:pPr>
      <w:pStyle w:val="Header"/>
      <w:pBdr>
        <w:bottom w:val="single" w:sz="4" w:space="1" w:color="757579"/>
      </w:pBdr>
      <w:spacing w:before="60" w:after="60"/>
      <w:rPr>
        <w:color w:val="757579"/>
        <w:sz w:val="20"/>
        <w:szCs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F090A" w14:textId="366CA823" w:rsidR="004E3A34" w:rsidRPr="002C7106" w:rsidRDefault="00F0330A" w:rsidP="00D1232A">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57728" behindDoc="0" locked="0" layoutInCell="1" allowOverlap="1" wp14:anchorId="2BF7EC51" wp14:editId="1E457B9F">
              <wp:simplePos x="635" y="635"/>
              <wp:positionH relativeFrom="page">
                <wp:align>center</wp:align>
              </wp:positionH>
              <wp:positionV relativeFrom="page">
                <wp:align>top</wp:align>
              </wp:positionV>
              <wp:extent cx="622300" cy="376555"/>
              <wp:effectExtent l="0" t="0" r="6350" b="4445"/>
              <wp:wrapNone/>
              <wp:docPr id="1769759286" name="Text Box 9"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F08B29B" w14:textId="0BB8DB26"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2BF7EC51" id="_x0000_t202" coordsize="21600,21600" o:spt="202" path="m,l,21600r21600,l21600,xe">
              <v:stroke joinstyle="miter"/>
              <v:path gradientshapeok="t" o:connecttype="rect"/>
            </v:shapetype>
            <v:shape id="Text Box 9" o:spid="_x0000_s1039" type="#_x0000_t202" alt="OFFICIAL" style="position:absolute;margin-left:0;margin-top:0;width:49pt;height:29.65pt;z-index:25165772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0XvmNA0CAAAdBAAA&#10;DgAAAAAAAAAAAAAAAAAuAgAAZHJzL2Uyb0RvYy54bWxQSwECLQAUAAYACAAAACEAinsHsNkAAAAD&#10;AQAADwAAAAAAAAAAAAAAAABnBAAAZHJzL2Rvd25yZXYueG1sUEsFBgAAAAAEAAQA8wAAAG0FAAAA&#10;AA==&#10;" filled="f" stroked="f">
              <v:textbox style="mso-fit-shape-to-text:t" inset="0,15pt,0,0">
                <w:txbxContent>
                  <w:p w14:paraId="7F08B29B" w14:textId="0BB8DB26"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1140229497"/>
        <w:placeholder>
          <w:docPart w:val="94446F32A90D4E0ABA96686B711AA70E"/>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4E3A34" w:rsidRPr="002C7106">
      <w:rPr>
        <w:color w:val="757579"/>
        <w:sz w:val="20"/>
        <w:szCs w:val="20"/>
      </w:rPr>
      <w:t xml:space="preserve"> </w:t>
    </w:r>
  </w:p>
  <w:p w14:paraId="10DAA2D2" w14:textId="77777777" w:rsidR="00352FC9" w:rsidRPr="002C7106" w:rsidRDefault="00352FC9" w:rsidP="00D1232A">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2EA51221" w14:textId="77777777" w:rsidR="00352FC9" w:rsidRPr="002C7106" w:rsidRDefault="00352FC9" w:rsidP="00D1232A">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_Ref6586254 \w \h </w:instrText>
    </w:r>
    <w:r w:rsidR="004E3A34"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5</w:t>
    </w:r>
    <w:r w:rsidRPr="002C7106">
      <w:rPr>
        <w:color w:val="757579"/>
        <w:sz w:val="20"/>
        <w:szCs w:val="20"/>
      </w:rPr>
      <w:fldChar w:fldCharType="end"/>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607B8" w14:textId="5B355EDA" w:rsidR="004E3A34" w:rsidRPr="002C7106" w:rsidRDefault="00F0330A" w:rsidP="002C7106">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59776" behindDoc="0" locked="0" layoutInCell="1" allowOverlap="1" wp14:anchorId="3FA7F503" wp14:editId="563B528B">
              <wp:simplePos x="635" y="635"/>
              <wp:positionH relativeFrom="page">
                <wp:align>center</wp:align>
              </wp:positionH>
              <wp:positionV relativeFrom="page">
                <wp:align>top</wp:align>
              </wp:positionV>
              <wp:extent cx="622300" cy="376555"/>
              <wp:effectExtent l="0" t="0" r="6350" b="4445"/>
              <wp:wrapNone/>
              <wp:docPr id="1013246981" name="Text Box 10"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ABBB3DE" w14:textId="3DF04CD3"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FA7F503" id="_x0000_t202" coordsize="21600,21600" o:spt="202" path="m,l,21600r21600,l21600,xe">
              <v:stroke joinstyle="miter"/>
              <v:path gradientshapeok="t" o:connecttype="rect"/>
            </v:shapetype>
            <v:shape id="Text Box 10" o:spid="_x0000_s1040" type="#_x0000_t202" alt="OFFICIAL" style="position:absolute;margin-left:0;margin-top:0;width:49pt;height:29.65pt;z-index:25165977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vMRUCQ0CAAAdBAAA&#10;DgAAAAAAAAAAAAAAAAAuAgAAZHJzL2Uyb0RvYy54bWxQSwECLQAUAAYACAAAACEAinsHsNkAAAAD&#10;AQAADwAAAAAAAAAAAAAAAABnBAAAZHJzL2Rvd25yZXYueG1sUEsFBgAAAAAEAAQA8wAAAG0FAAAA&#10;AA==&#10;" filled="f" stroked="f">
              <v:textbox style="mso-fit-shape-to-text:t" inset="0,15pt,0,0">
                <w:txbxContent>
                  <w:p w14:paraId="6ABBB3DE" w14:textId="3DF04CD3"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842903864"/>
        <w:placeholder>
          <w:docPart w:val="9F36D97EA42F44008DCE7EEACD8DD41B"/>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4E3A34" w:rsidRPr="002C7106">
      <w:rPr>
        <w:color w:val="757579"/>
        <w:sz w:val="20"/>
        <w:szCs w:val="20"/>
      </w:rPr>
      <w:t xml:space="preserve"> </w:t>
    </w:r>
  </w:p>
  <w:p w14:paraId="3CA329E3"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5A8AAFAC"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_Ref401650802 \r \h </w:instrText>
    </w:r>
    <w:r w:rsidR="004E3A34"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6</w:t>
    </w:r>
    <w:r w:rsidRPr="002C7106">
      <w:rPr>
        <w:color w:val="757579"/>
        <w:sz w:val="20"/>
        <w:szCs w:val="20"/>
      </w:rPr>
      <w:fldChar w:fldCharType="end"/>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A1BC3" w14:textId="09F04768" w:rsidR="004E3A34" w:rsidRPr="002C7106" w:rsidRDefault="00F0330A" w:rsidP="002C7106">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61824" behindDoc="0" locked="0" layoutInCell="1" allowOverlap="1" wp14:anchorId="1B84304E" wp14:editId="151B0182">
              <wp:simplePos x="635" y="635"/>
              <wp:positionH relativeFrom="page">
                <wp:align>center</wp:align>
              </wp:positionH>
              <wp:positionV relativeFrom="page">
                <wp:align>top</wp:align>
              </wp:positionV>
              <wp:extent cx="622300" cy="376555"/>
              <wp:effectExtent l="0" t="0" r="6350" b="4445"/>
              <wp:wrapNone/>
              <wp:docPr id="1979281700" name="Text Box 1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7EDE67AC" w14:textId="353C204E"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B84304E" id="_x0000_t202" coordsize="21600,21600" o:spt="202" path="m,l,21600r21600,l21600,xe">
              <v:stroke joinstyle="miter"/>
              <v:path gradientshapeok="t" o:connecttype="rect"/>
            </v:shapetype>
            <v:shape id="Text Box 11" o:spid="_x0000_s1041" type="#_x0000_t202" alt="OFFICIAL" style="position:absolute;margin-left:0;margin-top:0;width:49pt;height:29.65pt;z-index:25166182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" filled="f" stroked="f">
              <v:textbox style="mso-fit-shape-to-text:t" inset="0,15pt,0,0">
                <w:txbxContent>
                  <w:p w14:paraId="7EDE67AC" w14:textId="353C204E"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1274050933"/>
        <w:placeholder>
          <w:docPart w:val="387E2322309D4F71B324C0F82CCCBF0B"/>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4E3A34" w:rsidRPr="002C7106">
      <w:rPr>
        <w:color w:val="757579"/>
        <w:sz w:val="20"/>
        <w:szCs w:val="20"/>
      </w:rPr>
      <w:t xml:space="preserve"> </w:t>
    </w:r>
  </w:p>
  <w:p w14:paraId="44A7E700"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7855B8B3"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_Ref401650803 \r \h </w:instrText>
    </w:r>
    <w:r w:rsidR="004E3A34"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7</w:t>
    </w:r>
    <w:r w:rsidRPr="002C7106">
      <w:rPr>
        <w:color w:val="757579"/>
        <w:sz w:val="20"/>
        <w:szCs w:val="20"/>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8D265" w14:textId="56B5445B" w:rsidR="004E3A34" w:rsidRPr="002C7106" w:rsidRDefault="00F0330A" w:rsidP="002C7106">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62848" behindDoc="0" locked="0" layoutInCell="1" allowOverlap="1" wp14:anchorId="19BEAF1E" wp14:editId="143A7818">
              <wp:simplePos x="635" y="635"/>
              <wp:positionH relativeFrom="page">
                <wp:align>center</wp:align>
              </wp:positionH>
              <wp:positionV relativeFrom="page">
                <wp:align>top</wp:align>
              </wp:positionV>
              <wp:extent cx="622300" cy="376555"/>
              <wp:effectExtent l="0" t="0" r="6350" b="4445"/>
              <wp:wrapNone/>
              <wp:docPr id="2008871902" name="Text Box 1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2335AFA4" w14:textId="5D9FDC3A"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9BEAF1E" id="_x0000_t202" coordsize="21600,21600" o:spt="202" path="m,l,21600r21600,l21600,xe">
              <v:stroke joinstyle="miter"/>
              <v:path gradientshapeok="t" o:connecttype="rect"/>
            </v:shapetype>
            <v:shape id="Text Box 12" o:spid="_x0000_s1042" type="#_x0000_t202" alt="OFFICIAL" style="position:absolute;margin-left:0;margin-top:0;width:49pt;height:29.65pt;z-index:25166284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" filled="f" stroked="f">
              <v:textbox style="mso-fit-shape-to-text:t" inset="0,15pt,0,0">
                <w:txbxContent>
                  <w:p w14:paraId="2335AFA4" w14:textId="5D9FDC3A"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366838495"/>
        <w:placeholder>
          <w:docPart w:val="C9C1318FF2134C40900B56169E23018A"/>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4E3A34" w:rsidRPr="002C7106">
      <w:rPr>
        <w:color w:val="757579"/>
        <w:sz w:val="20"/>
        <w:szCs w:val="20"/>
      </w:rPr>
      <w:t xml:space="preserve"> </w:t>
    </w:r>
  </w:p>
  <w:p w14:paraId="6C8C4AF3"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5D243972"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_Ref401650804 \r \h </w:instrText>
    </w:r>
    <w:r w:rsidR="00C87A0A"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8</w:t>
    </w:r>
    <w:r w:rsidRPr="002C7106">
      <w:rPr>
        <w:color w:val="757579"/>
        <w:sz w:val="20"/>
        <w:szCs w:val="20"/>
      </w:rPr>
      <w:fldChar w:fldCharType="end"/>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63817" w14:textId="51C3246E" w:rsidR="00A11AF5" w:rsidRPr="002C7106" w:rsidRDefault="00F0330A" w:rsidP="002C7106">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63872" behindDoc="0" locked="0" layoutInCell="1" allowOverlap="1" wp14:anchorId="65A4474C" wp14:editId="69990B32">
              <wp:simplePos x="635" y="635"/>
              <wp:positionH relativeFrom="page">
                <wp:align>center</wp:align>
              </wp:positionH>
              <wp:positionV relativeFrom="page">
                <wp:align>top</wp:align>
              </wp:positionV>
              <wp:extent cx="622300" cy="376555"/>
              <wp:effectExtent l="0" t="0" r="6350" b="4445"/>
              <wp:wrapNone/>
              <wp:docPr id="124871217" name="Text Box 1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1850CCD" w14:textId="4848ECE3"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A4474C" id="_x0000_t202" coordsize="21600,21600" o:spt="202" path="m,l,21600r21600,l21600,xe">
              <v:stroke joinstyle="miter"/>
              <v:path gradientshapeok="t" o:connecttype="rect"/>
            </v:shapetype>
            <v:shape id="Text Box 13" o:spid="_x0000_s1043" type="#_x0000_t202" alt="OFFICIAL" style="position:absolute;margin-left:0;margin-top:0;width:49pt;height:29.65pt;z-index:25166387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" filled="f" stroked="f">
              <v:textbox style="mso-fit-shape-to-text:t" inset="0,15pt,0,0">
                <w:txbxContent>
                  <w:p w14:paraId="61850CCD" w14:textId="4848ECE3"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987748470"/>
        <w:placeholder>
          <w:docPart w:val="924B7671E8EC436E98A19DF4BBA5F121"/>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A11AF5" w:rsidRPr="002C7106">
      <w:rPr>
        <w:color w:val="757579"/>
        <w:sz w:val="20"/>
        <w:szCs w:val="20"/>
      </w:rPr>
      <w:t xml:space="preserve"> </w:t>
    </w:r>
  </w:p>
  <w:p w14:paraId="7992A863"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0A52DC99"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_Ref401650807 \r \h </w:instrText>
    </w:r>
    <w:r w:rsidR="00C87A0A"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9</w:t>
    </w:r>
    <w:r w:rsidRPr="002C7106">
      <w:rPr>
        <w:color w:val="757579"/>
        <w:sz w:val="20"/>
        <w:szCs w:val="20"/>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ECBAD" w14:textId="71CAA1C2" w:rsidR="00A11AF5" w:rsidRPr="002C7106" w:rsidRDefault="00F0330A" w:rsidP="002C7106">
    <w:pPr>
      <w:pStyle w:val="Header"/>
      <w:pBdr>
        <w:bottom w:val="single" w:sz="4" w:space="1" w:color="757579"/>
      </w:pBdr>
      <w:spacing w:before="60" w:after="60"/>
      <w:rPr>
        <w:color w:val="757579"/>
        <w:sz w:val="20"/>
        <w:szCs w:val="20"/>
      </w:rPr>
    </w:pPr>
    <w:r>
      <w:rPr>
        <w:noProof/>
        <w:color w:val="757579"/>
        <w:sz w:val="20"/>
        <w:szCs w:val="20"/>
      </w:rPr>
      <mc:AlternateContent>
        <mc:Choice Requires="wps">
          <w:drawing>
            <wp:anchor distT="0" distB="0" distL="0" distR="0" simplePos="0" relativeHeight="251658253" behindDoc="0" locked="0" layoutInCell="1" allowOverlap="1" wp14:anchorId="6AA654E8" wp14:editId="7E754351">
              <wp:simplePos x="635" y="635"/>
              <wp:positionH relativeFrom="page">
                <wp:align>center</wp:align>
              </wp:positionH>
              <wp:positionV relativeFrom="page">
                <wp:align>top</wp:align>
              </wp:positionV>
              <wp:extent cx="622300" cy="376555"/>
              <wp:effectExtent l="0" t="0" r="6350" b="4445"/>
              <wp:wrapNone/>
              <wp:docPr id="705248840" name="Text Box 14"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622300" cy="376555"/>
                      </a:xfrm>
                      <a:prstGeom prst="rect">
                        <a:avLst/>
                      </a:prstGeom>
                      <a:noFill/>
                      <a:ln>
                        <a:noFill/>
                      </a:ln>
                    </wps:spPr>
                    <wps:txbx>
                      <w:txbxContent>
                        <w:p w14:paraId="65926D59" w14:textId="3D79D3BD"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AA654E8" id="_x0000_t202" coordsize="21600,21600" o:spt="202" path="m,l,21600r21600,l21600,xe">
              <v:stroke joinstyle="miter"/>
              <v:path gradientshapeok="t" o:connecttype="rect"/>
            </v:shapetype>
            <v:shape id="Text Box 14" o:spid="_x0000_s1044" type="#_x0000_t202" alt="OFFICIAL" style="position:absolute;margin-left:0;margin-top:0;width:49pt;height:29.65pt;z-index:25165825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" filled="f" stroked="f">
              <v:textbox style="mso-fit-shape-to-text:t" inset="0,15pt,0,0">
                <w:txbxContent>
                  <w:p w14:paraId="65926D59" w14:textId="3D79D3BD" w:rsidR="00F0330A" w:rsidRPr="00F0330A" w:rsidRDefault="00F0330A" w:rsidP="00F0330A">
                    <w:pPr>
                      <w:spacing w:after="0"/>
                      <w:rPr>
                        <w:rFonts w:ascii="Aptos" w:eastAsia="Aptos" w:hAnsi="Aptos" w:cs="Aptos"/>
                        <w:noProof/>
                        <w:color w:val="FF0000"/>
                        <w:sz w:val="24"/>
                        <w:szCs w:val="24"/>
                      </w:rPr>
                    </w:pPr>
                    <w:r w:rsidRPr="00F0330A">
                      <w:rPr>
                        <w:rFonts w:ascii="Aptos" w:eastAsia="Aptos" w:hAnsi="Aptos" w:cs="Aptos"/>
                        <w:noProof/>
                        <w:color w:val="FF0000"/>
                        <w:sz w:val="24"/>
                        <w:szCs w:val="24"/>
                      </w:rPr>
                      <w:t>OFFICIAL</w:t>
                    </w:r>
                  </w:p>
                </w:txbxContent>
              </v:textbox>
              <w10:wrap anchorx="page" anchory="page"/>
            </v:shape>
          </w:pict>
        </mc:Fallback>
      </mc:AlternateContent>
    </w:r>
    <w:sdt>
      <w:sdtPr>
        <w:rPr>
          <w:color w:val="757579"/>
          <w:sz w:val="20"/>
          <w:szCs w:val="20"/>
        </w:rPr>
        <w:alias w:val="Title"/>
        <w:tag w:val=""/>
        <w:id w:val="-13772371"/>
        <w:placeholder>
          <w:docPart w:val="B2FE16B7DB1B4F63B15DB0C9653B03A4"/>
        </w:placeholder>
        <w:dataBinding w:prefixMappings="xmlns:ns0='http://purl.org/dc/elements/1.1/' xmlns:ns1='http://schemas.openxmlformats.org/package/2006/metadata/core-properties' " w:xpath="/ns1:coreProperties[1]/ns0:title[1]" w:storeItemID="{6C3C8BC8-F283-45AE-878A-BAB7291924A1}"/>
        <w:text/>
      </w:sdtPr>
      <w:sdtEndPr/>
      <w:sdtContent>
        <w:r w:rsidR="001D7AAB">
          <w:rPr>
            <w:color w:val="757579"/>
            <w:sz w:val="20"/>
            <w:szCs w:val="20"/>
          </w:rPr>
          <w:t>CSIRORFT2026019 - Ground Maintenance Services for CSIRO Managed Sites VIC Metro</w:t>
        </w:r>
      </w:sdtContent>
    </w:sdt>
    <w:r w:rsidR="00A11AF5" w:rsidRPr="002C7106">
      <w:rPr>
        <w:color w:val="757579"/>
        <w:sz w:val="20"/>
        <w:szCs w:val="20"/>
      </w:rPr>
      <w:t xml:space="preserve"> </w:t>
    </w:r>
  </w:p>
  <w:p w14:paraId="001869F8"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t>Tender Response Schedules</w:t>
    </w:r>
  </w:p>
  <w:p w14:paraId="43A5F276" w14:textId="77777777" w:rsidR="00352FC9" w:rsidRPr="002C7106" w:rsidRDefault="00352FC9" w:rsidP="002C7106">
    <w:pPr>
      <w:pStyle w:val="Header"/>
      <w:pBdr>
        <w:bottom w:val="single" w:sz="4" w:space="1" w:color="757579"/>
      </w:pBdr>
      <w:spacing w:before="60" w:after="60"/>
      <w:rPr>
        <w:color w:val="757579"/>
        <w:sz w:val="20"/>
        <w:szCs w:val="20"/>
      </w:rPr>
    </w:pPr>
    <w:r w:rsidRPr="002C7106">
      <w:rPr>
        <w:color w:val="757579"/>
        <w:sz w:val="20"/>
        <w:szCs w:val="20"/>
      </w:rPr>
      <w:fldChar w:fldCharType="begin"/>
    </w:r>
    <w:r w:rsidRPr="002C7106">
      <w:rPr>
        <w:color w:val="757579"/>
        <w:sz w:val="20"/>
        <w:szCs w:val="20"/>
      </w:rPr>
      <w:instrText xml:space="preserve"> REF _Ref401650809 \r \h </w:instrText>
    </w:r>
    <w:r w:rsidR="00A11AF5" w:rsidRPr="002C7106">
      <w:rPr>
        <w:color w:val="757579"/>
        <w:sz w:val="20"/>
        <w:szCs w:val="20"/>
      </w:rPr>
      <w:instrText xml:space="preserve"> \* MERGEFORMAT </w:instrText>
    </w:r>
    <w:r w:rsidRPr="002C7106">
      <w:rPr>
        <w:color w:val="757579"/>
        <w:sz w:val="20"/>
        <w:szCs w:val="20"/>
      </w:rPr>
    </w:r>
    <w:r w:rsidRPr="002C7106">
      <w:rPr>
        <w:color w:val="757579"/>
        <w:sz w:val="20"/>
        <w:szCs w:val="20"/>
      </w:rPr>
      <w:fldChar w:fldCharType="separate"/>
    </w:r>
    <w:r w:rsidR="00F0330A">
      <w:rPr>
        <w:color w:val="757579"/>
        <w:sz w:val="20"/>
        <w:szCs w:val="20"/>
      </w:rPr>
      <w:t>Schedule 10</w:t>
    </w:r>
    <w:r w:rsidRPr="002C7106">
      <w:rPr>
        <w:color w:val="757579"/>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B442ECCC"/>
    <w:lvl w:ilvl="0">
      <w:start w:val="1"/>
      <w:numFmt w:val="bullet"/>
      <w:pStyle w:val="ListNumber5"/>
      <w:lvlText w:val=""/>
      <w:lvlJc w:val="left"/>
      <w:pPr>
        <w:tabs>
          <w:tab w:val="num" w:pos="1492"/>
        </w:tabs>
        <w:ind w:left="1492" w:hanging="360"/>
      </w:pPr>
      <w:rPr>
        <w:rFonts w:ascii="Symbol" w:hAnsi="Symbol" w:hint="default"/>
      </w:rPr>
    </w:lvl>
  </w:abstractNum>
  <w:abstractNum w:abstractNumId="1" w15:restartNumberingAfterBreak="0">
    <w:nsid w:val="FFFFFF81"/>
    <w:multiLevelType w:val="singleLevel"/>
    <w:tmpl w:val="B77C9CB0"/>
    <w:lvl w:ilvl="0">
      <w:start w:val="1"/>
      <w:numFmt w:val="bullet"/>
      <w:pStyle w:val="ListNumber4"/>
      <w:lvlText w:val=""/>
      <w:lvlJc w:val="left"/>
      <w:pPr>
        <w:tabs>
          <w:tab w:val="num" w:pos="1209"/>
        </w:tabs>
        <w:ind w:left="1209" w:hanging="360"/>
      </w:pPr>
      <w:rPr>
        <w:rFonts w:ascii="Symbol" w:hAnsi="Symbol" w:hint="default"/>
      </w:rPr>
    </w:lvl>
  </w:abstractNum>
  <w:abstractNum w:abstractNumId="2" w15:restartNumberingAfterBreak="0">
    <w:nsid w:val="FFFFFF82"/>
    <w:multiLevelType w:val="singleLevel"/>
    <w:tmpl w:val="860A9B14"/>
    <w:lvl w:ilvl="0">
      <w:start w:val="1"/>
      <w:numFmt w:val="bullet"/>
      <w:pStyle w:val="ListNumber3"/>
      <w:lvlText w:val=""/>
      <w:lvlJc w:val="left"/>
      <w:pPr>
        <w:tabs>
          <w:tab w:val="num" w:pos="926"/>
        </w:tabs>
        <w:ind w:left="926" w:hanging="360"/>
      </w:pPr>
      <w:rPr>
        <w:rFonts w:ascii="Symbol" w:hAnsi="Symbol" w:hint="default"/>
      </w:rPr>
    </w:lvl>
  </w:abstractNum>
  <w:abstractNum w:abstractNumId="3" w15:restartNumberingAfterBreak="0">
    <w:nsid w:val="FFFFFF83"/>
    <w:multiLevelType w:val="singleLevel"/>
    <w:tmpl w:val="2716FB9A"/>
    <w:lvl w:ilvl="0">
      <w:start w:val="1"/>
      <w:numFmt w:val="bullet"/>
      <w:pStyle w:val="ListBullet5"/>
      <w:lvlText w:val="–"/>
      <w:lvlJc w:val="left"/>
      <w:pPr>
        <w:ind w:left="360" w:hanging="360"/>
      </w:pPr>
      <w:rPr>
        <w:rFonts w:ascii="Feijoa Medium" w:hAnsi="Feijoa Medium" w:hint="default"/>
      </w:rPr>
    </w:lvl>
  </w:abstractNum>
  <w:abstractNum w:abstractNumId="4" w15:restartNumberingAfterBreak="0">
    <w:nsid w:val="FFFFFF88"/>
    <w:multiLevelType w:val="singleLevel"/>
    <w:tmpl w:val="BA247CDC"/>
    <w:lvl w:ilvl="0">
      <w:start w:val="1"/>
      <w:numFmt w:val="decimal"/>
      <w:pStyle w:val="ListBullet4"/>
      <w:lvlText w:val="%1."/>
      <w:lvlJc w:val="left"/>
      <w:pPr>
        <w:ind w:left="360" w:hanging="360"/>
      </w:pPr>
      <w:rPr>
        <w:rFonts w:cs="Times New Roman"/>
      </w:rPr>
    </w:lvl>
  </w:abstractNum>
  <w:abstractNum w:abstractNumId="5" w15:restartNumberingAfterBreak="0">
    <w:nsid w:val="0C0426E7"/>
    <w:multiLevelType w:val="hybridMultilevel"/>
    <w:tmpl w:val="FB76752C"/>
    <w:lvl w:ilvl="0" w:tplc="6B94AD68">
      <w:start w:val="1"/>
      <w:numFmt w:val="lowerLetter"/>
      <w:lvlText w:val="%1)"/>
      <w:lvlJc w:val="lef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6" w15:restartNumberingAfterBreak="0">
    <w:nsid w:val="150515AD"/>
    <w:multiLevelType w:val="hybridMultilevel"/>
    <w:tmpl w:val="964421E8"/>
    <w:lvl w:ilvl="0" w:tplc="4CF253AC">
      <w:start w:val="1"/>
      <w:numFmt w:val="bullet"/>
      <w:lvlText w:val=""/>
      <w:lvlJc w:val="left"/>
      <w:pPr>
        <w:ind w:left="1020" w:hanging="360"/>
      </w:pPr>
      <w:rPr>
        <w:rFonts w:ascii="Symbol" w:hAnsi="Symbol"/>
      </w:rPr>
    </w:lvl>
    <w:lvl w:ilvl="1" w:tplc="405EA222">
      <w:start w:val="1"/>
      <w:numFmt w:val="bullet"/>
      <w:lvlText w:val=""/>
      <w:lvlJc w:val="left"/>
      <w:pPr>
        <w:ind w:left="1020" w:hanging="360"/>
      </w:pPr>
      <w:rPr>
        <w:rFonts w:ascii="Symbol" w:hAnsi="Symbol"/>
      </w:rPr>
    </w:lvl>
    <w:lvl w:ilvl="2" w:tplc="9FA62976">
      <w:start w:val="1"/>
      <w:numFmt w:val="bullet"/>
      <w:lvlText w:val=""/>
      <w:lvlJc w:val="left"/>
      <w:pPr>
        <w:ind w:left="1020" w:hanging="360"/>
      </w:pPr>
      <w:rPr>
        <w:rFonts w:ascii="Symbol" w:hAnsi="Symbol"/>
      </w:rPr>
    </w:lvl>
    <w:lvl w:ilvl="3" w:tplc="1AA0E738">
      <w:start w:val="1"/>
      <w:numFmt w:val="bullet"/>
      <w:lvlText w:val=""/>
      <w:lvlJc w:val="left"/>
      <w:pPr>
        <w:ind w:left="1020" w:hanging="360"/>
      </w:pPr>
      <w:rPr>
        <w:rFonts w:ascii="Symbol" w:hAnsi="Symbol"/>
      </w:rPr>
    </w:lvl>
    <w:lvl w:ilvl="4" w:tplc="EFB45590">
      <w:start w:val="1"/>
      <w:numFmt w:val="bullet"/>
      <w:lvlText w:val=""/>
      <w:lvlJc w:val="left"/>
      <w:pPr>
        <w:ind w:left="1020" w:hanging="360"/>
      </w:pPr>
      <w:rPr>
        <w:rFonts w:ascii="Symbol" w:hAnsi="Symbol"/>
      </w:rPr>
    </w:lvl>
    <w:lvl w:ilvl="5" w:tplc="E392083E">
      <w:start w:val="1"/>
      <w:numFmt w:val="bullet"/>
      <w:lvlText w:val=""/>
      <w:lvlJc w:val="left"/>
      <w:pPr>
        <w:ind w:left="1020" w:hanging="360"/>
      </w:pPr>
      <w:rPr>
        <w:rFonts w:ascii="Symbol" w:hAnsi="Symbol"/>
      </w:rPr>
    </w:lvl>
    <w:lvl w:ilvl="6" w:tplc="9B64BC1E">
      <w:start w:val="1"/>
      <w:numFmt w:val="bullet"/>
      <w:lvlText w:val=""/>
      <w:lvlJc w:val="left"/>
      <w:pPr>
        <w:ind w:left="1020" w:hanging="360"/>
      </w:pPr>
      <w:rPr>
        <w:rFonts w:ascii="Symbol" w:hAnsi="Symbol"/>
      </w:rPr>
    </w:lvl>
    <w:lvl w:ilvl="7" w:tplc="3C74C21A">
      <w:start w:val="1"/>
      <w:numFmt w:val="bullet"/>
      <w:lvlText w:val=""/>
      <w:lvlJc w:val="left"/>
      <w:pPr>
        <w:ind w:left="1020" w:hanging="360"/>
      </w:pPr>
      <w:rPr>
        <w:rFonts w:ascii="Symbol" w:hAnsi="Symbol"/>
      </w:rPr>
    </w:lvl>
    <w:lvl w:ilvl="8" w:tplc="0306534C">
      <w:start w:val="1"/>
      <w:numFmt w:val="bullet"/>
      <w:lvlText w:val=""/>
      <w:lvlJc w:val="left"/>
      <w:pPr>
        <w:ind w:left="1020" w:hanging="360"/>
      </w:pPr>
      <w:rPr>
        <w:rFonts w:ascii="Symbol" w:hAnsi="Symbol"/>
      </w:rPr>
    </w:lvl>
  </w:abstractNum>
  <w:abstractNum w:abstractNumId="7" w15:restartNumberingAfterBreak="0">
    <w:nsid w:val="1E834729"/>
    <w:multiLevelType w:val="hybridMultilevel"/>
    <w:tmpl w:val="42F059AE"/>
    <w:lvl w:ilvl="0" w:tplc="E5C2C4BE">
      <w:start w:val="1"/>
      <w:numFmt w:val="lowerLetter"/>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8" w15:restartNumberingAfterBreak="0">
    <w:nsid w:val="2086735F"/>
    <w:multiLevelType w:val="multilevel"/>
    <w:tmpl w:val="F1420D32"/>
    <w:styleLink w:val="TableBullets"/>
    <w:lvl w:ilvl="0">
      <w:start w:val="1"/>
      <w:numFmt w:val="bullet"/>
      <w:pStyle w:val="TableBullet"/>
      <w:lvlText w:val=""/>
      <w:lvlJc w:val="left"/>
      <w:pPr>
        <w:tabs>
          <w:tab w:val="num" w:pos="170"/>
        </w:tabs>
        <w:ind w:left="170" w:hanging="17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1050236"/>
    <w:multiLevelType w:val="multilevel"/>
    <w:tmpl w:val="FD7E8B74"/>
    <w:styleLink w:val="Sources"/>
    <w:lvl w:ilvl="0">
      <w:start w:val="1"/>
      <w:numFmt w:val="none"/>
      <w:lvlText w:val="Source:"/>
      <w:lvlJc w:val="left"/>
      <w:pPr>
        <w:tabs>
          <w:tab w:val="num" w:pos="624"/>
        </w:tabs>
        <w:ind w:left="624" w:hanging="624"/>
      </w:pPr>
      <w:rPr>
        <w:rFonts w:cs="Times New Roman" w:hint="default"/>
      </w:rPr>
    </w:lvl>
    <w:lvl w:ilvl="1">
      <w:start w:val="1"/>
      <w:numFmt w:val="none"/>
      <w:lvlText w:val=""/>
      <w:lvlJc w:val="left"/>
      <w:pPr>
        <w:ind w:left="720" w:hanging="360"/>
      </w:pPr>
      <w:rPr>
        <w:rFonts w:cs="Times New Roman" w:hint="default"/>
      </w:rPr>
    </w:lvl>
    <w:lvl w:ilvl="2">
      <w:start w:val="1"/>
      <w:numFmt w:val="none"/>
      <w:lvlText w:val=""/>
      <w:lvlJc w:val="left"/>
      <w:pPr>
        <w:ind w:left="1080" w:hanging="360"/>
      </w:pPr>
      <w:rPr>
        <w:rFonts w:cs="Times New Roman" w:hint="default"/>
      </w:rPr>
    </w:lvl>
    <w:lvl w:ilvl="3">
      <w:start w:val="1"/>
      <w:numFmt w:val="none"/>
      <w:lvlText w:val=""/>
      <w:lvlJc w:val="left"/>
      <w:pPr>
        <w:ind w:left="1440" w:hanging="360"/>
      </w:pPr>
      <w:rPr>
        <w:rFonts w:cs="Times New Roman" w:hint="default"/>
      </w:rPr>
    </w:lvl>
    <w:lvl w:ilvl="4">
      <w:start w:val="1"/>
      <w:numFmt w:val="none"/>
      <w:lvlText w:val=""/>
      <w:lvlJc w:val="left"/>
      <w:pPr>
        <w:ind w:left="1800" w:hanging="360"/>
      </w:pPr>
      <w:rPr>
        <w:rFonts w:cs="Times New Roman" w:hint="default"/>
      </w:rPr>
    </w:lvl>
    <w:lvl w:ilvl="5">
      <w:start w:val="1"/>
      <w:numFmt w:val="none"/>
      <w:lvlText w:val=""/>
      <w:lvlJc w:val="left"/>
      <w:pPr>
        <w:ind w:left="2160" w:hanging="360"/>
      </w:pPr>
      <w:rPr>
        <w:rFonts w:cs="Times New Roman" w:hint="default"/>
      </w:rPr>
    </w:lvl>
    <w:lvl w:ilvl="6">
      <w:start w:val="1"/>
      <w:numFmt w:val="none"/>
      <w:lvlText w:val=""/>
      <w:lvlJc w:val="left"/>
      <w:pPr>
        <w:ind w:left="2520" w:hanging="360"/>
      </w:pPr>
      <w:rPr>
        <w:rFonts w:cs="Times New Roman" w:hint="default"/>
      </w:rPr>
    </w:lvl>
    <w:lvl w:ilvl="7">
      <w:start w:val="1"/>
      <w:numFmt w:val="none"/>
      <w:lvlText w:val=""/>
      <w:lvlJc w:val="left"/>
      <w:pPr>
        <w:ind w:left="2880" w:hanging="360"/>
      </w:pPr>
      <w:rPr>
        <w:rFonts w:cs="Times New Roman" w:hint="default"/>
      </w:rPr>
    </w:lvl>
    <w:lvl w:ilvl="8">
      <w:start w:val="1"/>
      <w:numFmt w:val="none"/>
      <w:lvlText w:val=""/>
      <w:lvlJc w:val="left"/>
      <w:pPr>
        <w:ind w:left="3240" w:hanging="360"/>
      </w:pPr>
      <w:rPr>
        <w:rFonts w:cs="Times New Roman" w:hint="default"/>
      </w:rPr>
    </w:lvl>
  </w:abstractNum>
  <w:abstractNum w:abstractNumId="10" w15:restartNumberingAfterBreak="0">
    <w:nsid w:val="288658FC"/>
    <w:multiLevelType w:val="hybridMultilevel"/>
    <w:tmpl w:val="08085B74"/>
    <w:lvl w:ilvl="0" w:tplc="E8DA87BE">
      <w:start w:val="1"/>
      <w:numFmt w:val="bullet"/>
      <w:lvlText w:val=""/>
      <w:lvlJc w:val="left"/>
      <w:pPr>
        <w:ind w:left="1020" w:hanging="360"/>
      </w:pPr>
      <w:rPr>
        <w:rFonts w:ascii="Symbol" w:hAnsi="Symbol"/>
      </w:rPr>
    </w:lvl>
    <w:lvl w:ilvl="1" w:tplc="035A0F7E">
      <w:start w:val="1"/>
      <w:numFmt w:val="bullet"/>
      <w:lvlText w:val=""/>
      <w:lvlJc w:val="left"/>
      <w:pPr>
        <w:ind w:left="1020" w:hanging="360"/>
      </w:pPr>
      <w:rPr>
        <w:rFonts w:ascii="Symbol" w:hAnsi="Symbol"/>
      </w:rPr>
    </w:lvl>
    <w:lvl w:ilvl="2" w:tplc="A1303B5A">
      <w:start w:val="1"/>
      <w:numFmt w:val="bullet"/>
      <w:lvlText w:val=""/>
      <w:lvlJc w:val="left"/>
      <w:pPr>
        <w:ind w:left="1020" w:hanging="360"/>
      </w:pPr>
      <w:rPr>
        <w:rFonts w:ascii="Symbol" w:hAnsi="Symbol"/>
      </w:rPr>
    </w:lvl>
    <w:lvl w:ilvl="3" w:tplc="72E4249E">
      <w:start w:val="1"/>
      <w:numFmt w:val="bullet"/>
      <w:lvlText w:val=""/>
      <w:lvlJc w:val="left"/>
      <w:pPr>
        <w:ind w:left="1020" w:hanging="360"/>
      </w:pPr>
      <w:rPr>
        <w:rFonts w:ascii="Symbol" w:hAnsi="Symbol"/>
      </w:rPr>
    </w:lvl>
    <w:lvl w:ilvl="4" w:tplc="3BB04A4A">
      <w:start w:val="1"/>
      <w:numFmt w:val="bullet"/>
      <w:lvlText w:val=""/>
      <w:lvlJc w:val="left"/>
      <w:pPr>
        <w:ind w:left="1020" w:hanging="360"/>
      </w:pPr>
      <w:rPr>
        <w:rFonts w:ascii="Symbol" w:hAnsi="Symbol"/>
      </w:rPr>
    </w:lvl>
    <w:lvl w:ilvl="5" w:tplc="50F6537E">
      <w:start w:val="1"/>
      <w:numFmt w:val="bullet"/>
      <w:lvlText w:val=""/>
      <w:lvlJc w:val="left"/>
      <w:pPr>
        <w:ind w:left="1020" w:hanging="360"/>
      </w:pPr>
      <w:rPr>
        <w:rFonts w:ascii="Symbol" w:hAnsi="Symbol"/>
      </w:rPr>
    </w:lvl>
    <w:lvl w:ilvl="6" w:tplc="7C8A529E">
      <w:start w:val="1"/>
      <w:numFmt w:val="bullet"/>
      <w:lvlText w:val=""/>
      <w:lvlJc w:val="left"/>
      <w:pPr>
        <w:ind w:left="1020" w:hanging="360"/>
      </w:pPr>
      <w:rPr>
        <w:rFonts w:ascii="Symbol" w:hAnsi="Symbol"/>
      </w:rPr>
    </w:lvl>
    <w:lvl w:ilvl="7" w:tplc="D35C30C6">
      <w:start w:val="1"/>
      <w:numFmt w:val="bullet"/>
      <w:lvlText w:val=""/>
      <w:lvlJc w:val="left"/>
      <w:pPr>
        <w:ind w:left="1020" w:hanging="360"/>
      </w:pPr>
      <w:rPr>
        <w:rFonts w:ascii="Symbol" w:hAnsi="Symbol"/>
      </w:rPr>
    </w:lvl>
    <w:lvl w:ilvl="8" w:tplc="74E6140A">
      <w:start w:val="1"/>
      <w:numFmt w:val="bullet"/>
      <w:lvlText w:val=""/>
      <w:lvlJc w:val="left"/>
      <w:pPr>
        <w:ind w:left="1020" w:hanging="360"/>
      </w:pPr>
      <w:rPr>
        <w:rFonts w:ascii="Symbol" w:hAnsi="Symbol"/>
      </w:rPr>
    </w:lvl>
  </w:abstractNum>
  <w:abstractNum w:abstractNumId="11" w15:restartNumberingAfterBreak="0">
    <w:nsid w:val="28B57485"/>
    <w:multiLevelType w:val="multilevel"/>
    <w:tmpl w:val="0C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12" w15:restartNumberingAfterBreak="0">
    <w:nsid w:val="31280255"/>
    <w:multiLevelType w:val="hybridMultilevel"/>
    <w:tmpl w:val="5F0CB078"/>
    <w:lvl w:ilvl="0" w:tplc="65306B68">
      <w:start w:val="1"/>
      <w:numFmt w:val="bullet"/>
      <w:lvlText w:val=""/>
      <w:lvlJc w:val="left"/>
      <w:pPr>
        <w:ind w:left="1020" w:hanging="360"/>
      </w:pPr>
      <w:rPr>
        <w:rFonts w:ascii="Symbol" w:hAnsi="Symbol"/>
      </w:rPr>
    </w:lvl>
    <w:lvl w:ilvl="1" w:tplc="DAD6DBC8">
      <w:start w:val="1"/>
      <w:numFmt w:val="bullet"/>
      <w:lvlText w:val=""/>
      <w:lvlJc w:val="left"/>
      <w:pPr>
        <w:ind w:left="1020" w:hanging="360"/>
      </w:pPr>
      <w:rPr>
        <w:rFonts w:ascii="Symbol" w:hAnsi="Symbol"/>
      </w:rPr>
    </w:lvl>
    <w:lvl w:ilvl="2" w:tplc="440A9ADC">
      <w:start w:val="1"/>
      <w:numFmt w:val="bullet"/>
      <w:lvlText w:val=""/>
      <w:lvlJc w:val="left"/>
      <w:pPr>
        <w:ind w:left="1020" w:hanging="360"/>
      </w:pPr>
      <w:rPr>
        <w:rFonts w:ascii="Symbol" w:hAnsi="Symbol"/>
      </w:rPr>
    </w:lvl>
    <w:lvl w:ilvl="3" w:tplc="7472C820">
      <w:start w:val="1"/>
      <w:numFmt w:val="bullet"/>
      <w:lvlText w:val=""/>
      <w:lvlJc w:val="left"/>
      <w:pPr>
        <w:ind w:left="1020" w:hanging="360"/>
      </w:pPr>
      <w:rPr>
        <w:rFonts w:ascii="Symbol" w:hAnsi="Symbol"/>
      </w:rPr>
    </w:lvl>
    <w:lvl w:ilvl="4" w:tplc="277899B4">
      <w:start w:val="1"/>
      <w:numFmt w:val="bullet"/>
      <w:lvlText w:val=""/>
      <w:lvlJc w:val="left"/>
      <w:pPr>
        <w:ind w:left="1020" w:hanging="360"/>
      </w:pPr>
      <w:rPr>
        <w:rFonts w:ascii="Symbol" w:hAnsi="Symbol"/>
      </w:rPr>
    </w:lvl>
    <w:lvl w:ilvl="5" w:tplc="222651E8">
      <w:start w:val="1"/>
      <w:numFmt w:val="bullet"/>
      <w:lvlText w:val=""/>
      <w:lvlJc w:val="left"/>
      <w:pPr>
        <w:ind w:left="1020" w:hanging="360"/>
      </w:pPr>
      <w:rPr>
        <w:rFonts w:ascii="Symbol" w:hAnsi="Symbol"/>
      </w:rPr>
    </w:lvl>
    <w:lvl w:ilvl="6" w:tplc="98F0D16C">
      <w:start w:val="1"/>
      <w:numFmt w:val="bullet"/>
      <w:lvlText w:val=""/>
      <w:lvlJc w:val="left"/>
      <w:pPr>
        <w:ind w:left="1020" w:hanging="360"/>
      </w:pPr>
      <w:rPr>
        <w:rFonts w:ascii="Symbol" w:hAnsi="Symbol"/>
      </w:rPr>
    </w:lvl>
    <w:lvl w:ilvl="7" w:tplc="CA8CD892">
      <w:start w:val="1"/>
      <w:numFmt w:val="bullet"/>
      <w:lvlText w:val=""/>
      <w:lvlJc w:val="left"/>
      <w:pPr>
        <w:ind w:left="1020" w:hanging="360"/>
      </w:pPr>
      <w:rPr>
        <w:rFonts w:ascii="Symbol" w:hAnsi="Symbol"/>
      </w:rPr>
    </w:lvl>
    <w:lvl w:ilvl="8" w:tplc="F17CA756">
      <w:start w:val="1"/>
      <w:numFmt w:val="bullet"/>
      <w:lvlText w:val=""/>
      <w:lvlJc w:val="left"/>
      <w:pPr>
        <w:ind w:left="1020" w:hanging="360"/>
      </w:pPr>
      <w:rPr>
        <w:rFonts w:ascii="Symbol" w:hAnsi="Symbol"/>
      </w:rPr>
    </w:lvl>
  </w:abstractNum>
  <w:abstractNum w:abstractNumId="13" w15:restartNumberingAfterBreak="0">
    <w:nsid w:val="324D7551"/>
    <w:multiLevelType w:val="hybridMultilevel"/>
    <w:tmpl w:val="576C25D4"/>
    <w:lvl w:ilvl="0" w:tplc="67081880">
      <w:start w:val="1"/>
      <w:numFmt w:val="lowerLetter"/>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start w:val="1"/>
      <w:numFmt w:val="lowerRoman"/>
      <w:lvlText w:val="%3."/>
      <w:lvlJc w:val="right"/>
      <w:pPr>
        <w:ind w:left="2651" w:hanging="180"/>
      </w:pPr>
    </w:lvl>
    <w:lvl w:ilvl="3" w:tplc="0C09000F">
      <w:start w:val="1"/>
      <w:numFmt w:val="decimal"/>
      <w:lvlText w:val="%4."/>
      <w:lvlJc w:val="left"/>
      <w:pPr>
        <w:ind w:left="3371" w:hanging="360"/>
      </w:pPr>
    </w:lvl>
    <w:lvl w:ilvl="4" w:tplc="0C090019">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14" w15:restartNumberingAfterBreak="0">
    <w:nsid w:val="32EE1F71"/>
    <w:multiLevelType w:val="hybridMultilevel"/>
    <w:tmpl w:val="418AAEAC"/>
    <w:lvl w:ilvl="0" w:tplc="4CA6F980">
      <w:start w:val="1"/>
      <w:numFmt w:val="lowerLetter"/>
      <w:lvlText w:val="%1)"/>
      <w:lvlJc w:val="left"/>
      <w:pPr>
        <w:ind w:left="1778" w:hanging="360"/>
      </w:pPr>
      <w:rPr>
        <w:rFonts w:hint="default"/>
      </w:rPr>
    </w:lvl>
    <w:lvl w:ilvl="1" w:tplc="0C090019" w:tentative="1">
      <w:start w:val="1"/>
      <w:numFmt w:val="lowerLetter"/>
      <w:lvlText w:val="%2."/>
      <w:lvlJc w:val="left"/>
      <w:pPr>
        <w:ind w:left="2498" w:hanging="360"/>
      </w:pPr>
    </w:lvl>
    <w:lvl w:ilvl="2" w:tplc="0C09001B" w:tentative="1">
      <w:start w:val="1"/>
      <w:numFmt w:val="lowerRoman"/>
      <w:lvlText w:val="%3."/>
      <w:lvlJc w:val="right"/>
      <w:pPr>
        <w:ind w:left="3218" w:hanging="180"/>
      </w:pPr>
    </w:lvl>
    <w:lvl w:ilvl="3" w:tplc="0C09000F" w:tentative="1">
      <w:start w:val="1"/>
      <w:numFmt w:val="decimal"/>
      <w:lvlText w:val="%4."/>
      <w:lvlJc w:val="left"/>
      <w:pPr>
        <w:ind w:left="3938" w:hanging="360"/>
      </w:pPr>
    </w:lvl>
    <w:lvl w:ilvl="4" w:tplc="0C090019" w:tentative="1">
      <w:start w:val="1"/>
      <w:numFmt w:val="lowerLetter"/>
      <w:lvlText w:val="%5."/>
      <w:lvlJc w:val="left"/>
      <w:pPr>
        <w:ind w:left="4658" w:hanging="360"/>
      </w:pPr>
    </w:lvl>
    <w:lvl w:ilvl="5" w:tplc="0C09001B" w:tentative="1">
      <w:start w:val="1"/>
      <w:numFmt w:val="lowerRoman"/>
      <w:lvlText w:val="%6."/>
      <w:lvlJc w:val="right"/>
      <w:pPr>
        <w:ind w:left="5378" w:hanging="180"/>
      </w:pPr>
    </w:lvl>
    <w:lvl w:ilvl="6" w:tplc="0C09000F" w:tentative="1">
      <w:start w:val="1"/>
      <w:numFmt w:val="decimal"/>
      <w:lvlText w:val="%7."/>
      <w:lvlJc w:val="left"/>
      <w:pPr>
        <w:ind w:left="6098" w:hanging="360"/>
      </w:pPr>
    </w:lvl>
    <w:lvl w:ilvl="7" w:tplc="0C090019" w:tentative="1">
      <w:start w:val="1"/>
      <w:numFmt w:val="lowerLetter"/>
      <w:lvlText w:val="%8."/>
      <w:lvlJc w:val="left"/>
      <w:pPr>
        <w:ind w:left="6818" w:hanging="360"/>
      </w:pPr>
    </w:lvl>
    <w:lvl w:ilvl="8" w:tplc="0C09001B" w:tentative="1">
      <w:start w:val="1"/>
      <w:numFmt w:val="lowerRoman"/>
      <w:lvlText w:val="%9."/>
      <w:lvlJc w:val="right"/>
      <w:pPr>
        <w:ind w:left="7538" w:hanging="180"/>
      </w:pPr>
    </w:lvl>
  </w:abstractNum>
  <w:abstractNum w:abstractNumId="15" w15:restartNumberingAfterBreak="0">
    <w:nsid w:val="367614C6"/>
    <w:multiLevelType w:val="multilevel"/>
    <w:tmpl w:val="0C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16" w15:restartNumberingAfterBreak="0">
    <w:nsid w:val="3B30508B"/>
    <w:multiLevelType w:val="multilevel"/>
    <w:tmpl w:val="30545E5C"/>
    <w:lvl w:ilvl="0">
      <w:start w:val="1"/>
      <w:numFmt w:val="decimal"/>
      <w:lvlText w:val="%1"/>
      <w:lvlJc w:val="left"/>
      <w:pPr>
        <w:ind w:left="0" w:firstLine="0"/>
      </w:pPr>
      <w:rPr>
        <w:rFonts w:ascii="Calibri" w:hAnsi="Calibri" w:hint="default"/>
        <w:color w:val="00B0F0"/>
        <w:sz w:val="44"/>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b w:val="0"/>
      </w:rPr>
    </w:lvl>
    <w:lvl w:ilvl="3">
      <w:start w:val="1"/>
      <w:numFmt w:val="lowerLetter"/>
      <w:lvlText w:val="%4."/>
      <w:lvlJc w:val="left"/>
      <w:pPr>
        <w:tabs>
          <w:tab w:val="num" w:pos="794"/>
        </w:tabs>
        <w:ind w:left="1276" w:hanging="567"/>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E406B62"/>
    <w:multiLevelType w:val="hybridMultilevel"/>
    <w:tmpl w:val="CD0E2AA2"/>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8" w15:restartNumberingAfterBreak="0">
    <w:nsid w:val="41785548"/>
    <w:multiLevelType w:val="hybridMultilevel"/>
    <w:tmpl w:val="576C25D4"/>
    <w:lvl w:ilvl="0" w:tplc="FFFFFFFF">
      <w:start w:val="1"/>
      <w:numFmt w:val="lowerLetter"/>
      <w:lvlText w:val="%1)"/>
      <w:lvlJc w:val="left"/>
      <w:pPr>
        <w:ind w:left="1211" w:hanging="360"/>
      </w:pPr>
      <w:rPr>
        <w:rFonts w:hint="default"/>
      </w:rPr>
    </w:lvl>
    <w:lvl w:ilvl="1" w:tplc="FFFFFFFF" w:tentative="1">
      <w:start w:val="1"/>
      <w:numFmt w:val="lowerLetter"/>
      <w:lvlText w:val="%2."/>
      <w:lvlJc w:val="left"/>
      <w:pPr>
        <w:ind w:left="1931" w:hanging="360"/>
      </w:pPr>
    </w:lvl>
    <w:lvl w:ilvl="2" w:tplc="FFFFFFFF">
      <w:start w:val="1"/>
      <w:numFmt w:val="lowerRoman"/>
      <w:lvlText w:val="%3."/>
      <w:lvlJc w:val="right"/>
      <w:pPr>
        <w:ind w:left="2651" w:hanging="180"/>
      </w:pPr>
    </w:lvl>
    <w:lvl w:ilvl="3" w:tplc="FFFFFFFF">
      <w:start w:val="1"/>
      <w:numFmt w:val="decimal"/>
      <w:lvlText w:val="%4."/>
      <w:lvlJc w:val="left"/>
      <w:pPr>
        <w:ind w:left="3371" w:hanging="360"/>
      </w:pPr>
    </w:lvl>
    <w:lvl w:ilvl="4" w:tplc="FFFFFFFF">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19" w15:restartNumberingAfterBreak="0">
    <w:nsid w:val="4265682E"/>
    <w:multiLevelType w:val="multilevel"/>
    <w:tmpl w:val="D9CAA11C"/>
    <w:styleLink w:val="Bullets"/>
    <w:lvl w:ilvl="0">
      <w:start w:val="1"/>
      <w:numFmt w:val="bullet"/>
      <w:pStyle w:val="ListBullet"/>
      <w:lvlText w:val=""/>
      <w:lvlJc w:val="left"/>
      <w:pPr>
        <w:tabs>
          <w:tab w:val="num" w:pos="199"/>
        </w:tabs>
        <w:ind w:left="199" w:hanging="199"/>
      </w:pPr>
      <w:rPr>
        <w:rFonts w:ascii="Symbol" w:hAnsi="Symbol" w:hint="default"/>
      </w:rPr>
    </w:lvl>
    <w:lvl w:ilvl="1">
      <w:start w:val="1"/>
      <w:numFmt w:val="bullet"/>
      <w:pStyle w:val="ListBullet2"/>
      <w:lvlText w:val="–"/>
      <w:lvlJc w:val="left"/>
      <w:pPr>
        <w:tabs>
          <w:tab w:val="num" w:pos="397"/>
        </w:tabs>
        <w:ind w:left="397" w:hanging="198"/>
      </w:pPr>
      <w:rPr>
        <w:rFonts w:ascii="Arial" w:hAnsi="Arial" w:hint="default"/>
      </w:rPr>
    </w:lvl>
    <w:lvl w:ilvl="2">
      <w:start w:val="1"/>
      <w:numFmt w:val="bullet"/>
      <w:pStyle w:val="ListBullet3"/>
      <w:lvlText w:val="–"/>
      <w:lvlJc w:val="left"/>
      <w:pPr>
        <w:tabs>
          <w:tab w:val="num" w:pos="595"/>
        </w:tabs>
        <w:ind w:left="595" w:hanging="198"/>
      </w:pPr>
      <w:rPr>
        <w:rFonts w:ascii="Arial" w:hAnsi="Arial"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left"/>
      <w:pPr>
        <w:ind w:left="4320" w:hanging="36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left"/>
      <w:pPr>
        <w:ind w:left="6480" w:hanging="360"/>
      </w:pPr>
      <w:rPr>
        <w:rFonts w:cs="Times New Roman" w:hint="default"/>
      </w:rPr>
    </w:lvl>
  </w:abstractNum>
  <w:abstractNum w:abstractNumId="20" w15:restartNumberingAfterBreak="0">
    <w:nsid w:val="4C383F8D"/>
    <w:multiLevelType w:val="multilevel"/>
    <w:tmpl w:val="B15A4100"/>
    <w:lvl w:ilvl="0">
      <w:start w:val="1"/>
      <w:numFmt w:val="none"/>
      <w:pStyle w:val="Table10ptText-ASDEFCON"/>
      <w:lvlText w:val=""/>
      <w:lvlJc w:val="left"/>
      <w:pPr>
        <w:tabs>
          <w:tab w:val="num" w:pos="0"/>
        </w:tabs>
        <w:ind w:left="0" w:firstLine="0"/>
      </w:pPr>
      <w:rPr>
        <w:rFonts w:ascii="Arial" w:hAnsi="Arial" w:cs="Times New Roman" w:hint="default"/>
        <w:b w:val="0"/>
        <w:i w:val="0"/>
        <w:sz w:val="20"/>
        <w:szCs w:val="20"/>
      </w:rPr>
    </w:lvl>
    <w:lvl w:ilvl="1">
      <w:start w:val="1"/>
      <w:numFmt w:val="lowerLetter"/>
      <w:pStyle w:val="Table10ptSub1-ASDEFCON"/>
      <w:lvlText w:val="%2."/>
      <w:lvlJc w:val="left"/>
      <w:pPr>
        <w:tabs>
          <w:tab w:val="num" w:pos="284"/>
        </w:tabs>
        <w:ind w:left="284" w:hanging="284"/>
      </w:pPr>
      <w:rPr>
        <w:rFonts w:asciiTheme="minorHAnsi" w:hAnsiTheme="minorHAnsi" w:cstheme="minorHAnsi" w:hint="default"/>
        <w:b w:val="0"/>
        <w:i w:val="0"/>
      </w:rPr>
    </w:lvl>
    <w:lvl w:ilvl="2">
      <w:start w:val="1"/>
      <w:numFmt w:val="lowerRoman"/>
      <w:pStyle w:val="Table10ptSub2-ASDEFCON"/>
      <w:lvlText w:val="(%3)"/>
      <w:lvlJc w:val="left"/>
      <w:pPr>
        <w:tabs>
          <w:tab w:val="num" w:pos="567"/>
        </w:tabs>
        <w:ind w:left="567" w:hanging="283"/>
      </w:pPr>
      <w:rPr>
        <w:rFonts w:ascii="Arial" w:hAnsi="Arial" w:cs="Times New Roman" w:hint="default"/>
        <w:b w:val="0"/>
        <w:i w:val="0"/>
      </w:rPr>
    </w:lvl>
    <w:lvl w:ilvl="3">
      <w:start w:val="1"/>
      <w:numFmt w:val="decimal"/>
      <w:lvlText w:val="%1.%2.%3.%4"/>
      <w:lvlJc w:val="left"/>
      <w:pPr>
        <w:tabs>
          <w:tab w:val="num" w:pos="1134"/>
        </w:tabs>
        <w:ind w:left="1134" w:hanging="1134"/>
      </w:pPr>
      <w:rPr>
        <w:rFonts w:ascii="Arial" w:hAnsi="Arial" w:cs="Times New Roman" w:hint="default"/>
        <w:b/>
        <w:i w:val="0"/>
      </w:rPr>
    </w:lvl>
    <w:lvl w:ilvl="4">
      <w:start w:val="1"/>
      <w:numFmt w:val="decimal"/>
      <w:lvlText w:val="%1.%2.%3.%4.%5"/>
      <w:lvlJc w:val="left"/>
      <w:pPr>
        <w:tabs>
          <w:tab w:val="num" w:pos="1134"/>
        </w:tabs>
        <w:ind w:left="1134" w:hanging="1134"/>
      </w:pPr>
      <w:rPr>
        <w:rFonts w:ascii="Arial" w:hAnsi="Arial" w:cs="Times New Roman" w:hint="default"/>
        <w:b/>
        <w:i w:val="0"/>
      </w:rPr>
    </w:lvl>
    <w:lvl w:ilvl="5">
      <w:start w:val="1"/>
      <w:numFmt w:val="decimal"/>
      <w:lvlText w:val="(%6)"/>
      <w:lvlJc w:val="left"/>
      <w:pPr>
        <w:tabs>
          <w:tab w:val="num" w:pos="0"/>
        </w:tabs>
        <w:ind w:left="2160" w:hanging="360"/>
      </w:pPr>
    </w:lvl>
    <w:lvl w:ilvl="6">
      <w:start w:val="1"/>
      <w:numFmt w:val="decimal"/>
      <w:lvlText w:val="%7."/>
      <w:lvlJc w:val="left"/>
      <w:pPr>
        <w:tabs>
          <w:tab w:val="num" w:pos="0"/>
        </w:tabs>
        <w:ind w:left="2520" w:hanging="360"/>
      </w:pPr>
    </w:lvl>
    <w:lvl w:ilvl="7">
      <w:start w:val="1"/>
      <w:numFmt w:val="lowerLetter"/>
      <w:lvlText w:val="%8."/>
      <w:lvlJc w:val="left"/>
      <w:pPr>
        <w:tabs>
          <w:tab w:val="num" w:pos="0"/>
        </w:tabs>
        <w:ind w:left="2880" w:hanging="360"/>
      </w:pPr>
    </w:lvl>
    <w:lvl w:ilvl="8">
      <w:start w:val="1"/>
      <w:numFmt w:val="lowerRoman"/>
      <w:lvlText w:val="%9."/>
      <w:lvlJc w:val="left"/>
      <w:pPr>
        <w:tabs>
          <w:tab w:val="num" w:pos="0"/>
        </w:tabs>
        <w:ind w:left="3240" w:hanging="360"/>
      </w:pPr>
    </w:lvl>
  </w:abstractNum>
  <w:abstractNum w:abstractNumId="21" w15:restartNumberingAfterBreak="0">
    <w:nsid w:val="4E3105C3"/>
    <w:multiLevelType w:val="hybridMultilevel"/>
    <w:tmpl w:val="135AE7C4"/>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2" w15:restartNumberingAfterBreak="0">
    <w:nsid w:val="4F4F5182"/>
    <w:multiLevelType w:val="hybridMultilevel"/>
    <w:tmpl w:val="787237A2"/>
    <w:lvl w:ilvl="0" w:tplc="0C090001">
      <w:start w:val="1"/>
      <w:numFmt w:val="bullet"/>
      <w:lvlText w:val=""/>
      <w:lvlJc w:val="left"/>
      <w:pPr>
        <w:ind w:left="1571" w:hanging="360"/>
      </w:pPr>
      <w:rPr>
        <w:rFonts w:ascii="Symbol" w:hAnsi="Symbol" w:hint="default"/>
      </w:rPr>
    </w:lvl>
    <w:lvl w:ilvl="1" w:tplc="0C090003" w:tentative="1">
      <w:start w:val="1"/>
      <w:numFmt w:val="bullet"/>
      <w:lvlText w:val="o"/>
      <w:lvlJc w:val="left"/>
      <w:pPr>
        <w:ind w:left="2291" w:hanging="360"/>
      </w:pPr>
      <w:rPr>
        <w:rFonts w:ascii="Courier New" w:hAnsi="Courier New" w:cs="Courier New" w:hint="default"/>
      </w:rPr>
    </w:lvl>
    <w:lvl w:ilvl="2" w:tplc="0C090005" w:tentative="1">
      <w:start w:val="1"/>
      <w:numFmt w:val="bullet"/>
      <w:lvlText w:val=""/>
      <w:lvlJc w:val="left"/>
      <w:pPr>
        <w:ind w:left="3011" w:hanging="360"/>
      </w:pPr>
      <w:rPr>
        <w:rFonts w:ascii="Wingdings" w:hAnsi="Wingdings" w:hint="default"/>
      </w:rPr>
    </w:lvl>
    <w:lvl w:ilvl="3" w:tplc="0C090001" w:tentative="1">
      <w:start w:val="1"/>
      <w:numFmt w:val="bullet"/>
      <w:lvlText w:val=""/>
      <w:lvlJc w:val="left"/>
      <w:pPr>
        <w:ind w:left="3731" w:hanging="360"/>
      </w:pPr>
      <w:rPr>
        <w:rFonts w:ascii="Symbol" w:hAnsi="Symbol" w:hint="default"/>
      </w:rPr>
    </w:lvl>
    <w:lvl w:ilvl="4" w:tplc="0C090003" w:tentative="1">
      <w:start w:val="1"/>
      <w:numFmt w:val="bullet"/>
      <w:lvlText w:val="o"/>
      <w:lvlJc w:val="left"/>
      <w:pPr>
        <w:ind w:left="4451" w:hanging="360"/>
      </w:pPr>
      <w:rPr>
        <w:rFonts w:ascii="Courier New" w:hAnsi="Courier New" w:cs="Courier New" w:hint="default"/>
      </w:rPr>
    </w:lvl>
    <w:lvl w:ilvl="5" w:tplc="0C090005" w:tentative="1">
      <w:start w:val="1"/>
      <w:numFmt w:val="bullet"/>
      <w:lvlText w:val=""/>
      <w:lvlJc w:val="left"/>
      <w:pPr>
        <w:ind w:left="5171" w:hanging="360"/>
      </w:pPr>
      <w:rPr>
        <w:rFonts w:ascii="Wingdings" w:hAnsi="Wingdings" w:hint="default"/>
      </w:rPr>
    </w:lvl>
    <w:lvl w:ilvl="6" w:tplc="0C090001" w:tentative="1">
      <w:start w:val="1"/>
      <w:numFmt w:val="bullet"/>
      <w:lvlText w:val=""/>
      <w:lvlJc w:val="left"/>
      <w:pPr>
        <w:ind w:left="5891" w:hanging="360"/>
      </w:pPr>
      <w:rPr>
        <w:rFonts w:ascii="Symbol" w:hAnsi="Symbol" w:hint="default"/>
      </w:rPr>
    </w:lvl>
    <w:lvl w:ilvl="7" w:tplc="0C090003" w:tentative="1">
      <w:start w:val="1"/>
      <w:numFmt w:val="bullet"/>
      <w:lvlText w:val="o"/>
      <w:lvlJc w:val="left"/>
      <w:pPr>
        <w:ind w:left="6611" w:hanging="360"/>
      </w:pPr>
      <w:rPr>
        <w:rFonts w:ascii="Courier New" w:hAnsi="Courier New" w:cs="Courier New" w:hint="default"/>
      </w:rPr>
    </w:lvl>
    <w:lvl w:ilvl="8" w:tplc="0C090005" w:tentative="1">
      <w:start w:val="1"/>
      <w:numFmt w:val="bullet"/>
      <w:lvlText w:val=""/>
      <w:lvlJc w:val="left"/>
      <w:pPr>
        <w:ind w:left="7331" w:hanging="360"/>
      </w:pPr>
      <w:rPr>
        <w:rFonts w:ascii="Wingdings" w:hAnsi="Wingdings" w:hint="default"/>
      </w:rPr>
    </w:lvl>
  </w:abstractNum>
  <w:abstractNum w:abstractNumId="23" w15:restartNumberingAfterBreak="0">
    <w:nsid w:val="5722061D"/>
    <w:multiLevelType w:val="multilevel"/>
    <w:tmpl w:val="98EC0B88"/>
    <w:lvl w:ilvl="0">
      <w:start w:val="1"/>
      <w:numFmt w:val="decimal"/>
      <w:pStyle w:val="Heading1"/>
      <w:lvlText w:val="%1."/>
      <w:lvlJc w:val="left"/>
      <w:pPr>
        <w:ind w:left="360" w:hanging="360"/>
      </w:pPr>
      <w:rPr>
        <w:rFonts w:ascii="Calibri" w:hAnsi="Calibri" w:hint="default"/>
        <w:b/>
        <w:bCs w:val="0"/>
        <w:i w:val="0"/>
        <w:iCs w:val="0"/>
        <w:caps w:val="0"/>
        <w:smallCaps w:val="0"/>
        <w:strike w:val="0"/>
        <w:dstrike w:val="0"/>
        <w:outline w:val="0"/>
        <w:shadow w:val="0"/>
        <w:emboss w:val="0"/>
        <w:imprint w:val="0"/>
        <w:noProof w:val="0"/>
        <w:vanish w:val="0"/>
        <w:spacing w:val="0"/>
        <w:kern w:val="0"/>
        <w:position w:val="0"/>
        <w:sz w:val="44"/>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851" w:hanging="851"/>
      </w:pPr>
      <w:rPr>
        <w:rFonts w:hint="default"/>
      </w:rPr>
    </w:lvl>
    <w:lvl w:ilvl="2">
      <w:start w:val="1"/>
      <w:numFmt w:val="decimal"/>
      <w:pStyle w:val="CSIROStyle111"/>
      <w:lvlText w:val="%1.%2.%3"/>
      <w:lvlJc w:val="left"/>
      <w:pPr>
        <w:ind w:left="851" w:hanging="851"/>
      </w:pPr>
      <w:rPr>
        <w:rFonts w:hint="default"/>
        <w:b w:val="0"/>
      </w:rPr>
    </w:lvl>
    <w:lvl w:ilvl="3">
      <w:start w:val="1"/>
      <w:numFmt w:val="lowerLetter"/>
      <w:pStyle w:val="ListNumber2"/>
      <w:lvlText w:val="%4."/>
      <w:lvlJc w:val="left"/>
      <w:pPr>
        <w:ind w:left="1418" w:hanging="567"/>
      </w:pPr>
      <w:rPr>
        <w:rFonts w:hint="default"/>
      </w:rPr>
    </w:lvl>
    <w:lvl w:ilvl="4">
      <w:start w:val="1"/>
      <w:numFmt w:val="lowerRoman"/>
      <w:lvlText w:val="%5."/>
      <w:lvlJc w:val="left"/>
      <w:pPr>
        <w:ind w:left="2268" w:hanging="567"/>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57E0672A"/>
    <w:multiLevelType w:val="hybridMultilevel"/>
    <w:tmpl w:val="E622334C"/>
    <w:lvl w:ilvl="0" w:tplc="FFFFFFFF">
      <w:start w:val="1"/>
      <w:numFmt w:val="bullet"/>
      <w:lvlText w:val=""/>
      <w:lvlJc w:val="left"/>
      <w:pPr>
        <w:ind w:left="1571" w:hanging="360"/>
      </w:pPr>
      <w:rPr>
        <w:rFonts w:ascii="Symbol" w:hAnsi="Symbol" w:hint="default"/>
      </w:rPr>
    </w:lvl>
    <w:lvl w:ilvl="1" w:tplc="0C090001">
      <w:start w:val="1"/>
      <w:numFmt w:val="bullet"/>
      <w:lvlText w:val=""/>
      <w:lvlJc w:val="left"/>
      <w:pPr>
        <w:ind w:left="2291" w:hanging="360"/>
      </w:pPr>
      <w:rPr>
        <w:rFonts w:ascii="Symbol" w:hAnsi="Symbol"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25" w15:restartNumberingAfterBreak="0">
    <w:nsid w:val="58A14E60"/>
    <w:multiLevelType w:val="hybridMultilevel"/>
    <w:tmpl w:val="E014093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59171B59"/>
    <w:multiLevelType w:val="multilevel"/>
    <w:tmpl w:val="6C3EEFD6"/>
    <w:lvl w:ilvl="0">
      <w:start w:val="1"/>
      <w:numFmt w:val="decimal"/>
      <w:pStyle w:val="SP-Heading1"/>
      <w:lvlText w:val="%1"/>
      <w:lvlJc w:val="left"/>
      <w:pPr>
        <w:ind w:left="851" w:hanging="851"/>
      </w:pPr>
      <w:rPr>
        <w:rFonts w:ascii="Calibri" w:hAnsi="Calibri" w:hint="default"/>
        <w:b/>
        <w:i w:val="0"/>
        <w:color w:val="00313C"/>
        <w:sz w:val="44"/>
      </w:rPr>
    </w:lvl>
    <w:lvl w:ilvl="1">
      <w:start w:val="1"/>
      <w:numFmt w:val="decimal"/>
      <w:pStyle w:val="SP-Heading11"/>
      <w:lvlText w:val="%1.%2"/>
      <w:lvlJc w:val="left"/>
      <w:pPr>
        <w:ind w:left="851" w:hanging="851"/>
      </w:pPr>
      <w:rPr>
        <w:rFonts w:hint="default"/>
      </w:rPr>
    </w:lvl>
    <w:lvl w:ilvl="2">
      <w:start w:val="1"/>
      <w:numFmt w:val="decimal"/>
      <w:pStyle w:val="SP-Heading111"/>
      <w:lvlText w:val="%1.%2.%3"/>
      <w:lvlJc w:val="left"/>
      <w:pPr>
        <w:ind w:left="851" w:hanging="851"/>
      </w:pPr>
      <w:rPr>
        <w:rFonts w:hint="default"/>
        <w:b w:val="0"/>
        <w:bCs/>
      </w:rPr>
    </w:lvl>
    <w:lvl w:ilvl="3">
      <w:start w:val="1"/>
      <w:numFmt w:val="lowerLetter"/>
      <w:pStyle w:val="SP-Headinga"/>
      <w:lvlText w:val="%4."/>
      <w:lvlJc w:val="left"/>
      <w:pPr>
        <w:ind w:left="1701" w:hanging="567"/>
      </w:pPr>
      <w:rPr>
        <w:rFonts w:hint="default"/>
      </w:rPr>
    </w:lvl>
    <w:lvl w:ilvl="4">
      <w:start w:val="1"/>
      <w:numFmt w:val="lowerRoman"/>
      <w:pStyle w:val="ListNumber31"/>
      <w:lvlText w:val="%5."/>
      <w:lvlJc w:val="left"/>
      <w:pPr>
        <w:ind w:left="2268" w:hanging="567"/>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7" w15:restartNumberingAfterBreak="0">
    <w:nsid w:val="5A1767B6"/>
    <w:multiLevelType w:val="multilevel"/>
    <w:tmpl w:val="A83EDF48"/>
    <w:styleLink w:val="Numbers"/>
    <w:lvl w:ilvl="0">
      <w:start w:val="1"/>
      <w:numFmt w:val="decimal"/>
      <w:pStyle w:val="ListNumber"/>
      <w:lvlText w:val="%1."/>
      <w:lvlJc w:val="left"/>
      <w:pPr>
        <w:tabs>
          <w:tab w:val="num" w:pos="227"/>
        </w:tabs>
        <w:ind w:left="227" w:hanging="227"/>
      </w:pPr>
      <w:rPr>
        <w:rFonts w:cs="Times New Roman" w:hint="default"/>
      </w:rPr>
    </w:lvl>
    <w:lvl w:ilvl="1">
      <w:start w:val="1"/>
      <w:numFmt w:val="none"/>
      <w:lvlText w:val=""/>
      <w:lvlJc w:val="left"/>
      <w:pPr>
        <w:ind w:left="1440" w:hanging="360"/>
      </w:pPr>
      <w:rPr>
        <w:rFonts w:cs="Times New Roman" w:hint="default"/>
      </w:rPr>
    </w:lvl>
    <w:lvl w:ilvl="2">
      <w:start w:val="1"/>
      <w:numFmt w:val="none"/>
      <w:lvlText w:val=""/>
      <w:lvlJc w:val="right"/>
      <w:pPr>
        <w:ind w:left="2160" w:hanging="180"/>
      </w:pPr>
      <w:rPr>
        <w:rFonts w:cs="Times New Roman" w:hint="default"/>
      </w:rPr>
    </w:lvl>
    <w:lvl w:ilvl="3">
      <w:start w:val="1"/>
      <w:numFmt w:val="none"/>
      <w:lvlText w:val=""/>
      <w:lvlJc w:val="left"/>
      <w:pPr>
        <w:ind w:left="2880" w:hanging="360"/>
      </w:pPr>
      <w:rPr>
        <w:rFonts w:cs="Times New Roman" w:hint="default"/>
      </w:rPr>
    </w:lvl>
    <w:lvl w:ilvl="4">
      <w:start w:val="1"/>
      <w:numFmt w:val="none"/>
      <w:lvlText w:val=""/>
      <w:lvlJc w:val="left"/>
      <w:pPr>
        <w:ind w:left="3600" w:hanging="360"/>
      </w:pPr>
      <w:rPr>
        <w:rFonts w:cs="Times New Roman" w:hint="default"/>
      </w:rPr>
    </w:lvl>
    <w:lvl w:ilvl="5">
      <w:start w:val="1"/>
      <w:numFmt w:val="none"/>
      <w:lvlText w:val=""/>
      <w:lvlJc w:val="right"/>
      <w:pPr>
        <w:ind w:left="4320" w:hanging="180"/>
      </w:pPr>
      <w:rPr>
        <w:rFonts w:cs="Times New Roman" w:hint="default"/>
      </w:rPr>
    </w:lvl>
    <w:lvl w:ilvl="6">
      <w:start w:val="1"/>
      <w:numFmt w:val="none"/>
      <w:lvlText w:val=""/>
      <w:lvlJc w:val="left"/>
      <w:pPr>
        <w:ind w:left="5040" w:hanging="360"/>
      </w:pPr>
      <w:rPr>
        <w:rFonts w:cs="Times New Roman" w:hint="default"/>
      </w:rPr>
    </w:lvl>
    <w:lvl w:ilvl="7">
      <w:start w:val="1"/>
      <w:numFmt w:val="none"/>
      <w:lvlText w:val=""/>
      <w:lvlJc w:val="left"/>
      <w:pPr>
        <w:ind w:left="5760" w:hanging="360"/>
      </w:pPr>
      <w:rPr>
        <w:rFonts w:cs="Times New Roman" w:hint="default"/>
      </w:rPr>
    </w:lvl>
    <w:lvl w:ilvl="8">
      <w:start w:val="1"/>
      <w:numFmt w:val="none"/>
      <w:lvlText w:val=""/>
      <w:lvlJc w:val="right"/>
      <w:pPr>
        <w:ind w:left="6480" w:hanging="180"/>
      </w:pPr>
      <w:rPr>
        <w:rFonts w:cs="Times New Roman" w:hint="default"/>
      </w:rPr>
    </w:lvl>
  </w:abstractNum>
  <w:abstractNum w:abstractNumId="28" w15:restartNumberingAfterBreak="0">
    <w:nsid w:val="5EA63F7C"/>
    <w:multiLevelType w:val="hybridMultilevel"/>
    <w:tmpl w:val="8C18F60C"/>
    <w:lvl w:ilvl="0" w:tplc="375C0B7E">
      <w:start w:val="1"/>
      <w:numFmt w:val="lowerLetter"/>
      <w:pStyle w:val="CSIRORFTDeclarationAlpha"/>
      <w:lvlText w:val="(%1)"/>
      <w:lvlJc w:val="left"/>
      <w:pPr>
        <w:tabs>
          <w:tab w:val="num" w:pos="927"/>
        </w:tabs>
        <w:ind w:left="927" w:hanging="360"/>
      </w:pPr>
      <w:rPr>
        <w:rFonts w:hint="default"/>
        <w:i w:val="0"/>
      </w:rPr>
    </w:lvl>
    <w:lvl w:ilvl="1" w:tplc="489AC8EA">
      <w:start w:val="1"/>
      <w:numFmt w:val="lowerLetter"/>
      <w:lvlText w:val="%2."/>
      <w:lvlJc w:val="left"/>
      <w:pPr>
        <w:tabs>
          <w:tab w:val="num" w:pos="1647"/>
        </w:tabs>
        <w:ind w:left="1647" w:hanging="360"/>
      </w:pPr>
    </w:lvl>
    <w:lvl w:ilvl="2" w:tplc="2E480AA2">
      <w:start w:val="1"/>
      <w:numFmt w:val="lowerRoman"/>
      <w:lvlText w:val="%3."/>
      <w:lvlJc w:val="right"/>
      <w:pPr>
        <w:tabs>
          <w:tab w:val="num" w:pos="2367"/>
        </w:tabs>
        <w:ind w:left="2367" w:hanging="180"/>
      </w:pPr>
    </w:lvl>
    <w:lvl w:ilvl="3" w:tplc="2DA8E4FE" w:tentative="1">
      <w:start w:val="1"/>
      <w:numFmt w:val="decimal"/>
      <w:lvlText w:val="%4."/>
      <w:lvlJc w:val="left"/>
      <w:pPr>
        <w:tabs>
          <w:tab w:val="num" w:pos="3087"/>
        </w:tabs>
        <w:ind w:left="3087" w:hanging="360"/>
      </w:pPr>
    </w:lvl>
    <w:lvl w:ilvl="4" w:tplc="66BEF202" w:tentative="1">
      <w:start w:val="1"/>
      <w:numFmt w:val="lowerLetter"/>
      <w:lvlText w:val="%5."/>
      <w:lvlJc w:val="left"/>
      <w:pPr>
        <w:tabs>
          <w:tab w:val="num" w:pos="3807"/>
        </w:tabs>
        <w:ind w:left="3807" w:hanging="360"/>
      </w:pPr>
    </w:lvl>
    <w:lvl w:ilvl="5" w:tplc="C86C49F2" w:tentative="1">
      <w:start w:val="1"/>
      <w:numFmt w:val="lowerRoman"/>
      <w:lvlText w:val="%6."/>
      <w:lvlJc w:val="right"/>
      <w:pPr>
        <w:tabs>
          <w:tab w:val="num" w:pos="4527"/>
        </w:tabs>
        <w:ind w:left="4527" w:hanging="180"/>
      </w:pPr>
    </w:lvl>
    <w:lvl w:ilvl="6" w:tplc="3CD65CC2" w:tentative="1">
      <w:start w:val="1"/>
      <w:numFmt w:val="decimal"/>
      <w:lvlText w:val="%7."/>
      <w:lvlJc w:val="left"/>
      <w:pPr>
        <w:tabs>
          <w:tab w:val="num" w:pos="5247"/>
        </w:tabs>
        <w:ind w:left="5247" w:hanging="360"/>
      </w:pPr>
    </w:lvl>
    <w:lvl w:ilvl="7" w:tplc="F1B084C2" w:tentative="1">
      <w:start w:val="1"/>
      <w:numFmt w:val="lowerLetter"/>
      <w:lvlText w:val="%8."/>
      <w:lvlJc w:val="left"/>
      <w:pPr>
        <w:tabs>
          <w:tab w:val="num" w:pos="5967"/>
        </w:tabs>
        <w:ind w:left="5967" w:hanging="360"/>
      </w:pPr>
    </w:lvl>
    <w:lvl w:ilvl="8" w:tplc="8D72FB00" w:tentative="1">
      <w:start w:val="1"/>
      <w:numFmt w:val="lowerRoman"/>
      <w:lvlText w:val="%9."/>
      <w:lvlJc w:val="right"/>
      <w:pPr>
        <w:tabs>
          <w:tab w:val="num" w:pos="6687"/>
        </w:tabs>
        <w:ind w:left="6687" w:hanging="180"/>
      </w:pPr>
    </w:lvl>
  </w:abstractNum>
  <w:abstractNum w:abstractNumId="29" w15:restartNumberingAfterBreak="0">
    <w:nsid w:val="5F477376"/>
    <w:multiLevelType w:val="singleLevel"/>
    <w:tmpl w:val="EE5E4EC6"/>
    <w:name w:val="List Annexure"/>
    <w:lvl w:ilvl="0">
      <w:start w:val="1"/>
      <w:numFmt w:val="decimal"/>
      <w:lvlText w:val="%1."/>
      <w:lvlJc w:val="left"/>
      <w:pPr>
        <w:ind w:left="360" w:hanging="360"/>
      </w:pPr>
      <w:rPr>
        <w:rFonts w:ascii="Calibri" w:hAnsi="Calibri" w:hint="default"/>
        <w:b/>
        <w:i w:val="0"/>
        <w:sz w:val="44"/>
      </w:rPr>
    </w:lvl>
  </w:abstractNum>
  <w:abstractNum w:abstractNumId="30" w15:restartNumberingAfterBreak="0">
    <w:nsid w:val="5F4C27FB"/>
    <w:multiLevelType w:val="multilevel"/>
    <w:tmpl w:val="0C090023"/>
    <w:styleLink w:val="ArticleSection"/>
    <w:lvl w:ilvl="0">
      <w:start w:val="1"/>
      <w:numFmt w:val="upperRoman"/>
      <w:lvlText w:val="Article %1."/>
      <w:lvlJc w:val="left"/>
      <w:pPr>
        <w:tabs>
          <w:tab w:val="num" w:pos="1440"/>
        </w:tabs>
      </w:pPr>
      <w:rPr>
        <w:rFonts w:cs="Times New Roman"/>
      </w:rPr>
    </w:lvl>
    <w:lvl w:ilvl="1">
      <w:start w:val="1"/>
      <w:numFmt w:val="decimalZero"/>
      <w:isLgl/>
      <w:lvlText w:val="Section %1.%2"/>
      <w:lvlJc w:val="left"/>
      <w:pPr>
        <w:tabs>
          <w:tab w:val="num" w:pos="108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1" w15:restartNumberingAfterBreak="0">
    <w:nsid w:val="66063429"/>
    <w:multiLevelType w:val="multilevel"/>
    <w:tmpl w:val="C4129058"/>
    <w:lvl w:ilvl="0">
      <w:start w:val="1"/>
      <w:numFmt w:val="upperLetter"/>
      <w:pStyle w:val="AppendixHeading1base"/>
      <w:lvlText w:val="Appendix %1 "/>
      <w:lvlJc w:val="left"/>
      <w:pPr>
        <w:ind w:left="0" w:firstLine="0"/>
      </w:pPr>
      <w:rPr>
        <w:rFonts w:cs="Times New Roman"/>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AppendixHeading2"/>
      <w:lvlText w:val="%1.%2"/>
      <w:lvlJc w:val="left"/>
      <w:pPr>
        <w:ind w:left="0" w:firstLine="0"/>
      </w:pPr>
      <w:rPr>
        <w:rFonts w:hint="default"/>
      </w:rPr>
    </w:lvl>
    <w:lvl w:ilvl="2">
      <w:start w:val="1"/>
      <w:numFmt w:val="decimal"/>
      <w:lvlText w:val="%1.%2.%3"/>
      <w:lvlJc w:val="left"/>
      <w:pPr>
        <w:ind w:left="720" w:hanging="432"/>
      </w:pPr>
      <w:rPr>
        <w:rFonts w:hint="default"/>
      </w:rPr>
    </w:lvl>
    <w:lvl w:ilvl="3">
      <w:start w:val="1"/>
      <w:numFmt w:val="decimal"/>
      <w:pStyle w:val="AppendixHeading5"/>
      <w:lvlText w:val="%1.%2.%3.%4"/>
      <w:lvlJc w:val="right"/>
      <w:pPr>
        <w:ind w:left="864" w:hanging="144"/>
      </w:pPr>
      <w:rPr>
        <w:rFonts w:hint="default"/>
      </w:rPr>
    </w:lvl>
    <w:lvl w:ilvl="4">
      <w:start w:val="1"/>
      <w:numFmt w:val="decimal"/>
      <w:lvlText w:val="%5)"/>
      <w:lvlJc w:val="left"/>
      <w:pPr>
        <w:ind w:left="1008" w:hanging="432"/>
      </w:pPr>
      <w:rPr>
        <w:rFonts w:hint="default"/>
      </w:rPr>
    </w:lvl>
    <w:lvl w:ilvl="5">
      <w:start w:val="1"/>
      <w:numFmt w:val="lowerLetter"/>
      <w:lvlText w:val="%6)"/>
      <w:lvlJc w:val="left"/>
      <w:pPr>
        <w:ind w:left="1152" w:hanging="432"/>
      </w:pPr>
      <w:rPr>
        <w:rFonts w:hint="default"/>
      </w:rPr>
    </w:lvl>
    <w:lvl w:ilvl="6">
      <w:start w:val="1"/>
      <w:numFmt w:val="lowerRoman"/>
      <w:lvlText w:val="%7)"/>
      <w:lvlJc w:val="right"/>
      <w:pPr>
        <w:ind w:left="1296" w:hanging="288"/>
      </w:pPr>
      <w:rPr>
        <w:rFonts w:hint="default"/>
      </w:rPr>
    </w:lvl>
    <w:lvl w:ilvl="7">
      <w:start w:val="1"/>
      <w:numFmt w:val="lowerLetter"/>
      <w:lvlText w:val="%8."/>
      <w:lvlJc w:val="left"/>
      <w:pPr>
        <w:ind w:left="1440" w:hanging="432"/>
      </w:pPr>
      <w:rPr>
        <w:rFonts w:hint="default"/>
      </w:rPr>
    </w:lvl>
    <w:lvl w:ilvl="8">
      <w:start w:val="1"/>
      <w:numFmt w:val="lowerRoman"/>
      <w:lvlText w:val="%9."/>
      <w:lvlJc w:val="right"/>
      <w:pPr>
        <w:ind w:left="1584" w:hanging="144"/>
      </w:pPr>
      <w:rPr>
        <w:rFonts w:hint="default"/>
      </w:rPr>
    </w:lvl>
  </w:abstractNum>
  <w:abstractNum w:abstractNumId="32" w15:restartNumberingAfterBreak="0">
    <w:nsid w:val="67561408"/>
    <w:multiLevelType w:val="multilevel"/>
    <w:tmpl w:val="30545E5C"/>
    <w:lvl w:ilvl="0">
      <w:start w:val="1"/>
      <w:numFmt w:val="decimal"/>
      <w:lvlText w:val="%1"/>
      <w:lvlJc w:val="left"/>
      <w:pPr>
        <w:ind w:left="0" w:firstLine="0"/>
      </w:pPr>
      <w:rPr>
        <w:rFonts w:ascii="Calibri" w:hAnsi="Calibri" w:hint="default"/>
        <w:color w:val="00B0F0"/>
        <w:sz w:val="44"/>
      </w:rPr>
    </w:lvl>
    <w:lvl w:ilvl="1">
      <w:start w:val="1"/>
      <w:numFmt w:val="decimal"/>
      <w:lvlText w:val="%1.%2"/>
      <w:lvlJc w:val="left"/>
      <w:pPr>
        <w:ind w:left="0" w:firstLine="0"/>
      </w:pPr>
      <w:rPr>
        <w:rFonts w:hint="default"/>
      </w:rPr>
    </w:lvl>
    <w:lvl w:ilvl="2">
      <w:start w:val="1"/>
      <w:numFmt w:val="decimal"/>
      <w:lvlText w:val="%1.%2.%3"/>
      <w:lvlJc w:val="left"/>
      <w:pPr>
        <w:ind w:left="0" w:firstLine="0"/>
      </w:pPr>
      <w:rPr>
        <w:rFonts w:hint="default"/>
        <w:b w:val="0"/>
      </w:rPr>
    </w:lvl>
    <w:lvl w:ilvl="3">
      <w:start w:val="1"/>
      <w:numFmt w:val="lowerLetter"/>
      <w:lvlText w:val="%4."/>
      <w:lvlJc w:val="left"/>
      <w:pPr>
        <w:tabs>
          <w:tab w:val="num" w:pos="794"/>
        </w:tabs>
        <w:ind w:left="1276" w:hanging="567"/>
      </w:pPr>
      <w:rPr>
        <w:rFonts w:hint="default"/>
      </w:rPr>
    </w:lvl>
    <w:lvl w:ilvl="4">
      <w:start w:val="1"/>
      <w:numFmt w:val="lowerRoman"/>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BBE1B6C"/>
    <w:multiLevelType w:val="hybridMultilevel"/>
    <w:tmpl w:val="2D5CB1AE"/>
    <w:lvl w:ilvl="0" w:tplc="D01C616E">
      <w:start w:val="1"/>
      <w:numFmt w:val="lowerLetter"/>
      <w:lvlText w:val="%1)"/>
      <w:lvlJc w:val="left"/>
      <w:pPr>
        <w:ind w:left="1211" w:hanging="360"/>
      </w:pPr>
      <w:rPr>
        <w:rFonts w:hint="default"/>
      </w:rPr>
    </w:lvl>
    <w:lvl w:ilvl="1" w:tplc="0C090019" w:tentative="1">
      <w:start w:val="1"/>
      <w:numFmt w:val="lowerLetter"/>
      <w:lvlText w:val="%2."/>
      <w:lvlJc w:val="left"/>
      <w:pPr>
        <w:ind w:left="1931" w:hanging="360"/>
      </w:pPr>
    </w:lvl>
    <w:lvl w:ilvl="2" w:tplc="0C09001B" w:tentative="1">
      <w:start w:val="1"/>
      <w:numFmt w:val="lowerRoman"/>
      <w:lvlText w:val="%3."/>
      <w:lvlJc w:val="right"/>
      <w:pPr>
        <w:ind w:left="2651" w:hanging="180"/>
      </w:pPr>
    </w:lvl>
    <w:lvl w:ilvl="3" w:tplc="0C09000F" w:tentative="1">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4" w15:restartNumberingAfterBreak="0">
    <w:nsid w:val="6BF2021A"/>
    <w:multiLevelType w:val="hybridMultilevel"/>
    <w:tmpl w:val="C1B4BA9A"/>
    <w:lvl w:ilvl="0" w:tplc="F0D47936">
      <w:start w:val="1"/>
      <w:numFmt w:val="lowerLetter"/>
      <w:lvlText w:val="(%1)"/>
      <w:lvlJc w:val="left"/>
      <w:pPr>
        <w:ind w:left="1421" w:hanging="570"/>
      </w:pPr>
      <w:rPr>
        <w:rFonts w:hint="default"/>
      </w:rPr>
    </w:lvl>
    <w:lvl w:ilvl="1" w:tplc="0C090019">
      <w:start w:val="1"/>
      <w:numFmt w:val="lowerLetter"/>
      <w:lvlText w:val="%2."/>
      <w:lvlJc w:val="left"/>
      <w:pPr>
        <w:ind w:left="1931" w:hanging="360"/>
      </w:pPr>
    </w:lvl>
    <w:lvl w:ilvl="2" w:tplc="0C09001B">
      <w:start w:val="1"/>
      <w:numFmt w:val="lowerRoman"/>
      <w:lvlText w:val="%3."/>
      <w:lvlJc w:val="right"/>
      <w:pPr>
        <w:ind w:left="2651" w:hanging="180"/>
      </w:pPr>
    </w:lvl>
    <w:lvl w:ilvl="3" w:tplc="0C09000F">
      <w:start w:val="1"/>
      <w:numFmt w:val="decimal"/>
      <w:lvlText w:val="%4."/>
      <w:lvlJc w:val="left"/>
      <w:pPr>
        <w:ind w:left="3371" w:hanging="360"/>
      </w:pPr>
    </w:lvl>
    <w:lvl w:ilvl="4" w:tplc="0C090019" w:tentative="1">
      <w:start w:val="1"/>
      <w:numFmt w:val="lowerLetter"/>
      <w:lvlText w:val="%5."/>
      <w:lvlJc w:val="left"/>
      <w:pPr>
        <w:ind w:left="4091" w:hanging="360"/>
      </w:pPr>
    </w:lvl>
    <w:lvl w:ilvl="5" w:tplc="0C09001B" w:tentative="1">
      <w:start w:val="1"/>
      <w:numFmt w:val="lowerRoman"/>
      <w:lvlText w:val="%6."/>
      <w:lvlJc w:val="right"/>
      <w:pPr>
        <w:ind w:left="4811" w:hanging="180"/>
      </w:pPr>
    </w:lvl>
    <w:lvl w:ilvl="6" w:tplc="0C09000F" w:tentative="1">
      <w:start w:val="1"/>
      <w:numFmt w:val="decimal"/>
      <w:lvlText w:val="%7."/>
      <w:lvlJc w:val="left"/>
      <w:pPr>
        <w:ind w:left="5531" w:hanging="360"/>
      </w:pPr>
    </w:lvl>
    <w:lvl w:ilvl="7" w:tplc="0C090019" w:tentative="1">
      <w:start w:val="1"/>
      <w:numFmt w:val="lowerLetter"/>
      <w:lvlText w:val="%8."/>
      <w:lvlJc w:val="left"/>
      <w:pPr>
        <w:ind w:left="6251" w:hanging="360"/>
      </w:pPr>
    </w:lvl>
    <w:lvl w:ilvl="8" w:tplc="0C09001B" w:tentative="1">
      <w:start w:val="1"/>
      <w:numFmt w:val="lowerRoman"/>
      <w:lvlText w:val="%9."/>
      <w:lvlJc w:val="right"/>
      <w:pPr>
        <w:ind w:left="6971" w:hanging="180"/>
      </w:pPr>
    </w:lvl>
  </w:abstractNum>
  <w:abstractNum w:abstractNumId="35" w15:restartNumberingAfterBreak="0">
    <w:nsid w:val="6E4A6672"/>
    <w:multiLevelType w:val="multilevel"/>
    <w:tmpl w:val="22604928"/>
    <w:lvl w:ilvl="0">
      <w:start w:val="1"/>
      <w:numFmt w:val="decimal"/>
      <w:lvlText w:val="%1."/>
      <w:lvlJc w:val="left"/>
      <w:pPr>
        <w:ind w:left="1134" w:hanging="1134"/>
      </w:pPr>
    </w:lvl>
    <w:lvl w:ilvl="1">
      <w:start w:val="1"/>
      <w:numFmt w:val="upperLetter"/>
      <w:pStyle w:val="ClauseLevel2"/>
      <w:lvlText w:val="%2."/>
      <w:lvlJc w:val="left"/>
      <w:pPr>
        <w:ind w:left="1134" w:hanging="1134"/>
      </w:pPr>
    </w:lvl>
    <w:lvl w:ilvl="2">
      <w:start w:val="1"/>
      <w:numFmt w:val="decimal"/>
      <w:pStyle w:val="ClauseLevel3"/>
      <w:lvlText w:val="%2.%3"/>
      <w:lvlJc w:val="left"/>
      <w:pPr>
        <w:ind w:left="1560" w:hanging="1134"/>
      </w:pPr>
      <w:rPr>
        <w:b w:val="0"/>
      </w:rPr>
    </w:lvl>
    <w:lvl w:ilvl="3">
      <w:start w:val="1"/>
      <w:numFmt w:val="lowerLetter"/>
      <w:pStyle w:val="ClauseLevel4"/>
      <w:lvlText w:val="%4."/>
      <w:lvlJc w:val="left"/>
      <w:pPr>
        <w:ind w:left="568" w:firstLine="709"/>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Roman"/>
      <w:pStyle w:val="ClauseLevel5"/>
      <w:lvlText w:val="%5."/>
      <w:lvlJc w:val="left"/>
      <w:pPr>
        <w:ind w:left="425" w:firstLine="1276"/>
      </w:pPr>
      <w:rPr>
        <w:b w:val="0"/>
        <w:bCs w:val="0"/>
        <w:i w:val="0"/>
        <w:iCs w:val="0"/>
        <w:caps w:val="0"/>
        <w:smallCaps w:val="0"/>
        <w:strike w:val="0"/>
        <w:dstrike w:val="0"/>
        <w:outline w:val="0"/>
        <w:shadow w:val="0"/>
        <w:emboss w:val="0"/>
        <w:imprint w:val="0"/>
        <w:noProof w:val="0"/>
        <w:vanish w:val="0"/>
        <w:webHidden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pStyle w:val="C6"/>
      <w:lvlText w:val="%6."/>
      <w:lvlJc w:val="left"/>
      <w:pPr>
        <w:ind w:left="425" w:firstLine="15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15:restartNumberingAfterBreak="0">
    <w:nsid w:val="75225E83"/>
    <w:multiLevelType w:val="hybridMultilevel"/>
    <w:tmpl w:val="89EEEC00"/>
    <w:name w:val="List Annexure2"/>
    <w:lvl w:ilvl="0" w:tplc="2604C63E">
      <w:start w:val="1"/>
      <w:numFmt w:val="decimal"/>
      <w:lvlText w:val="%1."/>
      <w:lvlJc w:val="left"/>
      <w:pPr>
        <w:ind w:left="1080" w:hanging="360"/>
      </w:pPr>
      <w:rPr>
        <w:rFonts w:ascii="Calibri" w:hAnsi="Calibri" w:hint="default"/>
        <w:b/>
        <w:i w:val="0"/>
        <w:sz w:val="32"/>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37" w15:restartNumberingAfterBreak="0">
    <w:nsid w:val="77780373"/>
    <w:multiLevelType w:val="multilevel"/>
    <w:tmpl w:val="F7C276C6"/>
    <w:lvl w:ilvl="0">
      <w:start w:val="1"/>
      <w:numFmt w:val="decimal"/>
      <w:lvlText w:val="%1."/>
      <w:lvlJc w:val="left"/>
      <w:pPr>
        <w:ind w:left="1222" w:hanging="360"/>
      </w:pPr>
      <w:rPr>
        <w:rFonts w:hint="default"/>
      </w:rPr>
    </w:lvl>
    <w:lvl w:ilvl="1">
      <w:start w:val="1"/>
      <w:numFmt w:val="decimal"/>
      <w:lvlText w:val="%1.%2."/>
      <w:lvlJc w:val="left"/>
      <w:pPr>
        <w:ind w:left="1512" w:hanging="432"/>
      </w:pPr>
      <w:rPr>
        <w:rFonts w:hint="default"/>
      </w:rPr>
    </w:lvl>
    <w:lvl w:ilvl="2">
      <w:start w:val="1"/>
      <w:numFmt w:val="decimal"/>
      <w:lvlText w:val="%1.%2.%3."/>
      <w:lvlJc w:val="left"/>
      <w:pPr>
        <w:ind w:left="3351" w:hanging="504"/>
      </w:pPr>
      <w:rPr>
        <w:rFonts w:hint="default"/>
        <w:b w:val="0"/>
        <w:color w:val="auto"/>
      </w:rPr>
    </w:lvl>
    <w:lvl w:ilvl="3">
      <w:start w:val="1"/>
      <w:numFmt w:val="lowerLetter"/>
      <w:lvlText w:val="(%4)"/>
      <w:lvlJc w:val="left"/>
      <w:pPr>
        <w:ind w:left="2448" w:hanging="648"/>
      </w:pPr>
      <w:rPr>
        <w:rFonts w:hint="default"/>
      </w:rPr>
    </w:lvl>
    <w:lvl w:ilvl="4">
      <w:start w:val="1"/>
      <w:numFmt w:val="lowerRoman"/>
      <w:lvlText w:val="%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38" w15:restartNumberingAfterBreak="0">
    <w:nsid w:val="7C676048"/>
    <w:multiLevelType w:val="multilevel"/>
    <w:tmpl w:val="FE662B6E"/>
    <w:lvl w:ilvl="0">
      <w:start w:val="1"/>
      <w:numFmt w:val="decimal"/>
      <w:pStyle w:val="SP-ScheduleHeading1"/>
      <w:lvlText w:val="Schedule %1."/>
      <w:lvlJc w:val="left"/>
      <w:pPr>
        <w:ind w:left="2552" w:hanging="2552"/>
      </w:pPr>
      <w:rPr>
        <w:rFonts w:ascii="Calibri" w:hAnsi="Calibri" w:cs="Times New Roman" w:hint="default"/>
        <w:b/>
        <w:i w:val="0"/>
        <w:color w:val="00313C"/>
        <w:sz w:val="44"/>
      </w:rPr>
    </w:lvl>
    <w:lvl w:ilvl="1">
      <w:start w:val="1"/>
      <w:numFmt w:val="decimal"/>
      <w:pStyle w:val="SP-Schedule1"/>
      <w:lvlText w:val="%2."/>
      <w:lvlJc w:val="left"/>
      <w:pPr>
        <w:ind w:left="851" w:hanging="851"/>
      </w:pPr>
      <w:rPr>
        <w:rFonts w:ascii="Calibri" w:hAnsi="Calibri" w:cs="Times New Roman" w:hint="default"/>
        <w:b/>
        <w:i w:val="0"/>
        <w:color w:val="00A9CE"/>
        <w:sz w:val="44"/>
      </w:rPr>
    </w:lvl>
    <w:lvl w:ilvl="2">
      <w:start w:val="1"/>
      <w:numFmt w:val="decimal"/>
      <w:pStyle w:val="SP-Schedule11"/>
      <w:lvlText w:val="%2.%3"/>
      <w:lvlJc w:val="left"/>
      <w:pPr>
        <w:ind w:left="851" w:hanging="851"/>
      </w:pPr>
      <w:rPr>
        <w:rFonts w:ascii="Calibri" w:hAnsi="Calibri" w:cs="Times New Roman" w:hint="default"/>
        <w:b w:val="0"/>
        <w:i w:val="0"/>
        <w:color w:val="00A9CE"/>
        <w:sz w:val="32"/>
      </w:rPr>
    </w:lvl>
    <w:lvl w:ilvl="3">
      <w:start w:val="1"/>
      <w:numFmt w:val="decimal"/>
      <w:pStyle w:val="SP-Schedule111"/>
      <w:lvlText w:val="%2.%3.%4"/>
      <w:lvlJc w:val="left"/>
      <w:pPr>
        <w:ind w:left="851" w:hanging="851"/>
      </w:pPr>
      <w:rPr>
        <w:rFonts w:ascii="Calibri" w:hAnsi="Calibri" w:cs="Times New Roman" w:hint="default"/>
        <w:b w:val="0"/>
        <w:i w:val="0"/>
        <w:color w:val="auto"/>
        <w:sz w:val="22"/>
      </w:rPr>
    </w:lvl>
    <w:lvl w:ilvl="4">
      <w:start w:val="1"/>
      <w:numFmt w:val="lowerLetter"/>
      <w:pStyle w:val="SP-Schedulea"/>
      <w:lvlText w:val="%5."/>
      <w:lvlJc w:val="left"/>
      <w:pPr>
        <w:tabs>
          <w:tab w:val="num" w:pos="1800"/>
        </w:tabs>
        <w:ind w:left="1418" w:hanging="567"/>
      </w:pPr>
      <w:rPr>
        <w:rFonts w:cs="Times New Roman" w:hint="default"/>
      </w:rPr>
    </w:lvl>
    <w:lvl w:ilvl="5">
      <w:start w:val="1"/>
      <w:numFmt w:val="lowerRoman"/>
      <w:pStyle w:val="SP-Schedulei"/>
      <w:lvlText w:val="%6."/>
      <w:lvlJc w:val="left"/>
      <w:pPr>
        <w:tabs>
          <w:tab w:val="num" w:pos="2160"/>
        </w:tabs>
        <w:ind w:left="2268" w:hanging="567"/>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num w:numId="1" w16cid:durableId="1391078956">
    <w:abstractNumId w:val="4"/>
  </w:num>
  <w:num w:numId="2" w16cid:durableId="61759732">
    <w:abstractNumId w:val="3"/>
  </w:num>
  <w:num w:numId="3" w16cid:durableId="1253271909">
    <w:abstractNumId w:val="2"/>
  </w:num>
  <w:num w:numId="4" w16cid:durableId="1887910988">
    <w:abstractNumId w:val="1"/>
  </w:num>
  <w:num w:numId="5" w16cid:durableId="1119839968">
    <w:abstractNumId w:val="0"/>
  </w:num>
  <w:num w:numId="6" w16cid:durableId="435253825">
    <w:abstractNumId w:val="19"/>
  </w:num>
  <w:num w:numId="7" w16cid:durableId="1068770353">
    <w:abstractNumId w:val="9"/>
  </w:num>
  <w:num w:numId="8" w16cid:durableId="634870807">
    <w:abstractNumId w:val="8"/>
  </w:num>
  <w:num w:numId="9" w16cid:durableId="819348053">
    <w:abstractNumId w:val="27"/>
  </w:num>
  <w:num w:numId="10" w16cid:durableId="445198124">
    <w:abstractNumId w:val="15"/>
  </w:num>
  <w:num w:numId="11" w16cid:durableId="1716391184">
    <w:abstractNumId w:val="11"/>
  </w:num>
  <w:num w:numId="12" w16cid:durableId="1699890512">
    <w:abstractNumId w:val="30"/>
  </w:num>
  <w:num w:numId="13" w16cid:durableId="192502241">
    <w:abstractNumId w:val="31"/>
  </w:num>
  <w:num w:numId="14" w16cid:durableId="2075424397">
    <w:abstractNumId w:val="23"/>
  </w:num>
  <w:num w:numId="15" w16cid:durableId="984309884">
    <w:abstractNumId w:val="31"/>
    <w:lvlOverride w:ilvl="0">
      <w:lvl w:ilvl="0">
        <w:start w:val="1"/>
        <w:numFmt w:val="upperLetter"/>
        <w:pStyle w:val="AppendixHeading1base"/>
        <w:lvlText w:val="Appendix %1 "/>
        <w:lvlJc w:val="left"/>
        <w:pPr>
          <w:ind w:left="0" w:firstLine="0"/>
        </w:pPr>
        <w:rPr>
          <w:rFonts w:cs="Times New Roman" w:hint="default"/>
          <w:b w:val="0"/>
          <w:bCs w:val="0"/>
          <w:i w:val="0"/>
          <w:iCs w:val="0"/>
          <w:caps w:val="0"/>
          <w:smallCaps w:val="0"/>
          <w:strike w:val="0"/>
          <w:dstrike w:val="0"/>
          <w:outline w:val="0"/>
          <w:shadow w:val="0"/>
          <w:emboss w:val="0"/>
          <w:imprint w:val="0"/>
          <w:vanish w:val="0"/>
          <w:color w:val="000000"/>
          <w:spacing w:val="0"/>
          <w:kern w:val="0"/>
          <w:position w:val="0"/>
          <w:u w:val="none"/>
          <w:effect w:val="none"/>
          <w:vertAlign w:val="baseline"/>
          <w:em w:val="none"/>
          <w14:ligatures w14:val="none"/>
          <w14:numForm w14:val="default"/>
          <w14:numSpacing w14:val="default"/>
          <w14:stylisticSets/>
          <w14:cntxtAlts w14:val="0"/>
        </w:rPr>
      </w:lvl>
    </w:lvlOverride>
    <w:lvlOverride w:ilvl="1">
      <w:lvl w:ilvl="1">
        <w:start w:val="1"/>
        <w:numFmt w:val="decimal"/>
        <w:pStyle w:val="AppendixHeading2"/>
        <w:lvlText w:val="%1.%2"/>
        <w:lvlJc w:val="left"/>
        <w:pPr>
          <w:ind w:left="0" w:firstLine="0"/>
        </w:pPr>
        <w:rPr>
          <w:rFonts w:hint="default"/>
        </w:rPr>
      </w:lvl>
    </w:lvlOverride>
    <w:lvlOverride w:ilvl="2">
      <w:lvl w:ilvl="2">
        <w:start w:val="1"/>
        <w:numFmt w:val="decimal"/>
        <w:lvlText w:val="%1.%2.%3"/>
        <w:lvlJc w:val="left"/>
        <w:pPr>
          <w:ind w:left="720" w:hanging="432"/>
        </w:pPr>
        <w:rPr>
          <w:rFonts w:hint="default"/>
        </w:rPr>
      </w:lvl>
    </w:lvlOverride>
    <w:lvlOverride w:ilvl="3">
      <w:lvl w:ilvl="3">
        <w:start w:val="1"/>
        <w:numFmt w:val="decimal"/>
        <w:pStyle w:val="AppendixHeading5"/>
        <w:lvlText w:val="%1.%2.%3.%4"/>
        <w:lvlJc w:val="right"/>
        <w:pPr>
          <w:ind w:left="0" w:firstLine="1134"/>
        </w:pPr>
        <w:rPr>
          <w:rFonts w:hint="default"/>
        </w:rPr>
      </w:lvl>
    </w:lvlOverride>
    <w:lvlOverride w:ilvl="4">
      <w:lvl w:ilvl="4">
        <w:start w:val="1"/>
        <w:numFmt w:val="decimal"/>
        <w:lvlText w:val="%5)"/>
        <w:lvlJc w:val="left"/>
        <w:pPr>
          <w:ind w:left="1008" w:hanging="432"/>
        </w:pPr>
        <w:rPr>
          <w:rFonts w:hint="default"/>
        </w:rPr>
      </w:lvl>
    </w:lvlOverride>
    <w:lvlOverride w:ilvl="5">
      <w:lvl w:ilvl="5">
        <w:start w:val="1"/>
        <w:numFmt w:val="lowerLetter"/>
        <w:lvlText w:val="%6)"/>
        <w:lvlJc w:val="left"/>
        <w:pPr>
          <w:ind w:left="1152" w:hanging="432"/>
        </w:pPr>
        <w:rPr>
          <w:rFonts w:hint="default"/>
        </w:rPr>
      </w:lvl>
    </w:lvlOverride>
    <w:lvlOverride w:ilvl="6">
      <w:lvl w:ilvl="6">
        <w:start w:val="1"/>
        <w:numFmt w:val="lowerRoman"/>
        <w:lvlText w:val="%7)"/>
        <w:lvlJc w:val="right"/>
        <w:pPr>
          <w:ind w:left="1296" w:hanging="288"/>
        </w:pPr>
        <w:rPr>
          <w:rFonts w:hint="default"/>
        </w:rPr>
      </w:lvl>
    </w:lvlOverride>
    <w:lvlOverride w:ilvl="7">
      <w:lvl w:ilvl="7">
        <w:start w:val="1"/>
        <w:numFmt w:val="lowerLetter"/>
        <w:lvlText w:val="%8."/>
        <w:lvlJc w:val="left"/>
        <w:pPr>
          <w:ind w:left="1440" w:hanging="432"/>
        </w:pPr>
        <w:rPr>
          <w:rFonts w:hint="default"/>
        </w:rPr>
      </w:lvl>
    </w:lvlOverride>
    <w:lvlOverride w:ilvl="8">
      <w:lvl w:ilvl="8">
        <w:start w:val="1"/>
        <w:numFmt w:val="lowerRoman"/>
        <w:lvlText w:val="%9."/>
        <w:lvlJc w:val="right"/>
        <w:pPr>
          <w:ind w:left="1584" w:hanging="144"/>
        </w:pPr>
        <w:rPr>
          <w:rFonts w:hint="default"/>
        </w:rPr>
      </w:lvl>
    </w:lvlOverride>
  </w:num>
  <w:num w:numId="16" w16cid:durableId="373582384">
    <w:abstractNumId w:val="28"/>
  </w:num>
  <w:num w:numId="17" w16cid:durableId="38471934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2030981838">
    <w:abstractNumId w:val="38"/>
  </w:num>
  <w:num w:numId="19" w16cid:durableId="591664168">
    <w:abstractNumId w:val="26"/>
  </w:num>
  <w:num w:numId="20" w16cid:durableId="181553629">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21" w16cid:durableId="96419086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6799175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9194124">
    <w:abstractNumId w:val="24"/>
  </w:num>
  <w:num w:numId="24" w16cid:durableId="454712550">
    <w:abstractNumId w:val="32"/>
  </w:num>
  <w:num w:numId="25" w16cid:durableId="593829750">
    <w:abstractNumId w:val="38"/>
  </w:num>
  <w:num w:numId="26" w16cid:durableId="563759531">
    <w:abstractNumId w:val="38"/>
  </w:num>
  <w:num w:numId="27" w16cid:durableId="905142226">
    <w:abstractNumId w:val="38"/>
  </w:num>
  <w:num w:numId="28" w16cid:durableId="1941182546">
    <w:abstractNumId w:val="38"/>
  </w:num>
  <w:num w:numId="29" w16cid:durableId="1742210329">
    <w:abstractNumId w:val="38"/>
  </w:num>
  <w:num w:numId="30" w16cid:durableId="1009720504">
    <w:abstractNumId w:val="38"/>
  </w:num>
  <w:num w:numId="31" w16cid:durableId="1315527645">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2.%3."/>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32" w16cid:durableId="958806093">
    <w:abstractNumId w:val="23"/>
  </w:num>
  <w:num w:numId="33" w16cid:durableId="1376812608">
    <w:abstractNumId w:val="38"/>
  </w:num>
  <w:num w:numId="34" w16cid:durableId="1558321142">
    <w:abstractNumId w:val="38"/>
  </w:num>
  <w:num w:numId="35" w16cid:durableId="290526484">
    <w:abstractNumId w:val="38"/>
  </w:num>
  <w:num w:numId="36" w16cid:durableId="436490267">
    <w:abstractNumId w:val="38"/>
  </w:num>
  <w:num w:numId="37" w16cid:durableId="1728914223">
    <w:abstractNumId w:val="38"/>
  </w:num>
  <w:num w:numId="38" w16cid:durableId="1520922682">
    <w:abstractNumId w:val="38"/>
  </w:num>
  <w:num w:numId="39" w16cid:durableId="4542522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8345960">
    <w:abstractNumId w:val="38"/>
  </w:num>
  <w:num w:numId="41" w16cid:durableId="2030791390">
    <w:abstractNumId w:val="38"/>
  </w:num>
  <w:num w:numId="42" w16cid:durableId="749813596">
    <w:abstractNumId w:val="38"/>
  </w:num>
  <w:num w:numId="43" w16cid:durableId="1350788987">
    <w:abstractNumId w:val="36"/>
  </w:num>
  <w:num w:numId="44" w16cid:durableId="252907282">
    <w:abstractNumId w:val="38"/>
  </w:num>
  <w:num w:numId="45" w16cid:durableId="944000306">
    <w:abstractNumId w:val="38"/>
  </w:num>
  <w:num w:numId="46" w16cid:durableId="426078481">
    <w:abstractNumId w:val="38"/>
  </w:num>
  <w:num w:numId="47" w16cid:durableId="1161845101">
    <w:abstractNumId w:val="38"/>
  </w:num>
  <w:num w:numId="48" w16cid:durableId="464129332">
    <w:abstractNumId w:val="17"/>
  </w:num>
  <w:num w:numId="49" w16cid:durableId="2006394195">
    <w:abstractNumId w:val="38"/>
  </w:num>
  <w:num w:numId="50" w16cid:durableId="64227023">
    <w:abstractNumId w:val="12"/>
  </w:num>
  <w:num w:numId="51" w16cid:durableId="381370805">
    <w:abstractNumId w:val="38"/>
  </w:num>
  <w:num w:numId="52" w16cid:durableId="70392256">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656806781">
    <w:abstractNumId w:val="25"/>
  </w:num>
  <w:num w:numId="54" w16cid:durableId="76758015">
    <w:abstractNumId w:val="38"/>
  </w:num>
  <w:num w:numId="55" w16cid:durableId="1759591243">
    <w:abstractNumId w:val="38"/>
  </w:num>
  <w:num w:numId="56" w16cid:durableId="125633025">
    <w:abstractNumId w:val="6"/>
  </w:num>
  <w:num w:numId="57" w16cid:durableId="126792967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168710961">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28982090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761025652">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749500011">
    <w:abstractNumId w:val="38"/>
  </w:num>
  <w:num w:numId="62" w16cid:durableId="974456771">
    <w:abstractNumId w:val="38"/>
  </w:num>
  <w:num w:numId="63" w16cid:durableId="624041533">
    <w:abstractNumId w:val="38"/>
  </w:num>
  <w:num w:numId="64" w16cid:durableId="1207839989">
    <w:abstractNumId w:val="38"/>
  </w:num>
  <w:num w:numId="65" w16cid:durableId="161921599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 w16cid:durableId="113896170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968903517">
    <w:abstractNumId w:val="38"/>
  </w:num>
  <w:num w:numId="68" w16cid:durableId="512106974">
    <w:abstractNumId w:val="10"/>
  </w:num>
  <w:num w:numId="69" w16cid:durableId="1796484579">
    <w:abstractNumId w:val="38"/>
  </w:num>
  <w:num w:numId="70" w16cid:durableId="778911234">
    <w:abstractNumId w:val="38"/>
  </w:num>
  <w:num w:numId="71" w16cid:durableId="1701204768">
    <w:abstractNumId w:val="38"/>
  </w:num>
  <w:num w:numId="72" w16cid:durableId="1252858948">
    <w:abstractNumId w:val="38"/>
  </w:num>
  <w:num w:numId="73" w16cid:durableId="1221207553">
    <w:abstractNumId w:val="38"/>
  </w:num>
  <w:num w:numId="74" w16cid:durableId="1308558706">
    <w:abstractNumId w:val="38"/>
  </w:num>
  <w:num w:numId="75" w16cid:durableId="898511867">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6" w16cid:durableId="162164084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731273135">
    <w:abstractNumId w:val="38"/>
  </w:num>
  <w:num w:numId="78" w16cid:durableId="1180899919">
    <w:abstractNumId w:val="38"/>
  </w:num>
  <w:num w:numId="79" w16cid:durableId="776292378">
    <w:abstractNumId w:val="22"/>
  </w:num>
  <w:num w:numId="80" w16cid:durableId="21365228">
    <w:abstractNumId w:val="33"/>
  </w:num>
  <w:num w:numId="81" w16cid:durableId="243689988">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2" w16cid:durableId="138764282">
    <w:abstractNumId w:val="5"/>
  </w:num>
  <w:num w:numId="83" w16cid:durableId="950628145">
    <w:abstractNumId w:val="7"/>
  </w:num>
  <w:num w:numId="84" w16cid:durableId="232618769">
    <w:abstractNumId w:val="37"/>
    <w:lvlOverride w:ilvl="0">
      <w:startOverride w:val="1"/>
      <w:lvl w:ilvl="0">
        <w:start w:val="1"/>
        <w:numFmt w:val="decimal"/>
        <w:lvlText w:val="Schedule %1."/>
        <w:lvlJc w:val="left"/>
        <w:pPr>
          <w:ind w:left="2268" w:hanging="2268"/>
        </w:pPr>
        <w:rPr>
          <w:rFonts w:hint="default"/>
        </w:rPr>
      </w:lvl>
    </w:lvlOverride>
    <w:lvlOverride w:ilvl="1">
      <w:startOverride w:val="1"/>
      <w:lvl w:ilvl="1">
        <w:start w:val="1"/>
        <w:numFmt w:val="decimal"/>
        <w:lvlRestart w:val="0"/>
        <w:lvlText w:val="%2."/>
        <w:lvlJc w:val="left"/>
        <w:pPr>
          <w:ind w:left="851" w:hanging="851"/>
        </w:pPr>
        <w:rPr>
          <w:rFonts w:hint="default"/>
        </w:rPr>
      </w:lvl>
    </w:lvlOverride>
    <w:lvlOverride w:ilvl="2">
      <w:startOverride w:val="1"/>
      <w:lvl w:ilvl="2">
        <w:start w:val="1"/>
        <w:numFmt w:val="decimal"/>
        <w:lvlRestart w:val="0"/>
        <w:lvlText w:val="%3.%2."/>
        <w:lvlJc w:val="left"/>
        <w:pPr>
          <w:ind w:left="851" w:hanging="851"/>
        </w:pPr>
        <w:rPr>
          <w:rFonts w:hint="default"/>
          <w:b w:val="0"/>
          <w:color w:val="00A9CE"/>
        </w:rPr>
      </w:lvl>
    </w:lvlOverride>
    <w:lvlOverride w:ilvl="3">
      <w:startOverride w:val="1"/>
      <w:lvl w:ilvl="3">
        <w:start w:val="1"/>
        <w:numFmt w:val="decimal"/>
        <w:lvlRestart w:val="0"/>
        <w:lvlText w:val="%2.%3.%4."/>
        <w:lvlJc w:val="left"/>
        <w:pPr>
          <w:ind w:left="851" w:hanging="851"/>
        </w:pPr>
        <w:rPr>
          <w:rFonts w:hint="default"/>
        </w:rPr>
      </w:lvl>
    </w:lvlOverride>
    <w:lvlOverride w:ilvl="4">
      <w:startOverride w:val="1"/>
      <w:lvl w:ilvl="4">
        <w:start w:val="1"/>
        <w:numFmt w:val="lowerLetter"/>
        <w:lvlRestart w:val="0"/>
        <w:lvlText w:val="(%5)"/>
        <w:lvlJc w:val="left"/>
        <w:pPr>
          <w:ind w:left="1418" w:hanging="567"/>
        </w:pPr>
        <w:rPr>
          <w:rFonts w:hint="default"/>
        </w:rPr>
      </w:lvl>
    </w:lvlOverride>
    <w:lvlOverride w:ilvl="5">
      <w:startOverride w:val="1"/>
      <w:lvl w:ilvl="5">
        <w:start w:val="1"/>
        <w:numFmt w:val="lowerRoman"/>
        <w:lvlRestart w:val="0"/>
        <w:lvlText w:val="%6."/>
        <w:lvlJc w:val="left"/>
        <w:pPr>
          <w:ind w:left="1985" w:hanging="567"/>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85" w16cid:durableId="915015036">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1561" w:hanging="851"/>
        </w:pPr>
        <w:rPr>
          <w:rFonts w:hint="default"/>
          <w:color w:val="auto"/>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6" w16cid:durableId="50154190">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b w:val="0"/>
          <w:bCs w:val="0"/>
          <w:color w:val="auto"/>
        </w:rPr>
      </w:lvl>
    </w:lvlOverride>
    <w:lvlOverride w:ilvl="5">
      <w:lvl w:ilvl="5">
        <w:start w:val="1"/>
        <w:numFmt w:val="lowerRoman"/>
        <w:lvlRestart w:val="0"/>
        <w:lvlText w:val="%6."/>
        <w:lvlJc w:val="left"/>
        <w:pPr>
          <w:ind w:left="2410"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87" w16cid:durableId="694501482">
    <w:abstractNumId w:val="38"/>
  </w:num>
  <w:num w:numId="88" w16cid:durableId="2110395365">
    <w:abstractNumId w:val="34"/>
  </w:num>
  <w:num w:numId="89" w16cid:durableId="46683103">
    <w:abstractNumId w:val="38"/>
  </w:num>
  <w:num w:numId="90" w16cid:durableId="1660570234">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2.%3."/>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1" w16cid:durableId="602806063">
    <w:abstractNumId w:val="37"/>
    <w:lvlOverride w:ilvl="0">
      <w:startOverride w:val="1"/>
      <w:lvl w:ilvl="0">
        <w:start w:val="1"/>
        <w:numFmt w:val="decimal"/>
        <w:lvlText w:val="Schedule %1."/>
        <w:lvlJc w:val="left"/>
        <w:pPr>
          <w:ind w:left="2268" w:hanging="2268"/>
        </w:pPr>
        <w:rPr>
          <w:rFonts w:hint="default"/>
        </w:rPr>
      </w:lvl>
    </w:lvlOverride>
    <w:lvlOverride w:ilvl="1">
      <w:startOverride w:val="1"/>
      <w:lvl w:ilvl="1">
        <w:start w:val="1"/>
        <w:numFmt w:val="decimal"/>
        <w:lvlRestart w:val="0"/>
        <w:lvlText w:val="%2."/>
        <w:lvlJc w:val="left"/>
        <w:pPr>
          <w:ind w:left="851" w:hanging="851"/>
        </w:pPr>
        <w:rPr>
          <w:rFonts w:hint="default"/>
        </w:rPr>
      </w:lvl>
    </w:lvlOverride>
    <w:lvlOverride w:ilvl="2">
      <w:startOverride w:val="1"/>
      <w:lvl w:ilvl="2">
        <w:start w:val="1"/>
        <w:numFmt w:val="decimal"/>
        <w:lvlRestart w:val="0"/>
        <w:lvlText w:val="%2.%3."/>
        <w:lvlJc w:val="left"/>
        <w:pPr>
          <w:ind w:left="851" w:hanging="851"/>
        </w:pPr>
        <w:rPr>
          <w:rFonts w:hint="default"/>
          <w:b w:val="0"/>
          <w:color w:val="00A9CE"/>
        </w:rPr>
      </w:lvl>
    </w:lvlOverride>
    <w:lvlOverride w:ilvl="3">
      <w:startOverride w:val="1"/>
      <w:lvl w:ilvl="3">
        <w:start w:val="1"/>
        <w:numFmt w:val="decimal"/>
        <w:lvlRestart w:val="0"/>
        <w:lvlText w:val="%2.%3.%4."/>
        <w:lvlJc w:val="left"/>
        <w:pPr>
          <w:ind w:left="851" w:hanging="851"/>
        </w:pPr>
        <w:rPr>
          <w:rFonts w:hint="default"/>
        </w:rPr>
      </w:lvl>
    </w:lvlOverride>
    <w:lvlOverride w:ilvl="4">
      <w:startOverride w:val="1"/>
      <w:lvl w:ilvl="4">
        <w:start w:val="1"/>
        <w:numFmt w:val="lowerLetter"/>
        <w:lvlRestart w:val="0"/>
        <w:lvlText w:val="(%5)"/>
        <w:lvlJc w:val="left"/>
        <w:pPr>
          <w:ind w:left="1418" w:hanging="567"/>
        </w:pPr>
        <w:rPr>
          <w:rFonts w:hint="default"/>
        </w:rPr>
      </w:lvl>
    </w:lvlOverride>
    <w:lvlOverride w:ilvl="5">
      <w:startOverride w:val="1"/>
      <w:lvl w:ilvl="5">
        <w:start w:val="1"/>
        <w:numFmt w:val="lowerRoman"/>
        <w:lvlRestart w:val="0"/>
        <w:lvlText w:val="%6."/>
        <w:lvlJc w:val="left"/>
        <w:pPr>
          <w:ind w:left="1985" w:hanging="567"/>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92" w16cid:durableId="1428117587">
    <w:abstractNumId w:val="37"/>
    <w:lvlOverride w:ilvl="0">
      <w:startOverride w:val="1"/>
      <w:lvl w:ilvl="0">
        <w:start w:val="1"/>
        <w:numFmt w:val="decimal"/>
        <w:lvlText w:val="Schedule %1."/>
        <w:lvlJc w:val="left"/>
        <w:pPr>
          <w:ind w:left="2268" w:hanging="2268"/>
        </w:pPr>
        <w:rPr>
          <w:rFonts w:hint="default"/>
        </w:rPr>
      </w:lvl>
    </w:lvlOverride>
    <w:lvlOverride w:ilvl="1">
      <w:startOverride w:val="1"/>
      <w:lvl w:ilvl="1">
        <w:start w:val="1"/>
        <w:numFmt w:val="decimal"/>
        <w:lvlRestart w:val="0"/>
        <w:lvlText w:val="%2."/>
        <w:lvlJc w:val="left"/>
        <w:pPr>
          <w:ind w:left="851" w:hanging="851"/>
        </w:pPr>
        <w:rPr>
          <w:rFonts w:hint="default"/>
        </w:rPr>
      </w:lvl>
    </w:lvlOverride>
    <w:lvlOverride w:ilvl="2">
      <w:startOverride w:val="1"/>
      <w:lvl w:ilvl="2">
        <w:start w:val="1"/>
        <w:numFmt w:val="decimal"/>
        <w:lvlRestart w:val="0"/>
        <w:lvlText w:val="%2.%3."/>
        <w:lvlJc w:val="left"/>
        <w:pPr>
          <w:ind w:left="851" w:hanging="851"/>
        </w:pPr>
        <w:rPr>
          <w:rFonts w:hint="default"/>
          <w:b w:val="0"/>
          <w:color w:val="00A9CE"/>
        </w:rPr>
      </w:lvl>
    </w:lvlOverride>
    <w:lvlOverride w:ilvl="3">
      <w:startOverride w:val="1"/>
      <w:lvl w:ilvl="3">
        <w:start w:val="1"/>
        <w:numFmt w:val="decimal"/>
        <w:lvlRestart w:val="0"/>
        <w:lvlText w:val="%2.%3.%4."/>
        <w:lvlJc w:val="left"/>
        <w:pPr>
          <w:ind w:left="851" w:hanging="851"/>
        </w:pPr>
        <w:rPr>
          <w:rFonts w:hint="default"/>
        </w:rPr>
      </w:lvl>
    </w:lvlOverride>
    <w:lvlOverride w:ilvl="4">
      <w:startOverride w:val="1"/>
      <w:lvl w:ilvl="4">
        <w:start w:val="1"/>
        <w:numFmt w:val="lowerLetter"/>
        <w:lvlRestart w:val="0"/>
        <w:lvlText w:val="(%5)"/>
        <w:lvlJc w:val="left"/>
        <w:pPr>
          <w:ind w:left="1418" w:hanging="567"/>
        </w:pPr>
        <w:rPr>
          <w:rFonts w:hint="default"/>
        </w:rPr>
      </w:lvl>
    </w:lvlOverride>
    <w:lvlOverride w:ilvl="5">
      <w:startOverride w:val="1"/>
      <w:lvl w:ilvl="5">
        <w:start w:val="1"/>
        <w:numFmt w:val="lowerRoman"/>
        <w:lvlRestart w:val="0"/>
        <w:lvlText w:val="%6."/>
        <w:lvlJc w:val="left"/>
        <w:pPr>
          <w:ind w:left="1985" w:hanging="567"/>
        </w:pPr>
        <w:rPr>
          <w:rFonts w:hint="default"/>
        </w:rPr>
      </w:lvl>
    </w:lvlOverride>
    <w:lvlOverride w:ilvl="6">
      <w:startOverride w:val="1"/>
      <w:lvl w:ilvl="6">
        <w:start w:val="1"/>
        <w:numFmt w:val="decimal"/>
        <w:lvlText w:val="%1.%2.%3.%4.%5.%6.%7."/>
        <w:lvlJc w:val="left"/>
        <w:pPr>
          <w:ind w:left="3240" w:hanging="1080"/>
        </w:pPr>
        <w:rPr>
          <w:rFonts w:hint="default"/>
        </w:rPr>
      </w:lvl>
    </w:lvlOverride>
    <w:lvlOverride w:ilvl="7">
      <w:startOverride w:val="1"/>
      <w:lvl w:ilvl="7">
        <w:start w:val="1"/>
        <w:numFmt w:val="decimal"/>
        <w:lvlText w:val="%1.%2.%3.%4.%5.%6.%7.%8."/>
        <w:lvlJc w:val="left"/>
        <w:pPr>
          <w:ind w:left="3744" w:hanging="1224"/>
        </w:pPr>
        <w:rPr>
          <w:rFonts w:hint="default"/>
        </w:rPr>
      </w:lvl>
    </w:lvlOverride>
    <w:lvlOverride w:ilvl="8">
      <w:startOverride w:val="1"/>
      <w:lvl w:ilvl="8">
        <w:start w:val="1"/>
        <w:numFmt w:val="decimal"/>
        <w:lvlText w:val="%1.%2.%3.%4.%5.%6.%7.%8.%9."/>
        <w:lvlJc w:val="left"/>
        <w:pPr>
          <w:ind w:left="4320" w:hanging="1440"/>
        </w:pPr>
        <w:rPr>
          <w:rFonts w:hint="default"/>
        </w:rPr>
      </w:lvl>
    </w:lvlOverride>
  </w:num>
  <w:num w:numId="93" w16cid:durableId="1533222083">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4" w16cid:durableId="463697795">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5" w16cid:durableId="1208297819">
    <w:abstractNumId w:val="13"/>
  </w:num>
  <w:num w:numId="96" w16cid:durableId="162598282">
    <w:abstractNumId w:val="14"/>
  </w:num>
  <w:num w:numId="97" w16cid:durableId="653684286">
    <w:abstractNumId w:val="21"/>
  </w:num>
  <w:num w:numId="98" w16cid:durableId="161285714">
    <w:abstractNumId w:val="37"/>
    <w:lvlOverride w:ilvl="0">
      <w:lvl w:ilvl="0">
        <w:start w:val="1"/>
        <w:numFmt w:val="decimal"/>
        <w:lvlText w:val="Schedule %1."/>
        <w:lvlJc w:val="left"/>
        <w:pPr>
          <w:ind w:left="2268" w:hanging="2268"/>
        </w:pPr>
        <w:rPr>
          <w:rFonts w:hint="default"/>
        </w:rPr>
      </w:lvl>
    </w:lvlOverride>
    <w:lvlOverride w:ilvl="1">
      <w:lvl w:ilvl="1">
        <w:start w:val="1"/>
        <w:numFmt w:val="decimal"/>
        <w:lvlRestart w:val="0"/>
        <w:lvlText w:val="%2."/>
        <w:lvlJc w:val="left"/>
        <w:pPr>
          <w:ind w:left="851" w:hanging="851"/>
        </w:pPr>
        <w:rPr>
          <w:rFonts w:hint="default"/>
        </w:rPr>
      </w:lvl>
    </w:lvlOverride>
    <w:lvlOverride w:ilvl="2">
      <w:lvl w:ilvl="2">
        <w:start w:val="1"/>
        <w:numFmt w:val="decimal"/>
        <w:lvlRestart w:val="0"/>
        <w:lvlText w:val="%3.%2."/>
        <w:lvlJc w:val="left"/>
        <w:pPr>
          <w:ind w:left="851" w:hanging="851"/>
        </w:pPr>
        <w:rPr>
          <w:rFonts w:hint="default"/>
          <w:b w:val="0"/>
          <w:color w:val="00A9CE"/>
        </w:rPr>
      </w:lvl>
    </w:lvlOverride>
    <w:lvlOverride w:ilvl="3">
      <w:lvl w:ilvl="3">
        <w:start w:val="1"/>
        <w:numFmt w:val="decimal"/>
        <w:lvlRestart w:val="0"/>
        <w:lvlText w:val="%2.%3.%4."/>
        <w:lvlJc w:val="left"/>
        <w:pPr>
          <w:ind w:left="851" w:hanging="851"/>
        </w:pPr>
        <w:rPr>
          <w:rFonts w:hint="default"/>
        </w:rPr>
      </w:lvl>
    </w:lvlOverride>
    <w:lvlOverride w:ilvl="4">
      <w:lvl w:ilvl="4">
        <w:start w:val="1"/>
        <w:numFmt w:val="lowerLetter"/>
        <w:lvlRestart w:val="0"/>
        <w:lvlText w:val="(%5)"/>
        <w:lvlJc w:val="left"/>
        <w:pPr>
          <w:ind w:left="1418" w:hanging="567"/>
        </w:pPr>
        <w:rPr>
          <w:rFonts w:hint="default"/>
        </w:rPr>
      </w:lvl>
    </w:lvlOverride>
    <w:lvlOverride w:ilvl="5">
      <w:lvl w:ilvl="5">
        <w:start w:val="1"/>
        <w:numFmt w:val="lowerRoman"/>
        <w:lvlRestart w:val="0"/>
        <w:lvlText w:val="%6."/>
        <w:lvlJc w:val="left"/>
        <w:pPr>
          <w:ind w:left="1985" w:hanging="567"/>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99" w16cid:durableId="1861626910">
    <w:abstractNumId w:val="18"/>
  </w:num>
  <w:num w:numId="100" w16cid:durableId="231815821">
    <w:abstractNumId w:val="38"/>
  </w:num>
  <w:num w:numId="101" w16cid:durableId="928391054">
    <w:abstractNumId w:val="38"/>
  </w:num>
  <w:num w:numId="102" w16cid:durableId="2049605442">
    <w:abstractNumId w:val="38"/>
  </w:num>
  <w:num w:numId="103" w16cid:durableId="1754624234">
    <w:abstractNumId w:val="3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4004" w:allStyles="0" w:customStyles="0" w:latentStyles="1" w:stylesInUse="0" w:headingStyles="0" w:numberingStyles="0" w:tableStyles="0" w:directFormattingOnRuns="0" w:directFormattingOnParagraphs="0" w:directFormattingOnNumbering="0" w:directFormattingOnTables="0" w:clearFormatting="0" w:top3HeadingStyles="0" w:visibleStyles="1" w:alternateStyleNames="0"/>
  <w:defaultTabStop w:val="720"/>
  <w:drawingGridHorizontalSpacing w:val="100"/>
  <w:displayHorizontalDrawingGridEvery w:val="2"/>
  <w:characterSpacingControl w:val="doNotCompress"/>
  <w:hdrShapeDefaults>
    <o:shapedefaults v:ext="edit" spidmax="2050">
      <o:colormru v:ext="edit" colors="#ddd,#f8f8f8"/>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lourChosen" w:val="Core"/>
    <w:docVar w:name="CoverChosen" w:val="Standard"/>
  </w:docVars>
  <w:rsids>
    <w:rsidRoot w:val="00F0330A"/>
    <w:rsid w:val="000003DF"/>
    <w:rsid w:val="00000EEA"/>
    <w:rsid w:val="00001375"/>
    <w:rsid w:val="00001864"/>
    <w:rsid w:val="00002A25"/>
    <w:rsid w:val="00002AA7"/>
    <w:rsid w:val="000031E1"/>
    <w:rsid w:val="0000418F"/>
    <w:rsid w:val="000051DA"/>
    <w:rsid w:val="0001183E"/>
    <w:rsid w:val="00011FC6"/>
    <w:rsid w:val="000126EB"/>
    <w:rsid w:val="0001285A"/>
    <w:rsid w:val="00015AF9"/>
    <w:rsid w:val="00015E82"/>
    <w:rsid w:val="0001775B"/>
    <w:rsid w:val="000179EE"/>
    <w:rsid w:val="00021171"/>
    <w:rsid w:val="00024F6E"/>
    <w:rsid w:val="0002517F"/>
    <w:rsid w:val="00025263"/>
    <w:rsid w:val="00025473"/>
    <w:rsid w:val="00025FD5"/>
    <w:rsid w:val="0002686D"/>
    <w:rsid w:val="00027284"/>
    <w:rsid w:val="000305F7"/>
    <w:rsid w:val="00031100"/>
    <w:rsid w:val="000316D4"/>
    <w:rsid w:val="00031BDE"/>
    <w:rsid w:val="0003217B"/>
    <w:rsid w:val="00032C10"/>
    <w:rsid w:val="0003313C"/>
    <w:rsid w:val="00033152"/>
    <w:rsid w:val="000331D4"/>
    <w:rsid w:val="00034A59"/>
    <w:rsid w:val="00037448"/>
    <w:rsid w:val="000378FA"/>
    <w:rsid w:val="00037918"/>
    <w:rsid w:val="0004090A"/>
    <w:rsid w:val="0004174A"/>
    <w:rsid w:val="00042A1A"/>
    <w:rsid w:val="00043876"/>
    <w:rsid w:val="000443E1"/>
    <w:rsid w:val="000448C4"/>
    <w:rsid w:val="00045E18"/>
    <w:rsid w:val="00046533"/>
    <w:rsid w:val="00047770"/>
    <w:rsid w:val="0005048B"/>
    <w:rsid w:val="00051219"/>
    <w:rsid w:val="00051456"/>
    <w:rsid w:val="0005226F"/>
    <w:rsid w:val="00052591"/>
    <w:rsid w:val="000532B0"/>
    <w:rsid w:val="0005371F"/>
    <w:rsid w:val="00053E83"/>
    <w:rsid w:val="00056FD0"/>
    <w:rsid w:val="000603AF"/>
    <w:rsid w:val="00062A55"/>
    <w:rsid w:val="000639A3"/>
    <w:rsid w:val="00064612"/>
    <w:rsid w:val="00064CE6"/>
    <w:rsid w:val="00065365"/>
    <w:rsid w:val="000667A4"/>
    <w:rsid w:val="00066A53"/>
    <w:rsid w:val="0006720E"/>
    <w:rsid w:val="00070572"/>
    <w:rsid w:val="00072813"/>
    <w:rsid w:val="000745BD"/>
    <w:rsid w:val="00074DFE"/>
    <w:rsid w:val="00075774"/>
    <w:rsid w:val="00075B0B"/>
    <w:rsid w:val="00075CB1"/>
    <w:rsid w:val="00076AF2"/>
    <w:rsid w:val="00076B52"/>
    <w:rsid w:val="000805DF"/>
    <w:rsid w:val="0008135C"/>
    <w:rsid w:val="000815C2"/>
    <w:rsid w:val="00081AC4"/>
    <w:rsid w:val="00083CBE"/>
    <w:rsid w:val="0008400E"/>
    <w:rsid w:val="00084050"/>
    <w:rsid w:val="000851D8"/>
    <w:rsid w:val="00085A4D"/>
    <w:rsid w:val="00085CB8"/>
    <w:rsid w:val="00085DC0"/>
    <w:rsid w:val="00085FB0"/>
    <w:rsid w:val="00087ADA"/>
    <w:rsid w:val="00087CE1"/>
    <w:rsid w:val="00087DBB"/>
    <w:rsid w:val="00091320"/>
    <w:rsid w:val="0009147A"/>
    <w:rsid w:val="00091EA3"/>
    <w:rsid w:val="00095202"/>
    <w:rsid w:val="000979AD"/>
    <w:rsid w:val="00097A01"/>
    <w:rsid w:val="00097B6C"/>
    <w:rsid w:val="00097E3D"/>
    <w:rsid w:val="000A07A8"/>
    <w:rsid w:val="000A1EB8"/>
    <w:rsid w:val="000A2191"/>
    <w:rsid w:val="000A2B5B"/>
    <w:rsid w:val="000A3795"/>
    <w:rsid w:val="000A48A5"/>
    <w:rsid w:val="000A6F40"/>
    <w:rsid w:val="000B0A3D"/>
    <w:rsid w:val="000B0C8E"/>
    <w:rsid w:val="000B1470"/>
    <w:rsid w:val="000B2540"/>
    <w:rsid w:val="000B3486"/>
    <w:rsid w:val="000B396D"/>
    <w:rsid w:val="000B4A4C"/>
    <w:rsid w:val="000C02C0"/>
    <w:rsid w:val="000C05DA"/>
    <w:rsid w:val="000C05F1"/>
    <w:rsid w:val="000C0940"/>
    <w:rsid w:val="000C0E41"/>
    <w:rsid w:val="000C1934"/>
    <w:rsid w:val="000C28D4"/>
    <w:rsid w:val="000C30F1"/>
    <w:rsid w:val="000C4051"/>
    <w:rsid w:val="000C49F4"/>
    <w:rsid w:val="000C5523"/>
    <w:rsid w:val="000C61C0"/>
    <w:rsid w:val="000C7003"/>
    <w:rsid w:val="000C7D15"/>
    <w:rsid w:val="000C7FFC"/>
    <w:rsid w:val="000D0298"/>
    <w:rsid w:val="000D19DE"/>
    <w:rsid w:val="000D1D77"/>
    <w:rsid w:val="000D2925"/>
    <w:rsid w:val="000D3A03"/>
    <w:rsid w:val="000D436B"/>
    <w:rsid w:val="000D52A2"/>
    <w:rsid w:val="000D56A0"/>
    <w:rsid w:val="000D657C"/>
    <w:rsid w:val="000D6D2F"/>
    <w:rsid w:val="000D7CA1"/>
    <w:rsid w:val="000E038C"/>
    <w:rsid w:val="000E1CF3"/>
    <w:rsid w:val="000E2422"/>
    <w:rsid w:val="000E363F"/>
    <w:rsid w:val="000E599F"/>
    <w:rsid w:val="000E5D91"/>
    <w:rsid w:val="000E62CB"/>
    <w:rsid w:val="000E6B48"/>
    <w:rsid w:val="000E7214"/>
    <w:rsid w:val="000E7794"/>
    <w:rsid w:val="000E7B38"/>
    <w:rsid w:val="000F010C"/>
    <w:rsid w:val="000F106A"/>
    <w:rsid w:val="000F1EC3"/>
    <w:rsid w:val="000F1FE4"/>
    <w:rsid w:val="000F4742"/>
    <w:rsid w:val="000F5485"/>
    <w:rsid w:val="000F724A"/>
    <w:rsid w:val="000F775D"/>
    <w:rsid w:val="000F79AC"/>
    <w:rsid w:val="00101A2A"/>
    <w:rsid w:val="00101C99"/>
    <w:rsid w:val="0010323E"/>
    <w:rsid w:val="0010356B"/>
    <w:rsid w:val="00104FBD"/>
    <w:rsid w:val="001057FB"/>
    <w:rsid w:val="00105ED7"/>
    <w:rsid w:val="0010644D"/>
    <w:rsid w:val="001067F0"/>
    <w:rsid w:val="001068F9"/>
    <w:rsid w:val="001100D4"/>
    <w:rsid w:val="001108B4"/>
    <w:rsid w:val="001109F5"/>
    <w:rsid w:val="00111A5E"/>
    <w:rsid w:val="00112DF9"/>
    <w:rsid w:val="00112F9C"/>
    <w:rsid w:val="00112FEA"/>
    <w:rsid w:val="0011346D"/>
    <w:rsid w:val="0011470B"/>
    <w:rsid w:val="00114B30"/>
    <w:rsid w:val="00116455"/>
    <w:rsid w:val="0011694E"/>
    <w:rsid w:val="00116C3E"/>
    <w:rsid w:val="00116EB6"/>
    <w:rsid w:val="00117E59"/>
    <w:rsid w:val="0012068B"/>
    <w:rsid w:val="0012201E"/>
    <w:rsid w:val="001226A9"/>
    <w:rsid w:val="001228E8"/>
    <w:rsid w:val="00123BCC"/>
    <w:rsid w:val="00123FD7"/>
    <w:rsid w:val="001249CC"/>
    <w:rsid w:val="001250B1"/>
    <w:rsid w:val="00126B62"/>
    <w:rsid w:val="001302E6"/>
    <w:rsid w:val="0013089B"/>
    <w:rsid w:val="00132754"/>
    <w:rsid w:val="00132F76"/>
    <w:rsid w:val="0013384F"/>
    <w:rsid w:val="00134FC3"/>
    <w:rsid w:val="001362D8"/>
    <w:rsid w:val="00136B7F"/>
    <w:rsid w:val="00136F42"/>
    <w:rsid w:val="00140A86"/>
    <w:rsid w:val="00141D5A"/>
    <w:rsid w:val="0014219C"/>
    <w:rsid w:val="0014460F"/>
    <w:rsid w:val="0014539D"/>
    <w:rsid w:val="00145BA6"/>
    <w:rsid w:val="00146355"/>
    <w:rsid w:val="001466AC"/>
    <w:rsid w:val="00150EA2"/>
    <w:rsid w:val="001511EC"/>
    <w:rsid w:val="00153598"/>
    <w:rsid w:val="00154168"/>
    <w:rsid w:val="0015605C"/>
    <w:rsid w:val="00156F79"/>
    <w:rsid w:val="00157AAE"/>
    <w:rsid w:val="00160161"/>
    <w:rsid w:val="00160259"/>
    <w:rsid w:val="00161BB6"/>
    <w:rsid w:val="00161E6E"/>
    <w:rsid w:val="00164200"/>
    <w:rsid w:val="00164DA0"/>
    <w:rsid w:val="00164E31"/>
    <w:rsid w:val="00167FB1"/>
    <w:rsid w:val="001708B3"/>
    <w:rsid w:val="001736D9"/>
    <w:rsid w:val="00173C4D"/>
    <w:rsid w:val="001741D0"/>
    <w:rsid w:val="00174A49"/>
    <w:rsid w:val="001750B2"/>
    <w:rsid w:val="00175388"/>
    <w:rsid w:val="00175DC3"/>
    <w:rsid w:val="0017636C"/>
    <w:rsid w:val="00176C9F"/>
    <w:rsid w:val="00177270"/>
    <w:rsid w:val="001772D6"/>
    <w:rsid w:val="001775B9"/>
    <w:rsid w:val="0017798F"/>
    <w:rsid w:val="00180AF4"/>
    <w:rsid w:val="001834E1"/>
    <w:rsid w:val="00184FB3"/>
    <w:rsid w:val="001858D3"/>
    <w:rsid w:val="001864F7"/>
    <w:rsid w:val="00190E0B"/>
    <w:rsid w:val="0019146D"/>
    <w:rsid w:val="00192ACC"/>
    <w:rsid w:val="00192CF8"/>
    <w:rsid w:val="00192E59"/>
    <w:rsid w:val="00193162"/>
    <w:rsid w:val="00194542"/>
    <w:rsid w:val="00195301"/>
    <w:rsid w:val="0019544F"/>
    <w:rsid w:val="0019613F"/>
    <w:rsid w:val="00196146"/>
    <w:rsid w:val="00196463"/>
    <w:rsid w:val="001966FF"/>
    <w:rsid w:val="00197188"/>
    <w:rsid w:val="001972B1"/>
    <w:rsid w:val="001A1020"/>
    <w:rsid w:val="001A1BAC"/>
    <w:rsid w:val="001A5704"/>
    <w:rsid w:val="001A5905"/>
    <w:rsid w:val="001A699D"/>
    <w:rsid w:val="001A71AC"/>
    <w:rsid w:val="001B00A0"/>
    <w:rsid w:val="001B162D"/>
    <w:rsid w:val="001B23ED"/>
    <w:rsid w:val="001B2E31"/>
    <w:rsid w:val="001B2F05"/>
    <w:rsid w:val="001B34DE"/>
    <w:rsid w:val="001B6CB5"/>
    <w:rsid w:val="001B79DA"/>
    <w:rsid w:val="001B7BF3"/>
    <w:rsid w:val="001C0752"/>
    <w:rsid w:val="001C07F5"/>
    <w:rsid w:val="001C25FF"/>
    <w:rsid w:val="001C2661"/>
    <w:rsid w:val="001C29A4"/>
    <w:rsid w:val="001C3137"/>
    <w:rsid w:val="001C47D0"/>
    <w:rsid w:val="001C540A"/>
    <w:rsid w:val="001C5CA5"/>
    <w:rsid w:val="001C663B"/>
    <w:rsid w:val="001D36DC"/>
    <w:rsid w:val="001D3894"/>
    <w:rsid w:val="001D405F"/>
    <w:rsid w:val="001D4D59"/>
    <w:rsid w:val="001D5F84"/>
    <w:rsid w:val="001D6DE2"/>
    <w:rsid w:val="001D713C"/>
    <w:rsid w:val="001D7AAB"/>
    <w:rsid w:val="001E0498"/>
    <w:rsid w:val="001E094A"/>
    <w:rsid w:val="001E0B10"/>
    <w:rsid w:val="001E2D97"/>
    <w:rsid w:val="001E30E8"/>
    <w:rsid w:val="001E4C59"/>
    <w:rsid w:val="001E531C"/>
    <w:rsid w:val="001E53EB"/>
    <w:rsid w:val="001E5579"/>
    <w:rsid w:val="001E5E9F"/>
    <w:rsid w:val="001E653D"/>
    <w:rsid w:val="001F0600"/>
    <w:rsid w:val="001F1DC7"/>
    <w:rsid w:val="001F1E6E"/>
    <w:rsid w:val="001F2283"/>
    <w:rsid w:val="001F3E55"/>
    <w:rsid w:val="001F4CEF"/>
    <w:rsid w:val="001F50AB"/>
    <w:rsid w:val="001F6191"/>
    <w:rsid w:val="001F754C"/>
    <w:rsid w:val="001F7844"/>
    <w:rsid w:val="0020034E"/>
    <w:rsid w:val="002006D2"/>
    <w:rsid w:val="00201A9D"/>
    <w:rsid w:val="00201C06"/>
    <w:rsid w:val="00202DB3"/>
    <w:rsid w:val="00204473"/>
    <w:rsid w:val="0020474B"/>
    <w:rsid w:val="00204846"/>
    <w:rsid w:val="002057A2"/>
    <w:rsid w:val="00205AA8"/>
    <w:rsid w:val="00207117"/>
    <w:rsid w:val="002101A4"/>
    <w:rsid w:val="002109F9"/>
    <w:rsid w:val="00210A89"/>
    <w:rsid w:val="002137D2"/>
    <w:rsid w:val="00214440"/>
    <w:rsid w:val="00215132"/>
    <w:rsid w:val="002154A2"/>
    <w:rsid w:val="002156C8"/>
    <w:rsid w:val="002202CE"/>
    <w:rsid w:val="0022087B"/>
    <w:rsid w:val="00221A8D"/>
    <w:rsid w:val="00221A8F"/>
    <w:rsid w:val="00221D5A"/>
    <w:rsid w:val="002228F8"/>
    <w:rsid w:val="00222E3A"/>
    <w:rsid w:val="0022431B"/>
    <w:rsid w:val="002254A0"/>
    <w:rsid w:val="002256CA"/>
    <w:rsid w:val="002257E1"/>
    <w:rsid w:val="002262F9"/>
    <w:rsid w:val="00226B56"/>
    <w:rsid w:val="002274F9"/>
    <w:rsid w:val="00227754"/>
    <w:rsid w:val="00231AE6"/>
    <w:rsid w:val="00232B56"/>
    <w:rsid w:val="00233F4E"/>
    <w:rsid w:val="00236506"/>
    <w:rsid w:val="00240A20"/>
    <w:rsid w:val="002418DA"/>
    <w:rsid w:val="00241BAC"/>
    <w:rsid w:val="002421F2"/>
    <w:rsid w:val="00242DD6"/>
    <w:rsid w:val="00243927"/>
    <w:rsid w:val="0024458A"/>
    <w:rsid w:val="00244ADF"/>
    <w:rsid w:val="0024527E"/>
    <w:rsid w:val="00245DB0"/>
    <w:rsid w:val="002471E2"/>
    <w:rsid w:val="002516EF"/>
    <w:rsid w:val="0025177C"/>
    <w:rsid w:val="00251DDE"/>
    <w:rsid w:val="002526C8"/>
    <w:rsid w:val="00252CBB"/>
    <w:rsid w:val="00253AAC"/>
    <w:rsid w:val="00254295"/>
    <w:rsid w:val="002579B2"/>
    <w:rsid w:val="00257AC2"/>
    <w:rsid w:val="00260A5F"/>
    <w:rsid w:val="00260CC9"/>
    <w:rsid w:val="00260F69"/>
    <w:rsid w:val="00261D9C"/>
    <w:rsid w:val="00263A58"/>
    <w:rsid w:val="00263D15"/>
    <w:rsid w:val="00265B91"/>
    <w:rsid w:val="00267364"/>
    <w:rsid w:val="0026739B"/>
    <w:rsid w:val="002728D4"/>
    <w:rsid w:val="002730E9"/>
    <w:rsid w:val="00273107"/>
    <w:rsid w:val="00273780"/>
    <w:rsid w:val="00273A31"/>
    <w:rsid w:val="00274483"/>
    <w:rsid w:val="002747C4"/>
    <w:rsid w:val="00274811"/>
    <w:rsid w:val="00274DF1"/>
    <w:rsid w:val="00274FEA"/>
    <w:rsid w:val="00276C4A"/>
    <w:rsid w:val="00276E3E"/>
    <w:rsid w:val="00277240"/>
    <w:rsid w:val="00277610"/>
    <w:rsid w:val="00277A23"/>
    <w:rsid w:val="00280595"/>
    <w:rsid w:val="00280E4B"/>
    <w:rsid w:val="0028104D"/>
    <w:rsid w:val="002818AB"/>
    <w:rsid w:val="002852DB"/>
    <w:rsid w:val="002857BE"/>
    <w:rsid w:val="00285985"/>
    <w:rsid w:val="00285F27"/>
    <w:rsid w:val="00287FBB"/>
    <w:rsid w:val="0029026A"/>
    <w:rsid w:val="0029026E"/>
    <w:rsid w:val="002912D7"/>
    <w:rsid w:val="00292CD7"/>
    <w:rsid w:val="0029371B"/>
    <w:rsid w:val="00293EB0"/>
    <w:rsid w:val="002943E3"/>
    <w:rsid w:val="0029531E"/>
    <w:rsid w:val="00295919"/>
    <w:rsid w:val="00295D01"/>
    <w:rsid w:val="00297467"/>
    <w:rsid w:val="002A1C9E"/>
    <w:rsid w:val="002A324C"/>
    <w:rsid w:val="002A47DB"/>
    <w:rsid w:val="002A5463"/>
    <w:rsid w:val="002A575C"/>
    <w:rsid w:val="002A5A18"/>
    <w:rsid w:val="002A5D8F"/>
    <w:rsid w:val="002A658F"/>
    <w:rsid w:val="002A66B4"/>
    <w:rsid w:val="002A66E0"/>
    <w:rsid w:val="002B0F07"/>
    <w:rsid w:val="002B0F4B"/>
    <w:rsid w:val="002B13BD"/>
    <w:rsid w:val="002B2F66"/>
    <w:rsid w:val="002B3779"/>
    <w:rsid w:val="002B3E6E"/>
    <w:rsid w:val="002B4524"/>
    <w:rsid w:val="002B7438"/>
    <w:rsid w:val="002C00BA"/>
    <w:rsid w:val="002C54A6"/>
    <w:rsid w:val="002C7106"/>
    <w:rsid w:val="002D021E"/>
    <w:rsid w:val="002D0A4B"/>
    <w:rsid w:val="002D0EB5"/>
    <w:rsid w:val="002D19CD"/>
    <w:rsid w:val="002D19CE"/>
    <w:rsid w:val="002D263A"/>
    <w:rsid w:val="002D26B7"/>
    <w:rsid w:val="002D3B29"/>
    <w:rsid w:val="002D6041"/>
    <w:rsid w:val="002D688F"/>
    <w:rsid w:val="002E00BA"/>
    <w:rsid w:val="002E01BC"/>
    <w:rsid w:val="002E0C1E"/>
    <w:rsid w:val="002E14E5"/>
    <w:rsid w:val="002E2A37"/>
    <w:rsid w:val="002E3B33"/>
    <w:rsid w:val="002E3BB0"/>
    <w:rsid w:val="002E412C"/>
    <w:rsid w:val="002E435B"/>
    <w:rsid w:val="002E5292"/>
    <w:rsid w:val="002E62C8"/>
    <w:rsid w:val="002E6619"/>
    <w:rsid w:val="002E77D6"/>
    <w:rsid w:val="002E7AB1"/>
    <w:rsid w:val="002E7DC9"/>
    <w:rsid w:val="002F0071"/>
    <w:rsid w:val="002F06CC"/>
    <w:rsid w:val="002F26E6"/>
    <w:rsid w:val="002F33DF"/>
    <w:rsid w:val="002F3BBC"/>
    <w:rsid w:val="002F50BC"/>
    <w:rsid w:val="002F5494"/>
    <w:rsid w:val="002F5550"/>
    <w:rsid w:val="002F5E15"/>
    <w:rsid w:val="002F64A1"/>
    <w:rsid w:val="002F6563"/>
    <w:rsid w:val="002F6E9F"/>
    <w:rsid w:val="002F7A19"/>
    <w:rsid w:val="0030018A"/>
    <w:rsid w:val="00301C5C"/>
    <w:rsid w:val="00303376"/>
    <w:rsid w:val="003036A2"/>
    <w:rsid w:val="00304285"/>
    <w:rsid w:val="003053C7"/>
    <w:rsid w:val="003055D7"/>
    <w:rsid w:val="003059EB"/>
    <w:rsid w:val="00306584"/>
    <w:rsid w:val="00306A4B"/>
    <w:rsid w:val="00307B3C"/>
    <w:rsid w:val="00307DF0"/>
    <w:rsid w:val="00310421"/>
    <w:rsid w:val="00311397"/>
    <w:rsid w:val="00311BBE"/>
    <w:rsid w:val="003125CF"/>
    <w:rsid w:val="0031278C"/>
    <w:rsid w:val="003136C9"/>
    <w:rsid w:val="003139EB"/>
    <w:rsid w:val="00313CAE"/>
    <w:rsid w:val="00315FA0"/>
    <w:rsid w:val="0031605A"/>
    <w:rsid w:val="00316F2F"/>
    <w:rsid w:val="00317FCD"/>
    <w:rsid w:val="003204E3"/>
    <w:rsid w:val="0032227D"/>
    <w:rsid w:val="00322BA1"/>
    <w:rsid w:val="00323A55"/>
    <w:rsid w:val="0032590F"/>
    <w:rsid w:val="0032796C"/>
    <w:rsid w:val="00331731"/>
    <w:rsid w:val="00332F3A"/>
    <w:rsid w:val="00333EED"/>
    <w:rsid w:val="0033551F"/>
    <w:rsid w:val="00340806"/>
    <w:rsid w:val="00340B4E"/>
    <w:rsid w:val="00340E23"/>
    <w:rsid w:val="00341FFE"/>
    <w:rsid w:val="003425BE"/>
    <w:rsid w:val="003434AE"/>
    <w:rsid w:val="003448A2"/>
    <w:rsid w:val="003450A8"/>
    <w:rsid w:val="003453EF"/>
    <w:rsid w:val="003461B2"/>
    <w:rsid w:val="003502FD"/>
    <w:rsid w:val="00351037"/>
    <w:rsid w:val="00351489"/>
    <w:rsid w:val="00351577"/>
    <w:rsid w:val="003521F3"/>
    <w:rsid w:val="00352FC9"/>
    <w:rsid w:val="00355B43"/>
    <w:rsid w:val="00357251"/>
    <w:rsid w:val="0035760F"/>
    <w:rsid w:val="003579A8"/>
    <w:rsid w:val="00357F24"/>
    <w:rsid w:val="003617E3"/>
    <w:rsid w:val="00361EE2"/>
    <w:rsid w:val="0036319D"/>
    <w:rsid w:val="003637DC"/>
    <w:rsid w:val="0036383F"/>
    <w:rsid w:val="00363BA7"/>
    <w:rsid w:val="003649F7"/>
    <w:rsid w:val="0036603F"/>
    <w:rsid w:val="0037055D"/>
    <w:rsid w:val="003732EF"/>
    <w:rsid w:val="00374AE4"/>
    <w:rsid w:val="00375151"/>
    <w:rsid w:val="00380A6D"/>
    <w:rsid w:val="00382762"/>
    <w:rsid w:val="00383ADF"/>
    <w:rsid w:val="00384E4A"/>
    <w:rsid w:val="00387974"/>
    <w:rsid w:val="00390015"/>
    <w:rsid w:val="00390BB1"/>
    <w:rsid w:val="0039270B"/>
    <w:rsid w:val="00393C23"/>
    <w:rsid w:val="00393E5E"/>
    <w:rsid w:val="00395933"/>
    <w:rsid w:val="00395D6E"/>
    <w:rsid w:val="00395EF5"/>
    <w:rsid w:val="0039729E"/>
    <w:rsid w:val="003973DA"/>
    <w:rsid w:val="003A2A91"/>
    <w:rsid w:val="003A2FF2"/>
    <w:rsid w:val="003A3052"/>
    <w:rsid w:val="003A3919"/>
    <w:rsid w:val="003A476E"/>
    <w:rsid w:val="003A4A9B"/>
    <w:rsid w:val="003A4AF4"/>
    <w:rsid w:val="003A5E11"/>
    <w:rsid w:val="003A647C"/>
    <w:rsid w:val="003A6675"/>
    <w:rsid w:val="003A7084"/>
    <w:rsid w:val="003A710E"/>
    <w:rsid w:val="003B026E"/>
    <w:rsid w:val="003B1238"/>
    <w:rsid w:val="003B153B"/>
    <w:rsid w:val="003B3D8E"/>
    <w:rsid w:val="003B4380"/>
    <w:rsid w:val="003B4D30"/>
    <w:rsid w:val="003B4F0F"/>
    <w:rsid w:val="003B58A6"/>
    <w:rsid w:val="003B6663"/>
    <w:rsid w:val="003B7511"/>
    <w:rsid w:val="003C0AB3"/>
    <w:rsid w:val="003C1E6D"/>
    <w:rsid w:val="003C2EE9"/>
    <w:rsid w:val="003C40B6"/>
    <w:rsid w:val="003C5264"/>
    <w:rsid w:val="003C5E48"/>
    <w:rsid w:val="003C6D46"/>
    <w:rsid w:val="003C7512"/>
    <w:rsid w:val="003D2440"/>
    <w:rsid w:val="003D29B4"/>
    <w:rsid w:val="003D3696"/>
    <w:rsid w:val="003D40B1"/>
    <w:rsid w:val="003D62C9"/>
    <w:rsid w:val="003D641F"/>
    <w:rsid w:val="003D6565"/>
    <w:rsid w:val="003D70A8"/>
    <w:rsid w:val="003D778D"/>
    <w:rsid w:val="003E1118"/>
    <w:rsid w:val="003E163E"/>
    <w:rsid w:val="003E27E2"/>
    <w:rsid w:val="003E2B49"/>
    <w:rsid w:val="003E3972"/>
    <w:rsid w:val="003E3A3B"/>
    <w:rsid w:val="003E663A"/>
    <w:rsid w:val="003E71EE"/>
    <w:rsid w:val="003F061A"/>
    <w:rsid w:val="003F141E"/>
    <w:rsid w:val="003F1557"/>
    <w:rsid w:val="003F1806"/>
    <w:rsid w:val="003F1FBD"/>
    <w:rsid w:val="003F2EA7"/>
    <w:rsid w:val="003F35E5"/>
    <w:rsid w:val="003F4360"/>
    <w:rsid w:val="003F5D80"/>
    <w:rsid w:val="003F5F25"/>
    <w:rsid w:val="003F6EAD"/>
    <w:rsid w:val="003F75B3"/>
    <w:rsid w:val="00400A8D"/>
    <w:rsid w:val="0040108B"/>
    <w:rsid w:val="00401111"/>
    <w:rsid w:val="00401C9F"/>
    <w:rsid w:val="004037FA"/>
    <w:rsid w:val="00403D19"/>
    <w:rsid w:val="00406E43"/>
    <w:rsid w:val="00406F94"/>
    <w:rsid w:val="004070AA"/>
    <w:rsid w:val="00410C61"/>
    <w:rsid w:val="00410CB7"/>
    <w:rsid w:val="00411649"/>
    <w:rsid w:val="00411DB9"/>
    <w:rsid w:val="00411EE9"/>
    <w:rsid w:val="00412553"/>
    <w:rsid w:val="004134DD"/>
    <w:rsid w:val="00413B07"/>
    <w:rsid w:val="00414915"/>
    <w:rsid w:val="00414A08"/>
    <w:rsid w:val="0041517D"/>
    <w:rsid w:val="00415BD8"/>
    <w:rsid w:val="00416DF7"/>
    <w:rsid w:val="0042042A"/>
    <w:rsid w:val="00420CC0"/>
    <w:rsid w:val="00423F35"/>
    <w:rsid w:val="0042467F"/>
    <w:rsid w:val="00424719"/>
    <w:rsid w:val="00424AFD"/>
    <w:rsid w:val="0042522F"/>
    <w:rsid w:val="00425B20"/>
    <w:rsid w:val="00425FB5"/>
    <w:rsid w:val="00426E97"/>
    <w:rsid w:val="0043001F"/>
    <w:rsid w:val="00434C7B"/>
    <w:rsid w:val="00434D2E"/>
    <w:rsid w:val="00435586"/>
    <w:rsid w:val="004362E3"/>
    <w:rsid w:val="00436B6E"/>
    <w:rsid w:val="00436CCF"/>
    <w:rsid w:val="00436F56"/>
    <w:rsid w:val="00437A09"/>
    <w:rsid w:val="00440CFE"/>
    <w:rsid w:val="00441D99"/>
    <w:rsid w:val="00442AAC"/>
    <w:rsid w:val="00443ACD"/>
    <w:rsid w:val="00443F4D"/>
    <w:rsid w:val="00444645"/>
    <w:rsid w:val="00444967"/>
    <w:rsid w:val="00444BF4"/>
    <w:rsid w:val="00444D4A"/>
    <w:rsid w:val="0044560B"/>
    <w:rsid w:val="004459B1"/>
    <w:rsid w:val="00450B7D"/>
    <w:rsid w:val="00450C41"/>
    <w:rsid w:val="0045503A"/>
    <w:rsid w:val="00455807"/>
    <w:rsid w:val="00455D63"/>
    <w:rsid w:val="004561EA"/>
    <w:rsid w:val="00456390"/>
    <w:rsid w:val="00457440"/>
    <w:rsid w:val="0045750A"/>
    <w:rsid w:val="00460B16"/>
    <w:rsid w:val="00461F7E"/>
    <w:rsid w:val="0046209B"/>
    <w:rsid w:val="00462182"/>
    <w:rsid w:val="00463ED6"/>
    <w:rsid w:val="004646D6"/>
    <w:rsid w:val="004647D1"/>
    <w:rsid w:val="00464E56"/>
    <w:rsid w:val="004655A7"/>
    <w:rsid w:val="00465B89"/>
    <w:rsid w:val="00466556"/>
    <w:rsid w:val="0046664C"/>
    <w:rsid w:val="004666B7"/>
    <w:rsid w:val="00467438"/>
    <w:rsid w:val="00467DDF"/>
    <w:rsid w:val="0047047B"/>
    <w:rsid w:val="004712A8"/>
    <w:rsid w:val="00471DED"/>
    <w:rsid w:val="00472936"/>
    <w:rsid w:val="00474D35"/>
    <w:rsid w:val="00475BB5"/>
    <w:rsid w:val="00475EB7"/>
    <w:rsid w:val="004766E5"/>
    <w:rsid w:val="00476A00"/>
    <w:rsid w:val="004818A0"/>
    <w:rsid w:val="00481C38"/>
    <w:rsid w:val="00481D8B"/>
    <w:rsid w:val="004826CF"/>
    <w:rsid w:val="00482796"/>
    <w:rsid w:val="00482E6A"/>
    <w:rsid w:val="00483A6A"/>
    <w:rsid w:val="00483BD8"/>
    <w:rsid w:val="00483F64"/>
    <w:rsid w:val="0048768F"/>
    <w:rsid w:val="00487D3D"/>
    <w:rsid w:val="00490809"/>
    <w:rsid w:val="00490B28"/>
    <w:rsid w:val="00491B05"/>
    <w:rsid w:val="00491E99"/>
    <w:rsid w:val="00492547"/>
    <w:rsid w:val="00492BC6"/>
    <w:rsid w:val="00492FFE"/>
    <w:rsid w:val="0049392A"/>
    <w:rsid w:val="00494587"/>
    <w:rsid w:val="00494743"/>
    <w:rsid w:val="004957D9"/>
    <w:rsid w:val="00496906"/>
    <w:rsid w:val="004A0650"/>
    <w:rsid w:val="004A067D"/>
    <w:rsid w:val="004A09EB"/>
    <w:rsid w:val="004A2054"/>
    <w:rsid w:val="004A2E67"/>
    <w:rsid w:val="004A575F"/>
    <w:rsid w:val="004A7FA7"/>
    <w:rsid w:val="004B099B"/>
    <w:rsid w:val="004B1330"/>
    <w:rsid w:val="004B284E"/>
    <w:rsid w:val="004B2DAA"/>
    <w:rsid w:val="004B3C92"/>
    <w:rsid w:val="004B4FC1"/>
    <w:rsid w:val="004B573D"/>
    <w:rsid w:val="004B5AC9"/>
    <w:rsid w:val="004C0066"/>
    <w:rsid w:val="004C05D1"/>
    <w:rsid w:val="004C0791"/>
    <w:rsid w:val="004C08B6"/>
    <w:rsid w:val="004C0D00"/>
    <w:rsid w:val="004C1323"/>
    <w:rsid w:val="004C14AB"/>
    <w:rsid w:val="004C1591"/>
    <w:rsid w:val="004C1FC9"/>
    <w:rsid w:val="004C3462"/>
    <w:rsid w:val="004C5772"/>
    <w:rsid w:val="004C6268"/>
    <w:rsid w:val="004C6394"/>
    <w:rsid w:val="004C6454"/>
    <w:rsid w:val="004D031A"/>
    <w:rsid w:val="004D0572"/>
    <w:rsid w:val="004D0A90"/>
    <w:rsid w:val="004D0F17"/>
    <w:rsid w:val="004D139E"/>
    <w:rsid w:val="004D1A58"/>
    <w:rsid w:val="004D1CE2"/>
    <w:rsid w:val="004D319A"/>
    <w:rsid w:val="004D44AC"/>
    <w:rsid w:val="004D585F"/>
    <w:rsid w:val="004D5ED7"/>
    <w:rsid w:val="004D6D4C"/>
    <w:rsid w:val="004D6DBA"/>
    <w:rsid w:val="004D7F42"/>
    <w:rsid w:val="004E0C1A"/>
    <w:rsid w:val="004E1262"/>
    <w:rsid w:val="004E1CB3"/>
    <w:rsid w:val="004E1F41"/>
    <w:rsid w:val="004E3049"/>
    <w:rsid w:val="004E3A34"/>
    <w:rsid w:val="004E411B"/>
    <w:rsid w:val="004E5C69"/>
    <w:rsid w:val="004E60D0"/>
    <w:rsid w:val="004E78E0"/>
    <w:rsid w:val="004F12A6"/>
    <w:rsid w:val="004F1565"/>
    <w:rsid w:val="004F1878"/>
    <w:rsid w:val="004F2304"/>
    <w:rsid w:val="004F26F8"/>
    <w:rsid w:val="004F2E4A"/>
    <w:rsid w:val="004F4C7D"/>
    <w:rsid w:val="004F4CC9"/>
    <w:rsid w:val="004F54E7"/>
    <w:rsid w:val="004F6FEF"/>
    <w:rsid w:val="004F7066"/>
    <w:rsid w:val="004F75D8"/>
    <w:rsid w:val="005025A9"/>
    <w:rsid w:val="005025FE"/>
    <w:rsid w:val="00503C8B"/>
    <w:rsid w:val="00504585"/>
    <w:rsid w:val="005059FA"/>
    <w:rsid w:val="00505F67"/>
    <w:rsid w:val="00506DDE"/>
    <w:rsid w:val="00511DE2"/>
    <w:rsid w:val="005123F4"/>
    <w:rsid w:val="005136AD"/>
    <w:rsid w:val="005138BA"/>
    <w:rsid w:val="00513923"/>
    <w:rsid w:val="00514266"/>
    <w:rsid w:val="00514CC5"/>
    <w:rsid w:val="00516657"/>
    <w:rsid w:val="00516813"/>
    <w:rsid w:val="00516CF5"/>
    <w:rsid w:val="0051702E"/>
    <w:rsid w:val="00517733"/>
    <w:rsid w:val="00520CB5"/>
    <w:rsid w:val="005211AF"/>
    <w:rsid w:val="0052129A"/>
    <w:rsid w:val="005213E2"/>
    <w:rsid w:val="00525026"/>
    <w:rsid w:val="00526BC1"/>
    <w:rsid w:val="00526FD4"/>
    <w:rsid w:val="005276C2"/>
    <w:rsid w:val="0053154C"/>
    <w:rsid w:val="0053202B"/>
    <w:rsid w:val="005329B5"/>
    <w:rsid w:val="00535952"/>
    <w:rsid w:val="00536B9B"/>
    <w:rsid w:val="005406F8"/>
    <w:rsid w:val="0054083C"/>
    <w:rsid w:val="0054169B"/>
    <w:rsid w:val="005417D2"/>
    <w:rsid w:val="00541E3D"/>
    <w:rsid w:val="005422E4"/>
    <w:rsid w:val="0054315C"/>
    <w:rsid w:val="00543721"/>
    <w:rsid w:val="005437DF"/>
    <w:rsid w:val="00544161"/>
    <w:rsid w:val="0054436C"/>
    <w:rsid w:val="00545CF8"/>
    <w:rsid w:val="005461DA"/>
    <w:rsid w:val="005465D3"/>
    <w:rsid w:val="00550E4D"/>
    <w:rsid w:val="00550F69"/>
    <w:rsid w:val="00551E92"/>
    <w:rsid w:val="005523C6"/>
    <w:rsid w:val="00553327"/>
    <w:rsid w:val="005535C1"/>
    <w:rsid w:val="00554EFB"/>
    <w:rsid w:val="00556775"/>
    <w:rsid w:val="005602BA"/>
    <w:rsid w:val="00560A4C"/>
    <w:rsid w:val="005616AE"/>
    <w:rsid w:val="005616CA"/>
    <w:rsid w:val="00562535"/>
    <w:rsid w:val="00562E99"/>
    <w:rsid w:val="00563795"/>
    <w:rsid w:val="00563EF5"/>
    <w:rsid w:val="00566372"/>
    <w:rsid w:val="00570170"/>
    <w:rsid w:val="0057021B"/>
    <w:rsid w:val="005708D3"/>
    <w:rsid w:val="00570F01"/>
    <w:rsid w:val="00571AAC"/>
    <w:rsid w:val="00571ADF"/>
    <w:rsid w:val="00571CEA"/>
    <w:rsid w:val="00571F91"/>
    <w:rsid w:val="005737AE"/>
    <w:rsid w:val="0058005B"/>
    <w:rsid w:val="00581960"/>
    <w:rsid w:val="00581AF0"/>
    <w:rsid w:val="00581C8A"/>
    <w:rsid w:val="00581DC4"/>
    <w:rsid w:val="0058426B"/>
    <w:rsid w:val="00584387"/>
    <w:rsid w:val="00584ECC"/>
    <w:rsid w:val="00585385"/>
    <w:rsid w:val="005860AC"/>
    <w:rsid w:val="00586D91"/>
    <w:rsid w:val="00586E5F"/>
    <w:rsid w:val="005871BD"/>
    <w:rsid w:val="005878E0"/>
    <w:rsid w:val="00587EEC"/>
    <w:rsid w:val="005900A1"/>
    <w:rsid w:val="005900B5"/>
    <w:rsid w:val="0059043B"/>
    <w:rsid w:val="00590B01"/>
    <w:rsid w:val="00591BDB"/>
    <w:rsid w:val="00592585"/>
    <w:rsid w:val="0059555A"/>
    <w:rsid w:val="00596A68"/>
    <w:rsid w:val="00596FF6"/>
    <w:rsid w:val="005A0224"/>
    <w:rsid w:val="005A0AD3"/>
    <w:rsid w:val="005A0BA6"/>
    <w:rsid w:val="005A1201"/>
    <w:rsid w:val="005A23E0"/>
    <w:rsid w:val="005A35B2"/>
    <w:rsid w:val="005A3671"/>
    <w:rsid w:val="005A3F38"/>
    <w:rsid w:val="005A5B31"/>
    <w:rsid w:val="005A68C6"/>
    <w:rsid w:val="005A6C20"/>
    <w:rsid w:val="005A6F02"/>
    <w:rsid w:val="005A7BEB"/>
    <w:rsid w:val="005B0617"/>
    <w:rsid w:val="005B0F9C"/>
    <w:rsid w:val="005B170A"/>
    <w:rsid w:val="005B2B2E"/>
    <w:rsid w:val="005B5598"/>
    <w:rsid w:val="005B6641"/>
    <w:rsid w:val="005B6BC8"/>
    <w:rsid w:val="005B6DEF"/>
    <w:rsid w:val="005B753C"/>
    <w:rsid w:val="005C0129"/>
    <w:rsid w:val="005C1B4B"/>
    <w:rsid w:val="005C2541"/>
    <w:rsid w:val="005C2663"/>
    <w:rsid w:val="005C2CCC"/>
    <w:rsid w:val="005C5870"/>
    <w:rsid w:val="005C6081"/>
    <w:rsid w:val="005C71E9"/>
    <w:rsid w:val="005D1084"/>
    <w:rsid w:val="005D1991"/>
    <w:rsid w:val="005D20EE"/>
    <w:rsid w:val="005D2107"/>
    <w:rsid w:val="005D3425"/>
    <w:rsid w:val="005D3EC3"/>
    <w:rsid w:val="005D5D01"/>
    <w:rsid w:val="005D6B76"/>
    <w:rsid w:val="005D7700"/>
    <w:rsid w:val="005E114F"/>
    <w:rsid w:val="005E1F77"/>
    <w:rsid w:val="005E2616"/>
    <w:rsid w:val="005E4F18"/>
    <w:rsid w:val="005E6167"/>
    <w:rsid w:val="005E7012"/>
    <w:rsid w:val="005F0DA6"/>
    <w:rsid w:val="005F10D8"/>
    <w:rsid w:val="005F23AF"/>
    <w:rsid w:val="005F2A17"/>
    <w:rsid w:val="005F2E45"/>
    <w:rsid w:val="005F32AD"/>
    <w:rsid w:val="005F41CD"/>
    <w:rsid w:val="005F4C0A"/>
    <w:rsid w:val="005F5526"/>
    <w:rsid w:val="005F573F"/>
    <w:rsid w:val="005F7C32"/>
    <w:rsid w:val="00600631"/>
    <w:rsid w:val="006008F4"/>
    <w:rsid w:val="00601BED"/>
    <w:rsid w:val="006027C8"/>
    <w:rsid w:val="006065A9"/>
    <w:rsid w:val="00606AF4"/>
    <w:rsid w:val="006075B1"/>
    <w:rsid w:val="00607651"/>
    <w:rsid w:val="006101EB"/>
    <w:rsid w:val="006103AF"/>
    <w:rsid w:val="00610C1D"/>
    <w:rsid w:val="00611C83"/>
    <w:rsid w:val="00612AB8"/>
    <w:rsid w:val="006131D3"/>
    <w:rsid w:val="006133BF"/>
    <w:rsid w:val="006136CA"/>
    <w:rsid w:val="00614970"/>
    <w:rsid w:val="00614D21"/>
    <w:rsid w:val="006169D8"/>
    <w:rsid w:val="00616B48"/>
    <w:rsid w:val="00616D04"/>
    <w:rsid w:val="00620AB1"/>
    <w:rsid w:val="00620C5C"/>
    <w:rsid w:val="00621E5F"/>
    <w:rsid w:val="00622490"/>
    <w:rsid w:val="00622516"/>
    <w:rsid w:val="0062304F"/>
    <w:rsid w:val="00625BAE"/>
    <w:rsid w:val="00627195"/>
    <w:rsid w:val="00630E7C"/>
    <w:rsid w:val="00631773"/>
    <w:rsid w:val="00634C81"/>
    <w:rsid w:val="0063518A"/>
    <w:rsid w:val="0063561B"/>
    <w:rsid w:val="00636F98"/>
    <w:rsid w:val="00637C0D"/>
    <w:rsid w:val="0064042D"/>
    <w:rsid w:val="006407C0"/>
    <w:rsid w:val="00641AEC"/>
    <w:rsid w:val="00641C64"/>
    <w:rsid w:val="0064268E"/>
    <w:rsid w:val="00644079"/>
    <w:rsid w:val="0064524B"/>
    <w:rsid w:val="006469A4"/>
    <w:rsid w:val="00647060"/>
    <w:rsid w:val="00650A8F"/>
    <w:rsid w:val="00650A94"/>
    <w:rsid w:val="00651583"/>
    <w:rsid w:val="00651877"/>
    <w:rsid w:val="006523AD"/>
    <w:rsid w:val="00653BC6"/>
    <w:rsid w:val="00655388"/>
    <w:rsid w:val="00655D42"/>
    <w:rsid w:val="00656199"/>
    <w:rsid w:val="00656A99"/>
    <w:rsid w:val="006576C2"/>
    <w:rsid w:val="00657AF2"/>
    <w:rsid w:val="00664D3A"/>
    <w:rsid w:val="00666B96"/>
    <w:rsid w:val="00673CAD"/>
    <w:rsid w:val="00674106"/>
    <w:rsid w:val="006741AF"/>
    <w:rsid w:val="00675060"/>
    <w:rsid w:val="006752FD"/>
    <w:rsid w:val="006755C0"/>
    <w:rsid w:val="006759C2"/>
    <w:rsid w:val="00675D94"/>
    <w:rsid w:val="0067631B"/>
    <w:rsid w:val="00676831"/>
    <w:rsid w:val="00676A25"/>
    <w:rsid w:val="006777DC"/>
    <w:rsid w:val="00677A9F"/>
    <w:rsid w:val="00680091"/>
    <w:rsid w:val="00680434"/>
    <w:rsid w:val="00680F1E"/>
    <w:rsid w:val="00681CA4"/>
    <w:rsid w:val="00682027"/>
    <w:rsid w:val="00683296"/>
    <w:rsid w:val="0068334C"/>
    <w:rsid w:val="006839AA"/>
    <w:rsid w:val="006841FC"/>
    <w:rsid w:val="00685B63"/>
    <w:rsid w:val="00686344"/>
    <w:rsid w:val="006865A3"/>
    <w:rsid w:val="0068741D"/>
    <w:rsid w:val="00687DAE"/>
    <w:rsid w:val="00690252"/>
    <w:rsid w:val="00691444"/>
    <w:rsid w:val="00691B63"/>
    <w:rsid w:val="00692363"/>
    <w:rsid w:val="006926B3"/>
    <w:rsid w:val="0069301A"/>
    <w:rsid w:val="00693498"/>
    <w:rsid w:val="0069461C"/>
    <w:rsid w:val="00694B0F"/>
    <w:rsid w:val="00694E1A"/>
    <w:rsid w:val="006959FA"/>
    <w:rsid w:val="00695A1E"/>
    <w:rsid w:val="00696779"/>
    <w:rsid w:val="00697FC8"/>
    <w:rsid w:val="006A011B"/>
    <w:rsid w:val="006A16A2"/>
    <w:rsid w:val="006A1DD0"/>
    <w:rsid w:val="006A25BB"/>
    <w:rsid w:val="006A49F3"/>
    <w:rsid w:val="006A4E60"/>
    <w:rsid w:val="006A4E81"/>
    <w:rsid w:val="006A5D0B"/>
    <w:rsid w:val="006B00FF"/>
    <w:rsid w:val="006B0405"/>
    <w:rsid w:val="006B0D38"/>
    <w:rsid w:val="006B10B6"/>
    <w:rsid w:val="006B1377"/>
    <w:rsid w:val="006B1569"/>
    <w:rsid w:val="006B172C"/>
    <w:rsid w:val="006B1DB6"/>
    <w:rsid w:val="006B1E91"/>
    <w:rsid w:val="006B252C"/>
    <w:rsid w:val="006B2726"/>
    <w:rsid w:val="006B32B9"/>
    <w:rsid w:val="006B3948"/>
    <w:rsid w:val="006B40EC"/>
    <w:rsid w:val="006B57B2"/>
    <w:rsid w:val="006B5804"/>
    <w:rsid w:val="006B5EDA"/>
    <w:rsid w:val="006B6291"/>
    <w:rsid w:val="006C04B8"/>
    <w:rsid w:val="006C0688"/>
    <w:rsid w:val="006C076C"/>
    <w:rsid w:val="006C08ED"/>
    <w:rsid w:val="006C0EDC"/>
    <w:rsid w:val="006C109B"/>
    <w:rsid w:val="006C180F"/>
    <w:rsid w:val="006C2F7A"/>
    <w:rsid w:val="006C3301"/>
    <w:rsid w:val="006C4214"/>
    <w:rsid w:val="006C5A2F"/>
    <w:rsid w:val="006C5F03"/>
    <w:rsid w:val="006C63D3"/>
    <w:rsid w:val="006C65E2"/>
    <w:rsid w:val="006D0E1E"/>
    <w:rsid w:val="006D1B2D"/>
    <w:rsid w:val="006D1E80"/>
    <w:rsid w:val="006D3E8E"/>
    <w:rsid w:val="006D555F"/>
    <w:rsid w:val="006D5775"/>
    <w:rsid w:val="006D7287"/>
    <w:rsid w:val="006D7E28"/>
    <w:rsid w:val="006E0540"/>
    <w:rsid w:val="006E17CD"/>
    <w:rsid w:val="006E23B6"/>
    <w:rsid w:val="006E253D"/>
    <w:rsid w:val="006E25AB"/>
    <w:rsid w:val="006E3262"/>
    <w:rsid w:val="006E3A6D"/>
    <w:rsid w:val="006E4748"/>
    <w:rsid w:val="006E4CE9"/>
    <w:rsid w:val="006E7746"/>
    <w:rsid w:val="006E7A3C"/>
    <w:rsid w:val="006E7F70"/>
    <w:rsid w:val="006F0A52"/>
    <w:rsid w:val="006F0E90"/>
    <w:rsid w:val="006F20F0"/>
    <w:rsid w:val="006F4826"/>
    <w:rsid w:val="006F4D0E"/>
    <w:rsid w:val="006F5326"/>
    <w:rsid w:val="006F738D"/>
    <w:rsid w:val="006F7BE0"/>
    <w:rsid w:val="00700738"/>
    <w:rsid w:val="00700F8E"/>
    <w:rsid w:val="00701533"/>
    <w:rsid w:val="007022EA"/>
    <w:rsid w:val="007037DB"/>
    <w:rsid w:val="0070535A"/>
    <w:rsid w:val="007055B9"/>
    <w:rsid w:val="007062C5"/>
    <w:rsid w:val="00707997"/>
    <w:rsid w:val="00707CED"/>
    <w:rsid w:val="0071025D"/>
    <w:rsid w:val="0071029B"/>
    <w:rsid w:val="0071034E"/>
    <w:rsid w:val="0071052E"/>
    <w:rsid w:val="00710873"/>
    <w:rsid w:val="00710F1B"/>
    <w:rsid w:val="007111D0"/>
    <w:rsid w:val="00711762"/>
    <w:rsid w:val="0071495B"/>
    <w:rsid w:val="00714F86"/>
    <w:rsid w:val="00715361"/>
    <w:rsid w:val="00716588"/>
    <w:rsid w:val="00716622"/>
    <w:rsid w:val="00717823"/>
    <w:rsid w:val="00720CB6"/>
    <w:rsid w:val="00721041"/>
    <w:rsid w:val="00721552"/>
    <w:rsid w:val="00721DD1"/>
    <w:rsid w:val="00722E07"/>
    <w:rsid w:val="00723C29"/>
    <w:rsid w:val="00723D8B"/>
    <w:rsid w:val="0072648C"/>
    <w:rsid w:val="00726E5E"/>
    <w:rsid w:val="00727DD8"/>
    <w:rsid w:val="00731AD1"/>
    <w:rsid w:val="007327F4"/>
    <w:rsid w:val="0073577B"/>
    <w:rsid w:val="00735E41"/>
    <w:rsid w:val="00735E46"/>
    <w:rsid w:val="007367A7"/>
    <w:rsid w:val="007369FB"/>
    <w:rsid w:val="00736B34"/>
    <w:rsid w:val="00736C13"/>
    <w:rsid w:val="00736E1E"/>
    <w:rsid w:val="00736F0E"/>
    <w:rsid w:val="00736F59"/>
    <w:rsid w:val="007405E2"/>
    <w:rsid w:val="00740FCC"/>
    <w:rsid w:val="00741907"/>
    <w:rsid w:val="00743EDE"/>
    <w:rsid w:val="007445DB"/>
    <w:rsid w:val="0074569B"/>
    <w:rsid w:val="007510E2"/>
    <w:rsid w:val="007513AA"/>
    <w:rsid w:val="00752056"/>
    <w:rsid w:val="00752217"/>
    <w:rsid w:val="00752314"/>
    <w:rsid w:val="00752473"/>
    <w:rsid w:val="007525E9"/>
    <w:rsid w:val="007527C0"/>
    <w:rsid w:val="00752903"/>
    <w:rsid w:val="00754520"/>
    <w:rsid w:val="00757D44"/>
    <w:rsid w:val="00760AD1"/>
    <w:rsid w:val="00761483"/>
    <w:rsid w:val="00765F46"/>
    <w:rsid w:val="00766A4F"/>
    <w:rsid w:val="00766BBE"/>
    <w:rsid w:val="00767521"/>
    <w:rsid w:val="00770150"/>
    <w:rsid w:val="00772A4C"/>
    <w:rsid w:val="007732C9"/>
    <w:rsid w:val="007738F3"/>
    <w:rsid w:val="00773C0D"/>
    <w:rsid w:val="00774CB6"/>
    <w:rsid w:val="00774CD9"/>
    <w:rsid w:val="00775C44"/>
    <w:rsid w:val="007763CB"/>
    <w:rsid w:val="00776A3D"/>
    <w:rsid w:val="00781C8A"/>
    <w:rsid w:val="00781CD0"/>
    <w:rsid w:val="00782488"/>
    <w:rsid w:val="00784288"/>
    <w:rsid w:val="00784538"/>
    <w:rsid w:val="00785E49"/>
    <w:rsid w:val="0078638C"/>
    <w:rsid w:val="00786A8D"/>
    <w:rsid w:val="00786B17"/>
    <w:rsid w:val="00786F75"/>
    <w:rsid w:val="00787338"/>
    <w:rsid w:val="00787C90"/>
    <w:rsid w:val="007909AA"/>
    <w:rsid w:val="00790A1F"/>
    <w:rsid w:val="00790C40"/>
    <w:rsid w:val="00793B7A"/>
    <w:rsid w:val="00793C15"/>
    <w:rsid w:val="00793DA2"/>
    <w:rsid w:val="00794187"/>
    <w:rsid w:val="0079743E"/>
    <w:rsid w:val="007A00BE"/>
    <w:rsid w:val="007A01EB"/>
    <w:rsid w:val="007A21E9"/>
    <w:rsid w:val="007A3C37"/>
    <w:rsid w:val="007A3F14"/>
    <w:rsid w:val="007A77C0"/>
    <w:rsid w:val="007B0F48"/>
    <w:rsid w:val="007B13AE"/>
    <w:rsid w:val="007B1C84"/>
    <w:rsid w:val="007B2475"/>
    <w:rsid w:val="007B249F"/>
    <w:rsid w:val="007B2BD8"/>
    <w:rsid w:val="007B2ECC"/>
    <w:rsid w:val="007B41B2"/>
    <w:rsid w:val="007C047C"/>
    <w:rsid w:val="007C0A2C"/>
    <w:rsid w:val="007C1CE4"/>
    <w:rsid w:val="007C1DF4"/>
    <w:rsid w:val="007C259F"/>
    <w:rsid w:val="007C27D3"/>
    <w:rsid w:val="007C406E"/>
    <w:rsid w:val="007C4980"/>
    <w:rsid w:val="007C5394"/>
    <w:rsid w:val="007C66EF"/>
    <w:rsid w:val="007C6BB9"/>
    <w:rsid w:val="007C76C5"/>
    <w:rsid w:val="007C790A"/>
    <w:rsid w:val="007D09E4"/>
    <w:rsid w:val="007D0E08"/>
    <w:rsid w:val="007D1633"/>
    <w:rsid w:val="007D1B60"/>
    <w:rsid w:val="007D226D"/>
    <w:rsid w:val="007D2E6D"/>
    <w:rsid w:val="007D5501"/>
    <w:rsid w:val="007D7D3C"/>
    <w:rsid w:val="007D7F23"/>
    <w:rsid w:val="007E073D"/>
    <w:rsid w:val="007E11BC"/>
    <w:rsid w:val="007E260F"/>
    <w:rsid w:val="007E35CB"/>
    <w:rsid w:val="007E4B05"/>
    <w:rsid w:val="007E4F11"/>
    <w:rsid w:val="007E5A59"/>
    <w:rsid w:val="007E61DD"/>
    <w:rsid w:val="007E72DE"/>
    <w:rsid w:val="007F16A8"/>
    <w:rsid w:val="007F38F2"/>
    <w:rsid w:val="007F3C0A"/>
    <w:rsid w:val="007F6149"/>
    <w:rsid w:val="007F618C"/>
    <w:rsid w:val="007F688D"/>
    <w:rsid w:val="007F6CAD"/>
    <w:rsid w:val="007F78B8"/>
    <w:rsid w:val="007F7E6B"/>
    <w:rsid w:val="00802325"/>
    <w:rsid w:val="00802BA3"/>
    <w:rsid w:val="0080485A"/>
    <w:rsid w:val="0080544B"/>
    <w:rsid w:val="008056AA"/>
    <w:rsid w:val="00806F44"/>
    <w:rsid w:val="0080771B"/>
    <w:rsid w:val="00807954"/>
    <w:rsid w:val="00810711"/>
    <w:rsid w:val="00810DF3"/>
    <w:rsid w:val="00812E7D"/>
    <w:rsid w:val="008139C7"/>
    <w:rsid w:val="00814835"/>
    <w:rsid w:val="00815184"/>
    <w:rsid w:val="00815DBC"/>
    <w:rsid w:val="00816F1C"/>
    <w:rsid w:val="008175AA"/>
    <w:rsid w:val="00817DF2"/>
    <w:rsid w:val="008223E7"/>
    <w:rsid w:val="00822780"/>
    <w:rsid w:val="00825265"/>
    <w:rsid w:val="00826D20"/>
    <w:rsid w:val="00826FEE"/>
    <w:rsid w:val="0083023C"/>
    <w:rsid w:val="0083456B"/>
    <w:rsid w:val="008347D1"/>
    <w:rsid w:val="00835FB7"/>
    <w:rsid w:val="00836483"/>
    <w:rsid w:val="0083670A"/>
    <w:rsid w:val="00836E6A"/>
    <w:rsid w:val="00840460"/>
    <w:rsid w:val="00840474"/>
    <w:rsid w:val="008406AB"/>
    <w:rsid w:val="008408C1"/>
    <w:rsid w:val="00840B15"/>
    <w:rsid w:val="008413D6"/>
    <w:rsid w:val="00842B17"/>
    <w:rsid w:val="00843A62"/>
    <w:rsid w:val="008468A0"/>
    <w:rsid w:val="0084763A"/>
    <w:rsid w:val="008503AA"/>
    <w:rsid w:val="0085061E"/>
    <w:rsid w:val="008513FD"/>
    <w:rsid w:val="0085234E"/>
    <w:rsid w:val="008548D7"/>
    <w:rsid w:val="00854E3D"/>
    <w:rsid w:val="0085599C"/>
    <w:rsid w:val="00855EB2"/>
    <w:rsid w:val="008601C5"/>
    <w:rsid w:val="008609A8"/>
    <w:rsid w:val="00860D73"/>
    <w:rsid w:val="00860D8F"/>
    <w:rsid w:val="0086253A"/>
    <w:rsid w:val="00862781"/>
    <w:rsid w:val="00863740"/>
    <w:rsid w:val="00863BAB"/>
    <w:rsid w:val="00863F9A"/>
    <w:rsid w:val="00863FAC"/>
    <w:rsid w:val="00864126"/>
    <w:rsid w:val="008655E7"/>
    <w:rsid w:val="00865F66"/>
    <w:rsid w:val="0086633C"/>
    <w:rsid w:val="00867518"/>
    <w:rsid w:val="008702CA"/>
    <w:rsid w:val="008704E4"/>
    <w:rsid w:val="008705FB"/>
    <w:rsid w:val="008706DF"/>
    <w:rsid w:val="008713FA"/>
    <w:rsid w:val="0087168E"/>
    <w:rsid w:val="00871E3D"/>
    <w:rsid w:val="008722D7"/>
    <w:rsid w:val="0087322D"/>
    <w:rsid w:val="0087575A"/>
    <w:rsid w:val="00875789"/>
    <w:rsid w:val="00876062"/>
    <w:rsid w:val="00876C01"/>
    <w:rsid w:val="0087762C"/>
    <w:rsid w:val="00880650"/>
    <w:rsid w:val="00880DE8"/>
    <w:rsid w:val="00885823"/>
    <w:rsid w:val="00886F9E"/>
    <w:rsid w:val="00887885"/>
    <w:rsid w:val="00887AD9"/>
    <w:rsid w:val="00890060"/>
    <w:rsid w:val="00890BD7"/>
    <w:rsid w:val="00891A6E"/>
    <w:rsid w:val="00891AD1"/>
    <w:rsid w:val="00891FF2"/>
    <w:rsid w:val="008928DA"/>
    <w:rsid w:val="008937AA"/>
    <w:rsid w:val="008941B7"/>
    <w:rsid w:val="008951FB"/>
    <w:rsid w:val="008968EB"/>
    <w:rsid w:val="00897689"/>
    <w:rsid w:val="00897FEE"/>
    <w:rsid w:val="008A0185"/>
    <w:rsid w:val="008A02FB"/>
    <w:rsid w:val="008A05B0"/>
    <w:rsid w:val="008A0F3A"/>
    <w:rsid w:val="008A263A"/>
    <w:rsid w:val="008A2A0E"/>
    <w:rsid w:val="008A3647"/>
    <w:rsid w:val="008A36A9"/>
    <w:rsid w:val="008A3A56"/>
    <w:rsid w:val="008A405E"/>
    <w:rsid w:val="008A496D"/>
    <w:rsid w:val="008A4DD1"/>
    <w:rsid w:val="008A51A2"/>
    <w:rsid w:val="008A51C6"/>
    <w:rsid w:val="008A51D2"/>
    <w:rsid w:val="008A5CDD"/>
    <w:rsid w:val="008A5EB9"/>
    <w:rsid w:val="008A7245"/>
    <w:rsid w:val="008A72B9"/>
    <w:rsid w:val="008A7EE1"/>
    <w:rsid w:val="008B7AF1"/>
    <w:rsid w:val="008B7D3A"/>
    <w:rsid w:val="008C0ABA"/>
    <w:rsid w:val="008C1266"/>
    <w:rsid w:val="008C2B25"/>
    <w:rsid w:val="008C3EB9"/>
    <w:rsid w:val="008C423D"/>
    <w:rsid w:val="008C6718"/>
    <w:rsid w:val="008C6C49"/>
    <w:rsid w:val="008C6DF7"/>
    <w:rsid w:val="008C7E64"/>
    <w:rsid w:val="008D1F76"/>
    <w:rsid w:val="008D5E56"/>
    <w:rsid w:val="008D651E"/>
    <w:rsid w:val="008E2A64"/>
    <w:rsid w:val="008E2AC5"/>
    <w:rsid w:val="008E34EE"/>
    <w:rsid w:val="008E36EC"/>
    <w:rsid w:val="008E3A6A"/>
    <w:rsid w:val="008E45DD"/>
    <w:rsid w:val="008E4713"/>
    <w:rsid w:val="008E4DB6"/>
    <w:rsid w:val="008E4FD3"/>
    <w:rsid w:val="008E5CE3"/>
    <w:rsid w:val="008E62F2"/>
    <w:rsid w:val="008E656B"/>
    <w:rsid w:val="008F10C0"/>
    <w:rsid w:val="008F1194"/>
    <w:rsid w:val="008F2478"/>
    <w:rsid w:val="008F273A"/>
    <w:rsid w:val="008F4275"/>
    <w:rsid w:val="008F4D5B"/>
    <w:rsid w:val="008F5B58"/>
    <w:rsid w:val="008F5FA6"/>
    <w:rsid w:val="008F6026"/>
    <w:rsid w:val="008F64BD"/>
    <w:rsid w:val="008F6F62"/>
    <w:rsid w:val="008F7264"/>
    <w:rsid w:val="008F7A9C"/>
    <w:rsid w:val="00900503"/>
    <w:rsid w:val="009005C4"/>
    <w:rsid w:val="009007C7"/>
    <w:rsid w:val="009065B7"/>
    <w:rsid w:val="0091100B"/>
    <w:rsid w:val="0091299A"/>
    <w:rsid w:val="00914764"/>
    <w:rsid w:val="0091539C"/>
    <w:rsid w:val="00915838"/>
    <w:rsid w:val="00915897"/>
    <w:rsid w:val="00915DDB"/>
    <w:rsid w:val="00915E69"/>
    <w:rsid w:val="00916055"/>
    <w:rsid w:val="009163C6"/>
    <w:rsid w:val="00916D25"/>
    <w:rsid w:val="00917822"/>
    <w:rsid w:val="0091789B"/>
    <w:rsid w:val="00920060"/>
    <w:rsid w:val="009225CA"/>
    <w:rsid w:val="009234B0"/>
    <w:rsid w:val="009234C9"/>
    <w:rsid w:val="009238C0"/>
    <w:rsid w:val="00924895"/>
    <w:rsid w:val="00924D99"/>
    <w:rsid w:val="00925D84"/>
    <w:rsid w:val="00925EE3"/>
    <w:rsid w:val="00926510"/>
    <w:rsid w:val="0092796F"/>
    <w:rsid w:val="009309C5"/>
    <w:rsid w:val="009317F7"/>
    <w:rsid w:val="009328FC"/>
    <w:rsid w:val="00933D7D"/>
    <w:rsid w:val="00934023"/>
    <w:rsid w:val="0093592B"/>
    <w:rsid w:val="00936074"/>
    <w:rsid w:val="009360C5"/>
    <w:rsid w:val="00936C09"/>
    <w:rsid w:val="00937A86"/>
    <w:rsid w:val="00937C18"/>
    <w:rsid w:val="00941AD4"/>
    <w:rsid w:val="00942954"/>
    <w:rsid w:val="00942F48"/>
    <w:rsid w:val="009434BB"/>
    <w:rsid w:val="009435B0"/>
    <w:rsid w:val="00944283"/>
    <w:rsid w:val="00944443"/>
    <w:rsid w:val="00945696"/>
    <w:rsid w:val="009501EF"/>
    <w:rsid w:val="00950842"/>
    <w:rsid w:val="00950C70"/>
    <w:rsid w:val="0095165C"/>
    <w:rsid w:val="00951A10"/>
    <w:rsid w:val="009540B1"/>
    <w:rsid w:val="00954755"/>
    <w:rsid w:val="009547EF"/>
    <w:rsid w:val="00956999"/>
    <w:rsid w:val="00957152"/>
    <w:rsid w:val="00957491"/>
    <w:rsid w:val="0095756F"/>
    <w:rsid w:val="00957DEF"/>
    <w:rsid w:val="0096064B"/>
    <w:rsid w:val="00963568"/>
    <w:rsid w:val="00965537"/>
    <w:rsid w:val="009658DE"/>
    <w:rsid w:val="00965B57"/>
    <w:rsid w:val="009704B0"/>
    <w:rsid w:val="0097110A"/>
    <w:rsid w:val="00971D79"/>
    <w:rsid w:val="00972036"/>
    <w:rsid w:val="00972045"/>
    <w:rsid w:val="00972139"/>
    <w:rsid w:val="00972970"/>
    <w:rsid w:val="00972A6B"/>
    <w:rsid w:val="009737F7"/>
    <w:rsid w:val="00973D87"/>
    <w:rsid w:val="00976F3D"/>
    <w:rsid w:val="00977806"/>
    <w:rsid w:val="0098011E"/>
    <w:rsid w:val="00980BB6"/>
    <w:rsid w:val="00980D08"/>
    <w:rsid w:val="00983B2C"/>
    <w:rsid w:val="00983B3C"/>
    <w:rsid w:val="00983F19"/>
    <w:rsid w:val="00986AD9"/>
    <w:rsid w:val="009872EE"/>
    <w:rsid w:val="00987853"/>
    <w:rsid w:val="00987936"/>
    <w:rsid w:val="00987C90"/>
    <w:rsid w:val="009920D4"/>
    <w:rsid w:val="00993DBB"/>
    <w:rsid w:val="0099432F"/>
    <w:rsid w:val="009951F8"/>
    <w:rsid w:val="009952EB"/>
    <w:rsid w:val="00995D43"/>
    <w:rsid w:val="009964E7"/>
    <w:rsid w:val="0099689B"/>
    <w:rsid w:val="00997091"/>
    <w:rsid w:val="009A180F"/>
    <w:rsid w:val="009A20E5"/>
    <w:rsid w:val="009A2135"/>
    <w:rsid w:val="009A222E"/>
    <w:rsid w:val="009A2915"/>
    <w:rsid w:val="009A4012"/>
    <w:rsid w:val="009A4B74"/>
    <w:rsid w:val="009A623A"/>
    <w:rsid w:val="009A7686"/>
    <w:rsid w:val="009B01DC"/>
    <w:rsid w:val="009B0D3B"/>
    <w:rsid w:val="009B1F3C"/>
    <w:rsid w:val="009B3319"/>
    <w:rsid w:val="009B4936"/>
    <w:rsid w:val="009B4B17"/>
    <w:rsid w:val="009B532B"/>
    <w:rsid w:val="009B566D"/>
    <w:rsid w:val="009B6B20"/>
    <w:rsid w:val="009B738D"/>
    <w:rsid w:val="009B7560"/>
    <w:rsid w:val="009B769F"/>
    <w:rsid w:val="009B77E9"/>
    <w:rsid w:val="009C038D"/>
    <w:rsid w:val="009C137A"/>
    <w:rsid w:val="009C3E19"/>
    <w:rsid w:val="009C4684"/>
    <w:rsid w:val="009C4746"/>
    <w:rsid w:val="009C532F"/>
    <w:rsid w:val="009C5DC9"/>
    <w:rsid w:val="009D02AD"/>
    <w:rsid w:val="009D0BE9"/>
    <w:rsid w:val="009D2F06"/>
    <w:rsid w:val="009D3EE1"/>
    <w:rsid w:val="009D63D5"/>
    <w:rsid w:val="009D6935"/>
    <w:rsid w:val="009D7E49"/>
    <w:rsid w:val="009E022C"/>
    <w:rsid w:val="009E0EE1"/>
    <w:rsid w:val="009E0EFA"/>
    <w:rsid w:val="009E0F2C"/>
    <w:rsid w:val="009E171C"/>
    <w:rsid w:val="009E1EEA"/>
    <w:rsid w:val="009E3E67"/>
    <w:rsid w:val="009E51CE"/>
    <w:rsid w:val="009E5330"/>
    <w:rsid w:val="009E5996"/>
    <w:rsid w:val="009E5D82"/>
    <w:rsid w:val="009E5FAC"/>
    <w:rsid w:val="009E734D"/>
    <w:rsid w:val="009E79C0"/>
    <w:rsid w:val="009E7EE6"/>
    <w:rsid w:val="009F0667"/>
    <w:rsid w:val="009F0A74"/>
    <w:rsid w:val="009F0EAA"/>
    <w:rsid w:val="009F254B"/>
    <w:rsid w:val="009F2C63"/>
    <w:rsid w:val="009F38A2"/>
    <w:rsid w:val="009F42AB"/>
    <w:rsid w:val="009F543C"/>
    <w:rsid w:val="009F5997"/>
    <w:rsid w:val="009F5A9B"/>
    <w:rsid w:val="009F78CB"/>
    <w:rsid w:val="009F79DC"/>
    <w:rsid w:val="009F7E5E"/>
    <w:rsid w:val="00A00A06"/>
    <w:rsid w:val="00A015F2"/>
    <w:rsid w:val="00A0164F"/>
    <w:rsid w:val="00A0173E"/>
    <w:rsid w:val="00A0309C"/>
    <w:rsid w:val="00A04B7E"/>
    <w:rsid w:val="00A054C2"/>
    <w:rsid w:val="00A0599B"/>
    <w:rsid w:val="00A061DA"/>
    <w:rsid w:val="00A06F40"/>
    <w:rsid w:val="00A11AF5"/>
    <w:rsid w:val="00A14107"/>
    <w:rsid w:val="00A154D4"/>
    <w:rsid w:val="00A20DBC"/>
    <w:rsid w:val="00A217A2"/>
    <w:rsid w:val="00A22A09"/>
    <w:rsid w:val="00A24DEE"/>
    <w:rsid w:val="00A25301"/>
    <w:rsid w:val="00A25A49"/>
    <w:rsid w:val="00A262A8"/>
    <w:rsid w:val="00A26F7B"/>
    <w:rsid w:val="00A30488"/>
    <w:rsid w:val="00A30C93"/>
    <w:rsid w:val="00A3286F"/>
    <w:rsid w:val="00A32EDC"/>
    <w:rsid w:val="00A332F7"/>
    <w:rsid w:val="00A333ED"/>
    <w:rsid w:val="00A35817"/>
    <w:rsid w:val="00A36873"/>
    <w:rsid w:val="00A36C54"/>
    <w:rsid w:val="00A40CC4"/>
    <w:rsid w:val="00A410CD"/>
    <w:rsid w:val="00A41431"/>
    <w:rsid w:val="00A42145"/>
    <w:rsid w:val="00A42766"/>
    <w:rsid w:val="00A4301D"/>
    <w:rsid w:val="00A43A3D"/>
    <w:rsid w:val="00A502B4"/>
    <w:rsid w:val="00A51997"/>
    <w:rsid w:val="00A52440"/>
    <w:rsid w:val="00A52C01"/>
    <w:rsid w:val="00A542F2"/>
    <w:rsid w:val="00A55391"/>
    <w:rsid w:val="00A55A83"/>
    <w:rsid w:val="00A560A8"/>
    <w:rsid w:val="00A57C5B"/>
    <w:rsid w:val="00A60AB8"/>
    <w:rsid w:val="00A60B5F"/>
    <w:rsid w:val="00A60F95"/>
    <w:rsid w:val="00A60FE4"/>
    <w:rsid w:val="00A62B3A"/>
    <w:rsid w:val="00A63318"/>
    <w:rsid w:val="00A63455"/>
    <w:rsid w:val="00A635F7"/>
    <w:rsid w:val="00A638A1"/>
    <w:rsid w:val="00A63D48"/>
    <w:rsid w:val="00A640C1"/>
    <w:rsid w:val="00A6487E"/>
    <w:rsid w:val="00A6585D"/>
    <w:rsid w:val="00A66048"/>
    <w:rsid w:val="00A669C0"/>
    <w:rsid w:val="00A66E4C"/>
    <w:rsid w:val="00A70DD1"/>
    <w:rsid w:val="00A71616"/>
    <w:rsid w:val="00A716CA"/>
    <w:rsid w:val="00A72403"/>
    <w:rsid w:val="00A7397B"/>
    <w:rsid w:val="00A7748D"/>
    <w:rsid w:val="00A81299"/>
    <w:rsid w:val="00A815F7"/>
    <w:rsid w:val="00A82227"/>
    <w:rsid w:val="00A847E1"/>
    <w:rsid w:val="00A85C20"/>
    <w:rsid w:val="00A86058"/>
    <w:rsid w:val="00A865FE"/>
    <w:rsid w:val="00A86985"/>
    <w:rsid w:val="00A90BD5"/>
    <w:rsid w:val="00A943B2"/>
    <w:rsid w:val="00A9447F"/>
    <w:rsid w:val="00A944EC"/>
    <w:rsid w:val="00A9602E"/>
    <w:rsid w:val="00A9647D"/>
    <w:rsid w:val="00AA0222"/>
    <w:rsid w:val="00AA130C"/>
    <w:rsid w:val="00AA28AA"/>
    <w:rsid w:val="00AA2E5C"/>
    <w:rsid w:val="00AA4BB9"/>
    <w:rsid w:val="00AA571E"/>
    <w:rsid w:val="00AA5D95"/>
    <w:rsid w:val="00AA6A8F"/>
    <w:rsid w:val="00AB07A4"/>
    <w:rsid w:val="00AB11F8"/>
    <w:rsid w:val="00AB181B"/>
    <w:rsid w:val="00AB2E64"/>
    <w:rsid w:val="00AB4D75"/>
    <w:rsid w:val="00AB4F20"/>
    <w:rsid w:val="00AB58A0"/>
    <w:rsid w:val="00AC28AA"/>
    <w:rsid w:val="00AC2CE4"/>
    <w:rsid w:val="00AC3B69"/>
    <w:rsid w:val="00AC3E58"/>
    <w:rsid w:val="00AC62D4"/>
    <w:rsid w:val="00AC66D4"/>
    <w:rsid w:val="00AC6720"/>
    <w:rsid w:val="00AC7E04"/>
    <w:rsid w:val="00AC7ECD"/>
    <w:rsid w:val="00AD0652"/>
    <w:rsid w:val="00AD0766"/>
    <w:rsid w:val="00AD083F"/>
    <w:rsid w:val="00AD0FCE"/>
    <w:rsid w:val="00AD1916"/>
    <w:rsid w:val="00AD1A75"/>
    <w:rsid w:val="00AD2170"/>
    <w:rsid w:val="00AD22D1"/>
    <w:rsid w:val="00AD275A"/>
    <w:rsid w:val="00AD38AC"/>
    <w:rsid w:val="00AD3B4C"/>
    <w:rsid w:val="00AD3D6D"/>
    <w:rsid w:val="00AD41BD"/>
    <w:rsid w:val="00AD5B09"/>
    <w:rsid w:val="00AD7AE7"/>
    <w:rsid w:val="00AD7F00"/>
    <w:rsid w:val="00AE0559"/>
    <w:rsid w:val="00AE1CCB"/>
    <w:rsid w:val="00AE22BA"/>
    <w:rsid w:val="00AE3569"/>
    <w:rsid w:val="00AE3B5F"/>
    <w:rsid w:val="00AE3CFD"/>
    <w:rsid w:val="00AE46F6"/>
    <w:rsid w:val="00AE55D2"/>
    <w:rsid w:val="00AE7106"/>
    <w:rsid w:val="00AF06CB"/>
    <w:rsid w:val="00AF12B1"/>
    <w:rsid w:val="00AF187B"/>
    <w:rsid w:val="00AF1A1D"/>
    <w:rsid w:val="00AF1B84"/>
    <w:rsid w:val="00AF225A"/>
    <w:rsid w:val="00AF25B8"/>
    <w:rsid w:val="00AF37BE"/>
    <w:rsid w:val="00AF4D16"/>
    <w:rsid w:val="00AF568E"/>
    <w:rsid w:val="00AF57C4"/>
    <w:rsid w:val="00AF5B4A"/>
    <w:rsid w:val="00AF6215"/>
    <w:rsid w:val="00B01AC5"/>
    <w:rsid w:val="00B03428"/>
    <w:rsid w:val="00B035CC"/>
    <w:rsid w:val="00B0580E"/>
    <w:rsid w:val="00B06606"/>
    <w:rsid w:val="00B068D9"/>
    <w:rsid w:val="00B06E83"/>
    <w:rsid w:val="00B103CA"/>
    <w:rsid w:val="00B10BDE"/>
    <w:rsid w:val="00B137BC"/>
    <w:rsid w:val="00B14087"/>
    <w:rsid w:val="00B1642B"/>
    <w:rsid w:val="00B16743"/>
    <w:rsid w:val="00B222AD"/>
    <w:rsid w:val="00B22BCC"/>
    <w:rsid w:val="00B23CE0"/>
    <w:rsid w:val="00B23D78"/>
    <w:rsid w:val="00B24144"/>
    <w:rsid w:val="00B24B1E"/>
    <w:rsid w:val="00B268F6"/>
    <w:rsid w:val="00B26FEB"/>
    <w:rsid w:val="00B30692"/>
    <w:rsid w:val="00B30E15"/>
    <w:rsid w:val="00B323D5"/>
    <w:rsid w:val="00B33137"/>
    <w:rsid w:val="00B34418"/>
    <w:rsid w:val="00B3452A"/>
    <w:rsid w:val="00B34F64"/>
    <w:rsid w:val="00B365C5"/>
    <w:rsid w:val="00B4004A"/>
    <w:rsid w:val="00B40D56"/>
    <w:rsid w:val="00B42200"/>
    <w:rsid w:val="00B45B66"/>
    <w:rsid w:val="00B45E08"/>
    <w:rsid w:val="00B5019C"/>
    <w:rsid w:val="00B50920"/>
    <w:rsid w:val="00B50C6B"/>
    <w:rsid w:val="00B51E8B"/>
    <w:rsid w:val="00B522FB"/>
    <w:rsid w:val="00B53061"/>
    <w:rsid w:val="00B5338E"/>
    <w:rsid w:val="00B5561F"/>
    <w:rsid w:val="00B55F0E"/>
    <w:rsid w:val="00B56FD2"/>
    <w:rsid w:val="00B5752E"/>
    <w:rsid w:val="00B60D33"/>
    <w:rsid w:val="00B60FCC"/>
    <w:rsid w:val="00B640E3"/>
    <w:rsid w:val="00B65871"/>
    <w:rsid w:val="00B65FDB"/>
    <w:rsid w:val="00B66A83"/>
    <w:rsid w:val="00B676BC"/>
    <w:rsid w:val="00B7285A"/>
    <w:rsid w:val="00B756DB"/>
    <w:rsid w:val="00B80087"/>
    <w:rsid w:val="00B816CE"/>
    <w:rsid w:val="00B827FF"/>
    <w:rsid w:val="00B82ABA"/>
    <w:rsid w:val="00B83F5F"/>
    <w:rsid w:val="00B8445D"/>
    <w:rsid w:val="00B846E1"/>
    <w:rsid w:val="00B847DF"/>
    <w:rsid w:val="00B857D3"/>
    <w:rsid w:val="00B86A77"/>
    <w:rsid w:val="00B9000E"/>
    <w:rsid w:val="00B9010E"/>
    <w:rsid w:val="00B9061C"/>
    <w:rsid w:val="00B90A67"/>
    <w:rsid w:val="00B916BE"/>
    <w:rsid w:val="00B91ED4"/>
    <w:rsid w:val="00B932FE"/>
    <w:rsid w:val="00B93351"/>
    <w:rsid w:val="00B93FAF"/>
    <w:rsid w:val="00B95397"/>
    <w:rsid w:val="00B95A9B"/>
    <w:rsid w:val="00B96AC7"/>
    <w:rsid w:val="00B96DBD"/>
    <w:rsid w:val="00B9744A"/>
    <w:rsid w:val="00B97CE6"/>
    <w:rsid w:val="00BA06BA"/>
    <w:rsid w:val="00BA08BE"/>
    <w:rsid w:val="00BA0D89"/>
    <w:rsid w:val="00BA6C89"/>
    <w:rsid w:val="00BA70BB"/>
    <w:rsid w:val="00BB2315"/>
    <w:rsid w:val="00BB3B0D"/>
    <w:rsid w:val="00BB448E"/>
    <w:rsid w:val="00BB4BCB"/>
    <w:rsid w:val="00BB5042"/>
    <w:rsid w:val="00BB600F"/>
    <w:rsid w:val="00BB676E"/>
    <w:rsid w:val="00BB6AFC"/>
    <w:rsid w:val="00BB6C9A"/>
    <w:rsid w:val="00BB7737"/>
    <w:rsid w:val="00BB7741"/>
    <w:rsid w:val="00BB7824"/>
    <w:rsid w:val="00BC2074"/>
    <w:rsid w:val="00BC256D"/>
    <w:rsid w:val="00BC29E0"/>
    <w:rsid w:val="00BC2F6D"/>
    <w:rsid w:val="00BC46FA"/>
    <w:rsid w:val="00BC4DD1"/>
    <w:rsid w:val="00BC4F77"/>
    <w:rsid w:val="00BC531F"/>
    <w:rsid w:val="00BC53A7"/>
    <w:rsid w:val="00BC622C"/>
    <w:rsid w:val="00BC6D9E"/>
    <w:rsid w:val="00BC7693"/>
    <w:rsid w:val="00BD0813"/>
    <w:rsid w:val="00BD241F"/>
    <w:rsid w:val="00BD403D"/>
    <w:rsid w:val="00BD7002"/>
    <w:rsid w:val="00BE0BF3"/>
    <w:rsid w:val="00BE3C7B"/>
    <w:rsid w:val="00BE55AE"/>
    <w:rsid w:val="00BF03AE"/>
    <w:rsid w:val="00BF0BEB"/>
    <w:rsid w:val="00BF2E42"/>
    <w:rsid w:val="00BF407C"/>
    <w:rsid w:val="00BF5D8B"/>
    <w:rsid w:val="00BF6512"/>
    <w:rsid w:val="00BF700B"/>
    <w:rsid w:val="00C018F9"/>
    <w:rsid w:val="00C01974"/>
    <w:rsid w:val="00C01D0E"/>
    <w:rsid w:val="00C02D50"/>
    <w:rsid w:val="00C03267"/>
    <w:rsid w:val="00C0427F"/>
    <w:rsid w:val="00C043EF"/>
    <w:rsid w:val="00C102B5"/>
    <w:rsid w:val="00C104BF"/>
    <w:rsid w:val="00C10A36"/>
    <w:rsid w:val="00C11A34"/>
    <w:rsid w:val="00C12243"/>
    <w:rsid w:val="00C13043"/>
    <w:rsid w:val="00C1311E"/>
    <w:rsid w:val="00C1416A"/>
    <w:rsid w:val="00C14296"/>
    <w:rsid w:val="00C15F3A"/>
    <w:rsid w:val="00C2209D"/>
    <w:rsid w:val="00C23138"/>
    <w:rsid w:val="00C235CA"/>
    <w:rsid w:val="00C25CB9"/>
    <w:rsid w:val="00C261FB"/>
    <w:rsid w:val="00C26415"/>
    <w:rsid w:val="00C27641"/>
    <w:rsid w:val="00C309DF"/>
    <w:rsid w:val="00C32BB3"/>
    <w:rsid w:val="00C32E6C"/>
    <w:rsid w:val="00C32E7A"/>
    <w:rsid w:val="00C35AE5"/>
    <w:rsid w:val="00C35FCF"/>
    <w:rsid w:val="00C37423"/>
    <w:rsid w:val="00C3785D"/>
    <w:rsid w:val="00C40572"/>
    <w:rsid w:val="00C417EC"/>
    <w:rsid w:val="00C41C1A"/>
    <w:rsid w:val="00C422BC"/>
    <w:rsid w:val="00C42B47"/>
    <w:rsid w:val="00C44BBE"/>
    <w:rsid w:val="00C469A4"/>
    <w:rsid w:val="00C47B80"/>
    <w:rsid w:val="00C47DE7"/>
    <w:rsid w:val="00C507C3"/>
    <w:rsid w:val="00C508C1"/>
    <w:rsid w:val="00C50E39"/>
    <w:rsid w:val="00C51B50"/>
    <w:rsid w:val="00C52188"/>
    <w:rsid w:val="00C5358D"/>
    <w:rsid w:val="00C54520"/>
    <w:rsid w:val="00C55B45"/>
    <w:rsid w:val="00C55FC0"/>
    <w:rsid w:val="00C56AB8"/>
    <w:rsid w:val="00C56D03"/>
    <w:rsid w:val="00C577C3"/>
    <w:rsid w:val="00C5795C"/>
    <w:rsid w:val="00C6023C"/>
    <w:rsid w:val="00C607F8"/>
    <w:rsid w:val="00C61603"/>
    <w:rsid w:val="00C6210F"/>
    <w:rsid w:val="00C62BBB"/>
    <w:rsid w:val="00C6302E"/>
    <w:rsid w:val="00C63B3B"/>
    <w:rsid w:val="00C64AD3"/>
    <w:rsid w:val="00C663BA"/>
    <w:rsid w:val="00C66A8B"/>
    <w:rsid w:val="00C71E66"/>
    <w:rsid w:val="00C7200A"/>
    <w:rsid w:val="00C72531"/>
    <w:rsid w:val="00C731E8"/>
    <w:rsid w:val="00C740EB"/>
    <w:rsid w:val="00C770B0"/>
    <w:rsid w:val="00C773A5"/>
    <w:rsid w:val="00C82341"/>
    <w:rsid w:val="00C832E2"/>
    <w:rsid w:val="00C83B2F"/>
    <w:rsid w:val="00C83DF8"/>
    <w:rsid w:val="00C842F6"/>
    <w:rsid w:val="00C84D57"/>
    <w:rsid w:val="00C858FA"/>
    <w:rsid w:val="00C860AB"/>
    <w:rsid w:val="00C864C3"/>
    <w:rsid w:val="00C8699C"/>
    <w:rsid w:val="00C86A37"/>
    <w:rsid w:val="00C871F8"/>
    <w:rsid w:val="00C87A0A"/>
    <w:rsid w:val="00C904B3"/>
    <w:rsid w:val="00C90B6A"/>
    <w:rsid w:val="00C945DD"/>
    <w:rsid w:val="00C9598E"/>
    <w:rsid w:val="00CA0B7C"/>
    <w:rsid w:val="00CA0DC9"/>
    <w:rsid w:val="00CA1F89"/>
    <w:rsid w:val="00CA20E0"/>
    <w:rsid w:val="00CA2329"/>
    <w:rsid w:val="00CA2CFE"/>
    <w:rsid w:val="00CA2DCE"/>
    <w:rsid w:val="00CA391F"/>
    <w:rsid w:val="00CA43A1"/>
    <w:rsid w:val="00CA4C36"/>
    <w:rsid w:val="00CA4E1F"/>
    <w:rsid w:val="00CA4E97"/>
    <w:rsid w:val="00CA5249"/>
    <w:rsid w:val="00CA6619"/>
    <w:rsid w:val="00CB2DEC"/>
    <w:rsid w:val="00CB59D1"/>
    <w:rsid w:val="00CB605E"/>
    <w:rsid w:val="00CB73A8"/>
    <w:rsid w:val="00CC0F54"/>
    <w:rsid w:val="00CC1139"/>
    <w:rsid w:val="00CC1437"/>
    <w:rsid w:val="00CC1DB5"/>
    <w:rsid w:val="00CC348D"/>
    <w:rsid w:val="00CC35DB"/>
    <w:rsid w:val="00CC3D0D"/>
    <w:rsid w:val="00CC3D56"/>
    <w:rsid w:val="00CC4CB0"/>
    <w:rsid w:val="00CC5675"/>
    <w:rsid w:val="00CC6BB7"/>
    <w:rsid w:val="00CC6FA2"/>
    <w:rsid w:val="00CC771D"/>
    <w:rsid w:val="00CC7F09"/>
    <w:rsid w:val="00CD23DC"/>
    <w:rsid w:val="00CD33C4"/>
    <w:rsid w:val="00CD4424"/>
    <w:rsid w:val="00CD52A5"/>
    <w:rsid w:val="00CD5680"/>
    <w:rsid w:val="00CD5730"/>
    <w:rsid w:val="00CD5B9E"/>
    <w:rsid w:val="00CD6488"/>
    <w:rsid w:val="00CD7339"/>
    <w:rsid w:val="00CE0CDA"/>
    <w:rsid w:val="00CE17A5"/>
    <w:rsid w:val="00CE21D8"/>
    <w:rsid w:val="00CE3BE3"/>
    <w:rsid w:val="00CE40A9"/>
    <w:rsid w:val="00CE4D71"/>
    <w:rsid w:val="00CE5855"/>
    <w:rsid w:val="00CE670F"/>
    <w:rsid w:val="00CE6D6D"/>
    <w:rsid w:val="00CE6F85"/>
    <w:rsid w:val="00CE7F17"/>
    <w:rsid w:val="00CF0E1F"/>
    <w:rsid w:val="00CF1C3C"/>
    <w:rsid w:val="00CF1F0A"/>
    <w:rsid w:val="00CF2A00"/>
    <w:rsid w:val="00CF2C3F"/>
    <w:rsid w:val="00CF559F"/>
    <w:rsid w:val="00CF561E"/>
    <w:rsid w:val="00CF6520"/>
    <w:rsid w:val="00CF65CD"/>
    <w:rsid w:val="00CF7499"/>
    <w:rsid w:val="00CF7806"/>
    <w:rsid w:val="00CF7B71"/>
    <w:rsid w:val="00D00C1A"/>
    <w:rsid w:val="00D03B8A"/>
    <w:rsid w:val="00D03E9D"/>
    <w:rsid w:val="00D044DD"/>
    <w:rsid w:val="00D05FF6"/>
    <w:rsid w:val="00D0637C"/>
    <w:rsid w:val="00D067D9"/>
    <w:rsid w:val="00D07574"/>
    <w:rsid w:val="00D07919"/>
    <w:rsid w:val="00D079CD"/>
    <w:rsid w:val="00D105D7"/>
    <w:rsid w:val="00D10D92"/>
    <w:rsid w:val="00D11503"/>
    <w:rsid w:val="00D1232A"/>
    <w:rsid w:val="00D13031"/>
    <w:rsid w:val="00D13FD9"/>
    <w:rsid w:val="00D14796"/>
    <w:rsid w:val="00D14B87"/>
    <w:rsid w:val="00D1613E"/>
    <w:rsid w:val="00D16D7D"/>
    <w:rsid w:val="00D16EC3"/>
    <w:rsid w:val="00D1709F"/>
    <w:rsid w:val="00D17ACB"/>
    <w:rsid w:val="00D17D6A"/>
    <w:rsid w:val="00D20077"/>
    <w:rsid w:val="00D21892"/>
    <w:rsid w:val="00D22CF2"/>
    <w:rsid w:val="00D2313A"/>
    <w:rsid w:val="00D23445"/>
    <w:rsid w:val="00D2502B"/>
    <w:rsid w:val="00D2642D"/>
    <w:rsid w:val="00D26EB7"/>
    <w:rsid w:val="00D27092"/>
    <w:rsid w:val="00D2797A"/>
    <w:rsid w:val="00D27A29"/>
    <w:rsid w:val="00D3057C"/>
    <w:rsid w:val="00D308D9"/>
    <w:rsid w:val="00D30CCF"/>
    <w:rsid w:val="00D30DD9"/>
    <w:rsid w:val="00D3263B"/>
    <w:rsid w:val="00D32CE3"/>
    <w:rsid w:val="00D35156"/>
    <w:rsid w:val="00D3565E"/>
    <w:rsid w:val="00D36CEF"/>
    <w:rsid w:val="00D405F0"/>
    <w:rsid w:val="00D4229E"/>
    <w:rsid w:val="00D45F4F"/>
    <w:rsid w:val="00D466DE"/>
    <w:rsid w:val="00D47D25"/>
    <w:rsid w:val="00D51775"/>
    <w:rsid w:val="00D520E2"/>
    <w:rsid w:val="00D521E5"/>
    <w:rsid w:val="00D522A3"/>
    <w:rsid w:val="00D54D0E"/>
    <w:rsid w:val="00D558B5"/>
    <w:rsid w:val="00D56075"/>
    <w:rsid w:val="00D56349"/>
    <w:rsid w:val="00D572EB"/>
    <w:rsid w:val="00D6023E"/>
    <w:rsid w:val="00D61A82"/>
    <w:rsid w:val="00D61F41"/>
    <w:rsid w:val="00D62C77"/>
    <w:rsid w:val="00D62DA7"/>
    <w:rsid w:val="00D6469B"/>
    <w:rsid w:val="00D654CF"/>
    <w:rsid w:val="00D66E82"/>
    <w:rsid w:val="00D679DE"/>
    <w:rsid w:val="00D700F9"/>
    <w:rsid w:val="00D703E2"/>
    <w:rsid w:val="00D7081E"/>
    <w:rsid w:val="00D71E24"/>
    <w:rsid w:val="00D726E8"/>
    <w:rsid w:val="00D73221"/>
    <w:rsid w:val="00D743B6"/>
    <w:rsid w:val="00D74957"/>
    <w:rsid w:val="00D76208"/>
    <w:rsid w:val="00D77C84"/>
    <w:rsid w:val="00D77F94"/>
    <w:rsid w:val="00D80059"/>
    <w:rsid w:val="00D80AF3"/>
    <w:rsid w:val="00D81523"/>
    <w:rsid w:val="00D81B3B"/>
    <w:rsid w:val="00D81C80"/>
    <w:rsid w:val="00D83143"/>
    <w:rsid w:val="00D84113"/>
    <w:rsid w:val="00D84CE7"/>
    <w:rsid w:val="00D86132"/>
    <w:rsid w:val="00D87839"/>
    <w:rsid w:val="00D90084"/>
    <w:rsid w:val="00D92575"/>
    <w:rsid w:val="00D92DC5"/>
    <w:rsid w:val="00D92E2E"/>
    <w:rsid w:val="00D94F12"/>
    <w:rsid w:val="00D95F65"/>
    <w:rsid w:val="00D961D9"/>
    <w:rsid w:val="00D978AA"/>
    <w:rsid w:val="00D978C9"/>
    <w:rsid w:val="00DA0520"/>
    <w:rsid w:val="00DA0624"/>
    <w:rsid w:val="00DA1A87"/>
    <w:rsid w:val="00DA1D3F"/>
    <w:rsid w:val="00DA292A"/>
    <w:rsid w:val="00DA3231"/>
    <w:rsid w:val="00DA6420"/>
    <w:rsid w:val="00DB2075"/>
    <w:rsid w:val="00DB452A"/>
    <w:rsid w:val="00DB525D"/>
    <w:rsid w:val="00DB55B9"/>
    <w:rsid w:val="00DB6BFE"/>
    <w:rsid w:val="00DB6C19"/>
    <w:rsid w:val="00DB6EE5"/>
    <w:rsid w:val="00DB7B6D"/>
    <w:rsid w:val="00DC14EF"/>
    <w:rsid w:val="00DC1838"/>
    <w:rsid w:val="00DC29A1"/>
    <w:rsid w:val="00DC2AD7"/>
    <w:rsid w:val="00DC3CE7"/>
    <w:rsid w:val="00DC5857"/>
    <w:rsid w:val="00DC739A"/>
    <w:rsid w:val="00DD2394"/>
    <w:rsid w:val="00DD29DC"/>
    <w:rsid w:val="00DD4F5E"/>
    <w:rsid w:val="00DE030E"/>
    <w:rsid w:val="00DE09D9"/>
    <w:rsid w:val="00DE1583"/>
    <w:rsid w:val="00DE1C54"/>
    <w:rsid w:val="00DE1FE6"/>
    <w:rsid w:val="00DE30A8"/>
    <w:rsid w:val="00DE45DA"/>
    <w:rsid w:val="00DE63F9"/>
    <w:rsid w:val="00DE6E74"/>
    <w:rsid w:val="00DF008C"/>
    <w:rsid w:val="00DF1868"/>
    <w:rsid w:val="00DF238C"/>
    <w:rsid w:val="00DF26DF"/>
    <w:rsid w:val="00DF2FF3"/>
    <w:rsid w:val="00DF4362"/>
    <w:rsid w:val="00DF4393"/>
    <w:rsid w:val="00DF4965"/>
    <w:rsid w:val="00DF540F"/>
    <w:rsid w:val="00DF5555"/>
    <w:rsid w:val="00DF59FE"/>
    <w:rsid w:val="00DF67DD"/>
    <w:rsid w:val="00DF7490"/>
    <w:rsid w:val="00DF7684"/>
    <w:rsid w:val="00E00CC6"/>
    <w:rsid w:val="00E021E3"/>
    <w:rsid w:val="00E03548"/>
    <w:rsid w:val="00E04447"/>
    <w:rsid w:val="00E058DC"/>
    <w:rsid w:val="00E06561"/>
    <w:rsid w:val="00E06970"/>
    <w:rsid w:val="00E079CA"/>
    <w:rsid w:val="00E1103E"/>
    <w:rsid w:val="00E1167F"/>
    <w:rsid w:val="00E13605"/>
    <w:rsid w:val="00E13D20"/>
    <w:rsid w:val="00E15CA5"/>
    <w:rsid w:val="00E163AB"/>
    <w:rsid w:val="00E163D5"/>
    <w:rsid w:val="00E175A5"/>
    <w:rsid w:val="00E20A2C"/>
    <w:rsid w:val="00E21046"/>
    <w:rsid w:val="00E2130D"/>
    <w:rsid w:val="00E22258"/>
    <w:rsid w:val="00E222A1"/>
    <w:rsid w:val="00E22C72"/>
    <w:rsid w:val="00E246DE"/>
    <w:rsid w:val="00E249A4"/>
    <w:rsid w:val="00E251B6"/>
    <w:rsid w:val="00E25255"/>
    <w:rsid w:val="00E25284"/>
    <w:rsid w:val="00E2657B"/>
    <w:rsid w:val="00E26757"/>
    <w:rsid w:val="00E267EC"/>
    <w:rsid w:val="00E278B5"/>
    <w:rsid w:val="00E27D6F"/>
    <w:rsid w:val="00E313DA"/>
    <w:rsid w:val="00E31C10"/>
    <w:rsid w:val="00E31C41"/>
    <w:rsid w:val="00E329D5"/>
    <w:rsid w:val="00E32A8E"/>
    <w:rsid w:val="00E32A95"/>
    <w:rsid w:val="00E33BCE"/>
    <w:rsid w:val="00E3442A"/>
    <w:rsid w:val="00E34598"/>
    <w:rsid w:val="00E34923"/>
    <w:rsid w:val="00E34CA5"/>
    <w:rsid w:val="00E35E89"/>
    <w:rsid w:val="00E36862"/>
    <w:rsid w:val="00E37DFC"/>
    <w:rsid w:val="00E404F9"/>
    <w:rsid w:val="00E414CC"/>
    <w:rsid w:val="00E43441"/>
    <w:rsid w:val="00E43DB2"/>
    <w:rsid w:val="00E4491D"/>
    <w:rsid w:val="00E46798"/>
    <w:rsid w:val="00E467E7"/>
    <w:rsid w:val="00E46A32"/>
    <w:rsid w:val="00E470A2"/>
    <w:rsid w:val="00E50F60"/>
    <w:rsid w:val="00E5345E"/>
    <w:rsid w:val="00E539E7"/>
    <w:rsid w:val="00E54E28"/>
    <w:rsid w:val="00E55020"/>
    <w:rsid w:val="00E55CE1"/>
    <w:rsid w:val="00E573A0"/>
    <w:rsid w:val="00E57C97"/>
    <w:rsid w:val="00E60249"/>
    <w:rsid w:val="00E6108C"/>
    <w:rsid w:val="00E64124"/>
    <w:rsid w:val="00E66BA4"/>
    <w:rsid w:val="00E67E06"/>
    <w:rsid w:val="00E7095D"/>
    <w:rsid w:val="00E70DC3"/>
    <w:rsid w:val="00E7237F"/>
    <w:rsid w:val="00E725D6"/>
    <w:rsid w:val="00E72FFF"/>
    <w:rsid w:val="00E7328E"/>
    <w:rsid w:val="00E738D6"/>
    <w:rsid w:val="00E73D41"/>
    <w:rsid w:val="00E74270"/>
    <w:rsid w:val="00E74859"/>
    <w:rsid w:val="00E776EE"/>
    <w:rsid w:val="00E8074A"/>
    <w:rsid w:val="00E80B8B"/>
    <w:rsid w:val="00E80CC5"/>
    <w:rsid w:val="00E81CC9"/>
    <w:rsid w:val="00E825CA"/>
    <w:rsid w:val="00E826BC"/>
    <w:rsid w:val="00E83280"/>
    <w:rsid w:val="00E84118"/>
    <w:rsid w:val="00E8439D"/>
    <w:rsid w:val="00E84B8C"/>
    <w:rsid w:val="00E857E0"/>
    <w:rsid w:val="00E86108"/>
    <w:rsid w:val="00E86979"/>
    <w:rsid w:val="00E909DE"/>
    <w:rsid w:val="00E92EF9"/>
    <w:rsid w:val="00E9715C"/>
    <w:rsid w:val="00EA0483"/>
    <w:rsid w:val="00EA13A0"/>
    <w:rsid w:val="00EA1519"/>
    <w:rsid w:val="00EA1D11"/>
    <w:rsid w:val="00EA24E9"/>
    <w:rsid w:val="00EA3214"/>
    <w:rsid w:val="00EA324D"/>
    <w:rsid w:val="00EA339C"/>
    <w:rsid w:val="00EA4528"/>
    <w:rsid w:val="00EA4DB9"/>
    <w:rsid w:val="00EA6771"/>
    <w:rsid w:val="00EA693B"/>
    <w:rsid w:val="00EA6FF5"/>
    <w:rsid w:val="00EA7AB5"/>
    <w:rsid w:val="00EA7D38"/>
    <w:rsid w:val="00EB0407"/>
    <w:rsid w:val="00EB0536"/>
    <w:rsid w:val="00EB1638"/>
    <w:rsid w:val="00EB1C42"/>
    <w:rsid w:val="00EB23CD"/>
    <w:rsid w:val="00EB2587"/>
    <w:rsid w:val="00EB42A8"/>
    <w:rsid w:val="00EB5601"/>
    <w:rsid w:val="00EB6902"/>
    <w:rsid w:val="00EC1A38"/>
    <w:rsid w:val="00EC1E9A"/>
    <w:rsid w:val="00EC2EC5"/>
    <w:rsid w:val="00EC501A"/>
    <w:rsid w:val="00EC526F"/>
    <w:rsid w:val="00EC5C01"/>
    <w:rsid w:val="00EC6E4F"/>
    <w:rsid w:val="00EC7250"/>
    <w:rsid w:val="00EC7AC0"/>
    <w:rsid w:val="00ED0A75"/>
    <w:rsid w:val="00ED1E35"/>
    <w:rsid w:val="00ED3C7D"/>
    <w:rsid w:val="00ED50BF"/>
    <w:rsid w:val="00ED613F"/>
    <w:rsid w:val="00ED7A21"/>
    <w:rsid w:val="00EE0AF0"/>
    <w:rsid w:val="00EE1441"/>
    <w:rsid w:val="00EE3977"/>
    <w:rsid w:val="00EE6036"/>
    <w:rsid w:val="00EE701C"/>
    <w:rsid w:val="00EE7340"/>
    <w:rsid w:val="00EE7DEA"/>
    <w:rsid w:val="00EF03C8"/>
    <w:rsid w:val="00EF08E3"/>
    <w:rsid w:val="00EF13C9"/>
    <w:rsid w:val="00EF1A03"/>
    <w:rsid w:val="00EF2E4D"/>
    <w:rsid w:val="00EF318E"/>
    <w:rsid w:val="00EF321B"/>
    <w:rsid w:val="00EF3427"/>
    <w:rsid w:val="00EF5074"/>
    <w:rsid w:val="00EF5E4E"/>
    <w:rsid w:val="00F020F8"/>
    <w:rsid w:val="00F0278D"/>
    <w:rsid w:val="00F0330A"/>
    <w:rsid w:val="00F07474"/>
    <w:rsid w:val="00F075FD"/>
    <w:rsid w:val="00F076BA"/>
    <w:rsid w:val="00F10410"/>
    <w:rsid w:val="00F104A2"/>
    <w:rsid w:val="00F10574"/>
    <w:rsid w:val="00F10924"/>
    <w:rsid w:val="00F10A39"/>
    <w:rsid w:val="00F11A3A"/>
    <w:rsid w:val="00F1341A"/>
    <w:rsid w:val="00F13629"/>
    <w:rsid w:val="00F13AAF"/>
    <w:rsid w:val="00F1548E"/>
    <w:rsid w:val="00F156FA"/>
    <w:rsid w:val="00F159AB"/>
    <w:rsid w:val="00F15A66"/>
    <w:rsid w:val="00F15CEC"/>
    <w:rsid w:val="00F15DD0"/>
    <w:rsid w:val="00F16569"/>
    <w:rsid w:val="00F1672A"/>
    <w:rsid w:val="00F16D31"/>
    <w:rsid w:val="00F1786E"/>
    <w:rsid w:val="00F178DE"/>
    <w:rsid w:val="00F17EF3"/>
    <w:rsid w:val="00F20DCC"/>
    <w:rsid w:val="00F22048"/>
    <w:rsid w:val="00F22CA0"/>
    <w:rsid w:val="00F22F3A"/>
    <w:rsid w:val="00F24631"/>
    <w:rsid w:val="00F26CF5"/>
    <w:rsid w:val="00F275A5"/>
    <w:rsid w:val="00F276BF"/>
    <w:rsid w:val="00F31AAF"/>
    <w:rsid w:val="00F31ECF"/>
    <w:rsid w:val="00F34445"/>
    <w:rsid w:val="00F34573"/>
    <w:rsid w:val="00F34BA8"/>
    <w:rsid w:val="00F37955"/>
    <w:rsid w:val="00F40A89"/>
    <w:rsid w:val="00F40B38"/>
    <w:rsid w:val="00F43209"/>
    <w:rsid w:val="00F440FD"/>
    <w:rsid w:val="00F4432A"/>
    <w:rsid w:val="00F444B7"/>
    <w:rsid w:val="00F44A95"/>
    <w:rsid w:val="00F45292"/>
    <w:rsid w:val="00F45304"/>
    <w:rsid w:val="00F453F1"/>
    <w:rsid w:val="00F46AB9"/>
    <w:rsid w:val="00F46B5A"/>
    <w:rsid w:val="00F46CC7"/>
    <w:rsid w:val="00F46DDE"/>
    <w:rsid w:val="00F5041A"/>
    <w:rsid w:val="00F50E71"/>
    <w:rsid w:val="00F519E6"/>
    <w:rsid w:val="00F51C09"/>
    <w:rsid w:val="00F51C85"/>
    <w:rsid w:val="00F52633"/>
    <w:rsid w:val="00F531D3"/>
    <w:rsid w:val="00F53DC4"/>
    <w:rsid w:val="00F5681C"/>
    <w:rsid w:val="00F56E92"/>
    <w:rsid w:val="00F57032"/>
    <w:rsid w:val="00F57C16"/>
    <w:rsid w:val="00F6104A"/>
    <w:rsid w:val="00F61A64"/>
    <w:rsid w:val="00F6318E"/>
    <w:rsid w:val="00F64FAC"/>
    <w:rsid w:val="00F65292"/>
    <w:rsid w:val="00F6579F"/>
    <w:rsid w:val="00F66234"/>
    <w:rsid w:val="00F66248"/>
    <w:rsid w:val="00F701FC"/>
    <w:rsid w:val="00F705B4"/>
    <w:rsid w:val="00F71E01"/>
    <w:rsid w:val="00F72748"/>
    <w:rsid w:val="00F73921"/>
    <w:rsid w:val="00F75CA3"/>
    <w:rsid w:val="00F76981"/>
    <w:rsid w:val="00F76B77"/>
    <w:rsid w:val="00F76E10"/>
    <w:rsid w:val="00F80238"/>
    <w:rsid w:val="00F804AD"/>
    <w:rsid w:val="00F80B7A"/>
    <w:rsid w:val="00F81B47"/>
    <w:rsid w:val="00F83572"/>
    <w:rsid w:val="00F8357C"/>
    <w:rsid w:val="00F835FA"/>
    <w:rsid w:val="00F84BC2"/>
    <w:rsid w:val="00F85E4C"/>
    <w:rsid w:val="00F86215"/>
    <w:rsid w:val="00F863F3"/>
    <w:rsid w:val="00F86688"/>
    <w:rsid w:val="00F86F58"/>
    <w:rsid w:val="00F8713D"/>
    <w:rsid w:val="00F87ECD"/>
    <w:rsid w:val="00F90877"/>
    <w:rsid w:val="00F90A12"/>
    <w:rsid w:val="00F90B68"/>
    <w:rsid w:val="00F91888"/>
    <w:rsid w:val="00F91F14"/>
    <w:rsid w:val="00F932A4"/>
    <w:rsid w:val="00F94293"/>
    <w:rsid w:val="00F947AE"/>
    <w:rsid w:val="00F94EF4"/>
    <w:rsid w:val="00F968D8"/>
    <w:rsid w:val="00FA0A5E"/>
    <w:rsid w:val="00FA1C4A"/>
    <w:rsid w:val="00FA232B"/>
    <w:rsid w:val="00FA3548"/>
    <w:rsid w:val="00FA3625"/>
    <w:rsid w:val="00FA4E0C"/>
    <w:rsid w:val="00FA4E28"/>
    <w:rsid w:val="00FA54DE"/>
    <w:rsid w:val="00FA64DA"/>
    <w:rsid w:val="00FA652A"/>
    <w:rsid w:val="00FA7486"/>
    <w:rsid w:val="00FA7D7E"/>
    <w:rsid w:val="00FB0DFD"/>
    <w:rsid w:val="00FB1852"/>
    <w:rsid w:val="00FB2036"/>
    <w:rsid w:val="00FB34F5"/>
    <w:rsid w:val="00FB4C0B"/>
    <w:rsid w:val="00FB5AF0"/>
    <w:rsid w:val="00FB5BF5"/>
    <w:rsid w:val="00FB6C47"/>
    <w:rsid w:val="00FB6E15"/>
    <w:rsid w:val="00FB702E"/>
    <w:rsid w:val="00FB760A"/>
    <w:rsid w:val="00FB7E2B"/>
    <w:rsid w:val="00FC14C6"/>
    <w:rsid w:val="00FC1729"/>
    <w:rsid w:val="00FC19DE"/>
    <w:rsid w:val="00FC21E2"/>
    <w:rsid w:val="00FC2995"/>
    <w:rsid w:val="00FC2EDF"/>
    <w:rsid w:val="00FC345F"/>
    <w:rsid w:val="00FC4949"/>
    <w:rsid w:val="00FC4B72"/>
    <w:rsid w:val="00FC4D89"/>
    <w:rsid w:val="00FC5206"/>
    <w:rsid w:val="00FC53C7"/>
    <w:rsid w:val="00FD028C"/>
    <w:rsid w:val="00FD1AFE"/>
    <w:rsid w:val="00FD2217"/>
    <w:rsid w:val="00FD30F2"/>
    <w:rsid w:val="00FD4A86"/>
    <w:rsid w:val="00FD4E62"/>
    <w:rsid w:val="00FD59DE"/>
    <w:rsid w:val="00FD5AA1"/>
    <w:rsid w:val="00FD63C7"/>
    <w:rsid w:val="00FD678F"/>
    <w:rsid w:val="00FD6EFF"/>
    <w:rsid w:val="00FD76CC"/>
    <w:rsid w:val="00FE0131"/>
    <w:rsid w:val="00FE097C"/>
    <w:rsid w:val="00FE0A71"/>
    <w:rsid w:val="00FE0CF9"/>
    <w:rsid w:val="00FE1803"/>
    <w:rsid w:val="00FE1EC4"/>
    <w:rsid w:val="00FE3F4D"/>
    <w:rsid w:val="00FE3FA9"/>
    <w:rsid w:val="00FE45A9"/>
    <w:rsid w:val="00FE5074"/>
    <w:rsid w:val="00FE5442"/>
    <w:rsid w:val="00FE5484"/>
    <w:rsid w:val="00FE5DBC"/>
    <w:rsid w:val="00FE626F"/>
    <w:rsid w:val="00FE628A"/>
    <w:rsid w:val="00FE6FDC"/>
    <w:rsid w:val="00FE71D7"/>
    <w:rsid w:val="00FE73CF"/>
    <w:rsid w:val="00FE7C1B"/>
    <w:rsid w:val="00FF014F"/>
    <w:rsid w:val="00FF03D7"/>
    <w:rsid w:val="00FF131D"/>
    <w:rsid w:val="00FF2213"/>
    <w:rsid w:val="00FF2A8E"/>
    <w:rsid w:val="00FF31E5"/>
    <w:rsid w:val="00FF394E"/>
    <w:rsid w:val="00FF6451"/>
    <w:rsid w:val="00FF77D7"/>
    <w:rsid w:val="00FF793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f8f8f8"/>
    </o:shapedefaults>
    <o:shapelayout v:ext="edit">
      <o:idmap v:ext="edit" data="2"/>
    </o:shapelayout>
  </w:shapeDefaults>
  <w:decimalSymbol w:val="."/>
  <w:listSeparator w:val=","/>
  <w14:docId w14:val="1C31E85D"/>
  <w15:chartTrackingRefBased/>
  <w15:docId w15:val="{EB8E08B8-C7B3-44C4-8AB9-0624F7415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qFormat="1"/>
    <w:lsdException w:name="heading 7" w:qFormat="1"/>
    <w:lsdException w:name="heading 8" w:qFormat="1"/>
    <w:lsdException w:name="heading 9" w:uiPriority="10"/>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3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ocked="1" w:semiHidden="1" w:unhideWhenUsed="1"/>
    <w:lsdException w:name="footnote text" w:locked="1" w:semiHidden="1" w:uiPriority="9" w:unhideWhenUsed="1" w:qFormat="1"/>
    <w:lsdException w:name="annotation text" w:locked="1" w:semiHidden="1" w:uiPriority="0" w:unhideWhenUsed="1"/>
    <w:lsdException w:name="header" w:locked="1" w:semiHidden="1" w:unhideWhenUsed="1"/>
    <w:lsdException w:name="footer" w:locked="1" w:semiHidden="1" w:unhideWhenUsed="1"/>
    <w:lsdException w:name="index heading" w:locked="1" w:semiHidden="1" w:unhideWhenUsed="1"/>
    <w:lsdException w:name="caption" w:uiPriority="0"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iPriority="9" w:unhideWhenUsed="1"/>
    <w:lsdException w:name="annotation reference" w:locked="1" w:semiHidden="1" w:uiPriority="0"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iPriority="2" w:unhideWhenUsed="1" w:qFormat="1"/>
    <w:lsdException w:name="List Number" w:locked="1" w:semiHidden="1" w:uiPriority="2" w:unhideWhenUsed="1" w:qFormat="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iPriority="2" w:unhideWhenUsed="1" w:qFormat="1"/>
    <w:lsdException w:name="List Bullet 3" w:locked="1" w:semiHidden="1" w:unhideWhenUsed="1"/>
    <w:lsdException w:name="List Bullet 4" w:locked="1" w:semiHidden="1" w:unhideWhenUsed="1"/>
    <w:lsdException w:name="List Bullet 5" w:locked="1" w:semiHidden="1" w:unhideWhenUsed="1"/>
    <w:lsdException w:name="List Number 2" w:locked="1" w:semiHidden="1" w:uiPriority="2" w:unhideWhenUsed="1" w:qFormat="1"/>
    <w:lsdException w:name="List Number 3" w:locked="1" w:semiHidden="1" w:unhideWhenUsed="1"/>
    <w:lsdException w:name="List Number 4" w:locked="1" w:semiHidden="1" w:unhideWhenUsed="1"/>
    <w:lsdException w:name="List Number 5" w:locked="1" w:semiHidden="1" w:unhideWhenUsed="1"/>
    <w:lsdException w:name="Title" w:qFormat="1"/>
    <w:lsdException w:name="Closing" w:locked="1" w:semiHidden="1" w:unhideWhenUsed="1"/>
    <w:lsdException w:name="Signature" w:locked="1" w:semiHidden="1" w:unhideWhenUsed="1"/>
    <w:lsdException w:name="Default Paragraph Font" w:uiPriority="1"/>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qFormat="1"/>
    <w:lsdException w:name="FollowedHyperlink" w:locked="1" w:semiHidden="1" w:unhideWhenUsed="1"/>
    <w:lsdException w:name="Strong" w:uiPriority="0" w:qFormat="1"/>
    <w:lsdException w:name="Emphasis"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1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A87"/>
    <w:pPr>
      <w:spacing w:after="120"/>
    </w:pPr>
    <w:rPr>
      <w:color w:val="000000"/>
      <w:sz w:val="22"/>
      <w:szCs w:val="22"/>
    </w:rPr>
  </w:style>
  <w:style w:type="paragraph" w:styleId="Heading1">
    <w:name w:val="heading 1"/>
    <w:aliases w:val="Section Heading,h1,A MAJOR/BOLD,A MAJOR/BOLD1,h11DIF,h11,H1,1,Para,No numbers,Para1,H11,h12,11,A MAJOR/BOLD2,Para2,No numbers1,Para11,Heading 1 Char1,Heading 1 Char Char,Topic Heading 1,Schedheading,h1 chapter heading,Heading 1(Report Only),A."/>
    <w:basedOn w:val="Normal"/>
    <w:next w:val="Normal"/>
    <w:link w:val="Heading1Char"/>
    <w:uiPriority w:val="1"/>
    <w:qFormat/>
    <w:rsid w:val="00A30C93"/>
    <w:pPr>
      <w:keepNext/>
      <w:keepLines/>
      <w:numPr>
        <w:numId w:val="14"/>
      </w:numPr>
      <w:tabs>
        <w:tab w:val="left" w:pos="851"/>
      </w:tabs>
      <w:spacing w:before="240"/>
      <w:jc w:val="both"/>
      <w:outlineLvl w:val="0"/>
    </w:pPr>
    <w:rPr>
      <w:rFonts w:eastAsia="Times New Roman"/>
      <w:b/>
      <w:bCs/>
      <w:color w:val="00A9CE"/>
      <w:sz w:val="44"/>
      <w:szCs w:val="28"/>
    </w:rPr>
  </w:style>
  <w:style w:type="paragraph" w:styleId="Heading2">
    <w:name w:val="heading 2"/>
    <w:aliases w:val="Body Text (Reset numbering),h2,h2 main heading,H2,Section,2m,h 2,S&amp;P Heading 2,Reset numbering,Body Text (Reset numbering)1,Body Text (Reset numbering)2,B Sub/Bold,B Sub/Bold1,B Sub/Bold2,B Sub/Bold11,h2 main heading1,h2 main heading2,h21,1.1"/>
    <w:basedOn w:val="Normal"/>
    <w:next w:val="Normal"/>
    <w:link w:val="Heading2Char"/>
    <w:uiPriority w:val="1"/>
    <w:qFormat/>
    <w:rsid w:val="00FD4A86"/>
    <w:pPr>
      <w:keepNext/>
      <w:numPr>
        <w:ilvl w:val="1"/>
        <w:numId w:val="14"/>
      </w:numPr>
      <w:tabs>
        <w:tab w:val="left" w:pos="851"/>
      </w:tabs>
      <w:spacing w:before="280" w:after="240"/>
      <w:outlineLvl w:val="1"/>
    </w:pPr>
    <w:rPr>
      <w:rFonts w:eastAsia="Times New Roman"/>
      <w:bCs/>
      <w:color w:val="00A9CE"/>
      <w:sz w:val="32"/>
      <w:szCs w:val="26"/>
    </w:rPr>
  </w:style>
  <w:style w:type="paragraph" w:styleId="Heading3">
    <w:name w:val="heading 3"/>
    <w:basedOn w:val="Normal"/>
    <w:next w:val="Normal"/>
    <w:link w:val="Heading3Char"/>
    <w:uiPriority w:val="1"/>
    <w:qFormat/>
    <w:rsid w:val="004E0C1A"/>
    <w:pPr>
      <w:spacing w:before="120"/>
      <w:jc w:val="both"/>
      <w:outlineLvl w:val="2"/>
    </w:pPr>
  </w:style>
  <w:style w:type="paragraph" w:styleId="Heading4">
    <w:name w:val="heading 4"/>
    <w:basedOn w:val="Normal"/>
    <w:next w:val="Normal"/>
    <w:link w:val="Heading4Char"/>
    <w:uiPriority w:val="1"/>
    <w:qFormat/>
    <w:rsid w:val="001249CC"/>
    <w:pPr>
      <w:keepNext/>
      <w:keepLines/>
      <w:spacing w:before="240"/>
      <w:outlineLvl w:val="3"/>
    </w:pPr>
    <w:rPr>
      <w:rFonts w:eastAsia="Times New Roman"/>
      <w:b/>
      <w:bCs/>
      <w:iCs/>
      <w:color w:val="00A9CE"/>
      <w:spacing w:val="1"/>
      <w:sz w:val="24"/>
    </w:rPr>
  </w:style>
  <w:style w:type="paragraph" w:styleId="Heading5">
    <w:name w:val="heading 5"/>
    <w:basedOn w:val="Normal"/>
    <w:next w:val="Normal"/>
    <w:link w:val="Heading5Char"/>
    <w:uiPriority w:val="1"/>
    <w:qFormat/>
    <w:rsid w:val="003F1FBD"/>
    <w:pPr>
      <w:keepNext/>
      <w:keepLines/>
      <w:spacing w:before="240"/>
      <w:outlineLvl w:val="4"/>
    </w:pPr>
    <w:rPr>
      <w:rFonts w:eastAsia="Times New Roman"/>
      <w:b/>
    </w:rPr>
  </w:style>
  <w:style w:type="paragraph" w:styleId="Heading6">
    <w:name w:val="heading 6"/>
    <w:basedOn w:val="Normal"/>
    <w:next w:val="Normal"/>
    <w:link w:val="Heading6Char"/>
    <w:uiPriority w:val="99"/>
    <w:qFormat/>
    <w:rsid w:val="001249CC"/>
    <w:pPr>
      <w:keepNext/>
      <w:keepLines/>
      <w:spacing w:before="200"/>
      <w:outlineLvl w:val="5"/>
    </w:pPr>
    <w:rPr>
      <w:rFonts w:eastAsia="Times New Roman"/>
      <w:i/>
      <w:iCs/>
    </w:rPr>
  </w:style>
  <w:style w:type="paragraph" w:styleId="Heading7">
    <w:name w:val="heading 7"/>
    <w:basedOn w:val="Normal"/>
    <w:next w:val="Normal"/>
    <w:link w:val="Heading7Char"/>
    <w:uiPriority w:val="99"/>
    <w:qFormat/>
    <w:locked/>
    <w:rsid w:val="00DB55B9"/>
    <w:pPr>
      <w:spacing w:before="240" w:after="60"/>
      <w:outlineLvl w:val="6"/>
    </w:pPr>
    <w:rPr>
      <w:sz w:val="24"/>
      <w:szCs w:val="24"/>
    </w:rPr>
  </w:style>
  <w:style w:type="paragraph" w:styleId="Heading8">
    <w:name w:val="heading 8"/>
    <w:basedOn w:val="Normal"/>
    <w:next w:val="Normal"/>
    <w:link w:val="Heading8Char"/>
    <w:uiPriority w:val="99"/>
    <w:qFormat/>
    <w:locked/>
    <w:rsid w:val="00DB55B9"/>
    <w:pPr>
      <w:spacing w:before="240" w:after="60"/>
      <w:outlineLvl w:val="7"/>
    </w:pPr>
    <w:rPr>
      <w:i/>
      <w:iCs/>
      <w:sz w:val="24"/>
      <w:szCs w:val="24"/>
    </w:rPr>
  </w:style>
  <w:style w:type="paragraph" w:styleId="Heading9">
    <w:name w:val="heading 9"/>
    <w:aliases w:val="Appendix Heading 1"/>
    <w:basedOn w:val="AppendixHeading1base"/>
    <w:next w:val="Normal"/>
    <w:link w:val="Heading9Char"/>
    <w:uiPriority w:val="10"/>
    <w:locked/>
    <w:rsid w:val="006A1DD0"/>
    <w:pPr>
      <w:spacing w:after="108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Section Heading Char,h1 Char,A MAJOR/BOLD Char,A MAJOR/BOLD1 Char,h11DIF Char,h11 Char,H1 Char,1 Char,Para Char,No numbers Char,Para1 Char,H11 Char,h12 Char,11 Char,A MAJOR/BOLD2 Char,Para2 Char,No numbers1 Char,Para11 Char,A. Char"/>
    <w:basedOn w:val="DefaultParagraphFont"/>
    <w:link w:val="Heading1"/>
    <w:uiPriority w:val="1"/>
    <w:locked/>
    <w:rsid w:val="0017798F"/>
    <w:rPr>
      <w:rFonts w:eastAsia="Times New Roman"/>
      <w:b/>
      <w:bCs/>
      <w:color w:val="00A9CE"/>
      <w:sz w:val="44"/>
      <w:szCs w:val="28"/>
    </w:rPr>
  </w:style>
  <w:style w:type="character" w:customStyle="1" w:styleId="Heading2Char">
    <w:name w:val="Heading 2 Char"/>
    <w:aliases w:val="Body Text (Reset numbering) Char,h2 Char,h2 main heading Char,H2 Char,Section Char,2m Char,h 2 Char,S&amp;P Heading 2 Char,Reset numbering Char,Body Text (Reset numbering)1 Char,Body Text (Reset numbering)2 Char,B Sub/Bold Char,h21 Char"/>
    <w:basedOn w:val="DefaultParagraphFont"/>
    <w:link w:val="Heading2"/>
    <w:uiPriority w:val="1"/>
    <w:locked/>
    <w:rsid w:val="00FD4A86"/>
    <w:rPr>
      <w:rFonts w:eastAsia="Times New Roman"/>
      <w:bCs/>
      <w:color w:val="00A9CE"/>
      <w:sz w:val="32"/>
      <w:szCs w:val="26"/>
    </w:rPr>
  </w:style>
  <w:style w:type="character" w:customStyle="1" w:styleId="Heading3Char">
    <w:name w:val="Heading 3 Char"/>
    <w:basedOn w:val="DefaultParagraphFont"/>
    <w:link w:val="Heading3"/>
    <w:uiPriority w:val="1"/>
    <w:locked/>
    <w:rsid w:val="004E0C1A"/>
    <w:rPr>
      <w:color w:val="000000"/>
      <w:sz w:val="22"/>
      <w:szCs w:val="22"/>
    </w:rPr>
  </w:style>
  <w:style w:type="character" w:customStyle="1" w:styleId="Heading4Char">
    <w:name w:val="Heading 4 Char"/>
    <w:basedOn w:val="DefaultParagraphFont"/>
    <w:link w:val="Heading4"/>
    <w:uiPriority w:val="1"/>
    <w:locked/>
    <w:rsid w:val="00DB55B9"/>
    <w:rPr>
      <w:rFonts w:eastAsia="Times New Roman" w:cs="Times New Roman"/>
      <w:b/>
      <w:bCs/>
      <w:iCs/>
      <w:color w:val="00A9CE"/>
      <w:spacing w:val="1"/>
      <w:sz w:val="24"/>
    </w:rPr>
  </w:style>
  <w:style w:type="character" w:customStyle="1" w:styleId="Heading5Char">
    <w:name w:val="Heading 5 Char"/>
    <w:basedOn w:val="DefaultParagraphFont"/>
    <w:link w:val="Heading5"/>
    <w:uiPriority w:val="1"/>
    <w:locked/>
    <w:rsid w:val="00DB55B9"/>
    <w:rPr>
      <w:rFonts w:eastAsia="Times New Roman" w:cs="Times New Roman"/>
      <w:b/>
      <w:color w:val="000000"/>
    </w:rPr>
  </w:style>
  <w:style w:type="character" w:customStyle="1" w:styleId="Heading6Char">
    <w:name w:val="Heading 6 Char"/>
    <w:basedOn w:val="DefaultParagraphFont"/>
    <w:link w:val="Heading6"/>
    <w:uiPriority w:val="99"/>
    <w:semiHidden/>
    <w:locked/>
    <w:rsid w:val="00DB55B9"/>
    <w:rPr>
      <w:rFonts w:eastAsia="Times New Roman" w:cs="Times New Roman"/>
      <w:i/>
      <w:iCs/>
      <w:color w:val="000000"/>
    </w:rPr>
  </w:style>
  <w:style w:type="character" w:customStyle="1" w:styleId="Heading7Char">
    <w:name w:val="Heading 7 Char"/>
    <w:basedOn w:val="DefaultParagraphFont"/>
    <w:link w:val="Heading7"/>
    <w:uiPriority w:val="99"/>
    <w:semiHidden/>
    <w:locked/>
    <w:rsid w:val="00DB55B9"/>
    <w:rPr>
      <w:rFonts w:ascii="Calibri" w:eastAsia="Calibri" w:hAnsi="Calibri" w:cs="Times New Roman"/>
      <w:color w:val="000000"/>
      <w:sz w:val="24"/>
      <w:szCs w:val="24"/>
    </w:rPr>
  </w:style>
  <w:style w:type="character" w:customStyle="1" w:styleId="Heading8Char">
    <w:name w:val="Heading 8 Char"/>
    <w:basedOn w:val="DefaultParagraphFont"/>
    <w:link w:val="Heading8"/>
    <w:uiPriority w:val="99"/>
    <w:semiHidden/>
    <w:locked/>
    <w:rsid w:val="00DB55B9"/>
    <w:rPr>
      <w:rFonts w:ascii="Calibri" w:eastAsia="Calibri" w:hAnsi="Calibri" w:cs="Times New Roman"/>
      <w:i/>
      <w:iCs/>
      <w:color w:val="000000"/>
      <w:sz w:val="24"/>
      <w:szCs w:val="24"/>
    </w:rPr>
  </w:style>
  <w:style w:type="character" w:customStyle="1" w:styleId="Heading9Char">
    <w:name w:val="Heading 9 Char"/>
    <w:aliases w:val="Appendix Heading 1 Char"/>
    <w:basedOn w:val="DefaultParagraphFont"/>
    <w:link w:val="Heading9"/>
    <w:uiPriority w:val="10"/>
    <w:locked/>
    <w:rsid w:val="006A1DD0"/>
    <w:rPr>
      <w:rFonts w:eastAsia="Times New Roman"/>
      <w:b/>
      <w:bCs/>
      <w:color w:val="00A9CE"/>
      <w:sz w:val="44"/>
      <w:szCs w:val="28"/>
    </w:rPr>
  </w:style>
  <w:style w:type="paragraph" w:styleId="Header">
    <w:name w:val="header"/>
    <w:basedOn w:val="Normal"/>
    <w:link w:val="HeaderChar"/>
    <w:uiPriority w:val="99"/>
    <w:rsid w:val="00434D2E"/>
    <w:pPr>
      <w:tabs>
        <w:tab w:val="left" w:pos="5790"/>
      </w:tabs>
    </w:pPr>
    <w:rPr>
      <w:caps/>
      <w:color w:val="000000" w:themeColor="text1"/>
    </w:rPr>
  </w:style>
  <w:style w:type="character" w:customStyle="1" w:styleId="HeaderChar">
    <w:name w:val="Header Char"/>
    <w:basedOn w:val="DefaultParagraphFont"/>
    <w:link w:val="Header"/>
    <w:uiPriority w:val="99"/>
    <w:locked/>
    <w:rsid w:val="00434D2E"/>
    <w:rPr>
      <w:caps/>
      <w:color w:val="000000" w:themeColor="text1"/>
      <w:sz w:val="22"/>
      <w:szCs w:val="22"/>
    </w:rPr>
  </w:style>
  <w:style w:type="paragraph" w:styleId="Footer">
    <w:name w:val="footer"/>
    <w:basedOn w:val="Normal"/>
    <w:link w:val="FooterChar"/>
    <w:uiPriority w:val="99"/>
    <w:unhideWhenUsed/>
    <w:rsid w:val="00782488"/>
    <w:pPr>
      <w:tabs>
        <w:tab w:val="center" w:pos="4513"/>
        <w:tab w:val="right" w:pos="9026"/>
      </w:tabs>
      <w:spacing w:after="0" w:line="220" w:lineRule="atLeast"/>
    </w:pPr>
    <w:rPr>
      <w:color w:val="auto"/>
      <w:sz w:val="16"/>
    </w:rPr>
  </w:style>
  <w:style w:type="character" w:customStyle="1" w:styleId="FooterChar">
    <w:name w:val="Footer Char"/>
    <w:basedOn w:val="DefaultParagraphFont"/>
    <w:link w:val="Footer"/>
    <w:uiPriority w:val="99"/>
    <w:locked/>
    <w:rsid w:val="00DB55B9"/>
    <w:rPr>
      <w:rFonts w:eastAsia="Calibri"/>
      <w:sz w:val="16"/>
    </w:rPr>
  </w:style>
  <w:style w:type="paragraph" w:styleId="BalloonText">
    <w:name w:val="Balloon Text"/>
    <w:basedOn w:val="Normal"/>
    <w:link w:val="BalloonTextChar"/>
    <w:uiPriority w:val="99"/>
    <w:semiHidden/>
    <w:locked/>
    <w:rsid w:val="00064612"/>
    <w:pPr>
      <w:spacing w:after="0"/>
    </w:pPr>
    <w:rPr>
      <w:rFonts w:ascii="Tahoma" w:hAnsi="Tahoma" w:cs="Tahoma"/>
      <w:sz w:val="16"/>
      <w:szCs w:val="16"/>
    </w:rPr>
  </w:style>
  <w:style w:type="paragraph" w:styleId="ListBullet">
    <w:name w:val="List Bullet"/>
    <w:basedOn w:val="Normal"/>
    <w:uiPriority w:val="2"/>
    <w:qFormat/>
    <w:rsid w:val="00EC1E9A"/>
    <w:pPr>
      <w:numPr>
        <w:numId w:val="6"/>
      </w:numPr>
      <w:tabs>
        <w:tab w:val="clear" w:pos="199"/>
        <w:tab w:val="left" w:pos="397"/>
      </w:tabs>
      <w:ind w:left="1276" w:hanging="567"/>
      <w:contextualSpacing/>
    </w:pPr>
  </w:style>
  <w:style w:type="paragraph" w:styleId="ListNumber">
    <w:name w:val="List Number"/>
    <w:basedOn w:val="Normal"/>
    <w:uiPriority w:val="2"/>
    <w:qFormat/>
    <w:rsid w:val="00273A31"/>
    <w:pPr>
      <w:numPr>
        <w:numId w:val="9"/>
      </w:numPr>
      <w:tabs>
        <w:tab w:val="left" w:pos="397"/>
      </w:tabs>
    </w:pPr>
  </w:style>
  <w:style w:type="paragraph" w:styleId="ListBullet2">
    <w:name w:val="List Bullet 2"/>
    <w:basedOn w:val="ListBullet"/>
    <w:uiPriority w:val="2"/>
    <w:qFormat/>
    <w:rsid w:val="00273A31"/>
    <w:pPr>
      <w:numPr>
        <w:ilvl w:val="1"/>
      </w:numPr>
      <w:tabs>
        <w:tab w:val="clear" w:pos="397"/>
        <w:tab w:val="left" w:pos="794"/>
      </w:tabs>
      <w:ind w:left="794" w:hanging="360"/>
    </w:pPr>
  </w:style>
  <w:style w:type="paragraph" w:styleId="TOC1">
    <w:name w:val="toc 1"/>
    <w:basedOn w:val="Normal"/>
    <w:next w:val="Normal"/>
    <w:link w:val="TOC1Char"/>
    <w:uiPriority w:val="39"/>
    <w:unhideWhenUsed/>
    <w:qFormat/>
    <w:rsid w:val="00C72531"/>
    <w:pPr>
      <w:tabs>
        <w:tab w:val="left" w:pos="1701"/>
        <w:tab w:val="right" w:leader="dot" w:pos="9016"/>
      </w:tabs>
      <w:spacing w:before="120"/>
    </w:pPr>
    <w:rPr>
      <w:rFonts w:asciiTheme="minorHAnsi" w:hAnsiTheme="minorHAnsi"/>
      <w:b/>
      <w:bCs/>
      <w:caps/>
      <w:noProof/>
      <w:color w:val="00A9CE"/>
      <w:szCs w:val="20"/>
    </w:rPr>
  </w:style>
  <w:style w:type="paragraph" w:styleId="TOC2">
    <w:name w:val="toc 2"/>
    <w:basedOn w:val="Normal"/>
    <w:next w:val="Normal"/>
    <w:uiPriority w:val="39"/>
    <w:unhideWhenUsed/>
    <w:rsid w:val="00462182"/>
    <w:pPr>
      <w:spacing w:after="0"/>
      <w:ind w:left="220"/>
    </w:pPr>
    <w:rPr>
      <w:rFonts w:asciiTheme="minorHAnsi" w:hAnsiTheme="minorHAnsi"/>
      <w:smallCaps/>
      <w:sz w:val="20"/>
      <w:szCs w:val="20"/>
    </w:rPr>
  </w:style>
  <w:style w:type="table" w:styleId="TableGrid">
    <w:name w:val="Table Grid"/>
    <w:basedOn w:val="TableNormal"/>
    <w:rsid w:val="006F4826"/>
    <w:tblPr>
      <w:tblBorders>
        <w:top w:val="single" w:sz="4" w:space="0" w:color="00313C"/>
        <w:left w:val="single" w:sz="4" w:space="0" w:color="00313C"/>
        <w:bottom w:val="single" w:sz="4" w:space="0" w:color="00313C"/>
        <w:right w:val="single" w:sz="4" w:space="0" w:color="00313C"/>
        <w:insideH w:val="single" w:sz="4" w:space="0" w:color="00313C"/>
        <w:insideV w:val="single" w:sz="4" w:space="0" w:color="00313C"/>
      </w:tblBorders>
    </w:tblPr>
  </w:style>
  <w:style w:type="character" w:styleId="PageNumber">
    <w:name w:val="page number"/>
    <w:basedOn w:val="DefaultParagraphFont"/>
    <w:uiPriority w:val="99"/>
    <w:semiHidden/>
    <w:rsid w:val="00752473"/>
    <w:rPr>
      <w:rFonts w:ascii="Calibri" w:hAnsi="Calibri" w:cs="Times New Roman"/>
      <w:sz w:val="16"/>
    </w:rPr>
  </w:style>
  <w:style w:type="paragraph" w:styleId="TOC3">
    <w:name w:val="toc 3"/>
    <w:basedOn w:val="Normal"/>
    <w:next w:val="Normal"/>
    <w:uiPriority w:val="39"/>
    <w:unhideWhenUsed/>
    <w:rsid w:val="008F7A9C"/>
    <w:pPr>
      <w:spacing w:after="0"/>
      <w:ind w:left="440"/>
    </w:pPr>
    <w:rPr>
      <w:rFonts w:asciiTheme="minorHAnsi" w:hAnsiTheme="minorHAnsi"/>
      <w:i/>
      <w:iCs/>
      <w:sz w:val="20"/>
      <w:szCs w:val="20"/>
    </w:rPr>
  </w:style>
  <w:style w:type="paragraph" w:customStyle="1" w:styleId="CoverTitle">
    <w:name w:val="CoverTitle"/>
    <w:basedOn w:val="Normal"/>
    <w:uiPriority w:val="12"/>
    <w:qFormat/>
    <w:rsid w:val="007D1633"/>
    <w:pPr>
      <w:spacing w:after="170" w:line="216" w:lineRule="auto"/>
    </w:pPr>
    <w:rPr>
      <w:rFonts w:eastAsia="Times New Roman"/>
      <w:b/>
      <w:color w:val="FBFEFF"/>
      <w:spacing w:val="5"/>
      <w:kern w:val="28"/>
      <w:sz w:val="80"/>
      <w:szCs w:val="52"/>
    </w:rPr>
  </w:style>
  <w:style w:type="paragraph" w:customStyle="1" w:styleId="PartTitle">
    <w:name w:val="PartTitle"/>
    <w:basedOn w:val="Normal"/>
    <w:uiPriority w:val="15"/>
    <w:qFormat/>
    <w:rsid w:val="00914764"/>
    <w:pPr>
      <w:tabs>
        <w:tab w:val="left" w:pos="2552"/>
      </w:tabs>
      <w:spacing w:after="0" w:line="1000" w:lineRule="exact"/>
      <w:ind w:left="2552" w:hanging="2552"/>
      <w:outlineLvl w:val="0"/>
    </w:pPr>
    <w:rPr>
      <w:b/>
      <w:color w:val="00313C"/>
      <w:sz w:val="80"/>
    </w:rPr>
  </w:style>
  <w:style w:type="paragraph" w:customStyle="1" w:styleId="PartSubtitle">
    <w:name w:val="PartSubtitle"/>
    <w:basedOn w:val="PartTitle"/>
    <w:uiPriority w:val="15"/>
    <w:qFormat/>
    <w:rsid w:val="00D105D7"/>
    <w:pPr>
      <w:spacing w:before="360" w:after="240" w:line="340" w:lineRule="atLeast"/>
      <w:outlineLvl w:val="9"/>
    </w:pPr>
    <w:rPr>
      <w:b w:val="0"/>
      <w:color w:val="00A9CE"/>
      <w:sz w:val="34"/>
    </w:rPr>
  </w:style>
  <w:style w:type="paragraph" w:customStyle="1" w:styleId="ListofFiguresandTablesTOCHeading">
    <w:name w:val="List of Figures and Tables TOC Heading"/>
    <w:basedOn w:val="TOCHeading"/>
    <w:uiPriority w:val="14"/>
    <w:qFormat/>
    <w:rsid w:val="00064612"/>
  </w:style>
  <w:style w:type="paragraph" w:styleId="ListBullet3">
    <w:name w:val="List Bullet 3"/>
    <w:basedOn w:val="ListBullet2"/>
    <w:uiPriority w:val="99"/>
    <w:semiHidden/>
    <w:rsid w:val="00273A31"/>
    <w:pPr>
      <w:numPr>
        <w:ilvl w:val="2"/>
      </w:numPr>
      <w:tabs>
        <w:tab w:val="clear" w:pos="595"/>
        <w:tab w:val="clear" w:pos="794"/>
        <w:tab w:val="left" w:pos="1191"/>
      </w:tabs>
      <w:ind w:left="2320" w:firstLine="0"/>
    </w:pPr>
  </w:style>
  <w:style w:type="paragraph" w:styleId="FootnoteText">
    <w:name w:val="footnote text"/>
    <w:basedOn w:val="Normal"/>
    <w:link w:val="FootnoteTextChar"/>
    <w:uiPriority w:val="9"/>
    <w:qFormat/>
    <w:rsid w:val="007A01EB"/>
    <w:pPr>
      <w:spacing w:after="0" w:line="180" w:lineRule="atLeast"/>
    </w:pPr>
    <w:rPr>
      <w:sz w:val="16"/>
      <w:szCs w:val="20"/>
    </w:rPr>
  </w:style>
  <w:style w:type="character" w:customStyle="1" w:styleId="FootnoteTextChar">
    <w:name w:val="Footnote Text Char"/>
    <w:basedOn w:val="DefaultParagraphFont"/>
    <w:link w:val="FootnoteText"/>
    <w:uiPriority w:val="9"/>
    <w:locked/>
    <w:rsid w:val="00DB55B9"/>
    <w:rPr>
      <w:rFonts w:eastAsia="Calibri"/>
      <w:color w:val="000000"/>
      <w:sz w:val="16"/>
      <w:szCs w:val="20"/>
    </w:rPr>
  </w:style>
  <w:style w:type="paragraph" w:customStyle="1" w:styleId="FootnoteHeading">
    <w:name w:val="Footnote Heading"/>
    <w:basedOn w:val="FootnoteText"/>
    <w:uiPriority w:val="9"/>
    <w:qFormat/>
    <w:rsid w:val="007A01EB"/>
    <w:rPr>
      <w:b/>
    </w:rPr>
  </w:style>
  <w:style w:type="paragraph" w:customStyle="1" w:styleId="Source">
    <w:name w:val="Source"/>
    <w:basedOn w:val="Normal"/>
    <w:next w:val="Normal"/>
    <w:uiPriority w:val="6"/>
    <w:qFormat/>
    <w:rsid w:val="00064612"/>
    <w:pPr>
      <w:tabs>
        <w:tab w:val="left" w:pos="539"/>
      </w:tabs>
      <w:spacing w:line="180" w:lineRule="atLeast"/>
      <w:ind w:left="624" w:hanging="624"/>
    </w:pPr>
    <w:rPr>
      <w:sz w:val="16"/>
      <w:szCs w:val="20"/>
    </w:rPr>
  </w:style>
  <w:style w:type="table" w:customStyle="1" w:styleId="TableCSIRO">
    <w:name w:val="Table_CSIRO"/>
    <w:uiPriority w:val="99"/>
    <w:rsid w:val="0091299A"/>
    <w:tblPr>
      <w:tblStyleRowBandSize w:val="1"/>
      <w:tblStyleColBandSize w:val="1"/>
      <w:tblInd w:w="113" w:type="dxa"/>
      <w:tblBorders>
        <w:bottom w:val="single" w:sz="12" w:space="0" w:color="000000"/>
      </w:tblBorders>
      <w:tblCellMar>
        <w:top w:w="57" w:type="dxa"/>
        <w:left w:w="85" w:type="dxa"/>
        <w:bottom w:w="57" w:type="dxa"/>
        <w:right w:w="85" w:type="dxa"/>
      </w:tblCellMar>
    </w:tblPr>
  </w:style>
  <w:style w:type="paragraph" w:customStyle="1" w:styleId="TableText">
    <w:name w:val="TableText"/>
    <w:basedOn w:val="Normal"/>
    <w:uiPriority w:val="5"/>
    <w:qFormat/>
    <w:rsid w:val="00A542F2"/>
    <w:pPr>
      <w:spacing w:after="57" w:line="220" w:lineRule="atLeast"/>
    </w:pPr>
  </w:style>
  <w:style w:type="paragraph" w:customStyle="1" w:styleId="TableBullet">
    <w:name w:val="TableBullet"/>
    <w:basedOn w:val="TableText"/>
    <w:uiPriority w:val="5"/>
    <w:qFormat/>
    <w:rsid w:val="006131D3"/>
    <w:pPr>
      <w:numPr>
        <w:numId w:val="8"/>
      </w:numPr>
    </w:pPr>
  </w:style>
  <w:style w:type="paragraph" w:customStyle="1" w:styleId="RowHeading">
    <w:name w:val="RowHeading"/>
    <w:basedOn w:val="TableText"/>
    <w:uiPriority w:val="5"/>
    <w:qFormat/>
    <w:rsid w:val="001302E6"/>
    <w:rPr>
      <w:b/>
      <w:color w:val="auto"/>
    </w:rPr>
  </w:style>
  <w:style w:type="paragraph" w:customStyle="1" w:styleId="ColumnHeading">
    <w:name w:val="ColumnHeading"/>
    <w:basedOn w:val="TableText"/>
    <w:uiPriority w:val="5"/>
    <w:qFormat/>
    <w:rsid w:val="001302E6"/>
    <w:pPr>
      <w:spacing w:after="0" w:line="180" w:lineRule="atLeast"/>
    </w:pPr>
    <w:rPr>
      <w:b/>
      <w:caps/>
      <w:color w:val="FFFFFF"/>
    </w:rPr>
  </w:style>
  <w:style w:type="paragraph" w:customStyle="1" w:styleId="CoverSubtitle">
    <w:name w:val="CoverSubtitle"/>
    <w:basedOn w:val="Normal"/>
    <w:uiPriority w:val="12"/>
    <w:qFormat/>
    <w:rsid w:val="00DB55B9"/>
    <w:pPr>
      <w:numPr>
        <w:ilvl w:val="1"/>
      </w:numPr>
      <w:spacing w:after="170" w:line="340" w:lineRule="atLeast"/>
    </w:pPr>
    <w:rPr>
      <w:rFonts w:eastAsia="Times New Roman"/>
      <w:iCs/>
      <w:color w:val="00313C"/>
      <w:spacing w:val="15"/>
      <w:sz w:val="34"/>
      <w:szCs w:val="24"/>
    </w:rPr>
  </w:style>
  <w:style w:type="paragraph" w:customStyle="1" w:styleId="BackCoverContactHeading">
    <w:name w:val="BackCover ContactHeading"/>
    <w:basedOn w:val="Normal"/>
    <w:uiPriority w:val="18"/>
    <w:qFormat/>
    <w:rsid w:val="007D1633"/>
    <w:pPr>
      <w:spacing w:before="360" w:after="60"/>
    </w:pPr>
    <w:rPr>
      <w:caps/>
      <w:color w:val="FBFEFF"/>
      <w:sz w:val="18"/>
      <w:szCs w:val="20"/>
    </w:rPr>
  </w:style>
  <w:style w:type="paragraph" w:customStyle="1" w:styleId="BackCoverContactDetails">
    <w:name w:val="BackCover ContactDetails"/>
    <w:basedOn w:val="Normal"/>
    <w:uiPriority w:val="18"/>
    <w:qFormat/>
    <w:rsid w:val="007D1633"/>
    <w:pPr>
      <w:tabs>
        <w:tab w:val="left" w:pos="199"/>
      </w:tabs>
      <w:spacing w:after="0"/>
    </w:pPr>
    <w:rPr>
      <w:color w:val="FBFEFF"/>
      <w:sz w:val="18"/>
    </w:rPr>
  </w:style>
  <w:style w:type="character" w:customStyle="1" w:styleId="BackCoverContactBold">
    <w:name w:val="BackCover ContactBold"/>
    <w:basedOn w:val="DefaultParagraphFont"/>
    <w:uiPriority w:val="18"/>
    <w:qFormat/>
    <w:rsid w:val="007D1633"/>
    <w:rPr>
      <w:rFonts w:cs="Times New Roman"/>
      <w:b/>
      <w:color w:val="FBFEFF"/>
    </w:rPr>
  </w:style>
  <w:style w:type="paragraph" w:styleId="TOCHeading">
    <w:name w:val="TOC Heading"/>
    <w:basedOn w:val="Heading1"/>
    <w:next w:val="Normal"/>
    <w:link w:val="TOCHeadingChar"/>
    <w:uiPriority w:val="19"/>
    <w:qFormat/>
    <w:rsid w:val="00462182"/>
    <w:pPr>
      <w:numPr>
        <w:numId w:val="0"/>
      </w:numPr>
      <w:tabs>
        <w:tab w:val="clear" w:pos="851"/>
      </w:tabs>
      <w:spacing w:before="480" w:after="240"/>
      <w:outlineLvl w:val="1"/>
    </w:pPr>
    <w:rPr>
      <w:bCs w:val="0"/>
    </w:rPr>
  </w:style>
  <w:style w:type="character" w:styleId="Hyperlink">
    <w:name w:val="Hyperlink"/>
    <w:basedOn w:val="DefaultParagraphFont"/>
    <w:uiPriority w:val="99"/>
    <w:qFormat/>
    <w:rsid w:val="00A14107"/>
    <w:rPr>
      <w:rFonts w:cs="Times New Roman"/>
      <w:color w:val="00A9CE"/>
      <w:u w:val="none"/>
    </w:rPr>
  </w:style>
  <w:style w:type="paragraph" w:styleId="TOC4">
    <w:name w:val="toc 4"/>
    <w:basedOn w:val="Normal"/>
    <w:next w:val="Normal"/>
    <w:autoRedefine/>
    <w:uiPriority w:val="39"/>
    <w:rsid w:val="00FE3F4D"/>
    <w:pPr>
      <w:spacing w:after="0"/>
      <w:ind w:left="660"/>
    </w:pPr>
    <w:rPr>
      <w:rFonts w:asciiTheme="minorHAnsi" w:hAnsiTheme="minorHAnsi"/>
      <w:sz w:val="18"/>
      <w:szCs w:val="18"/>
    </w:rPr>
  </w:style>
  <w:style w:type="paragraph" w:styleId="TOC9">
    <w:name w:val="toc 9"/>
    <w:basedOn w:val="Normal"/>
    <w:next w:val="Normal"/>
    <w:autoRedefine/>
    <w:uiPriority w:val="39"/>
    <w:rsid w:val="00FE3F4D"/>
    <w:pPr>
      <w:spacing w:after="0"/>
      <w:ind w:left="1760"/>
    </w:pPr>
    <w:rPr>
      <w:rFonts w:asciiTheme="minorHAnsi" w:hAnsiTheme="minorHAnsi"/>
      <w:sz w:val="18"/>
      <w:szCs w:val="18"/>
    </w:rPr>
  </w:style>
  <w:style w:type="character" w:customStyle="1" w:styleId="BalloonTextChar">
    <w:name w:val="Balloon Text Char"/>
    <w:basedOn w:val="DefaultParagraphFont"/>
    <w:link w:val="BalloonText"/>
    <w:uiPriority w:val="99"/>
    <w:semiHidden/>
    <w:rsid w:val="00DB55B9"/>
    <w:rPr>
      <w:rFonts w:ascii="Tahoma" w:eastAsia="Calibri" w:hAnsi="Tahoma" w:cs="Tahoma"/>
      <w:color w:val="000000"/>
      <w:sz w:val="16"/>
      <w:szCs w:val="16"/>
    </w:rPr>
  </w:style>
  <w:style w:type="paragraph" w:styleId="Caption">
    <w:name w:val="caption"/>
    <w:basedOn w:val="Normal"/>
    <w:next w:val="Normal"/>
    <w:qFormat/>
    <w:rsid w:val="00BC256D"/>
    <w:pPr>
      <w:keepNext/>
      <w:spacing w:before="60" w:after="60"/>
    </w:pPr>
    <w:rPr>
      <w:b/>
      <w:bCs/>
      <w:caps/>
      <w:color w:val="FFFFFF" w:themeColor="background1"/>
      <w:szCs w:val="18"/>
    </w:rPr>
  </w:style>
  <w:style w:type="paragraph" w:customStyle="1" w:styleId="Headerurl">
    <w:name w:val="Header url"/>
    <w:basedOn w:val="Header"/>
    <w:uiPriority w:val="99"/>
    <w:semiHidden/>
    <w:rsid w:val="00944443"/>
    <w:pPr>
      <w:tabs>
        <w:tab w:val="center" w:pos="4153"/>
        <w:tab w:val="right" w:pos="8306"/>
      </w:tabs>
      <w:spacing w:after="0"/>
    </w:pPr>
    <w:rPr>
      <w:b/>
      <w:color w:val="00313C"/>
      <w:szCs w:val="24"/>
    </w:rPr>
  </w:style>
  <w:style w:type="character" w:customStyle="1" w:styleId="PartNumber">
    <w:name w:val="PartNumber"/>
    <w:basedOn w:val="DefaultParagraphFont"/>
    <w:uiPriority w:val="15"/>
    <w:qFormat/>
    <w:rsid w:val="00A14107"/>
    <w:rPr>
      <w:rFonts w:cs="Times New Roman"/>
      <w:color w:val="00A9CE"/>
    </w:rPr>
  </w:style>
  <w:style w:type="paragraph" w:customStyle="1" w:styleId="Heading1notnumbered">
    <w:name w:val="Heading 1 not numbered"/>
    <w:basedOn w:val="Heading1"/>
    <w:link w:val="Heading1notnumberedChar"/>
    <w:uiPriority w:val="1"/>
    <w:rsid w:val="009A20E5"/>
    <w:pPr>
      <w:numPr>
        <w:numId w:val="0"/>
      </w:numPr>
    </w:pPr>
  </w:style>
  <w:style w:type="paragraph" w:customStyle="1" w:styleId="Heading3notnumbered">
    <w:name w:val="Heading 3 not numbered"/>
    <w:basedOn w:val="Heading3"/>
    <w:uiPriority w:val="1"/>
    <w:qFormat/>
    <w:rsid w:val="0045503A"/>
    <w:rPr>
      <w:b/>
    </w:rPr>
  </w:style>
  <w:style w:type="paragraph" w:customStyle="1" w:styleId="Heading2notnumbered">
    <w:name w:val="Heading 2 not numbered"/>
    <w:basedOn w:val="Heading2"/>
    <w:uiPriority w:val="1"/>
    <w:qFormat/>
    <w:rsid w:val="00752314"/>
    <w:pPr>
      <w:numPr>
        <w:ilvl w:val="0"/>
        <w:numId w:val="0"/>
      </w:numPr>
    </w:pPr>
  </w:style>
  <w:style w:type="paragraph" w:customStyle="1" w:styleId="Heading1noTOC">
    <w:name w:val="Heading 1 no TOC"/>
    <w:basedOn w:val="Heading1notnumbered"/>
    <w:link w:val="Heading1noTOCChar"/>
    <w:uiPriority w:val="1"/>
    <w:qFormat/>
    <w:rsid w:val="00F91888"/>
  </w:style>
  <w:style w:type="character" w:customStyle="1" w:styleId="TOCHeadingChar">
    <w:name w:val="TOC Heading Char"/>
    <w:basedOn w:val="DefaultParagraphFont"/>
    <w:link w:val="TOCHeading"/>
    <w:uiPriority w:val="19"/>
    <w:semiHidden/>
    <w:locked/>
    <w:rsid w:val="00DB55B9"/>
    <w:rPr>
      <w:rFonts w:eastAsia="Times New Roman" w:cs="Times New Roman"/>
      <w:b/>
      <w:color w:val="00A9CE"/>
      <w:sz w:val="44"/>
      <w:szCs w:val="28"/>
    </w:rPr>
  </w:style>
  <w:style w:type="paragraph" w:styleId="BlockText">
    <w:name w:val="Block Text"/>
    <w:basedOn w:val="Normal"/>
    <w:uiPriority w:val="99"/>
    <w:semiHidden/>
    <w:locked/>
    <w:rsid w:val="00E251B6"/>
    <w:pPr>
      <w:ind w:left="1440" w:right="1440"/>
    </w:pPr>
  </w:style>
  <w:style w:type="paragraph" w:styleId="BodyText">
    <w:name w:val="Body Text"/>
    <w:basedOn w:val="Normal"/>
    <w:link w:val="BodyTextChar"/>
    <w:uiPriority w:val="99"/>
    <w:semiHidden/>
    <w:locked/>
    <w:rsid w:val="00E251B6"/>
  </w:style>
  <w:style w:type="character" w:customStyle="1" w:styleId="BodyTextChar">
    <w:name w:val="Body Text Char"/>
    <w:basedOn w:val="DefaultParagraphFont"/>
    <w:link w:val="BodyText"/>
    <w:uiPriority w:val="99"/>
    <w:semiHidden/>
    <w:locked/>
    <w:rsid w:val="00DB55B9"/>
    <w:rPr>
      <w:rFonts w:eastAsia="Calibri"/>
      <w:color w:val="000000"/>
    </w:rPr>
  </w:style>
  <w:style w:type="paragraph" w:styleId="BodyText2">
    <w:name w:val="Body Text 2"/>
    <w:basedOn w:val="Normal"/>
    <w:link w:val="BodyText2Char"/>
    <w:uiPriority w:val="99"/>
    <w:semiHidden/>
    <w:locked/>
    <w:rsid w:val="00E251B6"/>
    <w:pPr>
      <w:spacing w:line="480" w:lineRule="auto"/>
    </w:pPr>
  </w:style>
  <w:style w:type="character" w:customStyle="1" w:styleId="BodyText2Char">
    <w:name w:val="Body Text 2 Char"/>
    <w:basedOn w:val="DefaultParagraphFont"/>
    <w:link w:val="BodyText2"/>
    <w:uiPriority w:val="99"/>
    <w:semiHidden/>
    <w:locked/>
    <w:rsid w:val="00DB55B9"/>
    <w:rPr>
      <w:rFonts w:eastAsia="Calibri"/>
      <w:color w:val="000000"/>
    </w:rPr>
  </w:style>
  <w:style w:type="paragraph" w:styleId="BodyText3">
    <w:name w:val="Body Text 3"/>
    <w:basedOn w:val="Normal"/>
    <w:link w:val="BodyText3Char"/>
    <w:uiPriority w:val="99"/>
    <w:semiHidden/>
    <w:locked/>
    <w:rsid w:val="00E251B6"/>
    <w:rPr>
      <w:sz w:val="16"/>
      <w:szCs w:val="16"/>
    </w:rPr>
  </w:style>
  <w:style w:type="character" w:customStyle="1" w:styleId="BodyText3Char">
    <w:name w:val="Body Text 3 Char"/>
    <w:basedOn w:val="DefaultParagraphFont"/>
    <w:link w:val="BodyText3"/>
    <w:uiPriority w:val="99"/>
    <w:semiHidden/>
    <w:locked/>
    <w:rsid w:val="00DB55B9"/>
    <w:rPr>
      <w:rFonts w:eastAsia="Calibri"/>
      <w:color w:val="000000"/>
      <w:sz w:val="16"/>
      <w:szCs w:val="16"/>
    </w:rPr>
  </w:style>
  <w:style w:type="paragraph" w:styleId="BodyTextFirstIndent">
    <w:name w:val="Body Text First Indent"/>
    <w:basedOn w:val="BodyText"/>
    <w:link w:val="BodyTextFirstIndentChar"/>
    <w:uiPriority w:val="99"/>
    <w:semiHidden/>
    <w:locked/>
    <w:rsid w:val="00E251B6"/>
    <w:pPr>
      <w:ind w:firstLine="210"/>
    </w:pPr>
  </w:style>
  <w:style w:type="character" w:customStyle="1" w:styleId="BodyTextFirstIndentChar">
    <w:name w:val="Body Text First Indent Char"/>
    <w:basedOn w:val="BodyTextChar"/>
    <w:link w:val="BodyTextFirstIndent"/>
    <w:uiPriority w:val="99"/>
    <w:semiHidden/>
    <w:locked/>
    <w:rsid w:val="00DB55B9"/>
    <w:rPr>
      <w:rFonts w:eastAsia="Calibri"/>
      <w:color w:val="000000"/>
    </w:rPr>
  </w:style>
  <w:style w:type="paragraph" w:styleId="BodyTextIndent">
    <w:name w:val="Body Text Indent"/>
    <w:basedOn w:val="Normal"/>
    <w:link w:val="BodyTextIndentChar"/>
    <w:uiPriority w:val="99"/>
    <w:semiHidden/>
    <w:locked/>
    <w:rsid w:val="00E251B6"/>
    <w:pPr>
      <w:ind w:left="283"/>
    </w:pPr>
  </w:style>
  <w:style w:type="character" w:customStyle="1" w:styleId="BodyTextIndentChar">
    <w:name w:val="Body Text Indent Char"/>
    <w:basedOn w:val="DefaultParagraphFont"/>
    <w:link w:val="BodyTextIndent"/>
    <w:uiPriority w:val="99"/>
    <w:semiHidden/>
    <w:locked/>
    <w:rsid w:val="00DB55B9"/>
    <w:rPr>
      <w:rFonts w:eastAsia="Calibri"/>
      <w:color w:val="000000"/>
    </w:rPr>
  </w:style>
  <w:style w:type="paragraph" w:styleId="BodyTextFirstIndent2">
    <w:name w:val="Body Text First Indent 2"/>
    <w:basedOn w:val="BodyTextIndent"/>
    <w:link w:val="BodyTextFirstIndent2Char"/>
    <w:uiPriority w:val="99"/>
    <w:semiHidden/>
    <w:locked/>
    <w:rsid w:val="00E251B6"/>
    <w:pPr>
      <w:ind w:firstLine="210"/>
    </w:pPr>
  </w:style>
  <w:style w:type="character" w:customStyle="1" w:styleId="BodyTextFirstIndent2Char">
    <w:name w:val="Body Text First Indent 2 Char"/>
    <w:basedOn w:val="BodyTextIndentChar"/>
    <w:link w:val="BodyTextFirstIndent2"/>
    <w:uiPriority w:val="99"/>
    <w:semiHidden/>
    <w:locked/>
    <w:rsid w:val="00DB55B9"/>
    <w:rPr>
      <w:rFonts w:eastAsia="Calibri"/>
      <w:color w:val="000000"/>
    </w:rPr>
  </w:style>
  <w:style w:type="paragraph" w:styleId="BodyTextIndent2">
    <w:name w:val="Body Text Indent 2"/>
    <w:basedOn w:val="Normal"/>
    <w:link w:val="BodyTextIndent2Char"/>
    <w:uiPriority w:val="99"/>
    <w:semiHidden/>
    <w:locked/>
    <w:rsid w:val="00E251B6"/>
    <w:pPr>
      <w:spacing w:line="480" w:lineRule="auto"/>
      <w:ind w:left="283"/>
    </w:pPr>
  </w:style>
  <w:style w:type="character" w:customStyle="1" w:styleId="BodyTextIndent2Char">
    <w:name w:val="Body Text Indent 2 Char"/>
    <w:basedOn w:val="DefaultParagraphFont"/>
    <w:link w:val="BodyTextIndent2"/>
    <w:uiPriority w:val="99"/>
    <w:semiHidden/>
    <w:locked/>
    <w:rsid w:val="00DB55B9"/>
    <w:rPr>
      <w:rFonts w:eastAsia="Calibri"/>
      <w:color w:val="000000"/>
    </w:rPr>
  </w:style>
  <w:style w:type="paragraph" w:styleId="BodyTextIndent3">
    <w:name w:val="Body Text Indent 3"/>
    <w:basedOn w:val="Normal"/>
    <w:link w:val="BodyTextIndent3Char"/>
    <w:uiPriority w:val="99"/>
    <w:semiHidden/>
    <w:locked/>
    <w:rsid w:val="00E251B6"/>
    <w:pPr>
      <w:ind w:left="283"/>
    </w:pPr>
    <w:rPr>
      <w:sz w:val="16"/>
      <w:szCs w:val="16"/>
    </w:rPr>
  </w:style>
  <w:style w:type="character" w:customStyle="1" w:styleId="BodyTextIndent3Char">
    <w:name w:val="Body Text Indent 3 Char"/>
    <w:basedOn w:val="DefaultParagraphFont"/>
    <w:link w:val="BodyTextIndent3"/>
    <w:uiPriority w:val="99"/>
    <w:semiHidden/>
    <w:locked/>
    <w:rsid w:val="00DB55B9"/>
    <w:rPr>
      <w:rFonts w:eastAsia="Calibri"/>
      <w:color w:val="000000"/>
      <w:sz w:val="16"/>
      <w:szCs w:val="16"/>
    </w:rPr>
  </w:style>
  <w:style w:type="paragraph" w:styleId="Closing">
    <w:name w:val="Closing"/>
    <w:basedOn w:val="Normal"/>
    <w:link w:val="ClosingChar"/>
    <w:uiPriority w:val="99"/>
    <w:semiHidden/>
    <w:locked/>
    <w:rsid w:val="00E251B6"/>
    <w:pPr>
      <w:ind w:left="4252"/>
    </w:pPr>
  </w:style>
  <w:style w:type="character" w:customStyle="1" w:styleId="ClosingChar">
    <w:name w:val="Closing Char"/>
    <w:basedOn w:val="DefaultParagraphFont"/>
    <w:link w:val="Closing"/>
    <w:uiPriority w:val="99"/>
    <w:semiHidden/>
    <w:locked/>
    <w:rsid w:val="00DB55B9"/>
    <w:rPr>
      <w:rFonts w:eastAsia="Calibri"/>
      <w:color w:val="000000"/>
    </w:rPr>
  </w:style>
  <w:style w:type="paragraph" w:styleId="Date">
    <w:name w:val="Date"/>
    <w:basedOn w:val="Normal"/>
    <w:next w:val="Normal"/>
    <w:link w:val="DateChar"/>
    <w:uiPriority w:val="99"/>
    <w:semiHidden/>
    <w:locked/>
    <w:rsid w:val="00E251B6"/>
  </w:style>
  <w:style w:type="character" w:customStyle="1" w:styleId="DateChar">
    <w:name w:val="Date Char"/>
    <w:basedOn w:val="DefaultParagraphFont"/>
    <w:link w:val="Date"/>
    <w:uiPriority w:val="99"/>
    <w:semiHidden/>
    <w:locked/>
    <w:rsid w:val="00DB55B9"/>
    <w:rPr>
      <w:rFonts w:eastAsia="Calibri"/>
      <w:color w:val="000000"/>
    </w:rPr>
  </w:style>
  <w:style w:type="paragraph" w:styleId="E-mailSignature">
    <w:name w:val="E-mail Signature"/>
    <w:basedOn w:val="Normal"/>
    <w:link w:val="E-mailSignatureChar"/>
    <w:uiPriority w:val="99"/>
    <w:semiHidden/>
    <w:locked/>
    <w:rsid w:val="00E251B6"/>
  </w:style>
  <w:style w:type="character" w:customStyle="1" w:styleId="E-mailSignatureChar">
    <w:name w:val="E-mail Signature Char"/>
    <w:basedOn w:val="DefaultParagraphFont"/>
    <w:link w:val="E-mailSignature"/>
    <w:uiPriority w:val="99"/>
    <w:semiHidden/>
    <w:locked/>
    <w:rsid w:val="00DB55B9"/>
    <w:rPr>
      <w:rFonts w:eastAsia="Calibri"/>
      <w:color w:val="000000"/>
    </w:rPr>
  </w:style>
  <w:style w:type="character" w:styleId="Emphasis">
    <w:name w:val="Emphasis"/>
    <w:basedOn w:val="DefaultParagraphFont"/>
    <w:uiPriority w:val="99"/>
    <w:qFormat/>
    <w:locked/>
    <w:rsid w:val="001249CC"/>
    <w:rPr>
      <w:rFonts w:cs="Times New Roman"/>
      <w:i/>
      <w:iCs/>
    </w:rPr>
  </w:style>
  <w:style w:type="paragraph" w:styleId="EnvelopeAddress">
    <w:name w:val="envelope address"/>
    <w:basedOn w:val="Normal"/>
    <w:uiPriority w:val="99"/>
    <w:semiHidden/>
    <w:locked/>
    <w:rsid w:val="00E251B6"/>
    <w:pPr>
      <w:framePr w:w="7920" w:h="1980" w:hRule="exact" w:hSpace="180" w:wrap="auto" w:hAnchor="page" w:xAlign="center" w:yAlign="bottom"/>
      <w:ind w:left="2880"/>
    </w:pPr>
    <w:rPr>
      <w:rFonts w:ascii="Arial" w:hAnsi="Arial" w:cs="Arial"/>
      <w:sz w:val="24"/>
      <w:szCs w:val="24"/>
    </w:rPr>
  </w:style>
  <w:style w:type="paragraph" w:styleId="EnvelopeReturn">
    <w:name w:val="envelope return"/>
    <w:basedOn w:val="Normal"/>
    <w:uiPriority w:val="99"/>
    <w:semiHidden/>
    <w:locked/>
    <w:rsid w:val="00E251B6"/>
    <w:rPr>
      <w:rFonts w:ascii="Arial" w:hAnsi="Arial" w:cs="Arial"/>
      <w:sz w:val="20"/>
      <w:szCs w:val="20"/>
    </w:rPr>
  </w:style>
  <w:style w:type="character" w:styleId="FollowedHyperlink">
    <w:name w:val="FollowedHyperlink"/>
    <w:basedOn w:val="DefaultParagraphFont"/>
    <w:uiPriority w:val="99"/>
    <w:semiHidden/>
    <w:locked/>
    <w:rsid w:val="003D6565"/>
    <w:rPr>
      <w:rFonts w:cs="Times New Roman"/>
      <w:color w:val="auto"/>
      <w:u w:val="none"/>
    </w:rPr>
  </w:style>
  <w:style w:type="character" w:styleId="FootnoteReference">
    <w:name w:val="footnote reference"/>
    <w:basedOn w:val="DefaultParagraphFont"/>
    <w:uiPriority w:val="9"/>
    <w:locked/>
    <w:rsid w:val="00E251B6"/>
    <w:rPr>
      <w:rFonts w:cs="Times New Roman"/>
      <w:vertAlign w:val="superscript"/>
    </w:rPr>
  </w:style>
  <w:style w:type="character" w:styleId="HTMLAcronym">
    <w:name w:val="HTML Acronym"/>
    <w:basedOn w:val="DefaultParagraphFont"/>
    <w:uiPriority w:val="99"/>
    <w:semiHidden/>
    <w:locked/>
    <w:rsid w:val="00E251B6"/>
    <w:rPr>
      <w:rFonts w:cs="Times New Roman"/>
    </w:rPr>
  </w:style>
  <w:style w:type="paragraph" w:styleId="HTMLAddress">
    <w:name w:val="HTML Address"/>
    <w:basedOn w:val="Normal"/>
    <w:link w:val="HTMLAddressChar"/>
    <w:uiPriority w:val="99"/>
    <w:semiHidden/>
    <w:locked/>
    <w:rsid w:val="00E251B6"/>
    <w:rPr>
      <w:i/>
      <w:iCs/>
    </w:rPr>
  </w:style>
  <w:style w:type="character" w:customStyle="1" w:styleId="HTMLAddressChar">
    <w:name w:val="HTML Address Char"/>
    <w:basedOn w:val="DefaultParagraphFont"/>
    <w:link w:val="HTMLAddress"/>
    <w:uiPriority w:val="99"/>
    <w:semiHidden/>
    <w:locked/>
    <w:rsid w:val="00DB55B9"/>
    <w:rPr>
      <w:rFonts w:eastAsia="Calibri"/>
      <w:i/>
      <w:iCs/>
      <w:color w:val="000000"/>
    </w:rPr>
  </w:style>
  <w:style w:type="character" w:styleId="HTMLCite">
    <w:name w:val="HTML Cite"/>
    <w:basedOn w:val="DefaultParagraphFont"/>
    <w:uiPriority w:val="99"/>
    <w:semiHidden/>
    <w:locked/>
    <w:rsid w:val="00E251B6"/>
    <w:rPr>
      <w:rFonts w:cs="Times New Roman"/>
      <w:i/>
      <w:iCs/>
    </w:rPr>
  </w:style>
  <w:style w:type="character" w:styleId="HTMLCode">
    <w:name w:val="HTML Code"/>
    <w:basedOn w:val="DefaultParagraphFont"/>
    <w:uiPriority w:val="99"/>
    <w:semiHidden/>
    <w:locked/>
    <w:rsid w:val="00E251B6"/>
    <w:rPr>
      <w:rFonts w:ascii="Courier New" w:hAnsi="Courier New" w:cs="Courier New"/>
      <w:sz w:val="20"/>
      <w:szCs w:val="20"/>
    </w:rPr>
  </w:style>
  <w:style w:type="character" w:styleId="HTMLDefinition">
    <w:name w:val="HTML Definition"/>
    <w:basedOn w:val="DefaultParagraphFont"/>
    <w:uiPriority w:val="99"/>
    <w:semiHidden/>
    <w:locked/>
    <w:rsid w:val="00E251B6"/>
    <w:rPr>
      <w:rFonts w:cs="Times New Roman"/>
      <w:i/>
      <w:iCs/>
    </w:rPr>
  </w:style>
  <w:style w:type="character" w:styleId="HTMLKeyboard">
    <w:name w:val="HTML Keyboard"/>
    <w:basedOn w:val="DefaultParagraphFont"/>
    <w:uiPriority w:val="99"/>
    <w:semiHidden/>
    <w:locked/>
    <w:rsid w:val="00E251B6"/>
    <w:rPr>
      <w:rFonts w:ascii="Courier New" w:hAnsi="Courier New" w:cs="Courier New"/>
      <w:sz w:val="20"/>
      <w:szCs w:val="20"/>
    </w:rPr>
  </w:style>
  <w:style w:type="paragraph" w:styleId="HTMLPreformatted">
    <w:name w:val="HTML Preformatted"/>
    <w:basedOn w:val="Normal"/>
    <w:link w:val="HTMLPreformattedChar"/>
    <w:uiPriority w:val="99"/>
    <w:semiHidden/>
    <w:locked/>
    <w:rsid w:val="00E251B6"/>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locked/>
    <w:rsid w:val="00DB55B9"/>
    <w:rPr>
      <w:rFonts w:ascii="Courier New" w:eastAsia="Calibri" w:hAnsi="Courier New" w:cs="Courier New"/>
      <w:color w:val="000000"/>
      <w:sz w:val="20"/>
      <w:szCs w:val="20"/>
    </w:rPr>
  </w:style>
  <w:style w:type="character" w:styleId="HTMLSample">
    <w:name w:val="HTML Sample"/>
    <w:basedOn w:val="DefaultParagraphFont"/>
    <w:uiPriority w:val="99"/>
    <w:semiHidden/>
    <w:locked/>
    <w:rsid w:val="00E251B6"/>
    <w:rPr>
      <w:rFonts w:ascii="Courier New" w:hAnsi="Courier New" w:cs="Courier New"/>
    </w:rPr>
  </w:style>
  <w:style w:type="character" w:styleId="HTMLTypewriter">
    <w:name w:val="HTML Typewriter"/>
    <w:basedOn w:val="DefaultParagraphFont"/>
    <w:uiPriority w:val="99"/>
    <w:semiHidden/>
    <w:locked/>
    <w:rsid w:val="00E251B6"/>
    <w:rPr>
      <w:rFonts w:ascii="Courier New" w:hAnsi="Courier New" w:cs="Courier New"/>
      <w:sz w:val="20"/>
      <w:szCs w:val="20"/>
    </w:rPr>
  </w:style>
  <w:style w:type="character" w:styleId="HTMLVariable">
    <w:name w:val="HTML Variable"/>
    <w:basedOn w:val="DefaultParagraphFont"/>
    <w:uiPriority w:val="99"/>
    <w:semiHidden/>
    <w:locked/>
    <w:rsid w:val="00E251B6"/>
    <w:rPr>
      <w:rFonts w:cs="Times New Roman"/>
      <w:i/>
      <w:iCs/>
    </w:rPr>
  </w:style>
  <w:style w:type="character" w:styleId="LineNumber">
    <w:name w:val="line number"/>
    <w:basedOn w:val="DefaultParagraphFont"/>
    <w:uiPriority w:val="99"/>
    <w:semiHidden/>
    <w:locked/>
    <w:rsid w:val="00E251B6"/>
    <w:rPr>
      <w:rFonts w:cs="Times New Roman"/>
    </w:rPr>
  </w:style>
  <w:style w:type="paragraph" w:styleId="List">
    <w:name w:val="List"/>
    <w:basedOn w:val="Normal"/>
    <w:uiPriority w:val="99"/>
    <w:semiHidden/>
    <w:locked/>
    <w:rsid w:val="00E251B6"/>
    <w:pPr>
      <w:ind w:left="283" w:hanging="283"/>
    </w:pPr>
  </w:style>
  <w:style w:type="paragraph" w:styleId="List2">
    <w:name w:val="List 2"/>
    <w:basedOn w:val="Normal"/>
    <w:uiPriority w:val="99"/>
    <w:semiHidden/>
    <w:locked/>
    <w:rsid w:val="00E251B6"/>
    <w:pPr>
      <w:ind w:left="566" w:hanging="283"/>
    </w:pPr>
  </w:style>
  <w:style w:type="paragraph" w:styleId="List3">
    <w:name w:val="List 3"/>
    <w:basedOn w:val="Normal"/>
    <w:uiPriority w:val="99"/>
    <w:semiHidden/>
    <w:locked/>
    <w:rsid w:val="00E251B6"/>
    <w:pPr>
      <w:ind w:left="849" w:hanging="283"/>
    </w:pPr>
  </w:style>
  <w:style w:type="paragraph" w:styleId="List4">
    <w:name w:val="List 4"/>
    <w:basedOn w:val="Normal"/>
    <w:uiPriority w:val="99"/>
    <w:semiHidden/>
    <w:locked/>
    <w:rsid w:val="00E251B6"/>
    <w:pPr>
      <w:ind w:left="1132" w:hanging="283"/>
    </w:pPr>
  </w:style>
  <w:style w:type="paragraph" w:styleId="List5">
    <w:name w:val="List 5"/>
    <w:basedOn w:val="Normal"/>
    <w:uiPriority w:val="99"/>
    <w:semiHidden/>
    <w:locked/>
    <w:rsid w:val="00E251B6"/>
    <w:pPr>
      <w:ind w:left="1415" w:hanging="283"/>
    </w:pPr>
  </w:style>
  <w:style w:type="paragraph" w:styleId="ListBullet4">
    <w:name w:val="List Bullet 4"/>
    <w:basedOn w:val="Normal"/>
    <w:uiPriority w:val="99"/>
    <w:semiHidden/>
    <w:locked/>
    <w:rsid w:val="00E251B6"/>
    <w:pPr>
      <w:numPr>
        <w:numId w:val="1"/>
      </w:numPr>
      <w:tabs>
        <w:tab w:val="num" w:pos="1209"/>
      </w:tabs>
      <w:ind w:left="1209"/>
    </w:pPr>
  </w:style>
  <w:style w:type="paragraph" w:styleId="ListBullet5">
    <w:name w:val="List Bullet 5"/>
    <w:basedOn w:val="Normal"/>
    <w:uiPriority w:val="99"/>
    <w:semiHidden/>
    <w:locked/>
    <w:rsid w:val="00E251B6"/>
    <w:pPr>
      <w:numPr>
        <w:numId w:val="2"/>
      </w:numPr>
      <w:tabs>
        <w:tab w:val="num" w:pos="926"/>
        <w:tab w:val="num" w:pos="1492"/>
      </w:tabs>
      <w:ind w:left="1492"/>
    </w:pPr>
  </w:style>
  <w:style w:type="paragraph" w:styleId="ListContinue">
    <w:name w:val="List Continue"/>
    <w:basedOn w:val="Normal"/>
    <w:uiPriority w:val="99"/>
    <w:semiHidden/>
    <w:locked/>
    <w:rsid w:val="00E251B6"/>
    <w:pPr>
      <w:ind w:left="283"/>
    </w:pPr>
  </w:style>
  <w:style w:type="paragraph" w:styleId="ListContinue2">
    <w:name w:val="List Continue 2"/>
    <w:basedOn w:val="Normal"/>
    <w:uiPriority w:val="99"/>
    <w:semiHidden/>
    <w:locked/>
    <w:rsid w:val="00E251B6"/>
    <w:pPr>
      <w:ind w:left="566"/>
    </w:pPr>
  </w:style>
  <w:style w:type="paragraph" w:styleId="ListContinue3">
    <w:name w:val="List Continue 3"/>
    <w:basedOn w:val="Normal"/>
    <w:uiPriority w:val="99"/>
    <w:semiHidden/>
    <w:locked/>
    <w:rsid w:val="00E251B6"/>
    <w:pPr>
      <w:ind w:left="849"/>
    </w:pPr>
  </w:style>
  <w:style w:type="paragraph" w:styleId="ListContinue4">
    <w:name w:val="List Continue 4"/>
    <w:basedOn w:val="Normal"/>
    <w:uiPriority w:val="99"/>
    <w:semiHidden/>
    <w:locked/>
    <w:rsid w:val="00E251B6"/>
    <w:pPr>
      <w:ind w:left="1132"/>
    </w:pPr>
  </w:style>
  <w:style w:type="paragraph" w:styleId="ListContinue5">
    <w:name w:val="List Continue 5"/>
    <w:basedOn w:val="Normal"/>
    <w:uiPriority w:val="99"/>
    <w:semiHidden/>
    <w:locked/>
    <w:rsid w:val="00E251B6"/>
    <w:pPr>
      <w:ind w:left="1415"/>
    </w:pPr>
  </w:style>
  <w:style w:type="paragraph" w:styleId="ListNumber3">
    <w:name w:val="List Number 3"/>
    <w:basedOn w:val="Normal"/>
    <w:uiPriority w:val="99"/>
    <w:semiHidden/>
    <w:locked/>
    <w:rsid w:val="00E251B6"/>
    <w:pPr>
      <w:numPr>
        <w:numId w:val="3"/>
      </w:numPr>
    </w:pPr>
  </w:style>
  <w:style w:type="paragraph" w:styleId="ListNumber4">
    <w:name w:val="List Number 4"/>
    <w:basedOn w:val="Normal"/>
    <w:uiPriority w:val="99"/>
    <w:semiHidden/>
    <w:locked/>
    <w:rsid w:val="00E251B6"/>
    <w:pPr>
      <w:numPr>
        <w:numId w:val="4"/>
      </w:numPr>
    </w:pPr>
  </w:style>
  <w:style w:type="paragraph" w:styleId="ListNumber5">
    <w:name w:val="List Number 5"/>
    <w:basedOn w:val="Normal"/>
    <w:uiPriority w:val="99"/>
    <w:semiHidden/>
    <w:locked/>
    <w:rsid w:val="00E251B6"/>
    <w:pPr>
      <w:numPr>
        <w:numId w:val="5"/>
      </w:numPr>
    </w:pPr>
  </w:style>
  <w:style w:type="paragraph" w:styleId="MessageHeader">
    <w:name w:val="Message Header"/>
    <w:basedOn w:val="Normal"/>
    <w:link w:val="MessageHeaderChar"/>
    <w:uiPriority w:val="99"/>
    <w:semiHidden/>
    <w:locked/>
    <w:rsid w:val="00E251B6"/>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character" w:customStyle="1" w:styleId="MessageHeaderChar">
    <w:name w:val="Message Header Char"/>
    <w:basedOn w:val="DefaultParagraphFont"/>
    <w:link w:val="MessageHeader"/>
    <w:uiPriority w:val="99"/>
    <w:semiHidden/>
    <w:locked/>
    <w:rsid w:val="00DB55B9"/>
    <w:rPr>
      <w:rFonts w:ascii="Arial" w:eastAsia="Calibri" w:hAnsi="Arial" w:cs="Arial"/>
      <w:color w:val="000000"/>
      <w:sz w:val="24"/>
      <w:szCs w:val="24"/>
      <w:shd w:val="pct20" w:color="auto" w:fill="auto"/>
    </w:rPr>
  </w:style>
  <w:style w:type="paragraph" w:styleId="NormalWeb">
    <w:name w:val="Normal (Web)"/>
    <w:basedOn w:val="Normal"/>
    <w:uiPriority w:val="99"/>
    <w:semiHidden/>
    <w:locked/>
    <w:rsid w:val="00E251B6"/>
    <w:rPr>
      <w:rFonts w:ascii="Times New Roman" w:hAnsi="Times New Roman"/>
      <w:sz w:val="24"/>
      <w:szCs w:val="24"/>
    </w:rPr>
  </w:style>
  <w:style w:type="paragraph" w:styleId="NormalIndent">
    <w:name w:val="Normal Indent"/>
    <w:basedOn w:val="Normal"/>
    <w:uiPriority w:val="99"/>
    <w:semiHidden/>
    <w:locked/>
    <w:rsid w:val="00E251B6"/>
    <w:pPr>
      <w:ind w:left="720"/>
    </w:pPr>
  </w:style>
  <w:style w:type="paragraph" w:styleId="NoteHeading">
    <w:name w:val="Note Heading"/>
    <w:basedOn w:val="Normal"/>
    <w:next w:val="Normal"/>
    <w:link w:val="NoteHeadingChar"/>
    <w:uiPriority w:val="99"/>
    <w:semiHidden/>
    <w:locked/>
    <w:rsid w:val="00E251B6"/>
  </w:style>
  <w:style w:type="character" w:customStyle="1" w:styleId="NoteHeadingChar">
    <w:name w:val="Note Heading Char"/>
    <w:basedOn w:val="DefaultParagraphFont"/>
    <w:link w:val="NoteHeading"/>
    <w:uiPriority w:val="99"/>
    <w:semiHidden/>
    <w:locked/>
    <w:rsid w:val="00DB55B9"/>
    <w:rPr>
      <w:rFonts w:eastAsia="Calibri"/>
      <w:color w:val="000000"/>
    </w:rPr>
  </w:style>
  <w:style w:type="paragraph" w:styleId="PlainText">
    <w:name w:val="Plain Text"/>
    <w:basedOn w:val="Normal"/>
    <w:link w:val="PlainTextChar"/>
    <w:uiPriority w:val="99"/>
    <w:semiHidden/>
    <w:locked/>
    <w:rsid w:val="00E251B6"/>
    <w:rPr>
      <w:rFonts w:ascii="Courier New" w:hAnsi="Courier New" w:cs="Courier New"/>
      <w:sz w:val="20"/>
      <w:szCs w:val="20"/>
    </w:rPr>
  </w:style>
  <w:style w:type="character" w:customStyle="1" w:styleId="PlainTextChar">
    <w:name w:val="Plain Text Char"/>
    <w:basedOn w:val="DefaultParagraphFont"/>
    <w:link w:val="PlainText"/>
    <w:uiPriority w:val="99"/>
    <w:semiHidden/>
    <w:locked/>
    <w:rsid w:val="00DB55B9"/>
    <w:rPr>
      <w:rFonts w:ascii="Courier New" w:eastAsia="Calibri" w:hAnsi="Courier New" w:cs="Courier New"/>
      <w:color w:val="000000"/>
      <w:sz w:val="20"/>
      <w:szCs w:val="20"/>
    </w:rPr>
  </w:style>
  <w:style w:type="paragraph" w:styleId="Salutation">
    <w:name w:val="Salutation"/>
    <w:basedOn w:val="Normal"/>
    <w:next w:val="Normal"/>
    <w:link w:val="SalutationChar"/>
    <w:uiPriority w:val="99"/>
    <w:semiHidden/>
    <w:locked/>
    <w:rsid w:val="00E251B6"/>
  </w:style>
  <w:style w:type="character" w:customStyle="1" w:styleId="SalutationChar">
    <w:name w:val="Salutation Char"/>
    <w:basedOn w:val="DefaultParagraphFont"/>
    <w:link w:val="Salutation"/>
    <w:uiPriority w:val="99"/>
    <w:semiHidden/>
    <w:locked/>
    <w:rsid w:val="00DB55B9"/>
    <w:rPr>
      <w:rFonts w:eastAsia="Calibri"/>
      <w:color w:val="000000"/>
    </w:rPr>
  </w:style>
  <w:style w:type="paragraph" w:styleId="Signature">
    <w:name w:val="Signature"/>
    <w:basedOn w:val="Normal"/>
    <w:link w:val="SignatureChar"/>
    <w:uiPriority w:val="99"/>
    <w:semiHidden/>
    <w:locked/>
    <w:rsid w:val="00E251B6"/>
    <w:pPr>
      <w:ind w:left="4252"/>
    </w:pPr>
  </w:style>
  <w:style w:type="character" w:customStyle="1" w:styleId="SignatureChar">
    <w:name w:val="Signature Char"/>
    <w:basedOn w:val="DefaultParagraphFont"/>
    <w:link w:val="Signature"/>
    <w:uiPriority w:val="99"/>
    <w:semiHidden/>
    <w:locked/>
    <w:rsid w:val="00DB55B9"/>
    <w:rPr>
      <w:rFonts w:eastAsia="Calibri"/>
      <w:color w:val="000000"/>
    </w:rPr>
  </w:style>
  <w:style w:type="character" w:styleId="Strong">
    <w:name w:val="Strong"/>
    <w:basedOn w:val="DefaultParagraphFont"/>
    <w:qFormat/>
    <w:locked/>
    <w:rsid w:val="001249CC"/>
    <w:rPr>
      <w:rFonts w:cs="Times New Roman"/>
      <w:b/>
      <w:bCs/>
    </w:rPr>
  </w:style>
  <w:style w:type="table" w:styleId="Table3Deffects1">
    <w:name w:val="Table 3D effects 1"/>
    <w:basedOn w:val="TableNormal"/>
    <w:uiPriority w:val="99"/>
    <w:locked/>
    <w:rsid w:val="00E251B6"/>
    <w:pPr>
      <w:spacing w:after="120"/>
    </w:pPr>
    <w:rPr>
      <w:rFonts w:eastAsia="Times New Roman"/>
    </w:rPr>
    <w:tblPr/>
    <w:tcPr>
      <w:shd w:val="solid" w:color="C0C0C0" w:fill="FFFFFF"/>
    </w:tc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FFFFFF"/>
          <w:tl2br w:val="none" w:sz="0" w:space="0" w:color="auto"/>
          <w:tr2bl w:val="none" w:sz="0" w:space="0" w:color="auto"/>
        </w:tcBorders>
      </w:tcPr>
    </w:tblStylePr>
    <w:tblStylePr w:type="firstCol">
      <w:rPr>
        <w:rFonts w:cs="Times New Roman"/>
      </w:rPr>
      <w:tblPr/>
      <w:tcPr>
        <w:tcBorders>
          <w:right w:val="single" w:sz="6" w:space="0" w:color="808080"/>
          <w:tl2br w:val="none" w:sz="0" w:space="0" w:color="auto"/>
          <w:tr2bl w:val="none" w:sz="0" w:space="0" w:color="auto"/>
        </w:tcBorders>
      </w:tcPr>
    </w:tblStylePr>
    <w:tblStylePr w:type="lastCol">
      <w:rPr>
        <w:rFonts w:cs="Times New Roman"/>
      </w:rPr>
      <w:tblPr/>
      <w:tcPr>
        <w:tcBorders>
          <w:left w:val="single" w:sz="6" w:space="0" w:color="FFFFFF"/>
          <w:tl2br w:val="none" w:sz="0" w:space="0" w:color="auto"/>
          <w:tr2bl w:val="none" w:sz="0" w:space="0" w:color="auto"/>
        </w:tcBorders>
      </w:tcPr>
    </w:tblStylePr>
    <w:tblStylePr w:type="neCell">
      <w:rPr>
        <w:rFonts w:cs="Times New Roman"/>
      </w:rPr>
      <w:tblPr/>
      <w:tcPr>
        <w:tcBorders>
          <w:left w:val="none" w:sz="0" w:space="0" w:color="auto"/>
          <w:bottom w:val="none" w:sz="0" w:space="0" w:color="auto"/>
          <w:tl2br w:val="none" w:sz="0" w:space="0" w:color="auto"/>
          <w:tr2bl w:val="none" w:sz="0" w:space="0" w:color="auto"/>
        </w:tcBorders>
      </w:tcPr>
    </w:tblStylePr>
    <w:tblStylePr w:type="nwCell">
      <w:rPr>
        <w:rFonts w:cs="Times New Roman"/>
      </w:rPr>
      <w:tblPr/>
      <w:tcPr>
        <w:tcBorders>
          <w:bottom w:val="none" w:sz="0" w:space="0" w:color="auto"/>
          <w:right w:val="none" w:sz="0" w:space="0" w:color="auto"/>
          <w:tl2br w:val="none" w:sz="0" w:space="0" w:color="auto"/>
          <w:tr2bl w:val="none" w:sz="0" w:space="0" w:color="auto"/>
        </w:tcBorders>
      </w:tcPr>
    </w:tblStylePr>
    <w:tblStylePr w:type="seCell">
      <w:rPr>
        <w:rFonts w:cs="Times New Roman"/>
      </w:rPr>
      <w:tblPr/>
      <w:tcPr>
        <w:tcBorders>
          <w:top w:val="none" w:sz="0" w:space="0" w:color="auto"/>
          <w:left w:val="none" w:sz="0" w:space="0" w:color="auto"/>
          <w:tl2br w:val="none" w:sz="0" w:space="0" w:color="auto"/>
          <w:tr2bl w:val="none" w:sz="0" w:space="0" w:color="auto"/>
        </w:tcBorders>
      </w:tcPr>
    </w:tblStylePr>
    <w:tblStylePr w:type="swCell">
      <w:rPr>
        <w:rFonts w:cs="Times New Roman"/>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locked/>
    <w:rsid w:val="00E251B6"/>
    <w:pPr>
      <w:spacing w:after="120"/>
    </w:pPr>
    <w:rPr>
      <w:rFonts w:eastAsia="Times New Roman"/>
    </w:rPr>
    <w:tblPr>
      <w:tblStyleRowBandSize w:val="1"/>
    </w:tblPr>
    <w:tcPr>
      <w:shd w:val="solid" w:color="C0C0C0" w:fill="FFFFFF"/>
    </w:tc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3Deffects3">
    <w:name w:val="Table 3D effects 3"/>
    <w:basedOn w:val="TableNormal"/>
    <w:uiPriority w:val="99"/>
    <w:locked/>
    <w:rsid w:val="00E251B6"/>
    <w:pPr>
      <w:spacing w:after="120"/>
    </w:pPr>
    <w:rPr>
      <w:rFonts w:eastAsia="Times New Roman"/>
    </w:rPr>
    <w:tblPr>
      <w:tblStyleRowBandSize w:val="1"/>
      <w:tblStyleColBandSize w:val="1"/>
    </w:tblPr>
    <w:tblStylePr w:type="firstRow">
      <w:rPr>
        <w:rFonts w:cs="Times New Roman"/>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1">
    <w:name w:val="Table Classic 1"/>
    <w:basedOn w:val="TableNormal"/>
    <w:uiPriority w:val="99"/>
    <w:locked/>
    <w:rsid w:val="00E251B6"/>
    <w:pPr>
      <w:spacing w:after="120"/>
    </w:pPr>
    <w:rPr>
      <w:rFonts w:eastAsia="Times New Roman"/>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lassic2">
    <w:name w:val="Table Classic 2"/>
    <w:basedOn w:val="TableNormal"/>
    <w:uiPriority w:val="99"/>
    <w:locked/>
    <w:rsid w:val="00E251B6"/>
    <w:pPr>
      <w:spacing w:after="120"/>
    </w:pPr>
    <w:rPr>
      <w:rFonts w:eastAsia="Times New Roman"/>
    </w:rPr>
    <w:tblPr>
      <w:tblBorders>
        <w:top w:val="single" w:sz="12" w:space="0" w:color="000000"/>
        <w:bottom w:val="single" w:sz="12"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shd w:val="solid" w:color="C0C0C0" w:fill="FFFFFF"/>
      </w:tcPr>
    </w:tblStylePr>
    <w:tblStylePr w:type="neCel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rPr>
      <w:tblPr/>
      <w:tcPr>
        <w:tcBorders>
          <w:tl2br w:val="none" w:sz="0" w:space="0" w:color="auto"/>
          <w:tr2bl w:val="none" w:sz="0" w:space="0" w:color="auto"/>
        </w:tcBorders>
      </w:tcPr>
    </w:tblStylePr>
  </w:style>
  <w:style w:type="table" w:styleId="TableClassic3">
    <w:name w:val="Table Classic 3"/>
    <w:basedOn w:val="TableNormal"/>
    <w:uiPriority w:val="99"/>
    <w:locked/>
    <w:rsid w:val="00E251B6"/>
    <w:pPr>
      <w:spacing w:after="120"/>
    </w:pPr>
    <w:rPr>
      <w:rFonts w:eastAsia="Times New Roman"/>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rPr>
      <w:tblPr/>
      <w:tcPr>
        <w:tcBorders>
          <w:tl2br w:val="none" w:sz="0" w:space="0" w:color="auto"/>
          <w:tr2bl w:val="none" w:sz="0" w:space="0" w:color="auto"/>
        </w:tcBorders>
      </w:tcPr>
    </w:tblStylePr>
  </w:style>
  <w:style w:type="table" w:styleId="TableClassic4">
    <w:name w:val="Table Classic 4"/>
    <w:basedOn w:val="TableNormal"/>
    <w:uiPriority w:val="99"/>
    <w:locked/>
    <w:rsid w:val="00E251B6"/>
    <w:pPr>
      <w:spacing w:after="120"/>
    </w:pPr>
    <w:rPr>
      <w:rFonts w:eastAsia="Times New Roman"/>
    </w:rPr>
    <w:tblPr>
      <w:tblBorders>
        <w:top w:val="single" w:sz="12" w:space="0" w:color="000000"/>
        <w:left w:val="single" w:sz="6" w:space="0" w:color="000000"/>
        <w:bottom w:val="single" w:sz="12" w:space="0" w:color="000000"/>
        <w:right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orful1">
    <w:name w:val="Table Colorful 1"/>
    <w:basedOn w:val="TableNormal"/>
    <w:uiPriority w:val="99"/>
    <w:locked/>
    <w:rsid w:val="00E251B6"/>
    <w:pPr>
      <w:spacing w:after="120"/>
    </w:pPr>
    <w:rPr>
      <w:rFonts w:eastAsia="Times New Roman"/>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rPr>
      <w:tblPr/>
      <w:tcPr>
        <w:tcBorders>
          <w:tl2br w:val="none" w:sz="0" w:space="0" w:color="auto"/>
          <w:tr2bl w:val="none" w:sz="0" w:space="0" w:color="auto"/>
        </w:tcBorders>
        <w:shd w:val="solid" w:color="000000" w:fill="FFFFFF"/>
      </w:tcPr>
    </w:tblStylePr>
    <w:tblStylePr w:type="firstCol">
      <w:rPr>
        <w:rFonts w:cs="Times New Roman"/>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rPr>
      <w:tblPr/>
      <w:tcPr>
        <w:tcBorders>
          <w:tl2br w:val="none" w:sz="0" w:space="0" w:color="auto"/>
          <w:tr2bl w:val="none" w:sz="0" w:space="0" w:color="auto"/>
        </w:tcBorders>
      </w:tcPr>
    </w:tblStylePr>
  </w:style>
  <w:style w:type="table" w:styleId="TableColorful2">
    <w:name w:val="Table Colorful 2"/>
    <w:basedOn w:val="TableNormal"/>
    <w:uiPriority w:val="99"/>
    <w:locked/>
    <w:rsid w:val="00E251B6"/>
    <w:pPr>
      <w:spacing w:after="120"/>
    </w:pPr>
    <w:rPr>
      <w:rFonts w:eastAsia="Times New Roman"/>
    </w:rPr>
    <w:tblPr>
      <w:tblBorders>
        <w:bottom w:val="single" w:sz="12" w:space="0" w:color="000000"/>
      </w:tblBorders>
    </w:tblPr>
    <w:tcPr>
      <w:shd w:val="pct20" w:color="FFFF00" w:fill="FFFFFF"/>
    </w:tcPr>
    <w:tblStylePr w:type="firstRow">
      <w:rPr>
        <w:rFonts w:cs="Times New Roman"/>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rPr>
      <w:tblPr/>
      <w:tcPr>
        <w:tcBorders>
          <w:tl2br w:val="none" w:sz="0" w:space="0" w:color="auto"/>
          <w:tr2bl w:val="none" w:sz="0" w:space="0" w:color="auto"/>
        </w:tcBorders>
      </w:tcPr>
    </w:tblStylePr>
  </w:style>
  <w:style w:type="table" w:styleId="TableColorful3">
    <w:name w:val="Table Colorful 3"/>
    <w:basedOn w:val="TableNormal"/>
    <w:uiPriority w:val="99"/>
    <w:locked/>
    <w:rsid w:val="00E251B6"/>
    <w:pPr>
      <w:spacing w:after="120"/>
    </w:pPr>
    <w:rPr>
      <w:rFonts w:eastAsia="Times New Roman"/>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locked/>
    <w:rsid w:val="00E251B6"/>
    <w:pPr>
      <w:spacing w:after="120"/>
    </w:pPr>
    <w:rPr>
      <w:rFonts w:eastAsia="Times New Roman"/>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bottom w:val="double" w:sz="6"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25" w:color="000000" w:fill="FFFFFF"/>
      </w:tcPr>
    </w:tblStylePr>
    <w:tblStylePr w:type="band2Vert">
      <w:rPr>
        <w:rFonts w:cs="Times New Roman"/>
      </w:rPr>
      <w:tblPr/>
      <w:tcPr>
        <w:shd w:val="pct25" w:color="FF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2">
    <w:name w:val="Table Columns 2"/>
    <w:basedOn w:val="TableNormal"/>
    <w:uiPriority w:val="99"/>
    <w:locked/>
    <w:rsid w:val="00E251B6"/>
    <w:pPr>
      <w:spacing w:after="120"/>
    </w:pPr>
    <w:rPr>
      <w:rFonts w:eastAsia="Times New Roman"/>
      <w:b/>
      <w:bCs/>
    </w:rPr>
    <w:tblPr>
      <w:tblStyleColBandSize w:val="1"/>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30" w:color="000000" w:fill="FFFFFF"/>
      </w:tcPr>
    </w:tblStylePr>
    <w:tblStylePr w:type="band2Vert">
      <w:rPr>
        <w:rFonts w:cs="Times New Roman"/>
      </w:rPr>
      <w:tblPr/>
      <w:tcPr>
        <w:shd w:val="pct25" w:color="00FF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Columns3">
    <w:name w:val="Table Columns 3"/>
    <w:basedOn w:val="TableNormal"/>
    <w:uiPriority w:val="99"/>
    <w:locked/>
    <w:rsid w:val="00E251B6"/>
    <w:pPr>
      <w:spacing w:after="120"/>
    </w:pPr>
    <w:rPr>
      <w:rFonts w:eastAsia="Times New Roman"/>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op w:val="single" w:sz="6" w:space="0" w:color="000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tblStylePr w:type="band2Vert">
      <w:rPr>
        <w:rFonts w:cs="Times New Roman"/>
      </w:rPr>
      <w:tblPr/>
      <w:tcPr>
        <w:shd w:val="pct10" w:color="000000" w:fill="FFFFFF"/>
      </w:tcPr>
    </w:tblStylePr>
    <w:tblStylePr w:type="neCell">
      <w:rPr>
        <w:rFonts w:cs="Times New Roman"/>
      </w:rPr>
      <w:tblPr/>
      <w:tcPr>
        <w:tcBorders>
          <w:tl2br w:val="none" w:sz="0" w:space="0" w:color="auto"/>
          <w:tr2bl w:val="none" w:sz="0" w:space="0" w:color="auto"/>
        </w:tcBorders>
      </w:tcPr>
    </w:tblStylePr>
  </w:style>
  <w:style w:type="table" w:styleId="TableColumns4">
    <w:name w:val="Table Columns 4"/>
    <w:basedOn w:val="TableNormal"/>
    <w:uiPriority w:val="99"/>
    <w:locked/>
    <w:rsid w:val="00E251B6"/>
    <w:pPr>
      <w:spacing w:after="120"/>
    </w:pPr>
    <w:rPr>
      <w:rFonts w:eastAsia="Times New Roman"/>
    </w:rPr>
    <w:tblPr>
      <w:tblStyleColBandSize w:val="1"/>
    </w:tblPr>
    <w:tblStylePr w:type="firstRow">
      <w:rPr>
        <w:rFonts w:cs="Times New Roman"/>
      </w:rPr>
      <w:tblPr/>
      <w:tcPr>
        <w:tcBorders>
          <w:tl2br w:val="none" w:sz="0" w:space="0" w:color="auto"/>
          <w:tr2bl w:val="none" w:sz="0" w:space="0" w:color="auto"/>
        </w:tcBorders>
        <w:shd w:val="solid" w:color="0000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pct50" w:color="008080" w:fill="FFFFFF"/>
      </w:tcPr>
    </w:tblStylePr>
    <w:tblStylePr w:type="band2Vert">
      <w:rPr>
        <w:rFonts w:cs="Times New Roman"/>
      </w:rPr>
      <w:tblPr/>
      <w:tcPr>
        <w:shd w:val="pct10" w:color="000000" w:fill="FFFFFF"/>
      </w:tcPr>
    </w:tblStylePr>
  </w:style>
  <w:style w:type="table" w:styleId="TableColumns5">
    <w:name w:val="Table Columns 5"/>
    <w:basedOn w:val="TableNormal"/>
    <w:uiPriority w:val="99"/>
    <w:locked/>
    <w:rsid w:val="00E251B6"/>
    <w:pPr>
      <w:spacing w:after="120"/>
    </w:pPr>
    <w:rPr>
      <w:rFonts w:eastAsia="Times New Roman"/>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rPr>
      <w:tblPr/>
      <w:tcPr>
        <w:tcBorders>
          <w:bottom w:val="single" w:sz="6" w:space="0" w:color="808080"/>
          <w:tl2br w:val="none" w:sz="0" w:space="0" w:color="auto"/>
          <w:tr2bl w:val="none" w:sz="0" w:space="0" w:color="auto"/>
        </w:tcBorders>
      </w:tcPr>
    </w:tblStylePr>
    <w:tblStylePr w:type="lastRow">
      <w:rPr>
        <w:rFonts w:cs="Times New Roman"/>
      </w:rPr>
      <w:tblPr/>
      <w:tcPr>
        <w:tcBorders>
          <w:top w:val="single" w:sz="6" w:space="0" w:color="80808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Vert">
      <w:rPr>
        <w:rFonts w:cs="Times New Roman"/>
      </w:rPr>
      <w:tblPr/>
      <w:tcPr>
        <w:shd w:val="solid" w:color="C0C0C0" w:fill="FFFFFF"/>
      </w:tcPr>
    </w:tblStylePr>
  </w:style>
  <w:style w:type="table" w:styleId="TableContemporary">
    <w:name w:val="Table Contemporary"/>
    <w:basedOn w:val="TableNormal"/>
    <w:uiPriority w:val="99"/>
    <w:locked/>
    <w:rsid w:val="00E251B6"/>
    <w:pPr>
      <w:spacing w:after="120"/>
    </w:pPr>
    <w:rPr>
      <w:rFonts w:eastAsia="Times New Roman"/>
    </w:rPr>
    <w:tblPr>
      <w:tblStyleRowBandSize w:val="1"/>
      <w:tblBorders>
        <w:insideH w:val="single" w:sz="18" w:space="0" w:color="FFFFFF"/>
        <w:insideV w:val="single" w:sz="18" w:space="0" w:color="FFFFFF"/>
      </w:tblBorders>
    </w:tblPr>
    <w:tblStylePr w:type="firstRow">
      <w:rPr>
        <w:rFonts w:cs="Times New Roman"/>
      </w:rPr>
      <w:tblPr/>
      <w:tcPr>
        <w:tcBorders>
          <w:tl2br w:val="none" w:sz="0" w:space="0" w:color="auto"/>
          <w:tr2bl w:val="none" w:sz="0" w:space="0" w:color="auto"/>
        </w:tcBorders>
        <w:shd w:val="pct20" w:color="000000" w:fill="FFFFFF"/>
      </w:tcPr>
    </w:tblStylePr>
    <w:tblStylePr w:type="band1Horz">
      <w:rPr>
        <w:rFonts w:cs="Times New Roman"/>
      </w:rPr>
      <w:tblPr/>
      <w:tcPr>
        <w:tcBorders>
          <w:tl2br w:val="none" w:sz="0" w:space="0" w:color="auto"/>
          <w:tr2bl w:val="none" w:sz="0" w:space="0" w:color="auto"/>
        </w:tcBorders>
        <w:shd w:val="pct5" w:color="000000" w:fill="FFFFFF"/>
      </w:tcPr>
    </w:tblStylePr>
    <w:tblStylePr w:type="band2Horz">
      <w:rPr>
        <w:rFonts w:cs="Times New Roman"/>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locked/>
    <w:rsid w:val="00E251B6"/>
    <w:pPr>
      <w:spacing w:after="120"/>
    </w:pPr>
    <w:rPr>
      <w:rFonts w:eastAsia="Times New Roman"/>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style>
  <w:style w:type="table" w:styleId="TableGrid1">
    <w:name w:val="Table Grid 1"/>
    <w:basedOn w:val="TableNormal"/>
    <w:uiPriority w:val="99"/>
    <w:locked/>
    <w:rsid w:val="00E251B6"/>
    <w:pPr>
      <w:spacing w:after="120"/>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2">
    <w:name w:val="Table Grid 2"/>
    <w:basedOn w:val="TableNormal"/>
    <w:uiPriority w:val="99"/>
    <w:locked/>
    <w:rsid w:val="00E251B6"/>
    <w:pPr>
      <w:spacing w:after="120"/>
    </w:pPr>
    <w:rPr>
      <w:rFonts w:eastAsia="Times New Roman"/>
    </w:rPr>
    <w:tblPr>
      <w:tblBorders>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3">
    <w:name w:val="Table Grid 3"/>
    <w:basedOn w:val="TableNormal"/>
    <w:uiPriority w:val="99"/>
    <w:locked/>
    <w:rsid w:val="00E251B6"/>
    <w:pPr>
      <w:spacing w:after="120"/>
    </w:pPr>
    <w:rPr>
      <w:rFonts w:eastAsia="Times New Roman"/>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Grid4">
    <w:name w:val="Table Grid 4"/>
    <w:basedOn w:val="TableNormal"/>
    <w:uiPriority w:val="99"/>
    <w:locked/>
    <w:rsid w:val="00E251B6"/>
    <w:pPr>
      <w:spacing w:after="120"/>
    </w:pPr>
    <w:rPr>
      <w:rFonts w:eastAsia="Times New Roman"/>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rPr>
      <w:tblPr/>
      <w:tcPr>
        <w:tcBorders>
          <w:top w:val="single" w:sz="6" w:space="0" w:color="000000"/>
          <w:tl2br w:val="none" w:sz="0" w:space="0" w:color="auto"/>
          <w:tr2bl w:val="none" w:sz="0" w:space="0" w:color="auto"/>
        </w:tcBorders>
        <w:shd w:val="pct30" w:color="FFFF00" w:fill="FFFFFF"/>
      </w:tcPr>
    </w:tblStylePr>
    <w:tblStylePr w:type="lastCol">
      <w:rPr>
        <w:rFonts w:cs="Times New Roman"/>
      </w:rPr>
      <w:tblPr/>
      <w:tcPr>
        <w:tcBorders>
          <w:tl2br w:val="none" w:sz="0" w:space="0" w:color="auto"/>
          <w:tr2bl w:val="none" w:sz="0" w:space="0" w:color="auto"/>
        </w:tcBorders>
      </w:tcPr>
    </w:tblStylePr>
  </w:style>
  <w:style w:type="table" w:styleId="TableGrid5">
    <w:name w:val="Table Grid 5"/>
    <w:basedOn w:val="TableNormal"/>
    <w:uiPriority w:val="99"/>
    <w:locked/>
    <w:rsid w:val="00E251B6"/>
    <w:pPr>
      <w:spacing w:after="120"/>
    </w:pPr>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uiPriority w:val="99"/>
    <w:locked/>
    <w:rsid w:val="00E251B6"/>
    <w:pPr>
      <w:spacing w:after="120"/>
    </w:pPr>
    <w:rPr>
      <w:rFonts w:eastAsia="Times New Roman"/>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uiPriority w:val="99"/>
    <w:locked/>
    <w:rsid w:val="00E251B6"/>
    <w:pPr>
      <w:spacing w:after="120"/>
    </w:pPr>
    <w:rPr>
      <w:rFonts w:eastAsia="Times New Roman"/>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uiPriority w:val="99"/>
    <w:locked/>
    <w:rsid w:val="00E251B6"/>
    <w:pPr>
      <w:spacing w:after="120"/>
    </w:pPr>
    <w:rPr>
      <w:rFonts w:eastAsia="Times New Roman"/>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rPr>
      <w:tblPr/>
      <w:tcPr>
        <w:tcBorders>
          <w:tl2br w:val="none" w:sz="0" w:space="0" w:color="auto"/>
          <w:tr2bl w:val="none" w:sz="0" w:space="0" w:color="auto"/>
        </w:tcBorders>
        <w:shd w:val="solid" w:color="000080" w:fill="FFFFFF"/>
      </w:tcPr>
    </w:tblStylePr>
    <w:tblStylePr w:type="lastRow">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style>
  <w:style w:type="table" w:styleId="TableList1">
    <w:name w:val="Table List 1"/>
    <w:basedOn w:val="TableNormal"/>
    <w:uiPriority w:val="99"/>
    <w:locked/>
    <w:rsid w:val="00E251B6"/>
    <w:pPr>
      <w:spacing w:after="120"/>
    </w:pPr>
    <w:rPr>
      <w:rFonts w:eastAsia="Times New Roman"/>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solid" w:color="C0C0C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2">
    <w:name w:val="Table List 2"/>
    <w:basedOn w:val="TableNormal"/>
    <w:uiPriority w:val="99"/>
    <w:locked/>
    <w:rsid w:val="00E251B6"/>
    <w:pPr>
      <w:spacing w:after="120"/>
    </w:pPr>
    <w:rPr>
      <w:rFonts w:eastAsia="Times New Roman"/>
    </w:rPr>
    <w:tblPr>
      <w:tblStyleRowBandSize w:val="2"/>
      <w:tblBorders>
        <w:bottom w:val="single" w:sz="12" w:space="0" w:color="808080"/>
      </w:tblBorders>
    </w:tblPr>
    <w:tblStylePr w:type="firstRow">
      <w:rPr>
        <w:rFonts w:cs="Times New Roman"/>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FF00" w:fill="FFFFFF"/>
      </w:tcPr>
    </w:tblStylePr>
    <w:tblStylePr w:type="band2Horz">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3">
    <w:name w:val="Table List 3"/>
    <w:basedOn w:val="TableNormal"/>
    <w:uiPriority w:val="99"/>
    <w:locked/>
    <w:rsid w:val="00E251B6"/>
    <w:pPr>
      <w:spacing w:after="120"/>
    </w:pPr>
    <w:rPr>
      <w:rFonts w:eastAsia="Times New Roman"/>
    </w:rPr>
    <w:tblPr>
      <w:tblBorders>
        <w:top w:val="single" w:sz="12" w:space="0" w:color="000000"/>
        <w:bottom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List4">
    <w:name w:val="Table List 4"/>
    <w:basedOn w:val="TableNormal"/>
    <w:uiPriority w:val="99"/>
    <w:locked/>
    <w:rsid w:val="00E251B6"/>
    <w:pPr>
      <w:spacing w:after="120"/>
    </w:pPr>
    <w:rPr>
      <w:rFonts w:eastAsia="Times New Roman"/>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locked/>
    <w:rsid w:val="00E251B6"/>
    <w:pPr>
      <w:spacing w:after="120"/>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style>
  <w:style w:type="table" w:styleId="TableList6">
    <w:name w:val="Table List 6"/>
    <w:basedOn w:val="TableNormal"/>
    <w:uiPriority w:val="99"/>
    <w:locked/>
    <w:rsid w:val="00E251B6"/>
    <w:pPr>
      <w:spacing w:after="120"/>
    </w:pPr>
    <w:rPr>
      <w:rFonts w:eastAsia="Times New Roman"/>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rPr>
      <w:tblPr/>
      <w:tcPr>
        <w:tcBorders>
          <w:bottom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locked/>
    <w:rsid w:val="00E251B6"/>
    <w:pPr>
      <w:spacing w:after="120"/>
    </w:pPr>
    <w:rPr>
      <w:rFonts w:eastAsia="Times New Roman"/>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rPr>
      <w:tblPr/>
      <w:tcPr>
        <w:tcBorders>
          <w:top w:val="single" w:sz="12" w:space="0" w:color="008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locked/>
    <w:rsid w:val="00E251B6"/>
    <w:pPr>
      <w:spacing w:after="120"/>
    </w:pPr>
    <w:rPr>
      <w:rFonts w:eastAsia="Times New Roman"/>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locked/>
    <w:rsid w:val="00E251B6"/>
    <w:pPr>
      <w:spacing w:after="120"/>
    </w:pPr>
    <w:rPr>
      <w:rFonts w:eastAsia="Times New Roman"/>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locked/>
    <w:rsid w:val="00E251B6"/>
    <w:pPr>
      <w:spacing w:after="120"/>
    </w:pPr>
    <w:rPr>
      <w:rFonts w:eastAsia="Times New Roman"/>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locked/>
    <w:rsid w:val="00E251B6"/>
    <w:pPr>
      <w:spacing w:after="120"/>
    </w:pPr>
    <w:rPr>
      <w:rFonts w:eastAsia="Times New Roman"/>
    </w:rPr>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6" w:space="0" w:color="000000"/>
          <w:tl2br w:val="none" w:sz="0" w:space="0" w:color="auto"/>
          <w:tr2bl w:val="none" w:sz="0" w:space="0" w:color="auto"/>
        </w:tcBorders>
      </w:tcPr>
    </w:tblStylePr>
    <w:tblStylePr w:type="neCell">
      <w:rPr>
        <w:rFonts w:cs="Times New Roman"/>
      </w:rPr>
      <w:tblPr/>
      <w:tcPr>
        <w:tcBorders>
          <w:left w:val="none" w:sz="0" w:space="0" w:color="auto"/>
          <w:tl2br w:val="none" w:sz="0" w:space="0" w:color="auto"/>
          <w:tr2bl w:val="none" w:sz="0" w:space="0" w:color="auto"/>
        </w:tcBorders>
      </w:tcPr>
    </w:tblStylePr>
    <w:tblStylePr w:type="swCell">
      <w:rPr>
        <w:rFonts w:cs="Times New Roman"/>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locked/>
    <w:rsid w:val="00E251B6"/>
    <w:pPr>
      <w:spacing w:after="120"/>
    </w:pPr>
    <w:rPr>
      <w:rFonts w:eastAsia="Times New Roman"/>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locked/>
    <w:rsid w:val="00E251B6"/>
    <w:pPr>
      <w:spacing w:after="120"/>
    </w:pPr>
    <w:rPr>
      <w:rFonts w:eastAsia="Times New Roman"/>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Subtle2">
    <w:name w:val="Table Subtle 2"/>
    <w:basedOn w:val="TableNormal"/>
    <w:uiPriority w:val="99"/>
    <w:locked/>
    <w:rsid w:val="00E251B6"/>
    <w:pPr>
      <w:spacing w:after="120"/>
    </w:pPr>
    <w:rPr>
      <w:rFonts w:eastAsia="Times New Roman"/>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rPr>
      <w:tblPr/>
      <w:tcPr>
        <w:tcBorders>
          <w:tl2br w:val="none" w:sz="0" w:space="0" w:color="auto"/>
          <w:tr2bl w:val="none" w:sz="0" w:space="0" w:color="auto"/>
        </w:tcBorders>
      </w:tcPr>
    </w:tblStylePr>
    <w:tblStylePr w:type="swCell">
      <w:rPr>
        <w:rFonts w:cs="Times New Roman"/>
      </w:rPr>
      <w:tblPr/>
      <w:tcPr>
        <w:tcBorders>
          <w:tl2br w:val="none" w:sz="0" w:space="0" w:color="auto"/>
          <w:tr2bl w:val="none" w:sz="0" w:space="0" w:color="auto"/>
        </w:tcBorders>
      </w:tcPr>
    </w:tblStylePr>
  </w:style>
  <w:style w:type="table" w:styleId="TableTheme">
    <w:name w:val="Table Theme"/>
    <w:basedOn w:val="TableNormal"/>
    <w:uiPriority w:val="99"/>
    <w:locked/>
    <w:rsid w:val="00E251B6"/>
    <w:pPr>
      <w:spacing w:after="120"/>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locked/>
    <w:rsid w:val="00E251B6"/>
    <w:pPr>
      <w:spacing w:after="120"/>
    </w:pPr>
    <w:rPr>
      <w:rFonts w:eastAsia="Times New Roman"/>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2">
    <w:name w:val="Table Web 2"/>
    <w:basedOn w:val="TableNormal"/>
    <w:uiPriority w:val="99"/>
    <w:locked/>
    <w:rsid w:val="00E251B6"/>
    <w:pPr>
      <w:spacing w:after="120"/>
    </w:pPr>
    <w:rPr>
      <w:rFonts w:eastAsia="Times New Roman"/>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table" w:styleId="TableWeb3">
    <w:name w:val="Table Web 3"/>
    <w:basedOn w:val="TableNormal"/>
    <w:uiPriority w:val="99"/>
    <w:locked/>
    <w:rsid w:val="00E251B6"/>
    <w:pPr>
      <w:spacing w:after="120"/>
    </w:pPr>
    <w:rPr>
      <w:rFonts w:eastAsia="Times New Roman"/>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rPr>
      <w:tblPr/>
      <w:tcPr>
        <w:tcBorders>
          <w:tl2br w:val="none" w:sz="0" w:space="0" w:color="auto"/>
          <w:tr2bl w:val="none" w:sz="0" w:space="0" w:color="auto"/>
        </w:tcBorders>
      </w:tcPr>
    </w:tblStylePr>
  </w:style>
  <w:style w:type="paragraph" w:customStyle="1" w:styleId="VersoPageHeading">
    <w:name w:val="Verso Page Heading"/>
    <w:uiPriority w:val="12"/>
    <w:qFormat/>
    <w:rsid w:val="008F7A9C"/>
    <w:pPr>
      <w:spacing w:before="180" w:after="60"/>
    </w:pPr>
    <w:rPr>
      <w:rFonts w:eastAsia="Times New Roman"/>
      <w:bCs/>
      <w:color w:val="00A9CE"/>
      <w:sz w:val="24"/>
      <w:szCs w:val="26"/>
      <w:lang w:eastAsia="en-US"/>
    </w:rPr>
  </w:style>
  <w:style w:type="paragraph" w:customStyle="1" w:styleId="BusinessUnitName">
    <w:name w:val="Business Unit Name"/>
    <w:uiPriority w:val="12"/>
    <w:qFormat/>
    <w:rsid w:val="00897FEE"/>
    <w:rPr>
      <w:b/>
      <w:caps/>
      <w:noProof/>
      <w:color w:val="FFFFFF"/>
      <w:spacing w:val="16"/>
      <w:sz w:val="22"/>
      <w:szCs w:val="24"/>
      <w:lang w:eastAsia="en-US"/>
    </w:rPr>
  </w:style>
  <w:style w:type="character" w:styleId="CommentReference">
    <w:name w:val="annotation reference"/>
    <w:basedOn w:val="DefaultParagraphFont"/>
    <w:semiHidden/>
    <w:locked/>
    <w:rsid w:val="00AD275A"/>
    <w:rPr>
      <w:rFonts w:cs="Times New Roman"/>
      <w:sz w:val="16"/>
      <w:szCs w:val="16"/>
    </w:rPr>
  </w:style>
  <w:style w:type="paragraph" w:styleId="CommentText">
    <w:name w:val="annotation text"/>
    <w:basedOn w:val="Normal"/>
    <w:link w:val="CommentTextChar"/>
    <w:locked/>
    <w:rsid w:val="00DE6E74"/>
    <w:pPr>
      <w:pBdr>
        <w:top w:val="double" w:sz="4" w:space="1" w:color="00B050"/>
        <w:left w:val="double" w:sz="4" w:space="4" w:color="00B050"/>
        <w:bottom w:val="double" w:sz="4" w:space="1" w:color="00B050"/>
        <w:right w:val="double" w:sz="4" w:space="4" w:color="00B050"/>
      </w:pBdr>
      <w:spacing w:before="60" w:after="60"/>
    </w:pPr>
    <w:rPr>
      <w:color w:val="000000" w:themeColor="text1"/>
    </w:rPr>
  </w:style>
  <w:style w:type="character" w:customStyle="1" w:styleId="CommentTextChar">
    <w:name w:val="Comment Text Char"/>
    <w:basedOn w:val="DefaultParagraphFont"/>
    <w:link w:val="CommentText"/>
    <w:rsid w:val="00DE6E74"/>
    <w:rPr>
      <w:color w:val="000000" w:themeColor="text1"/>
      <w:sz w:val="22"/>
      <w:szCs w:val="22"/>
    </w:rPr>
  </w:style>
  <w:style w:type="paragraph" w:styleId="CommentSubject">
    <w:name w:val="annotation subject"/>
    <w:basedOn w:val="CommentText"/>
    <w:next w:val="CommentText"/>
    <w:link w:val="CommentSubjectChar"/>
    <w:uiPriority w:val="99"/>
    <w:semiHidden/>
    <w:locked/>
    <w:rsid w:val="00AD275A"/>
    <w:rPr>
      <w:b/>
      <w:bCs/>
    </w:rPr>
  </w:style>
  <w:style w:type="character" w:customStyle="1" w:styleId="CommentSubjectChar">
    <w:name w:val="Comment Subject Char"/>
    <w:basedOn w:val="CommentTextChar"/>
    <w:link w:val="CommentSubject"/>
    <w:uiPriority w:val="99"/>
    <w:semiHidden/>
    <w:rsid w:val="00DB55B9"/>
    <w:rPr>
      <w:rFonts w:eastAsia="Calibri"/>
      <w:b/>
      <w:bCs/>
      <w:color w:val="000000"/>
      <w:sz w:val="20"/>
      <w:szCs w:val="20"/>
    </w:rPr>
  </w:style>
  <w:style w:type="paragraph" w:styleId="DocumentMap">
    <w:name w:val="Document Map"/>
    <w:basedOn w:val="Normal"/>
    <w:link w:val="DocumentMapChar"/>
    <w:uiPriority w:val="99"/>
    <w:semiHidden/>
    <w:locked/>
    <w:rsid w:val="00AD275A"/>
    <w:pPr>
      <w:shd w:val="clear" w:color="auto" w:fill="000080"/>
    </w:pPr>
    <w:rPr>
      <w:rFonts w:ascii="Tahoma" w:hAnsi="Tahoma" w:cs="Tahoma"/>
      <w:sz w:val="20"/>
      <w:szCs w:val="20"/>
    </w:rPr>
  </w:style>
  <w:style w:type="character" w:customStyle="1" w:styleId="DocumentMapChar">
    <w:name w:val="Document Map Char"/>
    <w:basedOn w:val="DefaultParagraphFont"/>
    <w:link w:val="DocumentMap"/>
    <w:uiPriority w:val="99"/>
    <w:semiHidden/>
    <w:rsid w:val="00DB55B9"/>
    <w:rPr>
      <w:rFonts w:ascii="Tahoma" w:eastAsia="Calibri" w:hAnsi="Tahoma" w:cs="Tahoma"/>
      <w:color w:val="000000"/>
      <w:sz w:val="20"/>
      <w:szCs w:val="20"/>
      <w:shd w:val="clear" w:color="auto" w:fill="000080"/>
    </w:rPr>
  </w:style>
  <w:style w:type="character" w:styleId="EndnoteReference">
    <w:name w:val="endnote reference"/>
    <w:basedOn w:val="DefaultParagraphFont"/>
    <w:uiPriority w:val="99"/>
    <w:semiHidden/>
    <w:locked/>
    <w:rsid w:val="00AD275A"/>
    <w:rPr>
      <w:rFonts w:cs="Times New Roman"/>
      <w:vertAlign w:val="superscript"/>
    </w:rPr>
  </w:style>
  <w:style w:type="paragraph" w:styleId="EndnoteText">
    <w:name w:val="endnote text"/>
    <w:basedOn w:val="Normal"/>
    <w:link w:val="EndnoteTextChar"/>
    <w:uiPriority w:val="99"/>
    <w:semiHidden/>
    <w:locked/>
    <w:rsid w:val="00AD275A"/>
    <w:rPr>
      <w:sz w:val="20"/>
      <w:szCs w:val="20"/>
    </w:rPr>
  </w:style>
  <w:style w:type="character" w:customStyle="1" w:styleId="EndnoteTextChar">
    <w:name w:val="Endnote Text Char"/>
    <w:basedOn w:val="DefaultParagraphFont"/>
    <w:link w:val="EndnoteText"/>
    <w:uiPriority w:val="99"/>
    <w:semiHidden/>
    <w:rsid w:val="00DB55B9"/>
    <w:rPr>
      <w:rFonts w:eastAsia="Calibri"/>
      <w:color w:val="000000"/>
      <w:sz w:val="20"/>
      <w:szCs w:val="20"/>
    </w:rPr>
  </w:style>
  <w:style w:type="paragraph" w:styleId="Index1">
    <w:name w:val="index 1"/>
    <w:basedOn w:val="Normal"/>
    <w:next w:val="Normal"/>
    <w:autoRedefine/>
    <w:uiPriority w:val="99"/>
    <w:semiHidden/>
    <w:locked/>
    <w:rsid w:val="00AD275A"/>
    <w:pPr>
      <w:ind w:left="220" w:hanging="220"/>
    </w:pPr>
  </w:style>
  <w:style w:type="paragraph" w:styleId="Index2">
    <w:name w:val="index 2"/>
    <w:basedOn w:val="Normal"/>
    <w:next w:val="Normal"/>
    <w:autoRedefine/>
    <w:uiPriority w:val="99"/>
    <w:semiHidden/>
    <w:locked/>
    <w:rsid w:val="00AD275A"/>
    <w:pPr>
      <w:ind w:left="440" w:hanging="220"/>
    </w:pPr>
  </w:style>
  <w:style w:type="paragraph" w:styleId="Index3">
    <w:name w:val="index 3"/>
    <w:basedOn w:val="Normal"/>
    <w:next w:val="Normal"/>
    <w:autoRedefine/>
    <w:uiPriority w:val="99"/>
    <w:semiHidden/>
    <w:locked/>
    <w:rsid w:val="00AD275A"/>
    <w:pPr>
      <w:ind w:left="660" w:hanging="220"/>
    </w:pPr>
  </w:style>
  <w:style w:type="paragraph" w:styleId="Index4">
    <w:name w:val="index 4"/>
    <w:basedOn w:val="Normal"/>
    <w:next w:val="Normal"/>
    <w:autoRedefine/>
    <w:uiPriority w:val="99"/>
    <w:semiHidden/>
    <w:locked/>
    <w:rsid w:val="00AD275A"/>
    <w:pPr>
      <w:ind w:left="880" w:hanging="220"/>
    </w:pPr>
  </w:style>
  <w:style w:type="paragraph" w:styleId="Index5">
    <w:name w:val="index 5"/>
    <w:basedOn w:val="Normal"/>
    <w:next w:val="Normal"/>
    <w:autoRedefine/>
    <w:uiPriority w:val="99"/>
    <w:semiHidden/>
    <w:locked/>
    <w:rsid w:val="00AD275A"/>
    <w:pPr>
      <w:ind w:left="1100" w:hanging="220"/>
    </w:pPr>
  </w:style>
  <w:style w:type="paragraph" w:styleId="Index6">
    <w:name w:val="index 6"/>
    <w:basedOn w:val="Normal"/>
    <w:next w:val="Normal"/>
    <w:autoRedefine/>
    <w:uiPriority w:val="99"/>
    <w:semiHidden/>
    <w:locked/>
    <w:rsid w:val="00AD275A"/>
    <w:pPr>
      <w:ind w:left="1320" w:hanging="220"/>
    </w:pPr>
  </w:style>
  <w:style w:type="paragraph" w:styleId="Index7">
    <w:name w:val="index 7"/>
    <w:basedOn w:val="Normal"/>
    <w:next w:val="Normal"/>
    <w:autoRedefine/>
    <w:uiPriority w:val="99"/>
    <w:semiHidden/>
    <w:locked/>
    <w:rsid w:val="00AD275A"/>
    <w:pPr>
      <w:ind w:left="1540" w:hanging="220"/>
    </w:pPr>
  </w:style>
  <w:style w:type="paragraph" w:styleId="Index8">
    <w:name w:val="index 8"/>
    <w:basedOn w:val="Normal"/>
    <w:next w:val="Normal"/>
    <w:autoRedefine/>
    <w:uiPriority w:val="99"/>
    <w:semiHidden/>
    <w:locked/>
    <w:rsid w:val="00AD275A"/>
    <w:pPr>
      <w:ind w:left="1760" w:hanging="220"/>
    </w:pPr>
  </w:style>
  <w:style w:type="paragraph" w:styleId="Index9">
    <w:name w:val="index 9"/>
    <w:basedOn w:val="Normal"/>
    <w:next w:val="Normal"/>
    <w:autoRedefine/>
    <w:uiPriority w:val="99"/>
    <w:semiHidden/>
    <w:locked/>
    <w:rsid w:val="00AD275A"/>
    <w:pPr>
      <w:ind w:left="1980" w:hanging="220"/>
    </w:pPr>
  </w:style>
  <w:style w:type="paragraph" w:styleId="IndexHeading">
    <w:name w:val="index heading"/>
    <w:basedOn w:val="Normal"/>
    <w:next w:val="Index1"/>
    <w:uiPriority w:val="99"/>
    <w:semiHidden/>
    <w:locked/>
    <w:rsid w:val="00AD275A"/>
    <w:rPr>
      <w:rFonts w:ascii="Arial" w:hAnsi="Arial" w:cs="Arial"/>
      <w:b/>
      <w:bCs/>
    </w:rPr>
  </w:style>
  <w:style w:type="paragraph" w:styleId="MacroText">
    <w:name w:val="macro"/>
    <w:link w:val="MacroTextChar"/>
    <w:uiPriority w:val="99"/>
    <w:semiHidden/>
    <w:locked/>
    <w:rsid w:val="00AD275A"/>
    <w:pPr>
      <w:tabs>
        <w:tab w:val="left" w:pos="480"/>
        <w:tab w:val="left" w:pos="960"/>
        <w:tab w:val="left" w:pos="1440"/>
        <w:tab w:val="left" w:pos="1920"/>
        <w:tab w:val="left" w:pos="2400"/>
        <w:tab w:val="left" w:pos="2880"/>
        <w:tab w:val="left" w:pos="3360"/>
        <w:tab w:val="left" w:pos="3840"/>
        <w:tab w:val="left" w:pos="4320"/>
      </w:tabs>
      <w:spacing w:after="120"/>
    </w:pPr>
    <w:rPr>
      <w:rFonts w:ascii="Courier New" w:hAnsi="Courier New" w:cs="Courier New"/>
      <w:color w:val="000000"/>
      <w:lang w:eastAsia="en-US"/>
    </w:rPr>
  </w:style>
  <w:style w:type="character" w:customStyle="1" w:styleId="MacroTextChar">
    <w:name w:val="Macro Text Char"/>
    <w:basedOn w:val="DefaultParagraphFont"/>
    <w:link w:val="MacroText"/>
    <w:uiPriority w:val="99"/>
    <w:semiHidden/>
    <w:rsid w:val="00DB55B9"/>
    <w:rPr>
      <w:rFonts w:ascii="Courier New" w:hAnsi="Courier New" w:cs="Courier New"/>
      <w:color w:val="000000"/>
      <w:lang w:val="en-AU" w:eastAsia="en-US" w:bidi="ar-SA"/>
    </w:rPr>
  </w:style>
  <w:style w:type="paragraph" w:styleId="TableofAuthorities">
    <w:name w:val="table of authorities"/>
    <w:basedOn w:val="Normal"/>
    <w:next w:val="Normal"/>
    <w:uiPriority w:val="99"/>
    <w:semiHidden/>
    <w:locked/>
    <w:rsid w:val="00AD275A"/>
    <w:pPr>
      <w:ind w:left="220" w:hanging="220"/>
    </w:pPr>
  </w:style>
  <w:style w:type="paragraph" w:styleId="TableofFigures">
    <w:name w:val="table of figures"/>
    <w:basedOn w:val="Normal"/>
    <w:next w:val="Normal"/>
    <w:uiPriority w:val="99"/>
    <w:locked/>
    <w:rsid w:val="00B34418"/>
    <w:pPr>
      <w:tabs>
        <w:tab w:val="right" w:leader="dot" w:pos="9639"/>
      </w:tabs>
      <w:ind w:right="284"/>
    </w:pPr>
  </w:style>
  <w:style w:type="paragraph" w:styleId="TOAHeading">
    <w:name w:val="toa heading"/>
    <w:basedOn w:val="Normal"/>
    <w:next w:val="Normal"/>
    <w:uiPriority w:val="99"/>
    <w:semiHidden/>
    <w:locked/>
    <w:rsid w:val="00AD275A"/>
    <w:pPr>
      <w:spacing w:before="120"/>
    </w:pPr>
    <w:rPr>
      <w:rFonts w:ascii="Arial" w:hAnsi="Arial" w:cs="Arial"/>
      <w:b/>
      <w:bCs/>
      <w:sz w:val="24"/>
      <w:szCs w:val="24"/>
    </w:rPr>
  </w:style>
  <w:style w:type="paragraph" w:styleId="TOC5">
    <w:name w:val="toc 5"/>
    <w:basedOn w:val="Normal"/>
    <w:next w:val="Normal"/>
    <w:autoRedefine/>
    <w:uiPriority w:val="39"/>
    <w:rsid w:val="00AD275A"/>
    <w:pPr>
      <w:spacing w:after="0"/>
      <w:ind w:left="880"/>
    </w:pPr>
    <w:rPr>
      <w:rFonts w:asciiTheme="minorHAnsi" w:hAnsiTheme="minorHAnsi"/>
      <w:sz w:val="18"/>
      <w:szCs w:val="18"/>
    </w:rPr>
  </w:style>
  <w:style w:type="paragraph" w:styleId="TOC6">
    <w:name w:val="toc 6"/>
    <w:basedOn w:val="Normal"/>
    <w:next w:val="Normal"/>
    <w:autoRedefine/>
    <w:uiPriority w:val="39"/>
    <w:rsid w:val="00AD275A"/>
    <w:pPr>
      <w:spacing w:after="0"/>
      <w:ind w:left="1100"/>
    </w:pPr>
    <w:rPr>
      <w:rFonts w:asciiTheme="minorHAnsi" w:hAnsiTheme="minorHAnsi"/>
      <w:sz w:val="18"/>
      <w:szCs w:val="18"/>
    </w:rPr>
  </w:style>
  <w:style w:type="paragraph" w:styleId="TOC7">
    <w:name w:val="toc 7"/>
    <w:basedOn w:val="Normal"/>
    <w:next w:val="Normal"/>
    <w:autoRedefine/>
    <w:uiPriority w:val="39"/>
    <w:rsid w:val="00AD275A"/>
    <w:pPr>
      <w:spacing w:after="0"/>
      <w:ind w:left="1320"/>
    </w:pPr>
    <w:rPr>
      <w:rFonts w:asciiTheme="minorHAnsi" w:hAnsiTheme="minorHAnsi"/>
      <w:sz w:val="18"/>
      <w:szCs w:val="18"/>
    </w:rPr>
  </w:style>
  <w:style w:type="paragraph" w:styleId="TOC8">
    <w:name w:val="toc 8"/>
    <w:basedOn w:val="Normal"/>
    <w:next w:val="Normal"/>
    <w:autoRedefine/>
    <w:uiPriority w:val="39"/>
    <w:rsid w:val="00AD275A"/>
    <w:pPr>
      <w:spacing w:after="0"/>
      <w:ind w:left="1540"/>
    </w:pPr>
    <w:rPr>
      <w:rFonts w:asciiTheme="minorHAnsi" w:hAnsiTheme="minorHAnsi"/>
      <w:sz w:val="18"/>
      <w:szCs w:val="18"/>
    </w:rPr>
  </w:style>
  <w:style w:type="numbering" w:customStyle="1" w:styleId="TableBullets">
    <w:name w:val="TableBullets"/>
    <w:uiPriority w:val="99"/>
    <w:rsid w:val="008861FC"/>
    <w:pPr>
      <w:numPr>
        <w:numId w:val="8"/>
      </w:numPr>
    </w:pPr>
  </w:style>
  <w:style w:type="numbering" w:customStyle="1" w:styleId="Sources">
    <w:name w:val="Sources"/>
    <w:rsid w:val="008861FC"/>
    <w:pPr>
      <w:numPr>
        <w:numId w:val="7"/>
      </w:numPr>
    </w:pPr>
  </w:style>
  <w:style w:type="numbering" w:styleId="1ai">
    <w:name w:val="Outline List 1"/>
    <w:basedOn w:val="NoList"/>
    <w:uiPriority w:val="99"/>
    <w:semiHidden/>
    <w:unhideWhenUsed/>
    <w:locked/>
    <w:rsid w:val="008861FC"/>
    <w:pPr>
      <w:numPr>
        <w:numId w:val="11"/>
      </w:numPr>
    </w:pPr>
  </w:style>
  <w:style w:type="numbering" w:styleId="111111">
    <w:name w:val="Outline List 2"/>
    <w:basedOn w:val="NoList"/>
    <w:uiPriority w:val="99"/>
    <w:semiHidden/>
    <w:unhideWhenUsed/>
    <w:locked/>
    <w:rsid w:val="008861FC"/>
    <w:pPr>
      <w:numPr>
        <w:numId w:val="10"/>
      </w:numPr>
    </w:pPr>
  </w:style>
  <w:style w:type="numbering" w:customStyle="1" w:styleId="Bullets">
    <w:name w:val="Bullets"/>
    <w:rsid w:val="008861FC"/>
    <w:pPr>
      <w:numPr>
        <w:numId w:val="6"/>
      </w:numPr>
    </w:pPr>
  </w:style>
  <w:style w:type="numbering" w:customStyle="1" w:styleId="Numbers">
    <w:name w:val="Numbers"/>
    <w:rsid w:val="008861FC"/>
    <w:pPr>
      <w:numPr>
        <w:numId w:val="9"/>
      </w:numPr>
    </w:pPr>
  </w:style>
  <w:style w:type="numbering" w:styleId="ArticleSection">
    <w:name w:val="Outline List 3"/>
    <w:basedOn w:val="NoList"/>
    <w:uiPriority w:val="99"/>
    <w:semiHidden/>
    <w:unhideWhenUsed/>
    <w:locked/>
    <w:rsid w:val="008861FC"/>
    <w:pPr>
      <w:numPr>
        <w:numId w:val="12"/>
      </w:numPr>
    </w:pPr>
  </w:style>
  <w:style w:type="paragraph" w:customStyle="1" w:styleId="AppendixHeading1base">
    <w:name w:val="Appendix Heading 1 base"/>
    <w:uiPriority w:val="20"/>
    <w:semiHidden/>
    <w:qFormat/>
    <w:rsid w:val="005C1B4B"/>
    <w:pPr>
      <w:keepNext/>
      <w:pageBreakBefore/>
      <w:numPr>
        <w:numId w:val="13"/>
      </w:numPr>
      <w:tabs>
        <w:tab w:val="left" w:pos="2268"/>
      </w:tabs>
    </w:pPr>
    <w:rPr>
      <w:rFonts w:eastAsia="Times New Roman"/>
      <w:b/>
      <w:bCs/>
      <w:color w:val="00A9CE"/>
      <w:sz w:val="44"/>
      <w:szCs w:val="28"/>
    </w:rPr>
  </w:style>
  <w:style w:type="paragraph" w:customStyle="1" w:styleId="AppendixHeading2">
    <w:name w:val="Appendix Heading 2"/>
    <w:basedOn w:val="Heading2"/>
    <w:uiPriority w:val="11"/>
    <w:qFormat/>
    <w:rsid w:val="007738F3"/>
    <w:pPr>
      <w:numPr>
        <w:numId w:val="13"/>
      </w:numPr>
    </w:pPr>
  </w:style>
  <w:style w:type="paragraph" w:customStyle="1" w:styleId="AppendixHeading3">
    <w:name w:val="Appendix Heading 3"/>
    <w:basedOn w:val="Heading3"/>
    <w:uiPriority w:val="11"/>
    <w:qFormat/>
    <w:rsid w:val="00097B6C"/>
    <w:pPr>
      <w:ind w:left="709" w:hanging="709"/>
    </w:pPr>
  </w:style>
  <w:style w:type="paragraph" w:customStyle="1" w:styleId="AppendixHeading4">
    <w:name w:val="Appendix Heading 4"/>
    <w:basedOn w:val="Heading4"/>
    <w:uiPriority w:val="11"/>
    <w:qFormat/>
    <w:rsid w:val="00880650"/>
  </w:style>
  <w:style w:type="paragraph" w:customStyle="1" w:styleId="Equation">
    <w:name w:val="Equation"/>
    <w:basedOn w:val="Normal"/>
    <w:next w:val="Normal"/>
    <w:uiPriority w:val="7"/>
    <w:qFormat/>
    <w:rsid w:val="00B93FAF"/>
    <w:pPr>
      <w:tabs>
        <w:tab w:val="right" w:pos="7938"/>
      </w:tabs>
      <w:spacing w:before="284" w:after="284"/>
      <w:ind w:left="567"/>
    </w:pPr>
    <w:rPr>
      <w:rFonts w:eastAsia="Times New Roman"/>
      <w:color w:val="auto"/>
      <w:szCs w:val="24"/>
      <w:lang w:eastAsia="en-US"/>
    </w:rPr>
  </w:style>
  <w:style w:type="paragraph" w:customStyle="1" w:styleId="Reference">
    <w:name w:val="Reference"/>
    <w:basedOn w:val="Normal"/>
    <w:uiPriority w:val="9"/>
    <w:qFormat/>
    <w:rsid w:val="007F16A8"/>
    <w:pPr>
      <w:ind w:left="567" w:hanging="567"/>
    </w:pPr>
  </w:style>
  <w:style w:type="paragraph" w:styleId="ListNumber2">
    <w:name w:val="List Number 2"/>
    <w:basedOn w:val="Normal"/>
    <w:link w:val="ListNumber2Char"/>
    <w:uiPriority w:val="2"/>
    <w:qFormat/>
    <w:locked/>
    <w:rsid w:val="00FD4A86"/>
    <w:pPr>
      <w:numPr>
        <w:ilvl w:val="3"/>
        <w:numId w:val="14"/>
      </w:numPr>
      <w:contextualSpacing/>
      <w:jc w:val="both"/>
    </w:pPr>
  </w:style>
  <w:style w:type="character" w:customStyle="1" w:styleId="Italics">
    <w:name w:val="Italics"/>
    <w:basedOn w:val="DefaultParagraphFont"/>
    <w:uiPriority w:val="3"/>
    <w:qFormat/>
    <w:rsid w:val="0005371F"/>
    <w:rPr>
      <w:i/>
    </w:rPr>
  </w:style>
  <w:style w:type="character" w:styleId="PlaceholderText">
    <w:name w:val="Placeholder Text"/>
    <w:basedOn w:val="DefaultParagraphFont"/>
    <w:uiPriority w:val="99"/>
    <w:semiHidden/>
    <w:rsid w:val="000F724A"/>
    <w:rPr>
      <w:color w:val="808080"/>
    </w:rPr>
  </w:style>
  <w:style w:type="paragraph" w:styleId="ListParagraph">
    <w:name w:val="List Paragraph"/>
    <w:basedOn w:val="Normal"/>
    <w:uiPriority w:val="34"/>
    <w:qFormat/>
    <w:rsid w:val="00E7237F"/>
    <w:pPr>
      <w:ind w:left="720"/>
      <w:contextualSpacing/>
    </w:pPr>
  </w:style>
  <w:style w:type="paragraph" w:customStyle="1" w:styleId="CSIROL3DocParagraphClauseTxt">
    <w:name w:val="CSIRO L3 Doc Paragraph Clause Txt"/>
    <w:semiHidden/>
    <w:qFormat/>
    <w:rsid w:val="008E4713"/>
    <w:pPr>
      <w:spacing w:before="120" w:after="120" w:line="240" w:lineRule="atLeast"/>
      <w:outlineLvl w:val="0"/>
    </w:pPr>
    <w:rPr>
      <w:rFonts w:asciiTheme="minorHAnsi" w:eastAsia="Times New Roman" w:hAnsiTheme="minorHAnsi"/>
      <w:sz w:val="22"/>
      <w:lang w:eastAsia="en-US"/>
    </w:rPr>
  </w:style>
  <w:style w:type="paragraph" w:styleId="Revision">
    <w:name w:val="Revision"/>
    <w:hidden/>
    <w:uiPriority w:val="99"/>
    <w:semiHidden/>
    <w:rsid w:val="0035760F"/>
    <w:rPr>
      <w:color w:val="000000"/>
      <w:sz w:val="22"/>
      <w:szCs w:val="22"/>
    </w:rPr>
  </w:style>
  <w:style w:type="paragraph" w:customStyle="1" w:styleId="AppendixHeading5">
    <w:name w:val="Appendix Heading 5"/>
    <w:basedOn w:val="AppendixHeading3"/>
    <w:qFormat/>
    <w:rsid w:val="00097B6C"/>
    <w:pPr>
      <w:numPr>
        <w:ilvl w:val="3"/>
        <w:numId w:val="15"/>
      </w:numPr>
    </w:pPr>
  </w:style>
  <w:style w:type="paragraph" w:customStyle="1" w:styleId="Heading9AttachmentHeading1">
    <w:name w:val="Heading 9. Attachment Heading 1"/>
    <w:basedOn w:val="Heading1"/>
    <w:link w:val="Heading9AttachmentHeading1Char"/>
    <w:qFormat/>
    <w:rsid w:val="00A30C93"/>
    <w:pPr>
      <w:keepNext w:val="0"/>
      <w:keepLines w:val="0"/>
      <w:numPr>
        <w:numId w:val="0"/>
      </w:numPr>
      <w:tabs>
        <w:tab w:val="clear" w:pos="851"/>
        <w:tab w:val="left" w:pos="2694"/>
      </w:tabs>
      <w:spacing w:before="0" w:after="80" w:line="240" w:lineRule="atLeast"/>
      <w:jc w:val="left"/>
    </w:pPr>
    <w:rPr>
      <w:color w:val="00313C"/>
    </w:rPr>
  </w:style>
  <w:style w:type="paragraph" w:customStyle="1" w:styleId="CSIRORFTNormal">
    <w:name w:val="CSIRO RFT Normal"/>
    <w:basedOn w:val="Normal"/>
    <w:qFormat/>
    <w:rsid w:val="003E1118"/>
    <w:pPr>
      <w:spacing w:after="160" w:line="259" w:lineRule="auto"/>
      <w:ind w:left="993"/>
    </w:pPr>
    <w:rPr>
      <w:rFonts w:asciiTheme="minorHAnsi" w:eastAsiaTheme="minorHAnsi" w:hAnsiTheme="minorHAnsi" w:cstheme="minorBidi"/>
      <w:color w:val="auto"/>
      <w:lang w:eastAsia="en-US"/>
    </w:rPr>
  </w:style>
  <w:style w:type="paragraph" w:customStyle="1" w:styleId="CSIRORFTH1">
    <w:name w:val="CSIRO RFT H1"/>
    <w:link w:val="CSIRORFTH1Char"/>
    <w:qFormat/>
    <w:rsid w:val="00BB2315"/>
    <w:pPr>
      <w:keepNext/>
      <w:spacing w:before="120"/>
      <w:ind w:left="851" w:hanging="851"/>
    </w:pPr>
    <w:rPr>
      <w:rFonts w:eastAsia="Times New Roman"/>
      <w:b/>
      <w:color w:val="00A9CE"/>
      <w:sz w:val="36"/>
      <w:szCs w:val="36"/>
      <w:lang w:eastAsia="en-US"/>
      <w14:scene3d>
        <w14:camera w14:prst="orthographicFront"/>
        <w14:lightRig w14:rig="threePt" w14:dir="t">
          <w14:rot w14:lat="0" w14:lon="0" w14:rev="0"/>
        </w14:lightRig>
      </w14:scene3d>
    </w:rPr>
  </w:style>
  <w:style w:type="paragraph" w:customStyle="1" w:styleId="CSIRORFTH2">
    <w:name w:val="CSIRO RFT H2"/>
    <w:link w:val="CSIRORFTH2Char"/>
    <w:qFormat/>
    <w:rsid w:val="003E1118"/>
    <w:pPr>
      <w:keepNext/>
      <w:tabs>
        <w:tab w:val="left" w:pos="851"/>
      </w:tabs>
      <w:spacing w:before="120" w:after="120" w:line="240" w:lineRule="atLeast"/>
      <w:ind w:left="851" w:hanging="851"/>
      <w:jc w:val="both"/>
    </w:pPr>
    <w:rPr>
      <w:rFonts w:asciiTheme="minorHAnsi" w:eastAsia="Times New Roman" w:hAnsiTheme="minorHAnsi" w:cs="Calibri"/>
      <w:color w:val="00A9CE"/>
      <w:sz w:val="32"/>
      <w:szCs w:val="22"/>
      <w:lang w:eastAsia="en-US"/>
    </w:rPr>
  </w:style>
  <w:style w:type="paragraph" w:customStyle="1" w:styleId="CSIRORFTH3">
    <w:name w:val="CSIRO RFT H3"/>
    <w:qFormat/>
    <w:rsid w:val="003E1118"/>
    <w:pPr>
      <w:tabs>
        <w:tab w:val="left" w:pos="851"/>
      </w:tabs>
      <w:spacing w:after="120" w:line="259" w:lineRule="auto"/>
      <w:ind w:left="851" w:hanging="851"/>
    </w:pPr>
    <w:rPr>
      <w:rFonts w:asciiTheme="minorHAnsi" w:eastAsiaTheme="minorHAnsi" w:hAnsiTheme="minorHAnsi" w:cstheme="minorBidi"/>
      <w:sz w:val="22"/>
      <w:szCs w:val="22"/>
      <w:lang w:eastAsia="en-US"/>
    </w:rPr>
  </w:style>
  <w:style w:type="character" w:customStyle="1" w:styleId="CSIRORFTH2Char">
    <w:name w:val="CSIRO RFT H2 Char"/>
    <w:basedOn w:val="DefaultParagraphFont"/>
    <w:link w:val="CSIRORFTH2"/>
    <w:rsid w:val="003E1118"/>
    <w:rPr>
      <w:rFonts w:asciiTheme="minorHAnsi" w:eastAsia="Times New Roman" w:hAnsiTheme="minorHAnsi" w:cs="Calibri"/>
      <w:color w:val="00A9CE"/>
      <w:sz w:val="32"/>
      <w:szCs w:val="22"/>
      <w:lang w:eastAsia="en-US"/>
    </w:rPr>
  </w:style>
  <w:style w:type="character" w:customStyle="1" w:styleId="CSIROPlaceholder">
    <w:name w:val="CSIRO Placeholder"/>
    <w:rsid w:val="00FD6EFF"/>
    <w:rPr>
      <w:color w:val="FF0000"/>
    </w:rPr>
  </w:style>
  <w:style w:type="character" w:customStyle="1" w:styleId="CSIRORFTH1Char">
    <w:name w:val="CSIRO RFT H1 Char"/>
    <w:basedOn w:val="DefaultParagraphFont"/>
    <w:link w:val="CSIRORFTH1"/>
    <w:rsid w:val="00BB2315"/>
    <w:rPr>
      <w:rFonts w:eastAsia="Times New Roman"/>
      <w:b/>
      <w:color w:val="00A9CE"/>
      <w:sz w:val="36"/>
      <w:szCs w:val="36"/>
      <w:lang w:eastAsia="en-US"/>
      <w14:scene3d>
        <w14:camera w14:prst="orthographicFront"/>
        <w14:lightRig w14:rig="threePt" w14:dir="t">
          <w14:rot w14:lat="0" w14:lon="0" w14:rev="0"/>
        </w14:lightRig>
      </w14:scene3d>
    </w:rPr>
  </w:style>
  <w:style w:type="paragraph" w:customStyle="1" w:styleId="CSIRORFTTableHead">
    <w:name w:val="CSIRO RFT Table Head"/>
    <w:basedOn w:val="Normal"/>
    <w:qFormat/>
    <w:rsid w:val="00BB2315"/>
    <w:pPr>
      <w:spacing w:before="120" w:line="240" w:lineRule="atLeast"/>
    </w:pPr>
    <w:rPr>
      <w:rFonts w:asciiTheme="minorHAnsi" w:eastAsiaTheme="minorHAnsi" w:hAnsiTheme="minorHAnsi" w:cstheme="minorBidi"/>
      <w:b/>
      <w:color w:val="FFFFFF" w:themeColor="background1"/>
      <w:lang w:eastAsia="en-US"/>
    </w:rPr>
  </w:style>
  <w:style w:type="paragraph" w:customStyle="1" w:styleId="CSIRORFTTableText">
    <w:name w:val="CSIRO RFT Table Text"/>
    <w:basedOn w:val="Normal"/>
    <w:qFormat/>
    <w:rsid w:val="00BB2315"/>
    <w:pPr>
      <w:spacing w:before="120" w:line="240" w:lineRule="atLeast"/>
    </w:pPr>
    <w:rPr>
      <w:rFonts w:asciiTheme="minorHAnsi" w:eastAsiaTheme="minorHAnsi" w:hAnsiTheme="minorHAnsi" w:cstheme="minorBidi"/>
      <w:color w:val="auto"/>
      <w:lang w:eastAsia="en-US"/>
    </w:rPr>
  </w:style>
  <w:style w:type="paragraph" w:customStyle="1" w:styleId="CSIRORFTAlpha2">
    <w:name w:val="CSIRO RFT Alpha 2"/>
    <w:qFormat/>
    <w:rsid w:val="00BB2315"/>
    <w:pPr>
      <w:tabs>
        <w:tab w:val="left" w:pos="2127"/>
      </w:tabs>
      <w:spacing w:after="60" w:line="240" w:lineRule="atLeast"/>
      <w:ind w:left="1985" w:hanging="284"/>
      <w:contextualSpacing/>
    </w:pPr>
    <w:rPr>
      <w:rFonts w:asciiTheme="minorHAnsi" w:eastAsiaTheme="minorHAnsi" w:hAnsiTheme="minorHAnsi" w:cstheme="minorBidi"/>
      <w:sz w:val="22"/>
      <w:szCs w:val="22"/>
      <w:lang w:eastAsia="en-US"/>
    </w:rPr>
  </w:style>
  <w:style w:type="table" w:customStyle="1" w:styleId="CSRIORFTTableResponse">
    <w:name w:val="CSRIO RFT Table Response"/>
    <w:basedOn w:val="TableNormal"/>
    <w:uiPriority w:val="99"/>
    <w:rsid w:val="00BB2315"/>
    <w:rPr>
      <w:rFonts w:asciiTheme="minorHAnsi" w:eastAsiaTheme="minorHAnsi" w:hAnsiTheme="minorHAnsi" w:cstheme="minorBidi"/>
      <w:sz w:val="22"/>
      <w:szCs w:val="22"/>
      <w:lang w:eastAsia="en-US"/>
    </w:rPr>
    <w:tblPr/>
  </w:style>
  <w:style w:type="paragraph" w:customStyle="1" w:styleId="CSIRORFTDeclarationTxt">
    <w:name w:val="CSIRO RFT Declaration Txt"/>
    <w:qFormat/>
    <w:rsid w:val="00DE6E74"/>
    <w:pPr>
      <w:spacing w:after="80" w:line="259" w:lineRule="auto"/>
    </w:pPr>
    <w:rPr>
      <w:rFonts w:asciiTheme="minorHAnsi" w:eastAsia="Times New Roman" w:hAnsiTheme="minorHAnsi" w:cs="Calibri"/>
      <w:sz w:val="22"/>
      <w:szCs w:val="22"/>
      <w:lang w:eastAsia="en-US"/>
    </w:rPr>
  </w:style>
  <w:style w:type="paragraph" w:customStyle="1" w:styleId="CSIRORFTDeclarationAlpha">
    <w:name w:val="CSIRO RFT Declaration Alpha"/>
    <w:basedOn w:val="Normal"/>
    <w:qFormat/>
    <w:rsid w:val="00EF13C9"/>
    <w:pPr>
      <w:numPr>
        <w:numId w:val="16"/>
      </w:numPr>
      <w:tabs>
        <w:tab w:val="clear" w:pos="927"/>
        <w:tab w:val="left" w:pos="-353"/>
        <w:tab w:val="num" w:pos="1985"/>
      </w:tabs>
      <w:suppressAutoHyphens/>
      <w:spacing w:after="0"/>
      <w:ind w:left="1985" w:hanging="567"/>
    </w:pPr>
    <w:rPr>
      <w:rFonts w:asciiTheme="minorHAnsi" w:eastAsia="SimSun" w:hAnsiTheme="minorHAnsi" w:cs="Palatino Linotype"/>
      <w:iCs/>
    </w:rPr>
  </w:style>
  <w:style w:type="paragraph" w:customStyle="1" w:styleId="CSIRORFTDeclarationHead">
    <w:name w:val="CSIRO RFT Declaration Head"/>
    <w:basedOn w:val="CSIRORFTDeclarationTxt"/>
    <w:qFormat/>
    <w:rsid w:val="005A5B31"/>
    <w:rPr>
      <w:b/>
    </w:rPr>
  </w:style>
  <w:style w:type="paragraph" w:customStyle="1" w:styleId="CSIROStyle111">
    <w:name w:val="CSIRO Style 1.1.1"/>
    <w:basedOn w:val="Heading3"/>
    <w:link w:val="CSIROStyle111Char"/>
    <w:qFormat/>
    <w:rsid w:val="00FD4A86"/>
    <w:pPr>
      <w:numPr>
        <w:ilvl w:val="2"/>
        <w:numId w:val="14"/>
      </w:numPr>
    </w:pPr>
  </w:style>
  <w:style w:type="paragraph" w:customStyle="1" w:styleId="ListNumber31">
    <w:name w:val="List Number 31"/>
    <w:basedOn w:val="ListNumber2"/>
    <w:link w:val="Listnumber3Char"/>
    <w:qFormat/>
    <w:rsid w:val="00FD4A86"/>
    <w:pPr>
      <w:numPr>
        <w:ilvl w:val="4"/>
        <w:numId w:val="19"/>
      </w:numPr>
    </w:pPr>
  </w:style>
  <w:style w:type="character" w:customStyle="1" w:styleId="CSIROStyle111Char">
    <w:name w:val="CSIRO Style 1.1.1 Char"/>
    <w:basedOn w:val="Heading3Char"/>
    <w:link w:val="CSIROStyle111"/>
    <w:rsid w:val="00FD4A86"/>
    <w:rPr>
      <w:color w:val="000000"/>
      <w:sz w:val="22"/>
      <w:szCs w:val="22"/>
    </w:rPr>
  </w:style>
  <w:style w:type="paragraph" w:customStyle="1" w:styleId="CSIROTOC">
    <w:name w:val="CSIRO TOC"/>
    <w:basedOn w:val="TOC1"/>
    <w:link w:val="CSIROTOCChar"/>
    <w:qFormat/>
    <w:rsid w:val="00B95A9B"/>
    <w:pPr>
      <w:tabs>
        <w:tab w:val="left" w:pos="1320"/>
      </w:tabs>
    </w:pPr>
  </w:style>
  <w:style w:type="character" w:customStyle="1" w:styleId="ListNumber2Char">
    <w:name w:val="List Number 2 Char"/>
    <w:basedOn w:val="DefaultParagraphFont"/>
    <w:link w:val="ListNumber2"/>
    <w:uiPriority w:val="2"/>
    <w:rsid w:val="00FD4A86"/>
    <w:rPr>
      <w:color w:val="000000"/>
      <w:sz w:val="22"/>
      <w:szCs w:val="22"/>
    </w:rPr>
  </w:style>
  <w:style w:type="character" w:customStyle="1" w:styleId="Listnumber3Char">
    <w:name w:val="List number 3 Char"/>
    <w:basedOn w:val="ListNumber2Char"/>
    <w:link w:val="ListNumber31"/>
    <w:rsid w:val="00FD4A86"/>
    <w:rPr>
      <w:color w:val="000000"/>
      <w:sz w:val="22"/>
      <w:szCs w:val="22"/>
    </w:rPr>
  </w:style>
  <w:style w:type="character" w:customStyle="1" w:styleId="TOC1Char">
    <w:name w:val="TOC 1 Char"/>
    <w:basedOn w:val="DefaultParagraphFont"/>
    <w:link w:val="TOC1"/>
    <w:uiPriority w:val="39"/>
    <w:rsid w:val="00C72531"/>
    <w:rPr>
      <w:rFonts w:asciiTheme="minorHAnsi" w:hAnsiTheme="minorHAnsi"/>
      <w:b/>
      <w:bCs/>
      <w:caps/>
      <w:noProof/>
      <w:color w:val="00A9CE"/>
      <w:sz w:val="22"/>
    </w:rPr>
  </w:style>
  <w:style w:type="character" w:customStyle="1" w:styleId="CSIROTOCChar">
    <w:name w:val="CSIRO TOC Char"/>
    <w:basedOn w:val="TOC1Char"/>
    <w:link w:val="CSIROTOC"/>
    <w:rsid w:val="00B95A9B"/>
    <w:rPr>
      <w:rFonts w:asciiTheme="minorHAnsi" w:hAnsiTheme="minorHAnsi"/>
      <w:b/>
      <w:bCs/>
      <w:caps/>
      <w:noProof/>
      <w:color w:val="00B0F0"/>
      <w:sz w:val="22"/>
      <w:szCs w:val="22"/>
    </w:rPr>
  </w:style>
  <w:style w:type="paragraph" w:customStyle="1" w:styleId="NSHeading10">
    <w:name w:val="NS Heading 1.0"/>
    <w:basedOn w:val="Heading1noTOC"/>
    <w:link w:val="NSHeading10Char"/>
    <w:qFormat/>
    <w:rsid w:val="00A30C93"/>
  </w:style>
  <w:style w:type="paragraph" w:customStyle="1" w:styleId="SP-Heading1">
    <w:name w:val="SP - Heading 1."/>
    <w:basedOn w:val="Heading1"/>
    <w:link w:val="SP-Heading1Char"/>
    <w:qFormat/>
    <w:rsid w:val="000A3795"/>
    <w:pPr>
      <w:numPr>
        <w:numId w:val="19"/>
      </w:numPr>
      <w:spacing w:before="120"/>
      <w:ind w:right="567"/>
    </w:pPr>
    <w:rPr>
      <w:color w:val="00313C"/>
    </w:rPr>
  </w:style>
  <w:style w:type="character" w:customStyle="1" w:styleId="Heading1notnumberedChar">
    <w:name w:val="Heading 1 not numbered Char"/>
    <w:basedOn w:val="Heading1Char"/>
    <w:link w:val="Heading1notnumbered"/>
    <w:uiPriority w:val="1"/>
    <w:rsid w:val="00A30C93"/>
    <w:rPr>
      <w:rFonts w:eastAsia="Times New Roman"/>
      <w:b/>
      <w:bCs/>
      <w:color w:val="00A9CE"/>
      <w:sz w:val="44"/>
      <w:szCs w:val="28"/>
    </w:rPr>
  </w:style>
  <w:style w:type="character" w:customStyle="1" w:styleId="Heading1noTOCChar">
    <w:name w:val="Heading 1 no TOC Char"/>
    <w:basedOn w:val="Heading1notnumberedChar"/>
    <w:link w:val="Heading1noTOC"/>
    <w:uiPriority w:val="1"/>
    <w:rsid w:val="00A30C93"/>
    <w:rPr>
      <w:rFonts w:eastAsia="Times New Roman"/>
      <w:b/>
      <w:bCs/>
      <w:color w:val="00A9CE"/>
      <w:sz w:val="44"/>
      <w:szCs w:val="28"/>
    </w:rPr>
  </w:style>
  <w:style w:type="character" w:customStyle="1" w:styleId="NSHeading10Char">
    <w:name w:val="NS Heading 1.0 Char"/>
    <w:basedOn w:val="Heading1noTOCChar"/>
    <w:link w:val="NSHeading10"/>
    <w:rsid w:val="00A30C93"/>
    <w:rPr>
      <w:rFonts w:eastAsia="Times New Roman"/>
      <w:b/>
      <w:bCs/>
      <w:color w:val="00A9CE"/>
      <w:sz w:val="44"/>
      <w:szCs w:val="28"/>
    </w:rPr>
  </w:style>
  <w:style w:type="paragraph" w:customStyle="1" w:styleId="SP-Heading11">
    <w:name w:val="SP - Heading 1.1"/>
    <w:basedOn w:val="Heading2"/>
    <w:link w:val="SP-Heading11Char"/>
    <w:qFormat/>
    <w:rsid w:val="00111A5E"/>
    <w:pPr>
      <w:numPr>
        <w:numId w:val="19"/>
      </w:numPr>
      <w:ind w:right="851"/>
    </w:pPr>
    <w:rPr>
      <w:b/>
    </w:rPr>
  </w:style>
  <w:style w:type="character" w:customStyle="1" w:styleId="SP-Heading1Char">
    <w:name w:val="SP - Heading 1. Char"/>
    <w:basedOn w:val="Heading1Char"/>
    <w:link w:val="SP-Heading1"/>
    <w:rsid w:val="000A3795"/>
    <w:rPr>
      <w:rFonts w:eastAsia="Times New Roman"/>
      <w:b/>
      <w:bCs/>
      <w:color w:val="00313C"/>
      <w:sz w:val="44"/>
      <w:szCs w:val="28"/>
    </w:rPr>
  </w:style>
  <w:style w:type="paragraph" w:customStyle="1" w:styleId="SP-Heading111">
    <w:name w:val="SP - Heading 1.1.1"/>
    <w:basedOn w:val="CSIROStyle111"/>
    <w:link w:val="SP-Heading111Char"/>
    <w:qFormat/>
    <w:rsid w:val="007062C5"/>
    <w:pPr>
      <w:numPr>
        <w:numId w:val="19"/>
      </w:numPr>
    </w:pPr>
  </w:style>
  <w:style w:type="character" w:customStyle="1" w:styleId="SP-Heading11Char">
    <w:name w:val="SP - Heading 1.1 Char"/>
    <w:basedOn w:val="Heading2Char"/>
    <w:link w:val="SP-Heading11"/>
    <w:rsid w:val="00111A5E"/>
    <w:rPr>
      <w:rFonts w:eastAsia="Times New Roman"/>
      <w:b/>
      <w:bCs/>
      <w:color w:val="00A9CE"/>
      <w:sz w:val="32"/>
      <w:szCs w:val="26"/>
    </w:rPr>
  </w:style>
  <w:style w:type="paragraph" w:customStyle="1" w:styleId="SP-Headinga">
    <w:name w:val="SP - Heading a."/>
    <w:basedOn w:val="ListNumber2"/>
    <w:link w:val="SP-HeadingaChar"/>
    <w:qFormat/>
    <w:rsid w:val="00111A5E"/>
    <w:pPr>
      <w:numPr>
        <w:numId w:val="19"/>
      </w:numPr>
    </w:pPr>
  </w:style>
  <w:style w:type="character" w:customStyle="1" w:styleId="SP-Heading111Char">
    <w:name w:val="SP - Heading 1.1.1 Char"/>
    <w:basedOn w:val="CSIROStyle111Char"/>
    <w:link w:val="SP-Heading111"/>
    <w:rsid w:val="00563795"/>
    <w:rPr>
      <w:color w:val="000000"/>
      <w:sz w:val="22"/>
      <w:szCs w:val="22"/>
    </w:rPr>
  </w:style>
  <w:style w:type="paragraph" w:customStyle="1" w:styleId="SP-Schedule1">
    <w:name w:val="SP - Schedule 1."/>
    <w:basedOn w:val="Heading9AttachmentHeading1"/>
    <w:link w:val="SP-Schedule1Char"/>
    <w:qFormat/>
    <w:rsid w:val="00C417EC"/>
    <w:pPr>
      <w:numPr>
        <w:ilvl w:val="1"/>
        <w:numId w:val="18"/>
      </w:numPr>
      <w:spacing w:before="240"/>
    </w:pPr>
    <w:rPr>
      <w:color w:val="00A9CE"/>
      <w:szCs w:val="32"/>
    </w:rPr>
  </w:style>
  <w:style w:type="character" w:customStyle="1" w:styleId="SP-HeadingaChar">
    <w:name w:val="SP - Heading a. Char"/>
    <w:basedOn w:val="ListNumber2Char"/>
    <w:link w:val="SP-Headinga"/>
    <w:rsid w:val="00111A5E"/>
    <w:rPr>
      <w:color w:val="000000"/>
      <w:sz w:val="22"/>
      <w:szCs w:val="22"/>
    </w:rPr>
  </w:style>
  <w:style w:type="paragraph" w:customStyle="1" w:styleId="SP-ScheduleHeading1">
    <w:name w:val="SP - Schedule Heading 1."/>
    <w:basedOn w:val="Heading1"/>
    <w:link w:val="SP-ScheduleHeading1Char"/>
    <w:qFormat/>
    <w:rsid w:val="00D03B8A"/>
    <w:pPr>
      <w:numPr>
        <w:numId w:val="18"/>
      </w:numPr>
    </w:pPr>
    <w:rPr>
      <w:color w:val="00313C"/>
    </w:rPr>
  </w:style>
  <w:style w:type="character" w:customStyle="1" w:styleId="Heading9AttachmentHeading1Char">
    <w:name w:val="Heading 9. Attachment Heading 1 Char"/>
    <w:basedOn w:val="Heading1Char"/>
    <w:link w:val="Heading9AttachmentHeading1"/>
    <w:rsid w:val="005900B5"/>
    <w:rPr>
      <w:rFonts w:eastAsia="Times New Roman"/>
      <w:b/>
      <w:bCs/>
      <w:color w:val="00313C"/>
      <w:sz w:val="44"/>
      <w:szCs w:val="28"/>
    </w:rPr>
  </w:style>
  <w:style w:type="character" w:customStyle="1" w:styleId="SP-Schedule1Char">
    <w:name w:val="SP - Schedule 1. Char"/>
    <w:basedOn w:val="Heading9AttachmentHeading1Char"/>
    <w:link w:val="SP-Schedule1"/>
    <w:rsid w:val="00C417EC"/>
    <w:rPr>
      <w:rFonts w:eastAsia="Times New Roman"/>
      <w:b/>
      <w:bCs/>
      <w:color w:val="00A9CE"/>
      <w:sz w:val="44"/>
      <w:szCs w:val="32"/>
    </w:rPr>
  </w:style>
  <w:style w:type="paragraph" w:customStyle="1" w:styleId="SP-Schedule11">
    <w:name w:val="SP - Schedule 1.1"/>
    <w:basedOn w:val="Heading2"/>
    <w:link w:val="SP-Schedule11Char"/>
    <w:qFormat/>
    <w:rsid w:val="005900B5"/>
    <w:pPr>
      <w:numPr>
        <w:ilvl w:val="2"/>
        <w:numId w:val="18"/>
      </w:numPr>
    </w:pPr>
  </w:style>
  <w:style w:type="character" w:customStyle="1" w:styleId="SP-ScheduleHeading1Char">
    <w:name w:val="SP - Schedule Heading 1. Char"/>
    <w:basedOn w:val="Heading1Char"/>
    <w:link w:val="SP-ScheduleHeading1"/>
    <w:rsid w:val="00D03B8A"/>
    <w:rPr>
      <w:rFonts w:eastAsia="Times New Roman"/>
      <w:b/>
      <w:bCs/>
      <w:color w:val="00313C"/>
      <w:sz w:val="44"/>
      <w:szCs w:val="28"/>
    </w:rPr>
  </w:style>
  <w:style w:type="paragraph" w:customStyle="1" w:styleId="SP-Schedule111">
    <w:name w:val="SP - Schedule 1.1.1"/>
    <w:basedOn w:val="CSIROStyle111"/>
    <w:link w:val="SP-Schedule111Char"/>
    <w:qFormat/>
    <w:rsid w:val="005900B5"/>
    <w:pPr>
      <w:numPr>
        <w:ilvl w:val="3"/>
        <w:numId w:val="18"/>
      </w:numPr>
    </w:pPr>
  </w:style>
  <w:style w:type="character" w:customStyle="1" w:styleId="SP-Schedule11Char">
    <w:name w:val="SP - Schedule 1.1 Char"/>
    <w:basedOn w:val="Heading2Char"/>
    <w:link w:val="SP-Schedule11"/>
    <w:rsid w:val="005900B5"/>
    <w:rPr>
      <w:rFonts w:eastAsia="Times New Roman"/>
      <w:bCs/>
      <w:color w:val="00A9CE"/>
      <w:sz w:val="32"/>
      <w:szCs w:val="26"/>
    </w:rPr>
  </w:style>
  <w:style w:type="paragraph" w:customStyle="1" w:styleId="SP-Schedulea">
    <w:name w:val="SP - Schedule a."/>
    <w:basedOn w:val="ListNumber2"/>
    <w:link w:val="SP-ScheduleaChar"/>
    <w:qFormat/>
    <w:rsid w:val="005900B5"/>
    <w:pPr>
      <w:numPr>
        <w:ilvl w:val="4"/>
        <w:numId w:val="18"/>
      </w:numPr>
    </w:pPr>
  </w:style>
  <w:style w:type="character" w:customStyle="1" w:styleId="SP-Schedule111Char">
    <w:name w:val="SP - Schedule 1.1.1 Char"/>
    <w:basedOn w:val="CSIROStyle111Char"/>
    <w:link w:val="SP-Schedule111"/>
    <w:rsid w:val="005900B5"/>
    <w:rPr>
      <w:color w:val="000000"/>
      <w:sz w:val="22"/>
      <w:szCs w:val="22"/>
    </w:rPr>
  </w:style>
  <w:style w:type="paragraph" w:customStyle="1" w:styleId="SP-Schedulei">
    <w:name w:val="SP - Schedule i."/>
    <w:basedOn w:val="ListNumber31"/>
    <w:link w:val="SP-ScheduleiChar"/>
    <w:qFormat/>
    <w:rsid w:val="00176C9F"/>
    <w:pPr>
      <w:numPr>
        <w:ilvl w:val="5"/>
        <w:numId w:val="18"/>
      </w:numPr>
    </w:pPr>
  </w:style>
  <w:style w:type="character" w:customStyle="1" w:styleId="SP-ScheduleaChar">
    <w:name w:val="SP - Schedule a. Char"/>
    <w:basedOn w:val="ListNumber2Char"/>
    <w:link w:val="SP-Schedulea"/>
    <w:rsid w:val="005900B5"/>
    <w:rPr>
      <w:color w:val="000000"/>
      <w:sz w:val="22"/>
      <w:szCs w:val="22"/>
    </w:rPr>
  </w:style>
  <w:style w:type="character" w:customStyle="1" w:styleId="SP-ScheduleiChar">
    <w:name w:val="SP - Schedule i. Char"/>
    <w:basedOn w:val="Listnumber3Char"/>
    <w:link w:val="SP-Schedulei"/>
    <w:rsid w:val="00176C9F"/>
    <w:rPr>
      <w:color w:val="000000"/>
      <w:sz w:val="22"/>
      <w:szCs w:val="22"/>
    </w:rPr>
  </w:style>
  <w:style w:type="paragraph" w:customStyle="1" w:styleId="NormalTender">
    <w:name w:val="Normal Tender"/>
    <w:basedOn w:val="Normal"/>
    <w:link w:val="NormalTenderChar"/>
    <w:qFormat/>
    <w:rsid w:val="00E175A5"/>
    <w:pPr>
      <w:spacing w:before="120"/>
      <w:jc w:val="both"/>
      <w:outlineLvl w:val="3"/>
    </w:pPr>
    <w:rPr>
      <w:rFonts w:asciiTheme="minorHAnsi" w:hAnsiTheme="minorHAnsi"/>
      <w:color w:val="auto"/>
      <w:lang w:eastAsia="en-US"/>
    </w:rPr>
  </w:style>
  <w:style w:type="character" w:customStyle="1" w:styleId="NormalTenderChar">
    <w:name w:val="Normal Tender Char"/>
    <w:basedOn w:val="DefaultParagraphFont"/>
    <w:link w:val="NormalTender"/>
    <w:rsid w:val="00E175A5"/>
    <w:rPr>
      <w:rFonts w:asciiTheme="minorHAnsi" w:hAnsiTheme="minorHAnsi"/>
      <w:sz w:val="22"/>
      <w:szCs w:val="22"/>
      <w:lang w:eastAsia="en-US"/>
    </w:rPr>
  </w:style>
  <w:style w:type="character" w:styleId="UnresolvedMention">
    <w:name w:val="Unresolved Mention"/>
    <w:basedOn w:val="DefaultParagraphFont"/>
    <w:uiPriority w:val="99"/>
    <w:semiHidden/>
    <w:unhideWhenUsed/>
    <w:rsid w:val="00525026"/>
    <w:rPr>
      <w:color w:val="605E5C"/>
      <w:shd w:val="clear" w:color="auto" w:fill="E1DFDD"/>
    </w:rPr>
  </w:style>
  <w:style w:type="paragraph" w:customStyle="1" w:styleId="1Tender">
    <w:name w:val="1. Tender"/>
    <w:basedOn w:val="11Tender"/>
    <w:qFormat/>
    <w:rsid w:val="00BB5042"/>
    <w:pPr>
      <w:numPr>
        <w:ilvl w:val="1"/>
      </w:numPr>
      <w:tabs>
        <w:tab w:val="num" w:pos="360"/>
      </w:tabs>
    </w:pPr>
    <w:rPr>
      <w:b/>
      <w:sz w:val="44"/>
    </w:rPr>
  </w:style>
  <w:style w:type="paragraph" w:customStyle="1" w:styleId="11Tender">
    <w:name w:val="1.1 Tender"/>
    <w:basedOn w:val="111Tender"/>
    <w:link w:val="11TenderChar"/>
    <w:qFormat/>
    <w:rsid w:val="00BB5042"/>
    <w:pPr>
      <w:numPr>
        <w:ilvl w:val="2"/>
      </w:numPr>
      <w:tabs>
        <w:tab w:val="num" w:pos="360"/>
      </w:tabs>
      <w:spacing w:before="240"/>
    </w:pPr>
    <w:rPr>
      <w:color w:val="00A9CE"/>
      <w:sz w:val="32"/>
    </w:rPr>
  </w:style>
  <w:style w:type="paragraph" w:customStyle="1" w:styleId="111Tender">
    <w:name w:val="1.1.1. Tender"/>
    <w:basedOn w:val="aTender"/>
    <w:link w:val="111TenderChar"/>
    <w:qFormat/>
    <w:rsid w:val="00BB5042"/>
    <w:pPr>
      <w:spacing w:before="120"/>
      <w:outlineLvl w:val="3"/>
    </w:pPr>
  </w:style>
  <w:style w:type="paragraph" w:customStyle="1" w:styleId="aTender">
    <w:name w:val="(a) Tender"/>
    <w:basedOn w:val="iTender"/>
    <w:link w:val="aTenderChar"/>
    <w:qFormat/>
    <w:rsid w:val="00BB5042"/>
    <w:pPr>
      <w:outlineLvl w:val="4"/>
    </w:pPr>
  </w:style>
  <w:style w:type="character" w:customStyle="1" w:styleId="111TenderChar">
    <w:name w:val="1.1.1. Tender Char"/>
    <w:basedOn w:val="DefaultParagraphFont"/>
    <w:link w:val="111Tender"/>
    <w:rsid w:val="00BB5042"/>
    <w:rPr>
      <w:rFonts w:asciiTheme="minorHAnsi" w:hAnsiTheme="minorHAnsi"/>
      <w:sz w:val="22"/>
      <w:szCs w:val="22"/>
      <w:lang w:eastAsia="en-US"/>
    </w:rPr>
  </w:style>
  <w:style w:type="paragraph" w:customStyle="1" w:styleId="iTender">
    <w:name w:val="i. Tender"/>
    <w:basedOn w:val="Normal"/>
    <w:link w:val="iTenderChar"/>
    <w:qFormat/>
    <w:rsid w:val="00BB5042"/>
    <w:pPr>
      <w:jc w:val="both"/>
      <w:outlineLvl w:val="5"/>
    </w:pPr>
    <w:rPr>
      <w:rFonts w:asciiTheme="minorHAnsi" w:hAnsiTheme="minorHAnsi"/>
      <w:color w:val="auto"/>
      <w:lang w:eastAsia="en-US"/>
    </w:rPr>
  </w:style>
  <w:style w:type="paragraph" w:customStyle="1" w:styleId="Schedule1Tender">
    <w:name w:val="Schedule 1. Tender"/>
    <w:basedOn w:val="1Tender"/>
    <w:qFormat/>
    <w:rsid w:val="00BB5042"/>
    <w:pPr>
      <w:pageBreakBefore/>
      <w:numPr>
        <w:ilvl w:val="0"/>
      </w:numPr>
      <w:tabs>
        <w:tab w:val="num" w:pos="360"/>
      </w:tabs>
      <w:ind w:left="851" w:hanging="851"/>
      <w:jc w:val="left"/>
    </w:pPr>
  </w:style>
  <w:style w:type="character" w:customStyle="1" w:styleId="ASDEFCONNormalChar">
    <w:name w:val="ASDEFCON Normal Char"/>
    <w:link w:val="ASDEFCONNormal"/>
    <w:locked/>
    <w:rsid w:val="001D405F"/>
    <w:rPr>
      <w:rFonts w:ascii="Arial" w:eastAsia="Times New Roman" w:hAnsi="Arial"/>
      <w:szCs w:val="40"/>
    </w:rPr>
  </w:style>
  <w:style w:type="paragraph" w:customStyle="1" w:styleId="ASDEFCONNormal">
    <w:name w:val="ASDEFCON Normal"/>
    <w:link w:val="ASDEFCONNormalChar"/>
    <w:rsid w:val="001D405F"/>
    <w:pPr>
      <w:spacing w:after="120"/>
      <w:jc w:val="both"/>
    </w:pPr>
    <w:rPr>
      <w:rFonts w:ascii="Arial" w:eastAsia="Times New Roman" w:hAnsi="Arial"/>
      <w:szCs w:val="40"/>
    </w:rPr>
  </w:style>
  <w:style w:type="paragraph" w:customStyle="1" w:styleId="Table10ptText-ASDEFCON">
    <w:name w:val="Table 10pt Text - ASDEFCON"/>
    <w:basedOn w:val="ASDEFCONNormal"/>
    <w:rsid w:val="001D405F"/>
    <w:pPr>
      <w:numPr>
        <w:numId w:val="21"/>
      </w:numPr>
      <w:tabs>
        <w:tab w:val="clear" w:pos="0"/>
        <w:tab w:val="num" w:pos="360"/>
      </w:tabs>
      <w:spacing w:before="60" w:after="60"/>
      <w:ind w:left="360" w:hanging="360"/>
      <w:jc w:val="left"/>
    </w:pPr>
    <w:rPr>
      <w:rFonts w:eastAsia="Calibri"/>
      <w:szCs w:val="22"/>
      <w:lang w:eastAsia="en-US"/>
    </w:rPr>
  </w:style>
  <w:style w:type="paragraph" w:customStyle="1" w:styleId="Table10ptSub1-ASDEFCON">
    <w:name w:val="Table 10pt Sub1 - ASDEFCON"/>
    <w:basedOn w:val="Table10ptText-ASDEFCON"/>
    <w:rsid w:val="001D405F"/>
    <w:pPr>
      <w:numPr>
        <w:ilvl w:val="1"/>
      </w:numPr>
      <w:tabs>
        <w:tab w:val="clear" w:pos="284"/>
        <w:tab w:val="num" w:pos="360"/>
        <w:tab w:val="num" w:pos="2703"/>
      </w:tabs>
      <w:ind w:left="360" w:hanging="360"/>
      <w:jc w:val="both"/>
    </w:pPr>
  </w:style>
  <w:style w:type="paragraph" w:customStyle="1" w:styleId="Table10ptSub2-ASDEFCON">
    <w:name w:val="Table 10pt Sub2 - ASDEFCON"/>
    <w:basedOn w:val="Table10ptText-ASDEFCON"/>
    <w:rsid w:val="001D405F"/>
    <w:pPr>
      <w:numPr>
        <w:ilvl w:val="2"/>
      </w:numPr>
      <w:tabs>
        <w:tab w:val="clear" w:pos="567"/>
        <w:tab w:val="num" w:pos="360"/>
        <w:tab w:val="num" w:pos="1800"/>
      </w:tabs>
      <w:ind w:left="851" w:hanging="851"/>
      <w:jc w:val="both"/>
    </w:pPr>
  </w:style>
  <w:style w:type="character" w:customStyle="1" w:styleId="11TenderChar">
    <w:name w:val="1.1 Tender Char"/>
    <w:basedOn w:val="DefaultParagraphFont"/>
    <w:link w:val="11Tender"/>
    <w:rsid w:val="00772A4C"/>
    <w:rPr>
      <w:rFonts w:asciiTheme="minorHAnsi" w:hAnsiTheme="minorHAnsi"/>
      <w:color w:val="00A9CE"/>
      <w:sz w:val="32"/>
      <w:szCs w:val="22"/>
      <w:lang w:eastAsia="en-US"/>
    </w:rPr>
  </w:style>
  <w:style w:type="paragraph" w:customStyle="1" w:styleId="ANS">
    <w:name w:val="A. NS"/>
    <w:basedOn w:val="Normal"/>
    <w:qFormat/>
    <w:rsid w:val="000851D8"/>
    <w:pPr>
      <w:spacing w:before="120"/>
      <w:ind w:left="2552" w:hanging="284"/>
      <w:jc w:val="both"/>
    </w:pPr>
    <w:rPr>
      <w:rFonts w:eastAsia="Times New Roman" w:cs="Calibri"/>
      <w:color w:val="auto"/>
      <w:lang w:eastAsia="en-US"/>
    </w:rPr>
  </w:style>
  <w:style w:type="paragraph" w:customStyle="1" w:styleId="ClauseLevel3">
    <w:name w:val="Clause Level 3"/>
    <w:aliases w:val="C3"/>
    <w:uiPriority w:val="19"/>
    <w:qFormat/>
    <w:rsid w:val="00BC29E0"/>
    <w:pPr>
      <w:numPr>
        <w:ilvl w:val="2"/>
        <w:numId w:val="75"/>
      </w:numPr>
      <w:spacing w:before="140" w:after="140" w:line="280" w:lineRule="atLeast"/>
      <w:outlineLvl w:val="2"/>
    </w:pPr>
    <w:rPr>
      <w:rFonts w:ascii="Arial" w:eastAsia="Times New Roman" w:hAnsi="Arial" w:cs="Arial"/>
      <w:sz w:val="22"/>
      <w:szCs w:val="22"/>
    </w:rPr>
  </w:style>
  <w:style w:type="paragraph" w:customStyle="1" w:styleId="ClauseLevel2">
    <w:name w:val="Clause Level 2"/>
    <w:aliases w:val="C2"/>
    <w:next w:val="ClauseLevel3"/>
    <w:uiPriority w:val="19"/>
    <w:qFormat/>
    <w:rsid w:val="00BC29E0"/>
    <w:pPr>
      <w:keepNext/>
      <w:numPr>
        <w:ilvl w:val="1"/>
        <w:numId w:val="75"/>
      </w:numPr>
      <w:spacing w:before="200" w:line="280" w:lineRule="atLeast"/>
      <w:outlineLvl w:val="1"/>
    </w:pPr>
    <w:rPr>
      <w:rFonts w:ascii="Arial" w:eastAsia="Times New Roman" w:hAnsi="Arial" w:cs="Arial"/>
      <w:b/>
      <w:sz w:val="22"/>
      <w:szCs w:val="22"/>
    </w:rPr>
  </w:style>
  <w:style w:type="paragraph" w:customStyle="1" w:styleId="ClauseLevel4">
    <w:name w:val="Clause Level 4"/>
    <w:aliases w:val="C4"/>
    <w:basedOn w:val="ClauseLevel3"/>
    <w:uiPriority w:val="19"/>
    <w:qFormat/>
    <w:rsid w:val="00BC29E0"/>
    <w:pPr>
      <w:numPr>
        <w:ilvl w:val="3"/>
      </w:numPr>
      <w:tabs>
        <w:tab w:val="num" w:pos="360"/>
      </w:tabs>
      <w:ind w:left="2127" w:hanging="567"/>
    </w:pPr>
  </w:style>
  <w:style w:type="paragraph" w:customStyle="1" w:styleId="ClauseLevel5">
    <w:name w:val="Clause Level 5"/>
    <w:aliases w:val="C5"/>
    <w:basedOn w:val="ClauseLevel3"/>
    <w:uiPriority w:val="19"/>
    <w:qFormat/>
    <w:rsid w:val="00BC29E0"/>
    <w:pPr>
      <w:numPr>
        <w:ilvl w:val="4"/>
      </w:numPr>
      <w:tabs>
        <w:tab w:val="num" w:pos="360"/>
      </w:tabs>
      <w:ind w:left="2552" w:hanging="425"/>
    </w:pPr>
  </w:style>
  <w:style w:type="paragraph" w:customStyle="1" w:styleId="C6">
    <w:name w:val="C6"/>
    <w:basedOn w:val="ClauseLevel3"/>
    <w:uiPriority w:val="19"/>
    <w:qFormat/>
    <w:rsid w:val="00BC29E0"/>
    <w:pPr>
      <w:numPr>
        <w:ilvl w:val="5"/>
      </w:numPr>
      <w:tabs>
        <w:tab w:val="num" w:pos="360"/>
      </w:tabs>
    </w:pPr>
  </w:style>
  <w:style w:type="character" w:customStyle="1" w:styleId="aTenderChar">
    <w:name w:val="(a) Tender Char"/>
    <w:basedOn w:val="DefaultParagraphFont"/>
    <w:link w:val="aTender"/>
    <w:rsid w:val="005D3425"/>
    <w:rPr>
      <w:rFonts w:asciiTheme="minorHAnsi" w:hAnsiTheme="minorHAnsi"/>
      <w:sz w:val="22"/>
      <w:szCs w:val="22"/>
      <w:lang w:eastAsia="en-US"/>
    </w:rPr>
  </w:style>
  <w:style w:type="character" w:customStyle="1" w:styleId="normaltextrun">
    <w:name w:val="normaltextrun"/>
    <w:basedOn w:val="DefaultParagraphFont"/>
    <w:rsid w:val="00A9447F"/>
  </w:style>
  <w:style w:type="character" w:customStyle="1" w:styleId="eop">
    <w:name w:val="eop"/>
    <w:basedOn w:val="DefaultParagraphFont"/>
    <w:rsid w:val="00A9447F"/>
  </w:style>
  <w:style w:type="character" w:customStyle="1" w:styleId="iTenderChar">
    <w:name w:val="i. Tender Char"/>
    <w:basedOn w:val="DefaultParagraphFont"/>
    <w:link w:val="iTender"/>
    <w:rsid w:val="00FA232B"/>
    <w:rPr>
      <w:rFonts w:asciiTheme="minorHAnsi" w:hAnsiTheme="minorHAnsi"/>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251328">
      <w:bodyDiv w:val="1"/>
      <w:marLeft w:val="0"/>
      <w:marRight w:val="0"/>
      <w:marTop w:val="0"/>
      <w:marBottom w:val="0"/>
      <w:divBdr>
        <w:top w:val="none" w:sz="0" w:space="0" w:color="auto"/>
        <w:left w:val="none" w:sz="0" w:space="0" w:color="auto"/>
        <w:bottom w:val="none" w:sz="0" w:space="0" w:color="auto"/>
        <w:right w:val="none" w:sz="0" w:space="0" w:color="auto"/>
      </w:divBdr>
    </w:div>
    <w:div w:id="466976253">
      <w:bodyDiv w:val="1"/>
      <w:marLeft w:val="0"/>
      <w:marRight w:val="0"/>
      <w:marTop w:val="0"/>
      <w:marBottom w:val="0"/>
      <w:divBdr>
        <w:top w:val="none" w:sz="0" w:space="0" w:color="auto"/>
        <w:left w:val="none" w:sz="0" w:space="0" w:color="auto"/>
        <w:bottom w:val="none" w:sz="0" w:space="0" w:color="auto"/>
        <w:right w:val="none" w:sz="0" w:space="0" w:color="auto"/>
      </w:divBdr>
    </w:div>
    <w:div w:id="635524179">
      <w:bodyDiv w:val="1"/>
      <w:marLeft w:val="0"/>
      <w:marRight w:val="0"/>
      <w:marTop w:val="0"/>
      <w:marBottom w:val="0"/>
      <w:divBdr>
        <w:top w:val="none" w:sz="0" w:space="0" w:color="auto"/>
        <w:left w:val="none" w:sz="0" w:space="0" w:color="auto"/>
        <w:bottom w:val="none" w:sz="0" w:space="0" w:color="auto"/>
        <w:right w:val="none" w:sz="0" w:space="0" w:color="auto"/>
      </w:divBdr>
      <w:divsChild>
        <w:div w:id="968241330">
          <w:marLeft w:val="0"/>
          <w:marRight w:val="0"/>
          <w:marTop w:val="0"/>
          <w:marBottom w:val="0"/>
          <w:divBdr>
            <w:top w:val="none" w:sz="0" w:space="0" w:color="auto"/>
            <w:left w:val="none" w:sz="0" w:space="0" w:color="auto"/>
            <w:bottom w:val="none" w:sz="0" w:space="0" w:color="auto"/>
            <w:right w:val="none" w:sz="0" w:space="0" w:color="auto"/>
          </w:divBdr>
          <w:divsChild>
            <w:div w:id="1277445837">
              <w:marLeft w:val="0"/>
              <w:marRight w:val="0"/>
              <w:marTop w:val="0"/>
              <w:marBottom w:val="0"/>
              <w:divBdr>
                <w:top w:val="none" w:sz="0" w:space="0" w:color="auto"/>
                <w:left w:val="none" w:sz="0" w:space="0" w:color="auto"/>
                <w:bottom w:val="none" w:sz="0" w:space="0" w:color="auto"/>
                <w:right w:val="none" w:sz="0" w:space="0" w:color="auto"/>
              </w:divBdr>
              <w:divsChild>
                <w:div w:id="323702087">
                  <w:marLeft w:val="0"/>
                  <w:marRight w:val="0"/>
                  <w:marTop w:val="0"/>
                  <w:marBottom w:val="0"/>
                  <w:divBdr>
                    <w:top w:val="none" w:sz="0" w:space="0" w:color="auto"/>
                    <w:left w:val="none" w:sz="0" w:space="0" w:color="auto"/>
                    <w:bottom w:val="none" w:sz="0" w:space="0" w:color="auto"/>
                    <w:right w:val="none" w:sz="0" w:space="0" w:color="auto"/>
                  </w:divBdr>
                  <w:divsChild>
                    <w:div w:id="10381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9763154">
      <w:bodyDiv w:val="1"/>
      <w:marLeft w:val="0"/>
      <w:marRight w:val="0"/>
      <w:marTop w:val="0"/>
      <w:marBottom w:val="0"/>
      <w:divBdr>
        <w:top w:val="none" w:sz="0" w:space="0" w:color="auto"/>
        <w:left w:val="none" w:sz="0" w:space="0" w:color="auto"/>
        <w:bottom w:val="none" w:sz="0" w:space="0" w:color="auto"/>
        <w:right w:val="none" w:sz="0" w:space="0" w:color="auto"/>
      </w:divBdr>
    </w:div>
    <w:div w:id="781075939">
      <w:bodyDiv w:val="1"/>
      <w:marLeft w:val="0"/>
      <w:marRight w:val="0"/>
      <w:marTop w:val="0"/>
      <w:marBottom w:val="0"/>
      <w:divBdr>
        <w:top w:val="none" w:sz="0" w:space="0" w:color="auto"/>
        <w:left w:val="none" w:sz="0" w:space="0" w:color="auto"/>
        <w:bottom w:val="none" w:sz="0" w:space="0" w:color="auto"/>
        <w:right w:val="none" w:sz="0" w:space="0" w:color="auto"/>
      </w:divBdr>
    </w:div>
    <w:div w:id="816073218">
      <w:bodyDiv w:val="1"/>
      <w:marLeft w:val="0"/>
      <w:marRight w:val="0"/>
      <w:marTop w:val="0"/>
      <w:marBottom w:val="0"/>
      <w:divBdr>
        <w:top w:val="none" w:sz="0" w:space="0" w:color="auto"/>
        <w:left w:val="none" w:sz="0" w:space="0" w:color="auto"/>
        <w:bottom w:val="none" w:sz="0" w:space="0" w:color="auto"/>
        <w:right w:val="none" w:sz="0" w:space="0" w:color="auto"/>
      </w:divBdr>
    </w:div>
    <w:div w:id="835002939">
      <w:bodyDiv w:val="1"/>
      <w:marLeft w:val="0"/>
      <w:marRight w:val="0"/>
      <w:marTop w:val="0"/>
      <w:marBottom w:val="0"/>
      <w:divBdr>
        <w:top w:val="none" w:sz="0" w:space="0" w:color="auto"/>
        <w:left w:val="none" w:sz="0" w:space="0" w:color="auto"/>
        <w:bottom w:val="none" w:sz="0" w:space="0" w:color="auto"/>
        <w:right w:val="none" w:sz="0" w:space="0" w:color="auto"/>
      </w:divBdr>
    </w:div>
    <w:div w:id="864632809">
      <w:bodyDiv w:val="1"/>
      <w:marLeft w:val="0"/>
      <w:marRight w:val="0"/>
      <w:marTop w:val="0"/>
      <w:marBottom w:val="0"/>
      <w:divBdr>
        <w:top w:val="none" w:sz="0" w:space="0" w:color="auto"/>
        <w:left w:val="none" w:sz="0" w:space="0" w:color="auto"/>
        <w:bottom w:val="none" w:sz="0" w:space="0" w:color="auto"/>
        <w:right w:val="none" w:sz="0" w:space="0" w:color="auto"/>
      </w:divBdr>
    </w:div>
    <w:div w:id="899052266">
      <w:bodyDiv w:val="1"/>
      <w:marLeft w:val="0"/>
      <w:marRight w:val="0"/>
      <w:marTop w:val="0"/>
      <w:marBottom w:val="0"/>
      <w:divBdr>
        <w:top w:val="none" w:sz="0" w:space="0" w:color="auto"/>
        <w:left w:val="none" w:sz="0" w:space="0" w:color="auto"/>
        <w:bottom w:val="none" w:sz="0" w:space="0" w:color="auto"/>
        <w:right w:val="none" w:sz="0" w:space="0" w:color="auto"/>
      </w:divBdr>
    </w:div>
    <w:div w:id="977535732">
      <w:bodyDiv w:val="1"/>
      <w:marLeft w:val="0"/>
      <w:marRight w:val="0"/>
      <w:marTop w:val="0"/>
      <w:marBottom w:val="0"/>
      <w:divBdr>
        <w:top w:val="none" w:sz="0" w:space="0" w:color="auto"/>
        <w:left w:val="none" w:sz="0" w:space="0" w:color="auto"/>
        <w:bottom w:val="none" w:sz="0" w:space="0" w:color="auto"/>
        <w:right w:val="none" w:sz="0" w:space="0" w:color="auto"/>
      </w:divBdr>
    </w:div>
    <w:div w:id="1016351698">
      <w:bodyDiv w:val="1"/>
      <w:marLeft w:val="0"/>
      <w:marRight w:val="0"/>
      <w:marTop w:val="0"/>
      <w:marBottom w:val="0"/>
      <w:divBdr>
        <w:top w:val="none" w:sz="0" w:space="0" w:color="auto"/>
        <w:left w:val="none" w:sz="0" w:space="0" w:color="auto"/>
        <w:bottom w:val="none" w:sz="0" w:space="0" w:color="auto"/>
        <w:right w:val="none" w:sz="0" w:space="0" w:color="auto"/>
      </w:divBdr>
    </w:div>
    <w:div w:id="1039165371">
      <w:bodyDiv w:val="1"/>
      <w:marLeft w:val="0"/>
      <w:marRight w:val="0"/>
      <w:marTop w:val="0"/>
      <w:marBottom w:val="0"/>
      <w:divBdr>
        <w:top w:val="none" w:sz="0" w:space="0" w:color="auto"/>
        <w:left w:val="none" w:sz="0" w:space="0" w:color="auto"/>
        <w:bottom w:val="none" w:sz="0" w:space="0" w:color="auto"/>
        <w:right w:val="none" w:sz="0" w:space="0" w:color="auto"/>
      </w:divBdr>
    </w:div>
    <w:div w:id="1067656335">
      <w:bodyDiv w:val="1"/>
      <w:marLeft w:val="0"/>
      <w:marRight w:val="0"/>
      <w:marTop w:val="0"/>
      <w:marBottom w:val="0"/>
      <w:divBdr>
        <w:top w:val="none" w:sz="0" w:space="0" w:color="auto"/>
        <w:left w:val="none" w:sz="0" w:space="0" w:color="auto"/>
        <w:bottom w:val="none" w:sz="0" w:space="0" w:color="auto"/>
        <w:right w:val="none" w:sz="0" w:space="0" w:color="auto"/>
      </w:divBdr>
    </w:div>
    <w:div w:id="1090076441">
      <w:bodyDiv w:val="1"/>
      <w:marLeft w:val="0"/>
      <w:marRight w:val="0"/>
      <w:marTop w:val="0"/>
      <w:marBottom w:val="0"/>
      <w:divBdr>
        <w:top w:val="none" w:sz="0" w:space="0" w:color="auto"/>
        <w:left w:val="none" w:sz="0" w:space="0" w:color="auto"/>
        <w:bottom w:val="none" w:sz="0" w:space="0" w:color="auto"/>
        <w:right w:val="none" w:sz="0" w:space="0" w:color="auto"/>
      </w:divBdr>
    </w:div>
    <w:div w:id="1145125827">
      <w:bodyDiv w:val="1"/>
      <w:marLeft w:val="0"/>
      <w:marRight w:val="0"/>
      <w:marTop w:val="0"/>
      <w:marBottom w:val="0"/>
      <w:divBdr>
        <w:top w:val="none" w:sz="0" w:space="0" w:color="auto"/>
        <w:left w:val="none" w:sz="0" w:space="0" w:color="auto"/>
        <w:bottom w:val="none" w:sz="0" w:space="0" w:color="auto"/>
        <w:right w:val="none" w:sz="0" w:space="0" w:color="auto"/>
      </w:divBdr>
    </w:div>
    <w:div w:id="1284382421">
      <w:bodyDiv w:val="1"/>
      <w:marLeft w:val="0"/>
      <w:marRight w:val="0"/>
      <w:marTop w:val="0"/>
      <w:marBottom w:val="0"/>
      <w:divBdr>
        <w:top w:val="none" w:sz="0" w:space="0" w:color="auto"/>
        <w:left w:val="none" w:sz="0" w:space="0" w:color="auto"/>
        <w:bottom w:val="none" w:sz="0" w:space="0" w:color="auto"/>
        <w:right w:val="none" w:sz="0" w:space="0" w:color="auto"/>
      </w:divBdr>
    </w:div>
    <w:div w:id="1344935397">
      <w:bodyDiv w:val="1"/>
      <w:marLeft w:val="0"/>
      <w:marRight w:val="0"/>
      <w:marTop w:val="0"/>
      <w:marBottom w:val="0"/>
      <w:divBdr>
        <w:top w:val="none" w:sz="0" w:space="0" w:color="auto"/>
        <w:left w:val="none" w:sz="0" w:space="0" w:color="auto"/>
        <w:bottom w:val="none" w:sz="0" w:space="0" w:color="auto"/>
        <w:right w:val="none" w:sz="0" w:space="0" w:color="auto"/>
      </w:divBdr>
    </w:div>
    <w:div w:id="1353336450">
      <w:bodyDiv w:val="1"/>
      <w:marLeft w:val="0"/>
      <w:marRight w:val="0"/>
      <w:marTop w:val="0"/>
      <w:marBottom w:val="0"/>
      <w:divBdr>
        <w:top w:val="none" w:sz="0" w:space="0" w:color="auto"/>
        <w:left w:val="none" w:sz="0" w:space="0" w:color="auto"/>
        <w:bottom w:val="none" w:sz="0" w:space="0" w:color="auto"/>
        <w:right w:val="none" w:sz="0" w:space="0" w:color="auto"/>
      </w:divBdr>
    </w:div>
    <w:div w:id="1430353736">
      <w:bodyDiv w:val="1"/>
      <w:marLeft w:val="0"/>
      <w:marRight w:val="0"/>
      <w:marTop w:val="0"/>
      <w:marBottom w:val="0"/>
      <w:divBdr>
        <w:top w:val="none" w:sz="0" w:space="0" w:color="auto"/>
        <w:left w:val="none" w:sz="0" w:space="0" w:color="auto"/>
        <w:bottom w:val="none" w:sz="0" w:space="0" w:color="auto"/>
        <w:right w:val="none" w:sz="0" w:space="0" w:color="auto"/>
      </w:divBdr>
    </w:div>
    <w:div w:id="1458256365">
      <w:bodyDiv w:val="1"/>
      <w:marLeft w:val="0"/>
      <w:marRight w:val="0"/>
      <w:marTop w:val="0"/>
      <w:marBottom w:val="0"/>
      <w:divBdr>
        <w:top w:val="none" w:sz="0" w:space="0" w:color="auto"/>
        <w:left w:val="none" w:sz="0" w:space="0" w:color="auto"/>
        <w:bottom w:val="none" w:sz="0" w:space="0" w:color="auto"/>
        <w:right w:val="none" w:sz="0" w:space="0" w:color="auto"/>
      </w:divBdr>
    </w:div>
    <w:div w:id="1480532522">
      <w:bodyDiv w:val="1"/>
      <w:marLeft w:val="0"/>
      <w:marRight w:val="0"/>
      <w:marTop w:val="0"/>
      <w:marBottom w:val="0"/>
      <w:divBdr>
        <w:top w:val="none" w:sz="0" w:space="0" w:color="auto"/>
        <w:left w:val="none" w:sz="0" w:space="0" w:color="auto"/>
        <w:bottom w:val="none" w:sz="0" w:space="0" w:color="auto"/>
        <w:right w:val="none" w:sz="0" w:space="0" w:color="auto"/>
      </w:divBdr>
    </w:div>
    <w:div w:id="1588542357">
      <w:bodyDiv w:val="1"/>
      <w:marLeft w:val="0"/>
      <w:marRight w:val="0"/>
      <w:marTop w:val="0"/>
      <w:marBottom w:val="0"/>
      <w:divBdr>
        <w:top w:val="none" w:sz="0" w:space="0" w:color="auto"/>
        <w:left w:val="none" w:sz="0" w:space="0" w:color="auto"/>
        <w:bottom w:val="none" w:sz="0" w:space="0" w:color="auto"/>
        <w:right w:val="none" w:sz="0" w:space="0" w:color="auto"/>
      </w:divBdr>
    </w:div>
    <w:div w:id="1782843249">
      <w:bodyDiv w:val="1"/>
      <w:marLeft w:val="0"/>
      <w:marRight w:val="0"/>
      <w:marTop w:val="0"/>
      <w:marBottom w:val="0"/>
      <w:divBdr>
        <w:top w:val="none" w:sz="0" w:space="0" w:color="auto"/>
        <w:left w:val="none" w:sz="0" w:space="0" w:color="auto"/>
        <w:bottom w:val="none" w:sz="0" w:space="0" w:color="auto"/>
        <w:right w:val="none" w:sz="0" w:space="0" w:color="auto"/>
      </w:divBdr>
    </w:div>
    <w:div w:id="1984845145">
      <w:bodyDiv w:val="1"/>
      <w:marLeft w:val="0"/>
      <w:marRight w:val="0"/>
      <w:marTop w:val="0"/>
      <w:marBottom w:val="0"/>
      <w:divBdr>
        <w:top w:val="none" w:sz="0" w:space="0" w:color="auto"/>
        <w:left w:val="none" w:sz="0" w:space="0" w:color="auto"/>
        <w:bottom w:val="none" w:sz="0" w:space="0" w:color="auto"/>
        <w:right w:val="none" w:sz="0" w:space="0" w:color="auto"/>
      </w:divBdr>
    </w:div>
    <w:div w:id="20693044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emf"/><Relationship Id="rId18" Type="http://schemas.openxmlformats.org/officeDocument/2006/relationships/header" Target="header3.xml"/><Relationship Id="rId26" Type="http://schemas.openxmlformats.org/officeDocument/2006/relationships/header" Target="header7.xml"/><Relationship Id="rId39" Type="http://schemas.openxmlformats.org/officeDocument/2006/relationships/theme" Target="theme/theme1.xml"/><Relationship Id="rId21" Type="http://schemas.openxmlformats.org/officeDocument/2006/relationships/footer" Target="footer4.xml"/><Relationship Id="rId34" Type="http://schemas.openxmlformats.org/officeDocument/2006/relationships/header" Target="header1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www.wgea.gov.au/" TargetMode="External"/><Relationship Id="rId33" Type="http://schemas.openxmlformats.org/officeDocument/2006/relationships/header" Target="header12.xml"/><Relationship Id="rId38"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eader" Target="header6.xml"/><Relationship Id="rId32" Type="http://schemas.openxmlformats.org/officeDocument/2006/relationships/header" Target="header11.xm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header" Target="header5.xml"/><Relationship Id="rId28" Type="http://schemas.openxmlformats.org/officeDocument/2006/relationships/hyperlink" Target="https://www.finance.gov.au/sites/default/files/2020-08/consideration-of-broader-economic-benefits-in-procurement.pdf" TargetMode="External"/><Relationship Id="rId36" Type="http://schemas.openxmlformats.org/officeDocument/2006/relationships/footer" Target="footer5.xml"/><Relationship Id="rId10" Type="http://schemas.openxmlformats.org/officeDocument/2006/relationships/webSettings" Target="webSettings.xml"/><Relationship Id="rId19" Type="http://schemas.openxmlformats.org/officeDocument/2006/relationships/footer" Target="footer3.xml"/><Relationship Id="rId31"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www.finance.gov.au/government/procurement/buying-australian-government/confidentiality-throughout-procurement-cycle" TargetMode="External"/><Relationship Id="rId27" Type="http://schemas.openxmlformats.org/officeDocument/2006/relationships/hyperlink" Target="https://www.business.gov.au/risk-management/health-and-safety/work-health-and-safety" TargetMode="External"/><Relationship Id="rId30" Type="http://schemas.openxmlformats.org/officeDocument/2006/relationships/header" Target="header9.xml"/><Relationship Id="rId35" Type="http://schemas.openxmlformats.org/officeDocument/2006/relationships/header" Target="header14.xml"/><Relationship Id="rId8" Type="http://schemas.openxmlformats.org/officeDocument/2006/relationships/styles" Target="styles.xml"/><Relationship Id="rId3" Type="http://schemas.openxmlformats.org/officeDocument/2006/relationships/customXml" Target="../customXml/item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305\CSIRO\Strategic%20Procurement%20and%20Travel%20Team%20-%20ATM%202026\RFT2026019%20Grounds%20Maintenance%20VIC\2.%20Tender\2.3%20TRS\RFT%20Attachment%20B%20TRS%20(General)%20v7.0.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D94EA1869B4A5CBE1CA14D14085155"/>
        <w:category>
          <w:name w:val="General"/>
          <w:gallery w:val="placeholder"/>
        </w:category>
        <w:types>
          <w:type w:val="bbPlcHdr"/>
        </w:types>
        <w:behaviors>
          <w:behavior w:val="content"/>
        </w:behaviors>
        <w:guid w:val="{F415D7A0-AC6D-4506-B5E6-29BA8CA66945}"/>
      </w:docPartPr>
      <w:docPartBody>
        <w:p w:rsidR="0027606A" w:rsidRDefault="0027606A">
          <w:pPr>
            <w:pStyle w:val="66D94EA1869B4A5CBE1CA14D14085155"/>
          </w:pPr>
          <w:r w:rsidRPr="00072DC4">
            <w:rPr>
              <w:rStyle w:val="PlaceholderText"/>
            </w:rPr>
            <w:t>[Title]</w:t>
          </w:r>
        </w:p>
      </w:docPartBody>
    </w:docPart>
    <w:docPart>
      <w:docPartPr>
        <w:name w:val="14C4768071224C7DB4FBBB7632B0FAC1"/>
        <w:category>
          <w:name w:val="General"/>
          <w:gallery w:val="placeholder"/>
        </w:category>
        <w:types>
          <w:type w:val="bbPlcHdr"/>
        </w:types>
        <w:behaviors>
          <w:behavior w:val="content"/>
        </w:behaviors>
        <w:guid w:val="{0A1D5952-A656-4E75-9804-03751688F4E9}"/>
      </w:docPartPr>
      <w:docPartBody>
        <w:p w:rsidR="0027606A" w:rsidRDefault="0027606A">
          <w:pPr>
            <w:pStyle w:val="14C4768071224C7DB4FBBB7632B0FAC1"/>
          </w:pPr>
          <w:r w:rsidRPr="0080544B">
            <w:rPr>
              <w:rStyle w:val="CSIROPlaceholder"/>
            </w:rPr>
            <w:t>Choose an item.</w:t>
          </w:r>
        </w:p>
      </w:docPartBody>
    </w:docPart>
    <w:docPart>
      <w:docPartPr>
        <w:name w:val="CAA27FD0C10F48269AF9785FBBE17D29"/>
        <w:category>
          <w:name w:val="General"/>
          <w:gallery w:val="placeholder"/>
        </w:category>
        <w:types>
          <w:type w:val="bbPlcHdr"/>
        </w:types>
        <w:behaviors>
          <w:behavior w:val="content"/>
        </w:behaviors>
        <w:guid w:val="{EC2F7E3F-FFBB-409C-845C-E4E461E1F882}"/>
      </w:docPartPr>
      <w:docPartBody>
        <w:p w:rsidR="0027606A" w:rsidRDefault="0027606A">
          <w:pPr>
            <w:pStyle w:val="CAA27FD0C10F48269AF9785FBBE17D29"/>
          </w:pPr>
          <w:r w:rsidRPr="00E7606A">
            <w:rPr>
              <w:rStyle w:val="PlaceholderText"/>
            </w:rPr>
            <w:t>Choose an item.</w:t>
          </w:r>
        </w:p>
      </w:docPartBody>
    </w:docPart>
    <w:docPart>
      <w:docPartPr>
        <w:name w:val="C9C1318FF2134C40900B56169E23018A"/>
        <w:category>
          <w:name w:val="General"/>
          <w:gallery w:val="placeholder"/>
        </w:category>
        <w:types>
          <w:type w:val="bbPlcHdr"/>
        </w:types>
        <w:behaviors>
          <w:behavior w:val="content"/>
        </w:behaviors>
        <w:guid w:val="{CB826F64-7457-4BEB-9F99-7C3B0EBD0CA9}"/>
      </w:docPartPr>
      <w:docPartBody>
        <w:p w:rsidR="0027606A" w:rsidRDefault="0027606A">
          <w:pPr>
            <w:pStyle w:val="C9C1318FF2134C40900B56169E23018A"/>
          </w:pPr>
          <w:r w:rsidRPr="00113E05">
            <w:rPr>
              <w:rStyle w:val="PlaceholderText"/>
            </w:rPr>
            <w:t>Click here to enter text.</w:t>
          </w:r>
        </w:p>
      </w:docPartBody>
    </w:docPart>
    <w:docPart>
      <w:docPartPr>
        <w:name w:val="D5391A4338D8401082420041F81C8464"/>
        <w:category>
          <w:name w:val="General"/>
          <w:gallery w:val="placeholder"/>
        </w:category>
        <w:types>
          <w:type w:val="bbPlcHdr"/>
        </w:types>
        <w:behaviors>
          <w:behavior w:val="content"/>
        </w:behaviors>
        <w:guid w:val="{5895F493-B0EF-4EAB-B6F4-75B55B0C7308}"/>
      </w:docPartPr>
      <w:docPartBody>
        <w:p w:rsidR="0027606A" w:rsidRDefault="0027606A">
          <w:pPr>
            <w:pStyle w:val="D5391A4338D8401082420041F81C8464"/>
          </w:pPr>
          <w:r w:rsidRPr="005E114F">
            <w:rPr>
              <w:rStyle w:val="CSIROPlaceholder"/>
            </w:rPr>
            <w:t>Choose an item.</w:t>
          </w:r>
        </w:p>
      </w:docPartBody>
    </w:docPart>
    <w:docPart>
      <w:docPartPr>
        <w:name w:val="91BAB43E1568436D8BC8ECC177A529E4"/>
        <w:category>
          <w:name w:val="General"/>
          <w:gallery w:val="placeholder"/>
        </w:category>
        <w:types>
          <w:type w:val="bbPlcHdr"/>
        </w:types>
        <w:behaviors>
          <w:behavior w:val="content"/>
        </w:behaviors>
        <w:guid w:val="{736B65C9-118F-4FAC-8237-E4433BE9E204}"/>
      </w:docPartPr>
      <w:docPartBody>
        <w:p w:rsidR="0027606A" w:rsidRDefault="0027606A">
          <w:pPr>
            <w:pStyle w:val="91BAB43E1568436D8BC8ECC177A529E4"/>
          </w:pPr>
          <w:r w:rsidRPr="000F3C8C">
            <w:rPr>
              <w:rStyle w:val="PlaceholderText"/>
            </w:rPr>
            <w:t>Choose an item.</w:t>
          </w:r>
        </w:p>
      </w:docPartBody>
    </w:docPart>
    <w:docPart>
      <w:docPartPr>
        <w:name w:val="D838A35C4F1E407F8C4C2C66C8DD8B42"/>
        <w:category>
          <w:name w:val="General"/>
          <w:gallery w:val="placeholder"/>
        </w:category>
        <w:types>
          <w:type w:val="bbPlcHdr"/>
        </w:types>
        <w:behaviors>
          <w:behavior w:val="content"/>
        </w:behaviors>
        <w:guid w:val="{2002A3B1-6D73-437E-A24D-766EAB79A58E}"/>
      </w:docPartPr>
      <w:docPartBody>
        <w:p w:rsidR="0027606A" w:rsidRDefault="0027606A">
          <w:pPr>
            <w:pStyle w:val="D838A35C4F1E407F8C4C2C66C8DD8B42"/>
          </w:pPr>
          <w:r w:rsidRPr="005E114F">
            <w:rPr>
              <w:rStyle w:val="CSIROPlaceholder"/>
            </w:rPr>
            <w:t>Choose an item.</w:t>
          </w:r>
        </w:p>
      </w:docPartBody>
    </w:docPart>
    <w:docPart>
      <w:docPartPr>
        <w:name w:val="D7F7EB1C41054CD0B344B95ACCA3AA2C"/>
        <w:category>
          <w:name w:val="General"/>
          <w:gallery w:val="placeholder"/>
        </w:category>
        <w:types>
          <w:type w:val="bbPlcHdr"/>
        </w:types>
        <w:behaviors>
          <w:behavior w:val="content"/>
        </w:behaviors>
        <w:guid w:val="{6EE9B56E-9D48-48F1-BA23-68893370A7E5}"/>
      </w:docPartPr>
      <w:docPartBody>
        <w:p w:rsidR="0027606A" w:rsidRDefault="0027606A">
          <w:pPr>
            <w:pStyle w:val="D7F7EB1C41054CD0B344B95ACCA3AA2C"/>
          </w:pPr>
          <w:r w:rsidRPr="00F932DA">
            <w:rPr>
              <w:rStyle w:val="PlaceholderText"/>
            </w:rPr>
            <w:t>Click here to enter text.</w:t>
          </w:r>
        </w:p>
      </w:docPartBody>
    </w:docPart>
    <w:docPart>
      <w:docPartPr>
        <w:name w:val="CE9DA1B2007D4383A25D413D5562DA05"/>
        <w:category>
          <w:name w:val="General"/>
          <w:gallery w:val="placeholder"/>
        </w:category>
        <w:types>
          <w:type w:val="bbPlcHdr"/>
        </w:types>
        <w:behaviors>
          <w:behavior w:val="content"/>
        </w:behaviors>
        <w:guid w:val="{85D796E0-00F1-4FCF-B4DF-8C3EC7BCAB4D}"/>
      </w:docPartPr>
      <w:docPartBody>
        <w:p w:rsidR="0027606A" w:rsidRDefault="0027606A">
          <w:pPr>
            <w:pStyle w:val="CE9DA1B2007D4383A25D413D5562DA05"/>
          </w:pPr>
          <w:r w:rsidRPr="00E7606A">
            <w:rPr>
              <w:rStyle w:val="PlaceholderText"/>
            </w:rPr>
            <w:t>Choose an item.</w:t>
          </w:r>
        </w:p>
      </w:docPartBody>
    </w:docPart>
    <w:docPart>
      <w:docPartPr>
        <w:name w:val="E18B93E05D8E432E8AE8D0901094B369"/>
        <w:category>
          <w:name w:val="General"/>
          <w:gallery w:val="placeholder"/>
        </w:category>
        <w:types>
          <w:type w:val="bbPlcHdr"/>
        </w:types>
        <w:behaviors>
          <w:behavior w:val="content"/>
        </w:behaviors>
        <w:guid w:val="{96494632-F768-4381-86BA-0625F8813DD2}"/>
      </w:docPartPr>
      <w:docPartBody>
        <w:p w:rsidR="0027606A" w:rsidRDefault="0027606A">
          <w:pPr>
            <w:pStyle w:val="E18B93E05D8E432E8AE8D0901094B369"/>
          </w:pPr>
          <w:r w:rsidRPr="00F932DA">
            <w:rPr>
              <w:rStyle w:val="PlaceholderText"/>
            </w:rPr>
            <w:t>Click here to enter text.</w:t>
          </w:r>
        </w:p>
      </w:docPartBody>
    </w:docPart>
    <w:docPart>
      <w:docPartPr>
        <w:name w:val="001A7D482426450D858D7993314D5A67"/>
        <w:category>
          <w:name w:val="General"/>
          <w:gallery w:val="placeholder"/>
        </w:category>
        <w:types>
          <w:type w:val="bbPlcHdr"/>
        </w:types>
        <w:behaviors>
          <w:behavior w:val="content"/>
        </w:behaviors>
        <w:guid w:val="{1F54CEAF-5D3C-4B54-84A8-F05231C561D0}"/>
      </w:docPartPr>
      <w:docPartBody>
        <w:p w:rsidR="0027606A" w:rsidRDefault="0027606A">
          <w:pPr>
            <w:pStyle w:val="001A7D482426450D858D7993314D5A67"/>
          </w:pPr>
          <w:r w:rsidRPr="00E7606A">
            <w:rPr>
              <w:rStyle w:val="PlaceholderText"/>
            </w:rPr>
            <w:t>Choose an item.</w:t>
          </w:r>
        </w:p>
      </w:docPartBody>
    </w:docPart>
    <w:docPart>
      <w:docPartPr>
        <w:name w:val="FB650DDE4AB44FB680D203A5D4F17022"/>
        <w:category>
          <w:name w:val="General"/>
          <w:gallery w:val="placeholder"/>
        </w:category>
        <w:types>
          <w:type w:val="bbPlcHdr"/>
        </w:types>
        <w:behaviors>
          <w:behavior w:val="content"/>
        </w:behaviors>
        <w:guid w:val="{C6947795-50FD-44B5-AA7C-C0536FD2F486}"/>
      </w:docPartPr>
      <w:docPartBody>
        <w:p w:rsidR="0027606A" w:rsidRDefault="0027606A">
          <w:pPr>
            <w:pStyle w:val="FB650DDE4AB44FB680D203A5D4F17022"/>
          </w:pPr>
          <w:r w:rsidRPr="00700B13">
            <w:rPr>
              <w:rStyle w:val="PlaceholderText"/>
            </w:rPr>
            <w:t>Choose an item.</w:t>
          </w:r>
        </w:p>
      </w:docPartBody>
    </w:docPart>
    <w:docPart>
      <w:docPartPr>
        <w:name w:val="48D51CB3194E43B7BEB344B36DA82DF4"/>
        <w:category>
          <w:name w:val="General"/>
          <w:gallery w:val="placeholder"/>
        </w:category>
        <w:types>
          <w:type w:val="bbPlcHdr"/>
        </w:types>
        <w:behaviors>
          <w:behavior w:val="content"/>
        </w:behaviors>
        <w:guid w:val="{C7B92294-CD7F-457D-8E3D-4A7A615AD72E}"/>
      </w:docPartPr>
      <w:docPartBody>
        <w:p w:rsidR="0027606A" w:rsidRDefault="0027606A">
          <w:pPr>
            <w:pStyle w:val="48D51CB3194E43B7BEB344B36DA82DF4"/>
          </w:pPr>
          <w:r w:rsidRPr="00700B13">
            <w:rPr>
              <w:rStyle w:val="PlaceholderText"/>
            </w:rPr>
            <w:t>Choose an item.</w:t>
          </w:r>
        </w:p>
      </w:docPartBody>
    </w:docPart>
    <w:docPart>
      <w:docPartPr>
        <w:name w:val="F11AF391566D416FB80F8733AD1CD0AC"/>
        <w:category>
          <w:name w:val="General"/>
          <w:gallery w:val="placeholder"/>
        </w:category>
        <w:types>
          <w:type w:val="bbPlcHdr"/>
        </w:types>
        <w:behaviors>
          <w:behavior w:val="content"/>
        </w:behaviors>
        <w:guid w:val="{27E24DF2-1C1B-4FBB-A41D-86B2228DEE4D}"/>
      </w:docPartPr>
      <w:docPartBody>
        <w:p w:rsidR="0027606A" w:rsidRDefault="0027606A">
          <w:pPr>
            <w:pStyle w:val="F11AF391566D416FB80F8733AD1CD0AC"/>
          </w:pPr>
          <w:r w:rsidRPr="00700B13">
            <w:rPr>
              <w:rStyle w:val="PlaceholderText"/>
            </w:rPr>
            <w:t>Choose an item.</w:t>
          </w:r>
        </w:p>
      </w:docPartBody>
    </w:docPart>
    <w:docPart>
      <w:docPartPr>
        <w:name w:val="9F36D97EA42F44008DCE7EEACD8DD41B"/>
        <w:category>
          <w:name w:val="General"/>
          <w:gallery w:val="placeholder"/>
        </w:category>
        <w:types>
          <w:type w:val="bbPlcHdr"/>
        </w:types>
        <w:behaviors>
          <w:behavior w:val="content"/>
        </w:behaviors>
        <w:guid w:val="{F77E81C7-670E-429A-AC13-703F6BCE96AE}"/>
      </w:docPartPr>
      <w:docPartBody>
        <w:p w:rsidR="0027606A" w:rsidRDefault="0027606A">
          <w:pPr>
            <w:pStyle w:val="9F36D97EA42F44008DCE7EEACD8DD41B"/>
          </w:pPr>
          <w:r w:rsidRPr="00700B13">
            <w:rPr>
              <w:rStyle w:val="PlaceholderText"/>
            </w:rPr>
            <w:t>Choose an item.</w:t>
          </w:r>
        </w:p>
      </w:docPartBody>
    </w:docPart>
    <w:docPart>
      <w:docPartPr>
        <w:name w:val="C838C4AF2C084716AD37ECB9E8AD3CA9"/>
        <w:category>
          <w:name w:val="General"/>
          <w:gallery w:val="placeholder"/>
        </w:category>
        <w:types>
          <w:type w:val="bbPlcHdr"/>
        </w:types>
        <w:behaviors>
          <w:behavior w:val="content"/>
        </w:behaviors>
        <w:guid w:val="{0C88C2DC-A8A5-41D0-9F98-C413306DC7B1}"/>
      </w:docPartPr>
      <w:docPartBody>
        <w:p w:rsidR="0027606A" w:rsidRDefault="0027606A">
          <w:pPr>
            <w:pStyle w:val="C838C4AF2C084716AD37ECB9E8AD3CA9"/>
          </w:pPr>
          <w:r w:rsidRPr="00700B13">
            <w:rPr>
              <w:rStyle w:val="PlaceholderText"/>
            </w:rPr>
            <w:t>Choose an item.</w:t>
          </w:r>
        </w:p>
      </w:docPartBody>
    </w:docPart>
    <w:docPart>
      <w:docPartPr>
        <w:name w:val="9BADF83C071F4A3184816FFC7AB0F644"/>
        <w:category>
          <w:name w:val="General"/>
          <w:gallery w:val="placeholder"/>
        </w:category>
        <w:types>
          <w:type w:val="bbPlcHdr"/>
        </w:types>
        <w:behaviors>
          <w:behavior w:val="content"/>
        </w:behaviors>
        <w:guid w:val="{B4254AEA-8921-4990-8704-B24C36EDC991}"/>
      </w:docPartPr>
      <w:docPartBody>
        <w:p w:rsidR="0027606A" w:rsidRDefault="0027606A">
          <w:pPr>
            <w:pStyle w:val="9BADF83C071F4A3184816FFC7AB0F644"/>
          </w:pPr>
          <w:r w:rsidRPr="00700B13">
            <w:rPr>
              <w:rStyle w:val="PlaceholderText"/>
            </w:rPr>
            <w:t>Choose an item.</w:t>
          </w:r>
        </w:p>
      </w:docPartBody>
    </w:docPart>
    <w:docPart>
      <w:docPartPr>
        <w:name w:val="79EAC192042F42149BAB0C288BAE57B8"/>
        <w:category>
          <w:name w:val="General"/>
          <w:gallery w:val="placeholder"/>
        </w:category>
        <w:types>
          <w:type w:val="bbPlcHdr"/>
        </w:types>
        <w:behaviors>
          <w:behavior w:val="content"/>
        </w:behaviors>
        <w:guid w:val="{54C6331B-7183-41D1-88EF-ACE87232AAF3}"/>
      </w:docPartPr>
      <w:docPartBody>
        <w:p w:rsidR="0027606A" w:rsidRDefault="0027606A">
          <w:pPr>
            <w:pStyle w:val="79EAC192042F42149BAB0C288BAE57B8"/>
          </w:pPr>
          <w:r w:rsidRPr="009951F8">
            <w:rPr>
              <w:rStyle w:val="CSIROPlaceholder"/>
            </w:rPr>
            <w:t>Choose an item.</w:t>
          </w:r>
        </w:p>
      </w:docPartBody>
    </w:docPart>
    <w:docPart>
      <w:docPartPr>
        <w:name w:val="46D778E420864037A5B21B04360C18DC"/>
        <w:category>
          <w:name w:val="General"/>
          <w:gallery w:val="placeholder"/>
        </w:category>
        <w:types>
          <w:type w:val="bbPlcHdr"/>
        </w:types>
        <w:behaviors>
          <w:behavior w:val="content"/>
        </w:behaviors>
        <w:guid w:val="{3C74F446-F537-46F9-9B8F-A316B6587493}"/>
      </w:docPartPr>
      <w:docPartBody>
        <w:p w:rsidR="0027606A" w:rsidRDefault="0027606A">
          <w:pPr>
            <w:pStyle w:val="46D778E420864037A5B21B04360C18DC"/>
          </w:pPr>
          <w:r w:rsidRPr="00340E23">
            <w:rPr>
              <w:rStyle w:val="PlaceholderText"/>
              <w:color w:val="FF0000"/>
            </w:rPr>
            <w:t>Choose an item.</w:t>
          </w:r>
        </w:p>
      </w:docPartBody>
    </w:docPart>
    <w:docPart>
      <w:docPartPr>
        <w:name w:val="5F29FCD2921C4D598D9E82011B773782"/>
        <w:category>
          <w:name w:val="General"/>
          <w:gallery w:val="placeholder"/>
        </w:category>
        <w:types>
          <w:type w:val="bbPlcHdr"/>
        </w:types>
        <w:behaviors>
          <w:behavior w:val="content"/>
        </w:behaviors>
        <w:guid w:val="{D74BD829-4315-4F79-906B-B1CB8CDD5BA8}"/>
      </w:docPartPr>
      <w:docPartBody>
        <w:p w:rsidR="0027606A" w:rsidRDefault="0027606A">
          <w:pPr>
            <w:pStyle w:val="5F29FCD2921C4D598D9E82011B773782"/>
          </w:pPr>
          <w:r w:rsidRPr="002471E2">
            <w:rPr>
              <w:rStyle w:val="CSIROPlaceholder"/>
            </w:rPr>
            <w:t>Choose an item.</w:t>
          </w:r>
        </w:p>
      </w:docPartBody>
    </w:docPart>
    <w:docPart>
      <w:docPartPr>
        <w:name w:val="DD51B7C9559B4613BFE3581D88C99DA4"/>
        <w:category>
          <w:name w:val="General"/>
          <w:gallery w:val="placeholder"/>
        </w:category>
        <w:types>
          <w:type w:val="bbPlcHdr"/>
        </w:types>
        <w:behaviors>
          <w:behavior w:val="content"/>
        </w:behaviors>
        <w:guid w:val="{328C103F-49E0-49EA-B6A0-D219754CC409}"/>
      </w:docPartPr>
      <w:docPartBody>
        <w:p w:rsidR="0027606A" w:rsidRDefault="0027606A">
          <w:pPr>
            <w:pStyle w:val="DD51B7C9559B4613BFE3581D88C99DA4"/>
          </w:pPr>
          <w:r w:rsidRPr="002471E2">
            <w:rPr>
              <w:rStyle w:val="CSIROPlaceholder"/>
            </w:rPr>
            <w:t>Choose an item</w:t>
          </w:r>
          <w:r w:rsidRPr="00C36DF0">
            <w:rPr>
              <w:rStyle w:val="PlaceholderText"/>
            </w:rPr>
            <w:t>.</w:t>
          </w:r>
        </w:p>
      </w:docPartBody>
    </w:docPart>
    <w:docPart>
      <w:docPartPr>
        <w:name w:val="53A5712C82284B9F800CCE14EECC076E"/>
        <w:category>
          <w:name w:val="General"/>
          <w:gallery w:val="placeholder"/>
        </w:category>
        <w:types>
          <w:type w:val="bbPlcHdr"/>
        </w:types>
        <w:behaviors>
          <w:behavior w:val="content"/>
        </w:behaviors>
        <w:guid w:val="{A141CF52-04F2-4C72-A7D0-F509E47230EF}"/>
      </w:docPartPr>
      <w:docPartBody>
        <w:p w:rsidR="0027606A" w:rsidRDefault="0027606A">
          <w:pPr>
            <w:pStyle w:val="53A5712C82284B9F800CCE14EECC076E"/>
          </w:pPr>
          <w:r w:rsidRPr="00E7606A">
            <w:rPr>
              <w:rStyle w:val="PlaceholderText"/>
            </w:rPr>
            <w:t>Choose an item.</w:t>
          </w:r>
        </w:p>
      </w:docPartBody>
    </w:docPart>
    <w:docPart>
      <w:docPartPr>
        <w:name w:val="924B7671E8EC436E98A19DF4BBA5F121"/>
        <w:category>
          <w:name w:val="General"/>
          <w:gallery w:val="placeholder"/>
        </w:category>
        <w:types>
          <w:type w:val="bbPlcHdr"/>
        </w:types>
        <w:behaviors>
          <w:behavior w:val="content"/>
        </w:behaviors>
        <w:guid w:val="{9ADB4B11-FBD2-4C21-A8FE-E7D425563E2C}"/>
      </w:docPartPr>
      <w:docPartBody>
        <w:p w:rsidR="0027606A" w:rsidRDefault="0027606A">
          <w:pPr>
            <w:pStyle w:val="924B7671E8EC436E98A19DF4BBA5F121"/>
          </w:pPr>
          <w:r w:rsidRPr="009F747C">
            <w:rPr>
              <w:rStyle w:val="PlaceholderText"/>
              <w:color w:val="FF0000"/>
            </w:rPr>
            <w:t>Choose an item.</w:t>
          </w:r>
        </w:p>
      </w:docPartBody>
    </w:docPart>
    <w:docPart>
      <w:docPartPr>
        <w:name w:val="F76DD1BA645743408A92DB259112C954"/>
        <w:category>
          <w:name w:val="General"/>
          <w:gallery w:val="placeholder"/>
        </w:category>
        <w:types>
          <w:type w:val="bbPlcHdr"/>
        </w:types>
        <w:behaviors>
          <w:behavior w:val="content"/>
        </w:behaviors>
        <w:guid w:val="{1DBBB9E8-0119-4FAE-9ABA-9DBBC55C3519}"/>
      </w:docPartPr>
      <w:docPartBody>
        <w:p w:rsidR="0027606A" w:rsidRDefault="0027606A">
          <w:pPr>
            <w:pStyle w:val="F76DD1BA645743408A92DB259112C954"/>
          </w:pPr>
          <w:r w:rsidRPr="00E7606A">
            <w:rPr>
              <w:rStyle w:val="PlaceholderText"/>
            </w:rPr>
            <w:t>Choose an item.</w:t>
          </w:r>
        </w:p>
      </w:docPartBody>
    </w:docPart>
    <w:docPart>
      <w:docPartPr>
        <w:name w:val="7DF6EF5135414085AF83049F129F51B4"/>
        <w:category>
          <w:name w:val="General"/>
          <w:gallery w:val="placeholder"/>
        </w:category>
        <w:types>
          <w:type w:val="bbPlcHdr"/>
        </w:types>
        <w:behaviors>
          <w:behavior w:val="content"/>
        </w:behaviors>
        <w:guid w:val="{9947DFF0-2D2A-4CD6-BEA6-387EDBCDE530}"/>
      </w:docPartPr>
      <w:docPartBody>
        <w:p w:rsidR="0027606A" w:rsidRDefault="0027606A">
          <w:pPr>
            <w:pStyle w:val="7DF6EF5135414085AF83049F129F51B4"/>
          </w:pPr>
          <w:r w:rsidRPr="009F747C">
            <w:rPr>
              <w:rStyle w:val="PlaceholderText"/>
              <w:color w:val="FF0000"/>
            </w:rPr>
            <w:t>Choose an item.</w:t>
          </w:r>
        </w:p>
      </w:docPartBody>
    </w:docPart>
    <w:docPart>
      <w:docPartPr>
        <w:name w:val="7ECB5590D0F0456B854277EEF8370368"/>
        <w:category>
          <w:name w:val="General"/>
          <w:gallery w:val="placeholder"/>
        </w:category>
        <w:types>
          <w:type w:val="bbPlcHdr"/>
        </w:types>
        <w:behaviors>
          <w:behavior w:val="content"/>
        </w:behaviors>
        <w:guid w:val="{139A5B0E-E8D2-4EC6-95D3-56B8EC04C3AE}"/>
      </w:docPartPr>
      <w:docPartBody>
        <w:p w:rsidR="0027606A" w:rsidRDefault="0027606A">
          <w:pPr>
            <w:pStyle w:val="7ECB5590D0F0456B854277EEF8370368"/>
          </w:pPr>
          <w:r w:rsidRPr="00E7606A">
            <w:rPr>
              <w:rStyle w:val="PlaceholderText"/>
            </w:rPr>
            <w:t>Choose an item.</w:t>
          </w:r>
        </w:p>
      </w:docPartBody>
    </w:docPart>
    <w:docPart>
      <w:docPartPr>
        <w:name w:val="1A1DA3EF0FC54D229A0B280988B8FCB7"/>
        <w:category>
          <w:name w:val="General"/>
          <w:gallery w:val="placeholder"/>
        </w:category>
        <w:types>
          <w:type w:val="bbPlcHdr"/>
        </w:types>
        <w:behaviors>
          <w:behavior w:val="content"/>
        </w:behaviors>
        <w:guid w:val="{8812F5D7-7D19-4546-A4F5-E44F6B084FE7}"/>
      </w:docPartPr>
      <w:docPartBody>
        <w:p w:rsidR="0027606A" w:rsidRDefault="0027606A">
          <w:pPr>
            <w:pStyle w:val="1A1DA3EF0FC54D229A0B280988B8FCB7"/>
          </w:pPr>
          <w:r w:rsidRPr="009F747C">
            <w:rPr>
              <w:rStyle w:val="PlaceholderText"/>
              <w:color w:val="FF0000"/>
            </w:rPr>
            <w:t>Choose an item.</w:t>
          </w:r>
        </w:p>
      </w:docPartBody>
    </w:docPart>
    <w:docPart>
      <w:docPartPr>
        <w:name w:val="34AD8A2403B04465878C867FB107D3EA"/>
        <w:category>
          <w:name w:val="General"/>
          <w:gallery w:val="placeholder"/>
        </w:category>
        <w:types>
          <w:type w:val="bbPlcHdr"/>
        </w:types>
        <w:behaviors>
          <w:behavior w:val="content"/>
        </w:behaviors>
        <w:guid w:val="{C25F53CD-94F1-44EE-8A52-8B0EC9B3954D}"/>
      </w:docPartPr>
      <w:docPartBody>
        <w:p w:rsidR="0027606A" w:rsidRDefault="0027606A">
          <w:pPr>
            <w:pStyle w:val="34AD8A2403B04465878C867FB107D3EA"/>
          </w:pPr>
          <w:r w:rsidRPr="00E7606A">
            <w:rPr>
              <w:rStyle w:val="PlaceholderText"/>
            </w:rPr>
            <w:t>Choose an item.</w:t>
          </w:r>
        </w:p>
      </w:docPartBody>
    </w:docPart>
    <w:docPart>
      <w:docPartPr>
        <w:name w:val="00FEEB34D9394B2A92A795B83FF3886E"/>
        <w:category>
          <w:name w:val="General"/>
          <w:gallery w:val="placeholder"/>
        </w:category>
        <w:types>
          <w:type w:val="bbPlcHdr"/>
        </w:types>
        <w:behaviors>
          <w:behavior w:val="content"/>
        </w:behaviors>
        <w:guid w:val="{6EA21D5A-C0CE-4989-8AEB-E49B8509468F}"/>
      </w:docPartPr>
      <w:docPartBody>
        <w:p w:rsidR="0027606A" w:rsidRDefault="0027606A">
          <w:pPr>
            <w:pStyle w:val="00FEEB34D9394B2A92A795B83FF3886E"/>
          </w:pPr>
          <w:r w:rsidRPr="00A20E32">
            <w:rPr>
              <w:rStyle w:val="PlaceholderText"/>
              <w:color w:val="FF0000"/>
            </w:rPr>
            <w:t>Choose an item.</w:t>
          </w:r>
        </w:p>
      </w:docPartBody>
    </w:docPart>
    <w:docPart>
      <w:docPartPr>
        <w:name w:val="4820205ACB79488CA5A9A8B2C7C6D11D"/>
        <w:category>
          <w:name w:val="General"/>
          <w:gallery w:val="placeholder"/>
        </w:category>
        <w:types>
          <w:type w:val="bbPlcHdr"/>
        </w:types>
        <w:behaviors>
          <w:behavior w:val="content"/>
        </w:behaviors>
        <w:guid w:val="{1B0F2D92-B676-4C99-B344-21CCB0990F89}"/>
      </w:docPartPr>
      <w:docPartBody>
        <w:p w:rsidR="0027606A" w:rsidRDefault="0027606A">
          <w:pPr>
            <w:pStyle w:val="4820205ACB79488CA5A9A8B2C7C6D11D"/>
          </w:pPr>
          <w:r w:rsidRPr="00E7606A">
            <w:rPr>
              <w:rStyle w:val="PlaceholderText"/>
            </w:rPr>
            <w:t>Choose an item.</w:t>
          </w:r>
        </w:p>
      </w:docPartBody>
    </w:docPart>
    <w:docPart>
      <w:docPartPr>
        <w:name w:val="A24825E16BE54D338FA7BA7B819FB7E1"/>
        <w:category>
          <w:name w:val="General"/>
          <w:gallery w:val="placeholder"/>
        </w:category>
        <w:types>
          <w:type w:val="bbPlcHdr"/>
        </w:types>
        <w:behaviors>
          <w:behavior w:val="content"/>
        </w:behaviors>
        <w:guid w:val="{21DD9E66-5047-4904-862F-71A04B5A4A4A}"/>
      </w:docPartPr>
      <w:docPartBody>
        <w:p w:rsidR="0027606A" w:rsidRDefault="0027606A">
          <w:pPr>
            <w:pStyle w:val="A24825E16BE54D338FA7BA7B819FB7E1"/>
          </w:pPr>
          <w:r w:rsidRPr="00A20E32">
            <w:rPr>
              <w:rStyle w:val="PlaceholderText"/>
              <w:color w:val="FF0000"/>
            </w:rPr>
            <w:t>Choose an item.</w:t>
          </w:r>
        </w:p>
      </w:docPartBody>
    </w:docPart>
    <w:docPart>
      <w:docPartPr>
        <w:name w:val="A48B1ACA84794100A3C0B38269B76037"/>
        <w:category>
          <w:name w:val="General"/>
          <w:gallery w:val="placeholder"/>
        </w:category>
        <w:types>
          <w:type w:val="bbPlcHdr"/>
        </w:types>
        <w:behaviors>
          <w:behavior w:val="content"/>
        </w:behaviors>
        <w:guid w:val="{B562015C-461F-4E1F-942E-ACD6326465FD}"/>
      </w:docPartPr>
      <w:docPartBody>
        <w:p w:rsidR="0027606A" w:rsidRDefault="0027606A">
          <w:pPr>
            <w:pStyle w:val="A48B1ACA84794100A3C0B38269B76037"/>
          </w:pPr>
          <w:r w:rsidRPr="00E7606A">
            <w:rPr>
              <w:rStyle w:val="PlaceholderText"/>
            </w:rPr>
            <w:t>Choose an item.</w:t>
          </w:r>
        </w:p>
      </w:docPartBody>
    </w:docPart>
    <w:docPart>
      <w:docPartPr>
        <w:name w:val="922C6AE3B8FF44AF8E494A43223AB069"/>
        <w:category>
          <w:name w:val="General"/>
          <w:gallery w:val="placeholder"/>
        </w:category>
        <w:types>
          <w:type w:val="bbPlcHdr"/>
        </w:types>
        <w:behaviors>
          <w:behavior w:val="content"/>
        </w:behaviors>
        <w:guid w:val="{B524F2AD-1270-4263-A5DD-CC126E9E8276}"/>
      </w:docPartPr>
      <w:docPartBody>
        <w:p w:rsidR="0027606A" w:rsidRDefault="0027606A">
          <w:pPr>
            <w:pStyle w:val="922C6AE3B8FF44AF8E494A43223AB069"/>
          </w:pPr>
          <w:r w:rsidRPr="00A20E32">
            <w:rPr>
              <w:rStyle w:val="PlaceholderText"/>
              <w:color w:val="FF0000"/>
            </w:rPr>
            <w:t>Choose an item.</w:t>
          </w:r>
        </w:p>
      </w:docPartBody>
    </w:docPart>
    <w:docPart>
      <w:docPartPr>
        <w:name w:val="94446F32A90D4E0ABA96686B711AA70E"/>
        <w:category>
          <w:name w:val="General"/>
          <w:gallery w:val="placeholder"/>
        </w:category>
        <w:types>
          <w:type w:val="bbPlcHdr"/>
        </w:types>
        <w:behaviors>
          <w:behavior w:val="content"/>
        </w:behaviors>
        <w:guid w:val="{541C1736-E92A-4D39-840E-4A7A21CC1B1E}"/>
      </w:docPartPr>
      <w:docPartBody>
        <w:p w:rsidR="0027606A" w:rsidRDefault="0027606A">
          <w:pPr>
            <w:pStyle w:val="94446F32A90D4E0ABA96686B711AA70E"/>
          </w:pPr>
          <w:r w:rsidRPr="00E7606A">
            <w:rPr>
              <w:rStyle w:val="PlaceholderText"/>
            </w:rPr>
            <w:t>Choose an item.</w:t>
          </w:r>
        </w:p>
      </w:docPartBody>
    </w:docPart>
    <w:docPart>
      <w:docPartPr>
        <w:name w:val="7A99264B1CDA4D3FBD39530F4CE8774A"/>
        <w:category>
          <w:name w:val="General"/>
          <w:gallery w:val="placeholder"/>
        </w:category>
        <w:types>
          <w:type w:val="bbPlcHdr"/>
        </w:types>
        <w:behaviors>
          <w:behavior w:val="content"/>
        </w:behaviors>
        <w:guid w:val="{D18AB8E9-6891-4BE0-B7C0-314D20040B50}"/>
      </w:docPartPr>
      <w:docPartBody>
        <w:p w:rsidR="0027606A" w:rsidRDefault="0027606A">
          <w:pPr>
            <w:pStyle w:val="7A99264B1CDA4D3FBD39530F4CE8774A"/>
          </w:pPr>
          <w:r w:rsidRPr="00A20E32">
            <w:rPr>
              <w:rStyle w:val="PlaceholderText"/>
              <w:color w:val="FF0000"/>
            </w:rPr>
            <w:t>Choose an item.</w:t>
          </w:r>
        </w:p>
      </w:docPartBody>
    </w:docPart>
    <w:docPart>
      <w:docPartPr>
        <w:name w:val="451BEDDAB87D454E9ABDB4B750BF2BAA"/>
        <w:category>
          <w:name w:val="General"/>
          <w:gallery w:val="placeholder"/>
        </w:category>
        <w:types>
          <w:type w:val="bbPlcHdr"/>
        </w:types>
        <w:behaviors>
          <w:behavior w:val="content"/>
        </w:behaviors>
        <w:guid w:val="{16EA7EF0-B087-405B-BD5C-B9D0A2CAB484}"/>
      </w:docPartPr>
      <w:docPartBody>
        <w:p w:rsidR="0027606A" w:rsidRDefault="0027606A">
          <w:pPr>
            <w:pStyle w:val="451BEDDAB87D454E9ABDB4B750BF2BAA"/>
          </w:pPr>
          <w:r w:rsidRPr="00E7606A">
            <w:rPr>
              <w:rStyle w:val="PlaceholderText"/>
            </w:rPr>
            <w:t>Choose an item.</w:t>
          </w:r>
        </w:p>
      </w:docPartBody>
    </w:docPart>
    <w:docPart>
      <w:docPartPr>
        <w:name w:val="55296E9CA1984EA9BB8561CD7C0DB68F"/>
        <w:category>
          <w:name w:val="General"/>
          <w:gallery w:val="placeholder"/>
        </w:category>
        <w:types>
          <w:type w:val="bbPlcHdr"/>
        </w:types>
        <w:behaviors>
          <w:behavior w:val="content"/>
        </w:behaviors>
        <w:guid w:val="{368ECA42-1F78-4FB9-A5AA-1929FD843EAB}"/>
      </w:docPartPr>
      <w:docPartBody>
        <w:p w:rsidR="0027606A" w:rsidRDefault="0027606A">
          <w:pPr>
            <w:pStyle w:val="55296E9CA1984EA9BB8561CD7C0DB68F"/>
          </w:pPr>
          <w:r w:rsidRPr="00A20E32">
            <w:rPr>
              <w:rStyle w:val="PlaceholderText"/>
              <w:color w:val="FF0000"/>
            </w:rPr>
            <w:t>Choose an item.</w:t>
          </w:r>
        </w:p>
      </w:docPartBody>
    </w:docPart>
    <w:docPart>
      <w:docPartPr>
        <w:name w:val="B2FE16B7DB1B4F63B15DB0C9653B03A4"/>
        <w:category>
          <w:name w:val="General"/>
          <w:gallery w:val="placeholder"/>
        </w:category>
        <w:types>
          <w:type w:val="bbPlcHdr"/>
        </w:types>
        <w:behaviors>
          <w:behavior w:val="content"/>
        </w:behaviors>
        <w:guid w:val="{9CD6FE36-3E4B-4838-98CF-BAC79C785EAD}"/>
      </w:docPartPr>
      <w:docPartBody>
        <w:p w:rsidR="0027606A" w:rsidRDefault="0027606A">
          <w:pPr>
            <w:pStyle w:val="B2FE16B7DB1B4F63B15DB0C9653B03A4"/>
          </w:pPr>
          <w:r w:rsidRPr="00C83896">
            <w:rPr>
              <w:rStyle w:val="PlaceholderText"/>
            </w:rPr>
            <w:t>[Title]</w:t>
          </w:r>
        </w:p>
      </w:docPartBody>
    </w:docPart>
    <w:docPart>
      <w:docPartPr>
        <w:name w:val="387E2322309D4F71B324C0F82CCCBF0B"/>
        <w:category>
          <w:name w:val="General"/>
          <w:gallery w:val="placeholder"/>
        </w:category>
        <w:types>
          <w:type w:val="bbPlcHdr"/>
        </w:types>
        <w:behaviors>
          <w:behavior w:val="content"/>
        </w:behaviors>
        <w:guid w:val="{E2A7B671-8360-4B70-9CC1-146DD9E85272}"/>
      </w:docPartPr>
      <w:docPartBody>
        <w:p w:rsidR="0027606A" w:rsidRDefault="0027606A">
          <w:pPr>
            <w:pStyle w:val="387E2322309D4F71B324C0F82CCCBF0B"/>
          </w:pPr>
          <w:r w:rsidRPr="00C8389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Feijoa Medium">
    <w:altName w:val="Arial"/>
    <w:panose1 w:val="00000000000000000000"/>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06A"/>
    <w:rsid w:val="00075A6E"/>
    <w:rsid w:val="001834E1"/>
    <w:rsid w:val="00211071"/>
    <w:rsid w:val="0027606A"/>
    <w:rsid w:val="003062C9"/>
    <w:rsid w:val="003521F3"/>
    <w:rsid w:val="00695FBF"/>
    <w:rsid w:val="007A21E9"/>
    <w:rsid w:val="00810DF3"/>
    <w:rsid w:val="00971D79"/>
    <w:rsid w:val="00A57B58"/>
    <w:rsid w:val="00B30E15"/>
    <w:rsid w:val="00CD5680"/>
    <w:rsid w:val="00F20DCC"/>
    <w:rsid w:val="00F40D14"/>
    <w:rsid w:val="00FC5ED5"/>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66D94EA1869B4A5CBE1CA14D14085155">
    <w:name w:val="66D94EA1869B4A5CBE1CA14D14085155"/>
  </w:style>
  <w:style w:type="character" w:customStyle="1" w:styleId="CSIROPlaceholder">
    <w:name w:val="CSIRO Placeholder"/>
    <w:rPr>
      <w:color w:val="FF0000"/>
    </w:rPr>
  </w:style>
  <w:style w:type="paragraph" w:customStyle="1" w:styleId="14C4768071224C7DB4FBBB7632B0FAC1">
    <w:name w:val="14C4768071224C7DB4FBBB7632B0FAC1"/>
  </w:style>
  <w:style w:type="paragraph" w:customStyle="1" w:styleId="CAA27FD0C10F48269AF9785FBBE17D29">
    <w:name w:val="CAA27FD0C10F48269AF9785FBBE17D29"/>
  </w:style>
  <w:style w:type="paragraph" w:customStyle="1" w:styleId="C9C1318FF2134C40900B56169E23018A">
    <w:name w:val="C9C1318FF2134C40900B56169E23018A"/>
  </w:style>
  <w:style w:type="paragraph" w:customStyle="1" w:styleId="D5391A4338D8401082420041F81C8464">
    <w:name w:val="D5391A4338D8401082420041F81C8464"/>
  </w:style>
  <w:style w:type="paragraph" w:customStyle="1" w:styleId="91BAB43E1568436D8BC8ECC177A529E4">
    <w:name w:val="91BAB43E1568436D8BC8ECC177A529E4"/>
  </w:style>
  <w:style w:type="paragraph" w:customStyle="1" w:styleId="7FADD4944DE94CA7B268D99960111583">
    <w:name w:val="7FADD4944DE94CA7B268D99960111583"/>
  </w:style>
  <w:style w:type="paragraph" w:customStyle="1" w:styleId="D838A35C4F1E407F8C4C2C66C8DD8B42">
    <w:name w:val="D838A35C4F1E407F8C4C2C66C8DD8B42"/>
  </w:style>
  <w:style w:type="paragraph" w:customStyle="1" w:styleId="D7F7EB1C41054CD0B344B95ACCA3AA2C">
    <w:name w:val="D7F7EB1C41054CD0B344B95ACCA3AA2C"/>
  </w:style>
  <w:style w:type="paragraph" w:customStyle="1" w:styleId="CE9DA1B2007D4383A25D413D5562DA05">
    <w:name w:val="CE9DA1B2007D4383A25D413D5562DA05"/>
  </w:style>
  <w:style w:type="paragraph" w:customStyle="1" w:styleId="E18B93E05D8E432E8AE8D0901094B369">
    <w:name w:val="E18B93E05D8E432E8AE8D0901094B369"/>
  </w:style>
  <w:style w:type="paragraph" w:customStyle="1" w:styleId="001A7D482426450D858D7993314D5A67">
    <w:name w:val="001A7D482426450D858D7993314D5A67"/>
  </w:style>
  <w:style w:type="paragraph" w:customStyle="1" w:styleId="FB650DDE4AB44FB680D203A5D4F17022">
    <w:name w:val="FB650DDE4AB44FB680D203A5D4F17022"/>
  </w:style>
  <w:style w:type="paragraph" w:customStyle="1" w:styleId="48D51CB3194E43B7BEB344B36DA82DF4">
    <w:name w:val="48D51CB3194E43B7BEB344B36DA82DF4"/>
  </w:style>
  <w:style w:type="paragraph" w:customStyle="1" w:styleId="F11AF391566D416FB80F8733AD1CD0AC">
    <w:name w:val="F11AF391566D416FB80F8733AD1CD0AC"/>
  </w:style>
  <w:style w:type="paragraph" w:customStyle="1" w:styleId="9F36D97EA42F44008DCE7EEACD8DD41B">
    <w:name w:val="9F36D97EA42F44008DCE7EEACD8DD41B"/>
  </w:style>
  <w:style w:type="paragraph" w:customStyle="1" w:styleId="C838C4AF2C084716AD37ECB9E8AD3CA9">
    <w:name w:val="C838C4AF2C084716AD37ECB9E8AD3CA9"/>
  </w:style>
  <w:style w:type="paragraph" w:customStyle="1" w:styleId="9BADF83C071F4A3184816FFC7AB0F644">
    <w:name w:val="9BADF83C071F4A3184816FFC7AB0F644"/>
  </w:style>
  <w:style w:type="paragraph" w:customStyle="1" w:styleId="79EAC192042F42149BAB0C288BAE57B8">
    <w:name w:val="79EAC192042F42149BAB0C288BAE57B8"/>
  </w:style>
  <w:style w:type="paragraph" w:customStyle="1" w:styleId="46D778E420864037A5B21B04360C18DC">
    <w:name w:val="46D778E420864037A5B21B04360C18DC"/>
  </w:style>
  <w:style w:type="paragraph" w:customStyle="1" w:styleId="5F29FCD2921C4D598D9E82011B773782">
    <w:name w:val="5F29FCD2921C4D598D9E82011B773782"/>
  </w:style>
  <w:style w:type="paragraph" w:customStyle="1" w:styleId="DD51B7C9559B4613BFE3581D88C99DA4">
    <w:name w:val="DD51B7C9559B4613BFE3581D88C99DA4"/>
  </w:style>
  <w:style w:type="paragraph" w:customStyle="1" w:styleId="53A5712C82284B9F800CCE14EECC076E">
    <w:name w:val="53A5712C82284B9F800CCE14EECC076E"/>
  </w:style>
  <w:style w:type="paragraph" w:customStyle="1" w:styleId="924B7671E8EC436E98A19DF4BBA5F121">
    <w:name w:val="924B7671E8EC436E98A19DF4BBA5F121"/>
  </w:style>
  <w:style w:type="paragraph" w:customStyle="1" w:styleId="F76DD1BA645743408A92DB259112C954">
    <w:name w:val="F76DD1BA645743408A92DB259112C954"/>
  </w:style>
  <w:style w:type="paragraph" w:customStyle="1" w:styleId="7DF6EF5135414085AF83049F129F51B4">
    <w:name w:val="7DF6EF5135414085AF83049F129F51B4"/>
  </w:style>
  <w:style w:type="paragraph" w:customStyle="1" w:styleId="7ECB5590D0F0456B854277EEF8370368">
    <w:name w:val="7ECB5590D0F0456B854277EEF8370368"/>
  </w:style>
  <w:style w:type="paragraph" w:customStyle="1" w:styleId="1A1DA3EF0FC54D229A0B280988B8FCB7">
    <w:name w:val="1A1DA3EF0FC54D229A0B280988B8FCB7"/>
  </w:style>
  <w:style w:type="paragraph" w:customStyle="1" w:styleId="34AD8A2403B04465878C867FB107D3EA">
    <w:name w:val="34AD8A2403B04465878C867FB107D3EA"/>
  </w:style>
  <w:style w:type="paragraph" w:customStyle="1" w:styleId="00FEEB34D9394B2A92A795B83FF3886E">
    <w:name w:val="00FEEB34D9394B2A92A795B83FF3886E"/>
  </w:style>
  <w:style w:type="paragraph" w:customStyle="1" w:styleId="4820205ACB79488CA5A9A8B2C7C6D11D">
    <w:name w:val="4820205ACB79488CA5A9A8B2C7C6D11D"/>
  </w:style>
  <w:style w:type="paragraph" w:customStyle="1" w:styleId="A24825E16BE54D338FA7BA7B819FB7E1">
    <w:name w:val="A24825E16BE54D338FA7BA7B819FB7E1"/>
  </w:style>
  <w:style w:type="paragraph" w:customStyle="1" w:styleId="A48B1ACA84794100A3C0B38269B76037">
    <w:name w:val="A48B1ACA84794100A3C0B38269B76037"/>
  </w:style>
  <w:style w:type="paragraph" w:customStyle="1" w:styleId="922C6AE3B8FF44AF8E494A43223AB069">
    <w:name w:val="922C6AE3B8FF44AF8E494A43223AB069"/>
  </w:style>
  <w:style w:type="paragraph" w:customStyle="1" w:styleId="94446F32A90D4E0ABA96686B711AA70E">
    <w:name w:val="94446F32A90D4E0ABA96686B711AA70E"/>
  </w:style>
  <w:style w:type="paragraph" w:customStyle="1" w:styleId="7A99264B1CDA4D3FBD39530F4CE8774A">
    <w:name w:val="7A99264B1CDA4D3FBD39530F4CE8774A"/>
  </w:style>
  <w:style w:type="paragraph" w:customStyle="1" w:styleId="451BEDDAB87D454E9ABDB4B750BF2BAA">
    <w:name w:val="451BEDDAB87D454E9ABDB4B750BF2BAA"/>
  </w:style>
  <w:style w:type="paragraph" w:customStyle="1" w:styleId="55296E9CA1984EA9BB8561CD7C0DB68F">
    <w:name w:val="55296E9CA1984EA9BB8561CD7C0DB68F"/>
  </w:style>
  <w:style w:type="paragraph" w:customStyle="1" w:styleId="B2FE16B7DB1B4F63B15DB0C9653B03A4">
    <w:name w:val="B2FE16B7DB1B4F63B15DB0C9653B03A4"/>
  </w:style>
  <w:style w:type="paragraph" w:customStyle="1" w:styleId="387E2322309D4F71B324C0F82CCCBF0B">
    <w:name w:val="387E2322309D4F71B324C0F82CCCBF0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CSIRO-">
      <a:dk1>
        <a:sysClr val="windowText" lastClr="000000"/>
      </a:dk1>
      <a:lt1>
        <a:srgbClr val="FFFFFF"/>
      </a:lt1>
      <a:dk2>
        <a:srgbClr val="000000"/>
      </a:dk2>
      <a:lt2>
        <a:srgbClr val="FFFFFF"/>
      </a:lt2>
      <a:accent1>
        <a:srgbClr val="00A9CE"/>
      </a:accent1>
      <a:accent2>
        <a:srgbClr val="001D34"/>
      </a:accent2>
      <a:accent3>
        <a:srgbClr val="757579"/>
      </a:accent3>
      <a:accent4>
        <a:srgbClr val="1E22AA"/>
      </a:accent4>
      <a:accent5>
        <a:srgbClr val="007377"/>
      </a:accent5>
      <a:accent6>
        <a:srgbClr val="6D2077"/>
      </a:accent6>
      <a:hlink>
        <a:srgbClr val="004B87"/>
      </a:hlink>
      <a:folHlink>
        <a:srgbClr val="007A53"/>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A711B7D0141D647B946129C8E539B5D" ma:contentTypeVersion="20" ma:contentTypeDescription="Create a new document." ma:contentTypeScope="" ma:versionID="fa4a160a02f09b7584d3c75f1a6a07cf">
  <xsd:schema xmlns:xsd="http://www.w3.org/2001/XMLSchema" xmlns:xs="http://www.w3.org/2001/XMLSchema" xmlns:p="http://schemas.microsoft.com/office/2006/metadata/properties" xmlns:ns2="a9b9ae93-60dd-48a2-a86d-a014410c3fe7" xmlns:ns3="640d5c1f-49cc-47d8-8840-ef6ea81f6ad6" targetNamespace="http://schemas.microsoft.com/office/2006/metadata/properties" ma:root="true" ma:fieldsID="6ec7b3c750d27a7200dc4868a1af7b3b" ns2:_="" ns3:_="">
    <xsd:import namespace="a9b9ae93-60dd-48a2-a86d-a014410c3fe7"/>
    <xsd:import namespace="640d5c1f-49cc-47d8-8840-ef6ea81f6ad6"/>
    <xsd:element name="properties">
      <xsd:complexType>
        <xsd:sequence>
          <xsd:element name="documentManagement">
            <xsd:complexType>
              <xsd:all>
                <xsd:element ref="ns2:MediaServiceMetadata" minOccurs="0"/>
                <xsd:element ref="ns2:MediaServiceFastMetadata" minOccurs="0"/>
                <xsd:element ref="ns3:_dlc_DocId" minOccurs="0"/>
                <xsd:element ref="ns3:_dlc_DocIdUrl" minOccurs="0"/>
                <xsd:element ref="ns3:_dlc_DocIdPersistId"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Time"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9ae93-60dd-48a2-a86d-a014410c3fe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MediaLengthInSeconds" ma:index="23" nillable="true" ma:displayName="MediaLengthIn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c9513c6f-d7d3-4bba-9430-ae338114780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Time" ma:index="28" nillable="true" ma:displayName="Time" ma:format="DateTime" ma:internalName="Time">
      <xsd:simpleType>
        <xsd:restriction base="dms:DateTime"/>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40d5c1f-49cc-47d8-8840-ef6ea81f6ad6" elementFormDefault="qualified">
    <xsd:import namespace="http://schemas.microsoft.com/office/2006/documentManagement/types"/>
    <xsd:import namespace="http://schemas.microsoft.com/office/infopath/2007/PartnerControls"/>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6" nillable="true" ma:displayName="Taxonomy Catch All Column" ma:hidden="true" ma:list="{4e485c23-8318-44df-a11e-8196831ca654}" ma:internalName="TaxCatchAll" ma:showField="CatchAllData" ma:web="640d5c1f-49cc-47d8-8840-ef6ea81f6a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_dlc_DocId xmlns="640d5c1f-49cc-47d8-8840-ef6ea81f6ad6">H3N7VKRVSYS4-283245072-459086</_dlc_DocId>
    <_dlc_DocIdUrl xmlns="640d5c1f-49cc-47d8-8840-ef6ea81f6ad6">
      <Url>https://csiroau.sharepoint.com/sites/StrategicProcurementandTravelTeam/_layouts/15/DocIdRedir.aspx?ID=H3N7VKRVSYS4-283245072-459086</Url>
      <Description>H3N7VKRVSYS4-283245072-459086</Description>
    </_dlc_DocIdUrl>
    <TaxCatchAll xmlns="640d5c1f-49cc-47d8-8840-ef6ea81f6ad6" xsi:nil="true"/>
    <Time xmlns="a9b9ae93-60dd-48a2-a86d-a014410c3fe7" xsi:nil="true"/>
    <lcf76f155ced4ddcb4097134ff3c332f xmlns="a9b9ae93-60dd-48a2-a86d-a014410c3fe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329B131-AF0B-4E0E-802D-725FE03D4E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9ae93-60dd-48a2-a86d-a014410c3fe7"/>
    <ds:schemaRef ds:uri="640d5c1f-49cc-47d8-8840-ef6ea81f6ad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8A7E349-7AAE-415F-B890-352C1DD73411}">
  <ds:schemaRefs>
    <ds:schemaRef ds:uri="http://schemas.microsoft.com/sharepoint/v3/contenttype/forms"/>
  </ds:schemaRefs>
</ds:datastoreItem>
</file>

<file path=customXml/itemProps3.xml><?xml version="1.0" encoding="utf-8"?>
<ds:datastoreItem xmlns:ds="http://schemas.openxmlformats.org/officeDocument/2006/customXml" ds:itemID="{8D336BB5-C899-459D-A3C2-885B39367C8F}">
  <ds:schemaRefs>
    <ds:schemaRef ds:uri="http://schemas.openxmlformats.org/officeDocument/2006/bibliography"/>
  </ds:schemaRefs>
</ds:datastoreItem>
</file>

<file path=customXml/itemProps4.xml><?xml version="1.0" encoding="utf-8"?>
<ds:datastoreItem xmlns:ds="http://schemas.openxmlformats.org/officeDocument/2006/customXml" ds:itemID="{A8AFDAD2-DEA6-47DD-BC33-8A2984A81A23}">
  <ds:schemaRefs>
    <ds:schemaRef ds:uri="http://schemas.microsoft.com/sharepoint/events"/>
  </ds:schemaRefs>
</ds:datastoreItem>
</file>

<file path=customXml/itemProps5.xml><?xml version="1.0" encoding="utf-8"?>
<ds:datastoreItem xmlns:ds="http://schemas.openxmlformats.org/officeDocument/2006/customXml" ds:itemID="{CF069D83-CFA0-4309-8F80-7945C709995C}">
  <ds:schemaRefs>
    <ds:schemaRef ds:uri="http://schemas.microsoft.com/sharepoint/v3/contenttype/forms"/>
  </ds:schemaRefs>
</ds:datastoreItem>
</file>

<file path=customXml/itemProps6.xml><?xml version="1.0" encoding="utf-8"?>
<ds:datastoreItem xmlns:ds="http://schemas.openxmlformats.org/officeDocument/2006/customXml" ds:itemID="{9382A8DD-9C66-44A1-A6AF-86F05DAD0B1E}">
  <ds:schemaRefs>
    <ds:schemaRef ds:uri="http://schemas.microsoft.com/office/2006/metadata/properties"/>
    <ds:schemaRef ds:uri="http://schemas.microsoft.com/office/infopath/2007/PartnerControls"/>
    <ds:schemaRef ds:uri="640d5c1f-49cc-47d8-8840-ef6ea81f6ad6"/>
    <ds:schemaRef ds:uri="a9b9ae93-60dd-48a2-a86d-a014410c3fe7"/>
  </ds:schemaRefs>
</ds:datastoreItem>
</file>

<file path=docProps/app.xml><?xml version="1.0" encoding="utf-8"?>
<Properties xmlns="http://schemas.openxmlformats.org/officeDocument/2006/extended-properties" xmlns:vt="http://schemas.openxmlformats.org/officeDocument/2006/docPropsVTypes">
  <Template>RFT Attachment B TRS (General) v7.0.dotx</Template>
  <TotalTime>0</TotalTime>
  <Pages>49</Pages>
  <Words>12474</Words>
  <Characters>71106</Characters>
  <Application>Microsoft Office Word</Application>
  <DocSecurity>0</DocSecurity>
  <Lines>592</Lines>
  <Paragraphs>166</Paragraphs>
  <ScaleCrop>false</ScaleCrop>
  <HeadingPairs>
    <vt:vector size="2" baseType="variant">
      <vt:variant>
        <vt:lpstr>Title</vt:lpstr>
      </vt:variant>
      <vt:variant>
        <vt:i4>1</vt:i4>
      </vt:variant>
    </vt:vector>
  </HeadingPairs>
  <TitlesOfParts>
    <vt:vector size="1" baseType="lpstr">
      <vt:lpstr/>
    </vt:vector>
  </TitlesOfParts>
  <Company>CSIRO</Company>
  <LinksUpToDate>false</LinksUpToDate>
  <CharactersWithSpaces>83414</CharactersWithSpaces>
  <SharedDoc>false</SharedDoc>
  <HLinks>
    <vt:vector size="102" baseType="variant">
      <vt:variant>
        <vt:i4>655440</vt:i4>
      </vt:variant>
      <vt:variant>
        <vt:i4>297</vt:i4>
      </vt:variant>
      <vt:variant>
        <vt:i4>0</vt:i4>
      </vt:variant>
      <vt:variant>
        <vt:i4>5</vt:i4>
      </vt:variant>
      <vt:variant>
        <vt:lpwstr>https://www.finance.gov.au/sites/default/files/2020-08/consideration-of-broader-economic-benefits-in-procurement.pdf</vt:lpwstr>
      </vt:variant>
      <vt:variant>
        <vt:lpwstr/>
      </vt:variant>
      <vt:variant>
        <vt:i4>1507405</vt:i4>
      </vt:variant>
      <vt:variant>
        <vt:i4>294</vt:i4>
      </vt:variant>
      <vt:variant>
        <vt:i4>0</vt:i4>
      </vt:variant>
      <vt:variant>
        <vt:i4>5</vt:i4>
      </vt:variant>
      <vt:variant>
        <vt:lpwstr>https://www.business.gov.au/risk-management/health-and-safety/work-health-and-safety</vt:lpwstr>
      </vt:variant>
      <vt:variant>
        <vt:lpwstr/>
      </vt:variant>
      <vt:variant>
        <vt:i4>655440</vt:i4>
      </vt:variant>
      <vt:variant>
        <vt:i4>279</vt:i4>
      </vt:variant>
      <vt:variant>
        <vt:i4>0</vt:i4>
      </vt:variant>
      <vt:variant>
        <vt:i4>5</vt:i4>
      </vt:variant>
      <vt:variant>
        <vt:lpwstr>https://www.finance.gov.au/sites/default/files/2020-08/consideration-of-broader-economic-benefits-in-procurement.pdf</vt:lpwstr>
      </vt:variant>
      <vt:variant>
        <vt:lpwstr/>
      </vt:variant>
      <vt:variant>
        <vt:i4>1114129</vt:i4>
      </vt:variant>
      <vt:variant>
        <vt:i4>276</vt:i4>
      </vt:variant>
      <vt:variant>
        <vt:i4>0</vt:i4>
      </vt:variant>
      <vt:variant>
        <vt:i4>5</vt:i4>
      </vt:variant>
      <vt:variant>
        <vt:lpwstr>https://www.ag.gov.au/crime/people-smuggling-and-human-trafficking/modern-slavery</vt:lpwstr>
      </vt:variant>
      <vt:variant>
        <vt:lpwstr/>
      </vt:variant>
      <vt:variant>
        <vt:i4>7995425</vt:i4>
      </vt:variant>
      <vt:variant>
        <vt:i4>273</vt:i4>
      </vt:variant>
      <vt:variant>
        <vt:i4>0</vt:i4>
      </vt:variant>
      <vt:variant>
        <vt:i4>5</vt:i4>
      </vt:variant>
      <vt:variant>
        <vt:lpwstr>https://www.legislation.gov.au/Details/C2018A00153</vt:lpwstr>
      </vt:variant>
      <vt:variant>
        <vt:lpwstr/>
      </vt:variant>
      <vt:variant>
        <vt:i4>2293798</vt:i4>
      </vt:variant>
      <vt:variant>
        <vt:i4>255</vt:i4>
      </vt:variant>
      <vt:variant>
        <vt:i4>0</vt:i4>
      </vt:variant>
      <vt:variant>
        <vt:i4>5</vt:i4>
      </vt:variant>
      <vt:variant>
        <vt:lpwstr>http://www.wgea.gov.au/</vt:lpwstr>
      </vt:variant>
      <vt:variant>
        <vt:lpwstr/>
      </vt:variant>
      <vt:variant>
        <vt:i4>6815805</vt:i4>
      </vt:variant>
      <vt:variant>
        <vt:i4>231</vt:i4>
      </vt:variant>
      <vt:variant>
        <vt:i4>0</vt:i4>
      </vt:variant>
      <vt:variant>
        <vt:i4>5</vt:i4>
      </vt:variant>
      <vt:variant>
        <vt:lpwstr>https://www.finance.gov.au/government/procurement/buying-australian-government/confidentiality-throughout-procurement-cycle</vt:lpwstr>
      </vt:variant>
      <vt:variant>
        <vt:lpwstr/>
      </vt:variant>
      <vt:variant>
        <vt:i4>2031669</vt:i4>
      </vt:variant>
      <vt:variant>
        <vt:i4>56</vt:i4>
      </vt:variant>
      <vt:variant>
        <vt:i4>0</vt:i4>
      </vt:variant>
      <vt:variant>
        <vt:i4>5</vt:i4>
      </vt:variant>
      <vt:variant>
        <vt:lpwstr/>
      </vt:variant>
      <vt:variant>
        <vt:lpwstr>_Toc187132035</vt:lpwstr>
      </vt:variant>
      <vt:variant>
        <vt:i4>2031669</vt:i4>
      </vt:variant>
      <vt:variant>
        <vt:i4>50</vt:i4>
      </vt:variant>
      <vt:variant>
        <vt:i4>0</vt:i4>
      </vt:variant>
      <vt:variant>
        <vt:i4>5</vt:i4>
      </vt:variant>
      <vt:variant>
        <vt:lpwstr/>
      </vt:variant>
      <vt:variant>
        <vt:lpwstr>_Toc187132034</vt:lpwstr>
      </vt:variant>
      <vt:variant>
        <vt:i4>2031669</vt:i4>
      </vt:variant>
      <vt:variant>
        <vt:i4>44</vt:i4>
      </vt:variant>
      <vt:variant>
        <vt:i4>0</vt:i4>
      </vt:variant>
      <vt:variant>
        <vt:i4>5</vt:i4>
      </vt:variant>
      <vt:variant>
        <vt:lpwstr/>
      </vt:variant>
      <vt:variant>
        <vt:lpwstr>_Toc187132033</vt:lpwstr>
      </vt:variant>
      <vt:variant>
        <vt:i4>2031669</vt:i4>
      </vt:variant>
      <vt:variant>
        <vt:i4>38</vt:i4>
      </vt:variant>
      <vt:variant>
        <vt:i4>0</vt:i4>
      </vt:variant>
      <vt:variant>
        <vt:i4>5</vt:i4>
      </vt:variant>
      <vt:variant>
        <vt:lpwstr/>
      </vt:variant>
      <vt:variant>
        <vt:lpwstr>_Toc187132032</vt:lpwstr>
      </vt:variant>
      <vt:variant>
        <vt:i4>2031669</vt:i4>
      </vt:variant>
      <vt:variant>
        <vt:i4>32</vt:i4>
      </vt:variant>
      <vt:variant>
        <vt:i4>0</vt:i4>
      </vt:variant>
      <vt:variant>
        <vt:i4>5</vt:i4>
      </vt:variant>
      <vt:variant>
        <vt:lpwstr/>
      </vt:variant>
      <vt:variant>
        <vt:lpwstr>_Toc187132031</vt:lpwstr>
      </vt:variant>
      <vt:variant>
        <vt:i4>2031669</vt:i4>
      </vt:variant>
      <vt:variant>
        <vt:i4>26</vt:i4>
      </vt:variant>
      <vt:variant>
        <vt:i4>0</vt:i4>
      </vt:variant>
      <vt:variant>
        <vt:i4>5</vt:i4>
      </vt:variant>
      <vt:variant>
        <vt:lpwstr/>
      </vt:variant>
      <vt:variant>
        <vt:lpwstr>_Toc187132030</vt:lpwstr>
      </vt:variant>
      <vt:variant>
        <vt:i4>1966133</vt:i4>
      </vt:variant>
      <vt:variant>
        <vt:i4>20</vt:i4>
      </vt:variant>
      <vt:variant>
        <vt:i4>0</vt:i4>
      </vt:variant>
      <vt:variant>
        <vt:i4>5</vt:i4>
      </vt:variant>
      <vt:variant>
        <vt:lpwstr/>
      </vt:variant>
      <vt:variant>
        <vt:lpwstr>_Toc187132029</vt:lpwstr>
      </vt:variant>
      <vt:variant>
        <vt:i4>1966133</vt:i4>
      </vt:variant>
      <vt:variant>
        <vt:i4>14</vt:i4>
      </vt:variant>
      <vt:variant>
        <vt:i4>0</vt:i4>
      </vt:variant>
      <vt:variant>
        <vt:i4>5</vt:i4>
      </vt:variant>
      <vt:variant>
        <vt:lpwstr/>
      </vt:variant>
      <vt:variant>
        <vt:lpwstr>_Toc187132028</vt:lpwstr>
      </vt:variant>
      <vt:variant>
        <vt:i4>1966133</vt:i4>
      </vt:variant>
      <vt:variant>
        <vt:i4>8</vt:i4>
      </vt:variant>
      <vt:variant>
        <vt:i4>0</vt:i4>
      </vt:variant>
      <vt:variant>
        <vt:i4>5</vt:i4>
      </vt:variant>
      <vt:variant>
        <vt:lpwstr/>
      </vt:variant>
      <vt:variant>
        <vt:lpwstr>_Toc187132027</vt:lpwstr>
      </vt:variant>
      <vt:variant>
        <vt:i4>1966133</vt:i4>
      </vt:variant>
      <vt:variant>
        <vt:i4>2</vt:i4>
      </vt:variant>
      <vt:variant>
        <vt:i4>0</vt:i4>
      </vt:variant>
      <vt:variant>
        <vt:i4>5</vt:i4>
      </vt:variant>
      <vt:variant>
        <vt:lpwstr/>
      </vt:variant>
      <vt:variant>
        <vt:lpwstr>_Toc187132026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CSIRORFT2026019 - Ground Maintenance Services for CSIRO Managed Sites VIC Metro</dc:title>
  <dc:subject/>
  <dc:creator>hen305</dc:creator>
  <cp:keywords/>
  <cp:lastModifiedBy>Chalker, Steff (Finance, Clayton)</cp:lastModifiedBy>
  <cp:revision>2</cp:revision>
  <cp:lastPrinted>2012-02-13T06:58:00Z</cp:lastPrinted>
  <dcterms:created xsi:type="dcterms:W3CDTF">2026-07-16T01:33:00Z</dcterms:created>
  <dcterms:modified xsi:type="dcterms:W3CDTF">2026-07-16T01:33:00Z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0x0101007A711B7D0141D647B946129C8E539B5D</vt:lpwstr>
  </property>
  <property fmtid="{D5CDD505-2E9C-101B-9397-08002B2CF9AE}" pid="3" name="_dlc_DocIdItemGuid">
    <vt:lpwstr>876b61a0-7e70-46c2-aa79-317759ff1158</vt:lpwstr>
  </property>
  <property fmtid="{D5CDD505-2E9C-101B-9397-08002B2CF9AE}" pid="4" name="MediaServiceImageTags">
    <vt:lpwstr/>
  </property>
  <property fmtid="{D5CDD505-2E9C-101B-9397-08002B2CF9AE}" pid="5" name="ClassificationContentMarkingHeaderShapeIds">
    <vt:lpwstr>3a6d5ea7,4e577597,717dc542,30b59573,673e5ba5,1760dc62,37877f8b,52cdbc4b,697c6236,3c64ec05,75f97124,77bcf3de,7716231,2a093e48</vt:lpwstr>
  </property>
  <property fmtid="{D5CDD505-2E9C-101B-9397-08002B2CF9AE}" pid="6" name="ClassificationContentMarkingHeaderFontProps">
    <vt:lpwstr>#ff0000,12,Aptos</vt:lpwstr>
  </property>
  <property fmtid="{D5CDD505-2E9C-101B-9397-08002B2CF9AE}" pid="7" name="ClassificationContentMarkingHeaderText">
    <vt:lpwstr>OFFICIAL</vt:lpwstr>
  </property>
  <property fmtid="{D5CDD505-2E9C-101B-9397-08002B2CF9AE}" pid="8" name="ClassificationContentMarkingFooterShapeIds">
    <vt:lpwstr>6ced8633,1479a996,6394326d,1cc90e4,28dd923d</vt:lpwstr>
  </property>
  <property fmtid="{D5CDD505-2E9C-101B-9397-08002B2CF9AE}" pid="9" name="ClassificationContentMarkingFooterFontProps">
    <vt:lpwstr>#ff0000,12,Aptos</vt:lpwstr>
  </property>
  <property fmtid="{D5CDD505-2E9C-101B-9397-08002B2CF9AE}" pid="10" name="ClassificationContentMarkingFooterText">
    <vt:lpwstr>OFFICIAL</vt:lpwstr>
  </property>
  <property fmtid="{D5CDD505-2E9C-101B-9397-08002B2CF9AE}" pid="11" name="MSIP_Label_0ad370f1-5840-4c36-bb65-89acaaf849ca_Enabled">
    <vt:lpwstr>true</vt:lpwstr>
  </property>
  <property fmtid="{D5CDD505-2E9C-101B-9397-08002B2CF9AE}" pid="12" name="MSIP_Label_0ad370f1-5840-4c36-bb65-89acaaf849ca_SetDate">
    <vt:lpwstr>2026-04-30T23:47:53Z</vt:lpwstr>
  </property>
  <property fmtid="{D5CDD505-2E9C-101B-9397-08002B2CF9AE}" pid="13" name="MSIP_Label_0ad370f1-5840-4c36-bb65-89acaaf849ca_Method">
    <vt:lpwstr>Privileged</vt:lpwstr>
  </property>
  <property fmtid="{D5CDD505-2E9C-101B-9397-08002B2CF9AE}" pid="14" name="MSIP_Label_0ad370f1-5840-4c36-bb65-89acaaf849ca_Name">
    <vt:lpwstr>OFFICIAL</vt:lpwstr>
  </property>
  <property fmtid="{D5CDD505-2E9C-101B-9397-08002B2CF9AE}" pid="15" name="MSIP_Label_0ad370f1-5840-4c36-bb65-89acaaf849ca_SiteId">
    <vt:lpwstr>0fe05593-19ac-4f98-adbf-0375fce7f160</vt:lpwstr>
  </property>
  <property fmtid="{D5CDD505-2E9C-101B-9397-08002B2CF9AE}" pid="16" name="MSIP_Label_0ad370f1-5840-4c36-bb65-89acaaf849ca_ActionId">
    <vt:lpwstr>df0ca098-bd35-4a69-ab2e-1a6692807a20</vt:lpwstr>
  </property>
  <property fmtid="{D5CDD505-2E9C-101B-9397-08002B2CF9AE}" pid="17" name="MSIP_Label_0ad370f1-5840-4c36-bb65-89acaaf849ca_ContentBits">
    <vt:lpwstr>3</vt:lpwstr>
  </property>
  <property fmtid="{D5CDD505-2E9C-101B-9397-08002B2CF9AE}" pid="18" name="MSIP_Label_0ad370f1-5840-4c36-bb65-89acaaf849ca_Tag">
    <vt:lpwstr>10, 0, 1, 1</vt:lpwstr>
  </property>
  <property fmtid="{D5CDD505-2E9C-101B-9397-08002B2CF9AE}" pid="19" name="GrammarlyDocumentId">
    <vt:lpwstr>9666d4e0-240d-4c5c-989b-a37079011578</vt:lpwstr>
  </property>
</Properties>
</file>