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9B20" w14:textId="77777777" w:rsidR="00A12A4F" w:rsidRPr="00183134" w:rsidRDefault="00A12A4F" w:rsidP="00A12A4F"/>
    <w:p w14:paraId="65375A9B" w14:textId="77777777" w:rsidR="00686CCB" w:rsidRPr="00183134" w:rsidRDefault="00686CCB" w:rsidP="00F035A6">
      <w:pPr>
        <w:pStyle w:val="DefenceNormal"/>
      </w:pPr>
    </w:p>
    <w:p w14:paraId="179BE3D2" w14:textId="38E45CCD" w:rsidR="00ED5204" w:rsidRPr="00183134" w:rsidRDefault="00CA621C" w:rsidP="00585DD2">
      <w:pPr>
        <w:pStyle w:val="DefenceNormal"/>
        <w:jc w:val="center"/>
      </w:pPr>
      <w:r w:rsidRPr="00183134">
        <w:rPr>
          <w:noProof/>
        </w:rPr>
        <w:drawing>
          <wp:inline distT="0" distB="0" distL="0" distR="0" wp14:anchorId="4F210C1E" wp14:editId="41DAB5A3">
            <wp:extent cx="2438400" cy="762000"/>
            <wp:effectExtent l="0" t="0" r="0" b="0"/>
            <wp:docPr id="572195050"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5050" name="Picture 2" descr="A black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762000"/>
                    </a:xfrm>
                    <a:prstGeom prst="rect">
                      <a:avLst/>
                    </a:prstGeom>
                    <a:noFill/>
                    <a:ln>
                      <a:noFill/>
                    </a:ln>
                  </pic:spPr>
                </pic:pic>
              </a:graphicData>
            </a:graphic>
          </wp:inline>
        </w:drawing>
      </w:r>
    </w:p>
    <w:p w14:paraId="527FBE43" w14:textId="77777777" w:rsidR="00ED5204" w:rsidRPr="00183134" w:rsidRDefault="00ED5204" w:rsidP="00DC2667">
      <w:pPr>
        <w:pStyle w:val="DefenceTitle"/>
      </w:pPr>
    </w:p>
    <w:p w14:paraId="09B2FB6A" w14:textId="77777777" w:rsidR="00ED5204" w:rsidRPr="00183134" w:rsidRDefault="00ED5204" w:rsidP="00DC2667">
      <w:pPr>
        <w:pStyle w:val="DefenceTitle"/>
      </w:pPr>
    </w:p>
    <w:p w14:paraId="3263DAA4" w14:textId="42BCFF49" w:rsidR="00ED5204" w:rsidRPr="00183134" w:rsidRDefault="00ED5204" w:rsidP="00E6049E">
      <w:pPr>
        <w:pStyle w:val="DefenceTitle"/>
        <w:rPr>
          <w:iCs/>
        </w:rPr>
      </w:pPr>
      <w:r w:rsidRPr="00183134">
        <w:t>ATM ID:</w:t>
      </w:r>
      <w:r w:rsidR="00FF63B9" w:rsidRPr="00183134">
        <w:rPr>
          <w:iCs/>
        </w:rPr>
        <w:t xml:space="preserve"> </w:t>
      </w:r>
      <w:r w:rsidR="00CA1684">
        <w:rPr>
          <w:iCs/>
        </w:rPr>
        <w:t>S-EST09918</w:t>
      </w:r>
    </w:p>
    <w:p w14:paraId="016BB9C2" w14:textId="679A6B09" w:rsidR="00FF63B9" w:rsidRPr="00183134" w:rsidRDefault="00ED5204" w:rsidP="00FF63B9">
      <w:pPr>
        <w:pStyle w:val="DefenceTitle"/>
        <w:rPr>
          <w:iCs/>
        </w:rPr>
      </w:pPr>
      <w:r w:rsidRPr="00183134">
        <w:t>PROJECT NO:</w:t>
      </w:r>
      <w:r w:rsidRPr="00183134">
        <w:rPr>
          <w:i/>
        </w:rPr>
        <w:t xml:space="preserve"> </w:t>
      </w:r>
      <w:r w:rsidR="00CA1684">
        <w:rPr>
          <w:iCs/>
        </w:rPr>
        <w:t>S-EST09918</w:t>
      </w:r>
    </w:p>
    <w:p w14:paraId="7019CD22" w14:textId="67CF6282" w:rsidR="00ED5204" w:rsidRPr="00183134" w:rsidRDefault="00ED5204" w:rsidP="00E6049E">
      <w:pPr>
        <w:pStyle w:val="DefenceTitle"/>
        <w:rPr>
          <w:i/>
        </w:rPr>
      </w:pPr>
      <w:r w:rsidRPr="00183134">
        <w:t>PROJECT NAME:</w:t>
      </w:r>
      <w:r w:rsidR="004026D3" w:rsidRPr="00183134">
        <w:t xml:space="preserve"> </w:t>
      </w:r>
      <w:r w:rsidR="00CA1684">
        <w:rPr>
          <w:iCs/>
        </w:rPr>
        <w:t>Campbell Barracks Infrastructure Works, WA</w:t>
      </w:r>
    </w:p>
    <w:p w14:paraId="28DF7F20" w14:textId="77777777" w:rsidR="00ED5204" w:rsidRPr="00183134" w:rsidRDefault="00ED5204" w:rsidP="00E6049E">
      <w:pPr>
        <w:pStyle w:val="DefenceTitle"/>
      </w:pPr>
    </w:p>
    <w:p w14:paraId="62D7E94A" w14:textId="77777777" w:rsidR="00EE1B19" w:rsidRPr="00183134" w:rsidRDefault="00EE1B19" w:rsidP="00E6049E">
      <w:pPr>
        <w:pStyle w:val="DefenceTitle"/>
      </w:pPr>
      <w:r w:rsidRPr="00183134">
        <w:t xml:space="preserve">estate works program </w:t>
      </w:r>
    </w:p>
    <w:p w14:paraId="211CA626" w14:textId="086CBE59" w:rsidR="00ED5204" w:rsidRPr="00183134" w:rsidRDefault="00ED5204" w:rsidP="00E6049E">
      <w:pPr>
        <w:pStyle w:val="DefenceTitle"/>
      </w:pPr>
      <w:r w:rsidRPr="00183134">
        <w:t>MEDIUM WORKS CONTRACT</w:t>
      </w:r>
    </w:p>
    <w:p w14:paraId="631ECA22" w14:textId="091D1007" w:rsidR="00ED5204" w:rsidRPr="00183134" w:rsidRDefault="00ED5204" w:rsidP="00E6049E">
      <w:pPr>
        <w:pStyle w:val="DefenceTitle"/>
        <w:rPr>
          <w:i/>
        </w:rPr>
      </w:pPr>
    </w:p>
    <w:p w14:paraId="5FE7A10E" w14:textId="77777777" w:rsidR="00ED5204" w:rsidRPr="00183134" w:rsidRDefault="00ED5204" w:rsidP="00E6049E">
      <w:pPr>
        <w:pStyle w:val="DefenceTitle"/>
      </w:pPr>
      <w:r w:rsidRPr="00183134">
        <w:t>TENDER DOCUMENTS</w:t>
      </w:r>
    </w:p>
    <w:p w14:paraId="541A89D9" w14:textId="77777777" w:rsidR="00ED5204" w:rsidRPr="00183134" w:rsidRDefault="00ED5204" w:rsidP="00E6049E">
      <w:pPr>
        <w:pStyle w:val="DefenceTitle"/>
      </w:pPr>
    </w:p>
    <w:p w14:paraId="11368521" w14:textId="77777777" w:rsidR="00ED5204" w:rsidRPr="00183134" w:rsidRDefault="00ED5204" w:rsidP="00E6049E">
      <w:pPr>
        <w:pStyle w:val="DefenceNormal"/>
        <w:rPr>
          <w:b/>
          <w:szCs w:val="24"/>
        </w:rPr>
      </w:pPr>
      <w:r w:rsidRPr="00183134">
        <w:rPr>
          <w:b/>
          <w:szCs w:val="24"/>
        </w:rPr>
        <w:t>Please note:</w:t>
      </w:r>
    </w:p>
    <w:p w14:paraId="0E751FDD" w14:textId="17428F8C" w:rsidR="00ED5204" w:rsidRPr="00183134" w:rsidRDefault="00ED5204" w:rsidP="00E6049E">
      <w:pPr>
        <w:pStyle w:val="ListBullet"/>
      </w:pPr>
      <w:r w:rsidRPr="00183134">
        <w:t xml:space="preserve">matters in </w:t>
      </w:r>
      <w:r w:rsidRPr="00183134">
        <w:rPr>
          <w:b/>
        </w:rPr>
        <w:t>[SQUARE BRACKETS AND BOLD]</w:t>
      </w:r>
      <w:r w:rsidRPr="00183134">
        <w:t xml:space="preserve"> are to be completed by the Tenderer before lodging a Tender.</w:t>
      </w:r>
    </w:p>
    <w:p w14:paraId="4F9C7E9D" w14:textId="7263DE59" w:rsidR="00137176" w:rsidRPr="00183134" w:rsidRDefault="00137176" w:rsidP="00601023">
      <w:pPr>
        <w:pStyle w:val="ListBullet"/>
        <w:numPr>
          <w:ilvl w:val="0"/>
          <w:numId w:val="0"/>
        </w:numPr>
        <w:ind w:left="964"/>
      </w:pPr>
    </w:p>
    <w:p w14:paraId="3B2E88AB" w14:textId="77777777" w:rsidR="002C02A0" w:rsidRPr="00183134" w:rsidRDefault="002C02A0" w:rsidP="002C02A0"/>
    <w:p w14:paraId="39881BB4" w14:textId="075D9ADF" w:rsidR="00137176" w:rsidRPr="00183134" w:rsidRDefault="00137176" w:rsidP="002C02A0">
      <w:pPr>
        <w:sectPr w:rsidR="00137176" w:rsidRPr="00183134" w:rsidSect="00B54FCD">
          <w:headerReference w:type="default" r:id="rId13"/>
          <w:footerReference w:type="even" r:id="rId14"/>
          <w:footerReference w:type="default" r:id="rId15"/>
          <w:headerReference w:type="first" r:id="rId16"/>
          <w:footerReference w:type="first" r:id="rId17"/>
          <w:endnotePr>
            <w:numFmt w:val="decimal"/>
          </w:endnotePr>
          <w:type w:val="continuous"/>
          <w:pgSz w:w="11909" w:h="16834" w:code="9"/>
          <w:pgMar w:top="238" w:right="1134" w:bottom="1134" w:left="1418" w:header="238" w:footer="567" w:gutter="0"/>
          <w:paperSrc w:first="7" w:other="7"/>
          <w:pgNumType w:fmt="lowerRoman"/>
          <w:cols w:space="720"/>
          <w:noEndnote/>
          <w:titlePg/>
          <w:docGrid w:linePitch="272"/>
        </w:sectPr>
      </w:pPr>
    </w:p>
    <w:p w14:paraId="359BA022" w14:textId="77777777" w:rsidR="00ED5204" w:rsidRPr="00183134" w:rsidRDefault="00ED5204" w:rsidP="00E6049E">
      <w:pPr>
        <w:pStyle w:val="TOCHeader"/>
      </w:pPr>
      <w:r w:rsidRPr="00183134">
        <w:lastRenderedPageBreak/>
        <w:t>Contents</w:t>
      </w:r>
    </w:p>
    <w:p w14:paraId="1D27095E" w14:textId="39A34624" w:rsidR="001B138B" w:rsidRDefault="00ED5204">
      <w:pPr>
        <w:pStyle w:val="TOC1"/>
        <w:rPr>
          <w:rFonts w:asciiTheme="minorHAnsi" w:eastAsiaTheme="minorEastAsia" w:hAnsiTheme="minorHAnsi" w:cstheme="minorBidi"/>
          <w:b w:val="0"/>
          <w:caps w:val="0"/>
          <w:noProof/>
          <w:kern w:val="2"/>
          <w:sz w:val="24"/>
          <w:szCs w:val="24"/>
          <w:lang w:eastAsia="en-AU"/>
          <w14:ligatures w14:val="standardContextual"/>
        </w:rPr>
      </w:pPr>
      <w:r w:rsidRPr="00183134">
        <w:fldChar w:fldCharType="begin"/>
      </w:r>
      <w:r w:rsidRPr="00183134">
        <w:instrText xml:space="preserve"> TOC \h \z \t "</w:instrText>
      </w:r>
      <w:r w:rsidR="003E6B4F" w:rsidRPr="00183134">
        <w:instrText>DEFENCE PART HEADING,1,</w:instrText>
      </w:r>
      <w:r w:rsidRPr="00183134">
        <w:instrText>DefenceHeading 1,1,Defence</w:instrText>
      </w:r>
      <w:r w:rsidR="003E6B4F" w:rsidRPr="00183134">
        <w:instrText xml:space="preserve"> TENDER SCHEDULE </w:instrText>
      </w:r>
      <w:r w:rsidRPr="00183134">
        <w:instrText xml:space="preserve">Heading,1" </w:instrText>
      </w:r>
      <w:r w:rsidRPr="00183134">
        <w:fldChar w:fldCharType="separate"/>
      </w:r>
      <w:hyperlink w:anchor="_Toc233714459" w:history="1">
        <w:r w:rsidR="001B138B" w:rsidRPr="004517F8">
          <w:rPr>
            <w:rStyle w:val="Hyperlink"/>
            <w:noProof/>
            <w14:scene3d>
              <w14:camera w14:prst="orthographicFront"/>
              <w14:lightRig w14:rig="threePt" w14:dir="t">
                <w14:rot w14:lat="0" w14:lon="0" w14:rev="0"/>
              </w14:lightRig>
            </w14:scene3d>
          </w:rPr>
          <w:t>Part 1</w:t>
        </w:r>
        <w:r w:rsidR="001B138B" w:rsidRPr="004517F8">
          <w:rPr>
            <w:rStyle w:val="Hyperlink"/>
            <w:noProof/>
          </w:rPr>
          <w:t xml:space="preserve"> - TENDER CONDITIONS</w:t>
        </w:r>
        <w:r w:rsidR="001B138B">
          <w:rPr>
            <w:noProof/>
            <w:webHidden/>
          </w:rPr>
          <w:tab/>
        </w:r>
        <w:r w:rsidR="001B138B">
          <w:rPr>
            <w:noProof/>
            <w:webHidden/>
          </w:rPr>
          <w:fldChar w:fldCharType="begin"/>
        </w:r>
        <w:r w:rsidR="001B138B">
          <w:rPr>
            <w:noProof/>
            <w:webHidden/>
          </w:rPr>
          <w:instrText xml:space="preserve"> PAGEREF _Toc233714459 \h </w:instrText>
        </w:r>
        <w:r w:rsidR="001B138B">
          <w:rPr>
            <w:noProof/>
            <w:webHidden/>
          </w:rPr>
        </w:r>
        <w:r w:rsidR="001B138B">
          <w:rPr>
            <w:noProof/>
            <w:webHidden/>
          </w:rPr>
          <w:fldChar w:fldCharType="separate"/>
        </w:r>
        <w:r w:rsidR="0091202C">
          <w:rPr>
            <w:noProof/>
            <w:webHidden/>
          </w:rPr>
          <w:t>3</w:t>
        </w:r>
        <w:r w:rsidR="001B138B">
          <w:rPr>
            <w:noProof/>
            <w:webHidden/>
          </w:rPr>
          <w:fldChar w:fldCharType="end"/>
        </w:r>
      </w:hyperlink>
    </w:p>
    <w:p w14:paraId="7D9F2C4B" w14:textId="6F3A4AE6"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0" w:history="1">
        <w:r w:rsidRPr="004517F8">
          <w:rPr>
            <w:rStyle w:val="Hyperlink"/>
            <w:bCs/>
            <w:noProof/>
          </w:rPr>
          <w:t>1.</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bCs/>
            <w:noProof/>
          </w:rPr>
          <w:t>Information for Tenderers</w:t>
        </w:r>
        <w:r>
          <w:rPr>
            <w:noProof/>
            <w:webHidden/>
          </w:rPr>
          <w:tab/>
        </w:r>
        <w:r>
          <w:rPr>
            <w:noProof/>
            <w:webHidden/>
          </w:rPr>
          <w:fldChar w:fldCharType="begin"/>
        </w:r>
        <w:r>
          <w:rPr>
            <w:noProof/>
            <w:webHidden/>
          </w:rPr>
          <w:instrText xml:space="preserve"> PAGEREF _Toc233714460 \h </w:instrText>
        </w:r>
        <w:r>
          <w:rPr>
            <w:noProof/>
            <w:webHidden/>
          </w:rPr>
        </w:r>
        <w:r>
          <w:rPr>
            <w:noProof/>
            <w:webHidden/>
          </w:rPr>
          <w:fldChar w:fldCharType="separate"/>
        </w:r>
        <w:r w:rsidR="0091202C">
          <w:rPr>
            <w:noProof/>
            <w:webHidden/>
          </w:rPr>
          <w:t>4</w:t>
        </w:r>
        <w:r>
          <w:rPr>
            <w:noProof/>
            <w:webHidden/>
          </w:rPr>
          <w:fldChar w:fldCharType="end"/>
        </w:r>
      </w:hyperlink>
    </w:p>
    <w:p w14:paraId="5E732E95" w14:textId="6A3AF2F6"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1" w:history="1">
        <w:r w:rsidRPr="004517F8">
          <w:rPr>
            <w:rStyle w:val="Hyperlink"/>
            <w:bCs/>
            <w:noProof/>
          </w:rPr>
          <w:t>2.</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bCs/>
            <w:noProof/>
          </w:rPr>
          <w:t>Interpretation OF TENDER DOCUMENTS, QUESTIONS and AMENDMENTS</w:t>
        </w:r>
        <w:r>
          <w:rPr>
            <w:noProof/>
            <w:webHidden/>
          </w:rPr>
          <w:tab/>
        </w:r>
        <w:r>
          <w:rPr>
            <w:noProof/>
            <w:webHidden/>
          </w:rPr>
          <w:fldChar w:fldCharType="begin"/>
        </w:r>
        <w:r>
          <w:rPr>
            <w:noProof/>
            <w:webHidden/>
          </w:rPr>
          <w:instrText xml:space="preserve"> PAGEREF _Toc233714461 \h </w:instrText>
        </w:r>
        <w:r>
          <w:rPr>
            <w:noProof/>
            <w:webHidden/>
          </w:rPr>
        </w:r>
        <w:r>
          <w:rPr>
            <w:noProof/>
            <w:webHidden/>
          </w:rPr>
          <w:fldChar w:fldCharType="separate"/>
        </w:r>
        <w:r w:rsidR="0091202C">
          <w:rPr>
            <w:noProof/>
            <w:webHidden/>
          </w:rPr>
          <w:t>4</w:t>
        </w:r>
        <w:r>
          <w:rPr>
            <w:noProof/>
            <w:webHidden/>
          </w:rPr>
          <w:fldChar w:fldCharType="end"/>
        </w:r>
      </w:hyperlink>
    </w:p>
    <w:p w14:paraId="03CEF55B" w14:textId="2CA5C5E0"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2" w:history="1">
        <w:r w:rsidRPr="004517F8">
          <w:rPr>
            <w:rStyle w:val="Hyperlink"/>
            <w:noProof/>
          </w:rPr>
          <w:t>3.</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bCs/>
            <w:noProof/>
          </w:rPr>
          <w:t>TENDERS</w:t>
        </w:r>
        <w:r>
          <w:rPr>
            <w:noProof/>
            <w:webHidden/>
          </w:rPr>
          <w:tab/>
        </w:r>
        <w:r>
          <w:rPr>
            <w:noProof/>
            <w:webHidden/>
          </w:rPr>
          <w:fldChar w:fldCharType="begin"/>
        </w:r>
        <w:r>
          <w:rPr>
            <w:noProof/>
            <w:webHidden/>
          </w:rPr>
          <w:instrText xml:space="preserve"> PAGEREF _Toc233714462 \h </w:instrText>
        </w:r>
        <w:r>
          <w:rPr>
            <w:noProof/>
            <w:webHidden/>
          </w:rPr>
        </w:r>
        <w:r>
          <w:rPr>
            <w:noProof/>
            <w:webHidden/>
          </w:rPr>
          <w:fldChar w:fldCharType="separate"/>
        </w:r>
        <w:r w:rsidR="0091202C">
          <w:rPr>
            <w:noProof/>
            <w:webHidden/>
          </w:rPr>
          <w:t>8</w:t>
        </w:r>
        <w:r>
          <w:rPr>
            <w:noProof/>
            <w:webHidden/>
          </w:rPr>
          <w:fldChar w:fldCharType="end"/>
        </w:r>
      </w:hyperlink>
    </w:p>
    <w:p w14:paraId="35A754C3" w14:textId="6310991D"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3" w:history="1">
        <w:r w:rsidRPr="004517F8">
          <w:rPr>
            <w:rStyle w:val="Hyperlink"/>
            <w:noProof/>
          </w:rPr>
          <w:t>4.</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Evaluation of Tenders</w:t>
        </w:r>
        <w:r>
          <w:rPr>
            <w:noProof/>
            <w:webHidden/>
          </w:rPr>
          <w:tab/>
        </w:r>
        <w:r>
          <w:rPr>
            <w:noProof/>
            <w:webHidden/>
          </w:rPr>
          <w:fldChar w:fldCharType="begin"/>
        </w:r>
        <w:r>
          <w:rPr>
            <w:noProof/>
            <w:webHidden/>
          </w:rPr>
          <w:instrText xml:space="preserve"> PAGEREF _Toc233714463 \h </w:instrText>
        </w:r>
        <w:r>
          <w:rPr>
            <w:noProof/>
            <w:webHidden/>
          </w:rPr>
        </w:r>
        <w:r>
          <w:rPr>
            <w:noProof/>
            <w:webHidden/>
          </w:rPr>
          <w:fldChar w:fldCharType="separate"/>
        </w:r>
        <w:r w:rsidR="0091202C">
          <w:rPr>
            <w:noProof/>
            <w:webHidden/>
          </w:rPr>
          <w:t>11</w:t>
        </w:r>
        <w:r>
          <w:rPr>
            <w:noProof/>
            <w:webHidden/>
          </w:rPr>
          <w:fldChar w:fldCharType="end"/>
        </w:r>
      </w:hyperlink>
    </w:p>
    <w:p w14:paraId="6F6B9939" w14:textId="44660B80"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4" w:history="1">
        <w:r w:rsidRPr="004517F8">
          <w:rPr>
            <w:rStyle w:val="Hyperlink"/>
            <w:noProof/>
          </w:rPr>
          <w:t>5.</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bCs/>
            <w:noProof/>
          </w:rPr>
          <w:t>Tenderer's Due Diligence</w:t>
        </w:r>
        <w:r>
          <w:rPr>
            <w:noProof/>
            <w:webHidden/>
          </w:rPr>
          <w:tab/>
        </w:r>
        <w:r>
          <w:rPr>
            <w:noProof/>
            <w:webHidden/>
          </w:rPr>
          <w:fldChar w:fldCharType="begin"/>
        </w:r>
        <w:r>
          <w:rPr>
            <w:noProof/>
            <w:webHidden/>
          </w:rPr>
          <w:instrText xml:space="preserve"> PAGEREF _Toc233714464 \h </w:instrText>
        </w:r>
        <w:r>
          <w:rPr>
            <w:noProof/>
            <w:webHidden/>
          </w:rPr>
        </w:r>
        <w:r>
          <w:rPr>
            <w:noProof/>
            <w:webHidden/>
          </w:rPr>
          <w:fldChar w:fldCharType="separate"/>
        </w:r>
        <w:r w:rsidR="0091202C">
          <w:rPr>
            <w:noProof/>
            <w:webHidden/>
          </w:rPr>
          <w:t>15</w:t>
        </w:r>
        <w:r>
          <w:rPr>
            <w:noProof/>
            <w:webHidden/>
          </w:rPr>
          <w:fldChar w:fldCharType="end"/>
        </w:r>
      </w:hyperlink>
    </w:p>
    <w:p w14:paraId="0DE21E7D" w14:textId="6D1515E7"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5" w:history="1">
        <w:r w:rsidRPr="004517F8">
          <w:rPr>
            <w:rStyle w:val="Hyperlink"/>
            <w:noProof/>
            <w:lang w:val="fr-FR"/>
          </w:rPr>
          <w:t>6.</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bCs/>
            <w:noProof/>
            <w:lang w:val="fr-FR"/>
          </w:rPr>
          <w:t>Information Documents</w:t>
        </w:r>
        <w:r>
          <w:rPr>
            <w:noProof/>
            <w:webHidden/>
          </w:rPr>
          <w:tab/>
        </w:r>
        <w:r>
          <w:rPr>
            <w:noProof/>
            <w:webHidden/>
          </w:rPr>
          <w:fldChar w:fldCharType="begin"/>
        </w:r>
        <w:r>
          <w:rPr>
            <w:noProof/>
            <w:webHidden/>
          </w:rPr>
          <w:instrText xml:space="preserve"> PAGEREF _Toc233714465 \h </w:instrText>
        </w:r>
        <w:r>
          <w:rPr>
            <w:noProof/>
            <w:webHidden/>
          </w:rPr>
        </w:r>
        <w:r>
          <w:rPr>
            <w:noProof/>
            <w:webHidden/>
          </w:rPr>
          <w:fldChar w:fldCharType="separate"/>
        </w:r>
        <w:r w:rsidR="0091202C">
          <w:rPr>
            <w:noProof/>
            <w:webHidden/>
          </w:rPr>
          <w:t>15</w:t>
        </w:r>
        <w:r>
          <w:rPr>
            <w:noProof/>
            <w:webHidden/>
          </w:rPr>
          <w:fldChar w:fldCharType="end"/>
        </w:r>
      </w:hyperlink>
    </w:p>
    <w:p w14:paraId="36B861C6" w14:textId="0BDD76C5"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6" w:history="1">
        <w:r w:rsidRPr="004517F8">
          <w:rPr>
            <w:rStyle w:val="Hyperlink"/>
            <w:noProof/>
          </w:rPr>
          <w:t>7.</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Proposed Procedure Before and After ATM Close Date and ATM Close Time</w:t>
        </w:r>
        <w:r>
          <w:rPr>
            <w:noProof/>
            <w:webHidden/>
          </w:rPr>
          <w:tab/>
        </w:r>
        <w:r>
          <w:rPr>
            <w:noProof/>
            <w:webHidden/>
          </w:rPr>
          <w:fldChar w:fldCharType="begin"/>
        </w:r>
        <w:r>
          <w:rPr>
            <w:noProof/>
            <w:webHidden/>
          </w:rPr>
          <w:instrText xml:space="preserve"> PAGEREF _Toc233714466 \h </w:instrText>
        </w:r>
        <w:r>
          <w:rPr>
            <w:noProof/>
            <w:webHidden/>
          </w:rPr>
        </w:r>
        <w:r>
          <w:rPr>
            <w:noProof/>
            <w:webHidden/>
          </w:rPr>
          <w:fldChar w:fldCharType="separate"/>
        </w:r>
        <w:r w:rsidR="0091202C">
          <w:rPr>
            <w:noProof/>
            <w:webHidden/>
          </w:rPr>
          <w:t>15</w:t>
        </w:r>
        <w:r>
          <w:rPr>
            <w:noProof/>
            <w:webHidden/>
          </w:rPr>
          <w:fldChar w:fldCharType="end"/>
        </w:r>
      </w:hyperlink>
    </w:p>
    <w:p w14:paraId="5A8BC3E4" w14:textId="5F17CE18"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7" w:history="1">
        <w:r w:rsidRPr="004517F8">
          <w:rPr>
            <w:rStyle w:val="Hyperlink"/>
            <w:noProof/>
          </w:rPr>
          <w:t>8.</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Acceptance of Tenders</w:t>
        </w:r>
        <w:r>
          <w:rPr>
            <w:noProof/>
            <w:webHidden/>
          </w:rPr>
          <w:tab/>
        </w:r>
        <w:r>
          <w:rPr>
            <w:noProof/>
            <w:webHidden/>
          </w:rPr>
          <w:fldChar w:fldCharType="begin"/>
        </w:r>
        <w:r>
          <w:rPr>
            <w:noProof/>
            <w:webHidden/>
          </w:rPr>
          <w:instrText xml:space="preserve"> PAGEREF _Toc233714467 \h </w:instrText>
        </w:r>
        <w:r>
          <w:rPr>
            <w:noProof/>
            <w:webHidden/>
          </w:rPr>
        </w:r>
        <w:r>
          <w:rPr>
            <w:noProof/>
            <w:webHidden/>
          </w:rPr>
          <w:fldChar w:fldCharType="separate"/>
        </w:r>
        <w:r w:rsidR="0091202C">
          <w:rPr>
            <w:noProof/>
            <w:webHidden/>
          </w:rPr>
          <w:t>19</w:t>
        </w:r>
        <w:r>
          <w:rPr>
            <w:noProof/>
            <w:webHidden/>
          </w:rPr>
          <w:fldChar w:fldCharType="end"/>
        </w:r>
      </w:hyperlink>
    </w:p>
    <w:p w14:paraId="3EE6EF4C" w14:textId="20B66A9E"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8" w:history="1">
        <w:r w:rsidRPr="004517F8">
          <w:rPr>
            <w:rStyle w:val="Hyperlink"/>
            <w:noProof/>
          </w:rPr>
          <w:t>9.</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Notification and debrief</w:t>
        </w:r>
        <w:r>
          <w:rPr>
            <w:noProof/>
            <w:webHidden/>
          </w:rPr>
          <w:tab/>
        </w:r>
        <w:r>
          <w:rPr>
            <w:noProof/>
            <w:webHidden/>
          </w:rPr>
          <w:fldChar w:fldCharType="begin"/>
        </w:r>
        <w:r>
          <w:rPr>
            <w:noProof/>
            <w:webHidden/>
          </w:rPr>
          <w:instrText xml:space="preserve"> PAGEREF _Toc233714468 \h </w:instrText>
        </w:r>
        <w:r>
          <w:rPr>
            <w:noProof/>
            <w:webHidden/>
          </w:rPr>
        </w:r>
        <w:r>
          <w:rPr>
            <w:noProof/>
            <w:webHidden/>
          </w:rPr>
          <w:fldChar w:fldCharType="separate"/>
        </w:r>
        <w:r w:rsidR="0091202C">
          <w:rPr>
            <w:noProof/>
            <w:webHidden/>
          </w:rPr>
          <w:t>19</w:t>
        </w:r>
        <w:r>
          <w:rPr>
            <w:noProof/>
            <w:webHidden/>
          </w:rPr>
          <w:fldChar w:fldCharType="end"/>
        </w:r>
      </w:hyperlink>
    </w:p>
    <w:p w14:paraId="3C771EE9" w14:textId="6B1BE04C"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69" w:history="1">
        <w:r w:rsidRPr="004517F8">
          <w:rPr>
            <w:rStyle w:val="Hyperlink"/>
            <w:noProof/>
          </w:rPr>
          <w:t>10.</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 xml:space="preserve">Costs AND </w:t>
        </w:r>
        <w:r w:rsidRPr="004517F8">
          <w:rPr>
            <w:rStyle w:val="Hyperlink"/>
            <w:bCs/>
            <w:noProof/>
          </w:rPr>
          <w:t>CLAIMS</w:t>
        </w:r>
        <w:r>
          <w:rPr>
            <w:noProof/>
            <w:webHidden/>
          </w:rPr>
          <w:tab/>
        </w:r>
        <w:r>
          <w:rPr>
            <w:noProof/>
            <w:webHidden/>
          </w:rPr>
          <w:fldChar w:fldCharType="begin"/>
        </w:r>
        <w:r>
          <w:rPr>
            <w:noProof/>
            <w:webHidden/>
          </w:rPr>
          <w:instrText xml:space="preserve"> PAGEREF _Toc233714469 \h </w:instrText>
        </w:r>
        <w:r>
          <w:rPr>
            <w:noProof/>
            <w:webHidden/>
          </w:rPr>
        </w:r>
        <w:r>
          <w:rPr>
            <w:noProof/>
            <w:webHidden/>
          </w:rPr>
          <w:fldChar w:fldCharType="separate"/>
        </w:r>
        <w:r w:rsidR="0091202C">
          <w:rPr>
            <w:noProof/>
            <w:webHidden/>
          </w:rPr>
          <w:t>20</w:t>
        </w:r>
        <w:r>
          <w:rPr>
            <w:noProof/>
            <w:webHidden/>
          </w:rPr>
          <w:fldChar w:fldCharType="end"/>
        </w:r>
      </w:hyperlink>
    </w:p>
    <w:p w14:paraId="40E9A47D" w14:textId="5E8C943F"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0" w:history="1">
        <w:r w:rsidRPr="004517F8">
          <w:rPr>
            <w:rStyle w:val="Hyperlink"/>
            <w:noProof/>
          </w:rPr>
          <w:t>11.</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JOINT BIDS</w:t>
        </w:r>
        <w:r>
          <w:rPr>
            <w:noProof/>
            <w:webHidden/>
          </w:rPr>
          <w:tab/>
        </w:r>
        <w:r>
          <w:rPr>
            <w:noProof/>
            <w:webHidden/>
          </w:rPr>
          <w:fldChar w:fldCharType="begin"/>
        </w:r>
        <w:r>
          <w:rPr>
            <w:noProof/>
            <w:webHidden/>
          </w:rPr>
          <w:instrText xml:space="preserve"> PAGEREF _Toc233714470 \h </w:instrText>
        </w:r>
        <w:r>
          <w:rPr>
            <w:noProof/>
            <w:webHidden/>
          </w:rPr>
        </w:r>
        <w:r>
          <w:rPr>
            <w:noProof/>
            <w:webHidden/>
          </w:rPr>
          <w:fldChar w:fldCharType="separate"/>
        </w:r>
        <w:r w:rsidR="0091202C">
          <w:rPr>
            <w:noProof/>
            <w:webHidden/>
          </w:rPr>
          <w:t>20</w:t>
        </w:r>
        <w:r>
          <w:rPr>
            <w:noProof/>
            <w:webHidden/>
          </w:rPr>
          <w:fldChar w:fldCharType="end"/>
        </w:r>
      </w:hyperlink>
    </w:p>
    <w:p w14:paraId="5E583310" w14:textId="77CC86B0"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1" w:history="1">
        <w:r w:rsidRPr="004517F8">
          <w:rPr>
            <w:rStyle w:val="Hyperlink"/>
            <w:noProof/>
          </w:rPr>
          <w:t>12.</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restriction on USE OF PERSONNEL IN PREPARATION OF TENDER</w:t>
        </w:r>
        <w:r>
          <w:rPr>
            <w:noProof/>
            <w:webHidden/>
          </w:rPr>
          <w:tab/>
        </w:r>
        <w:r>
          <w:rPr>
            <w:noProof/>
            <w:webHidden/>
          </w:rPr>
          <w:fldChar w:fldCharType="begin"/>
        </w:r>
        <w:r>
          <w:rPr>
            <w:noProof/>
            <w:webHidden/>
          </w:rPr>
          <w:instrText xml:space="preserve"> PAGEREF _Toc233714471 \h </w:instrText>
        </w:r>
        <w:r>
          <w:rPr>
            <w:noProof/>
            <w:webHidden/>
          </w:rPr>
        </w:r>
        <w:r>
          <w:rPr>
            <w:noProof/>
            <w:webHidden/>
          </w:rPr>
          <w:fldChar w:fldCharType="separate"/>
        </w:r>
        <w:r w:rsidR="0091202C">
          <w:rPr>
            <w:noProof/>
            <w:webHidden/>
          </w:rPr>
          <w:t>20</w:t>
        </w:r>
        <w:r>
          <w:rPr>
            <w:noProof/>
            <w:webHidden/>
          </w:rPr>
          <w:fldChar w:fldCharType="end"/>
        </w:r>
      </w:hyperlink>
    </w:p>
    <w:p w14:paraId="78ABDCFA" w14:textId="033A1CDA"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2" w:history="1">
        <w:r w:rsidRPr="004517F8">
          <w:rPr>
            <w:rStyle w:val="Hyperlink"/>
            <w:noProof/>
          </w:rPr>
          <w:t>13.</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CONFLICT OF INTEREST</w:t>
        </w:r>
        <w:r>
          <w:rPr>
            <w:noProof/>
            <w:webHidden/>
          </w:rPr>
          <w:tab/>
        </w:r>
        <w:r>
          <w:rPr>
            <w:noProof/>
            <w:webHidden/>
          </w:rPr>
          <w:fldChar w:fldCharType="begin"/>
        </w:r>
        <w:r>
          <w:rPr>
            <w:noProof/>
            <w:webHidden/>
          </w:rPr>
          <w:instrText xml:space="preserve"> PAGEREF _Toc233714472 \h </w:instrText>
        </w:r>
        <w:r>
          <w:rPr>
            <w:noProof/>
            <w:webHidden/>
          </w:rPr>
        </w:r>
        <w:r>
          <w:rPr>
            <w:noProof/>
            <w:webHidden/>
          </w:rPr>
          <w:fldChar w:fldCharType="separate"/>
        </w:r>
        <w:r w:rsidR="0091202C">
          <w:rPr>
            <w:noProof/>
            <w:webHidden/>
          </w:rPr>
          <w:t>21</w:t>
        </w:r>
        <w:r>
          <w:rPr>
            <w:noProof/>
            <w:webHidden/>
          </w:rPr>
          <w:fldChar w:fldCharType="end"/>
        </w:r>
      </w:hyperlink>
    </w:p>
    <w:p w14:paraId="74495FCC" w14:textId="44DD2731"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3" w:history="1">
        <w:r w:rsidRPr="004517F8">
          <w:rPr>
            <w:rStyle w:val="Hyperlink"/>
            <w:noProof/>
          </w:rPr>
          <w:t>14.</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USE OF TENDERS</w:t>
        </w:r>
        <w:r>
          <w:rPr>
            <w:noProof/>
            <w:webHidden/>
          </w:rPr>
          <w:tab/>
        </w:r>
        <w:r>
          <w:rPr>
            <w:noProof/>
            <w:webHidden/>
          </w:rPr>
          <w:fldChar w:fldCharType="begin"/>
        </w:r>
        <w:r>
          <w:rPr>
            <w:noProof/>
            <w:webHidden/>
          </w:rPr>
          <w:instrText xml:space="preserve"> PAGEREF _Toc233714473 \h </w:instrText>
        </w:r>
        <w:r>
          <w:rPr>
            <w:noProof/>
            <w:webHidden/>
          </w:rPr>
        </w:r>
        <w:r>
          <w:rPr>
            <w:noProof/>
            <w:webHidden/>
          </w:rPr>
          <w:fldChar w:fldCharType="separate"/>
        </w:r>
        <w:r w:rsidR="0091202C">
          <w:rPr>
            <w:noProof/>
            <w:webHidden/>
          </w:rPr>
          <w:t>21</w:t>
        </w:r>
        <w:r>
          <w:rPr>
            <w:noProof/>
            <w:webHidden/>
          </w:rPr>
          <w:fldChar w:fldCharType="end"/>
        </w:r>
      </w:hyperlink>
    </w:p>
    <w:p w14:paraId="3DED146A" w14:textId="52674295"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4" w:history="1">
        <w:r w:rsidRPr="004517F8">
          <w:rPr>
            <w:rStyle w:val="Hyperlink"/>
            <w:noProof/>
          </w:rPr>
          <w:t>15.</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IMPROPER OR UNLAWFUL CONDUCT</w:t>
        </w:r>
        <w:r>
          <w:rPr>
            <w:noProof/>
            <w:webHidden/>
          </w:rPr>
          <w:tab/>
        </w:r>
        <w:r>
          <w:rPr>
            <w:noProof/>
            <w:webHidden/>
          </w:rPr>
          <w:fldChar w:fldCharType="begin"/>
        </w:r>
        <w:r>
          <w:rPr>
            <w:noProof/>
            <w:webHidden/>
          </w:rPr>
          <w:instrText xml:space="preserve"> PAGEREF _Toc233714474 \h </w:instrText>
        </w:r>
        <w:r>
          <w:rPr>
            <w:noProof/>
            <w:webHidden/>
          </w:rPr>
        </w:r>
        <w:r>
          <w:rPr>
            <w:noProof/>
            <w:webHidden/>
          </w:rPr>
          <w:fldChar w:fldCharType="separate"/>
        </w:r>
        <w:r w:rsidR="0091202C">
          <w:rPr>
            <w:noProof/>
            <w:webHidden/>
          </w:rPr>
          <w:t>22</w:t>
        </w:r>
        <w:r>
          <w:rPr>
            <w:noProof/>
            <w:webHidden/>
          </w:rPr>
          <w:fldChar w:fldCharType="end"/>
        </w:r>
      </w:hyperlink>
    </w:p>
    <w:p w14:paraId="4B34F15C" w14:textId="12B0FDC5"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5" w:history="1">
        <w:r w:rsidRPr="004517F8">
          <w:rPr>
            <w:rStyle w:val="Hyperlink"/>
            <w:noProof/>
          </w:rPr>
          <w:t>16.</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Commonwealth Policies</w:t>
        </w:r>
        <w:r>
          <w:rPr>
            <w:noProof/>
            <w:webHidden/>
          </w:rPr>
          <w:tab/>
        </w:r>
        <w:r>
          <w:rPr>
            <w:noProof/>
            <w:webHidden/>
          </w:rPr>
          <w:fldChar w:fldCharType="begin"/>
        </w:r>
        <w:r>
          <w:rPr>
            <w:noProof/>
            <w:webHidden/>
          </w:rPr>
          <w:instrText xml:space="preserve"> PAGEREF _Toc233714475 \h </w:instrText>
        </w:r>
        <w:r>
          <w:rPr>
            <w:noProof/>
            <w:webHidden/>
          </w:rPr>
        </w:r>
        <w:r>
          <w:rPr>
            <w:noProof/>
            <w:webHidden/>
          </w:rPr>
          <w:fldChar w:fldCharType="separate"/>
        </w:r>
        <w:r w:rsidR="0091202C">
          <w:rPr>
            <w:noProof/>
            <w:webHidden/>
          </w:rPr>
          <w:t>22</w:t>
        </w:r>
        <w:r>
          <w:rPr>
            <w:noProof/>
            <w:webHidden/>
          </w:rPr>
          <w:fldChar w:fldCharType="end"/>
        </w:r>
      </w:hyperlink>
    </w:p>
    <w:p w14:paraId="491C41DE" w14:textId="51EC12E7"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6" w:history="1">
        <w:r w:rsidRPr="004517F8">
          <w:rPr>
            <w:rStyle w:val="Hyperlink"/>
            <w:noProof/>
            <w:lang w:eastAsia="en-AU"/>
          </w:rPr>
          <w:t>17.</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lang w:eastAsia="en-AU"/>
          </w:rPr>
          <w:t>Australian national audit office</w:t>
        </w:r>
        <w:r>
          <w:rPr>
            <w:noProof/>
            <w:webHidden/>
          </w:rPr>
          <w:tab/>
        </w:r>
        <w:r>
          <w:rPr>
            <w:noProof/>
            <w:webHidden/>
          </w:rPr>
          <w:fldChar w:fldCharType="begin"/>
        </w:r>
        <w:r>
          <w:rPr>
            <w:noProof/>
            <w:webHidden/>
          </w:rPr>
          <w:instrText xml:space="preserve"> PAGEREF _Toc233714476 \h </w:instrText>
        </w:r>
        <w:r>
          <w:rPr>
            <w:noProof/>
            <w:webHidden/>
          </w:rPr>
        </w:r>
        <w:r>
          <w:rPr>
            <w:noProof/>
            <w:webHidden/>
          </w:rPr>
          <w:fldChar w:fldCharType="separate"/>
        </w:r>
        <w:r w:rsidR="0091202C">
          <w:rPr>
            <w:noProof/>
            <w:webHidden/>
          </w:rPr>
          <w:t>23</w:t>
        </w:r>
        <w:r>
          <w:rPr>
            <w:noProof/>
            <w:webHidden/>
          </w:rPr>
          <w:fldChar w:fldCharType="end"/>
        </w:r>
      </w:hyperlink>
    </w:p>
    <w:p w14:paraId="5C17CD9E" w14:textId="6EA69D4F"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7" w:history="1">
        <w:r w:rsidRPr="004517F8">
          <w:rPr>
            <w:rStyle w:val="Hyperlink"/>
            <w:noProof/>
            <w:lang w:eastAsia="en-AU"/>
          </w:rPr>
          <w:t>18.</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lang w:eastAsia="en-AU"/>
          </w:rPr>
          <w:t>PROCUREMENT Complaints</w:t>
        </w:r>
        <w:r>
          <w:rPr>
            <w:noProof/>
            <w:webHidden/>
          </w:rPr>
          <w:tab/>
        </w:r>
        <w:r>
          <w:rPr>
            <w:noProof/>
            <w:webHidden/>
          </w:rPr>
          <w:fldChar w:fldCharType="begin"/>
        </w:r>
        <w:r>
          <w:rPr>
            <w:noProof/>
            <w:webHidden/>
          </w:rPr>
          <w:instrText xml:space="preserve"> PAGEREF _Toc233714477 \h </w:instrText>
        </w:r>
        <w:r>
          <w:rPr>
            <w:noProof/>
            <w:webHidden/>
          </w:rPr>
        </w:r>
        <w:r>
          <w:rPr>
            <w:noProof/>
            <w:webHidden/>
          </w:rPr>
          <w:fldChar w:fldCharType="separate"/>
        </w:r>
        <w:r w:rsidR="0091202C">
          <w:rPr>
            <w:noProof/>
            <w:webHidden/>
          </w:rPr>
          <w:t>23</w:t>
        </w:r>
        <w:r>
          <w:rPr>
            <w:noProof/>
            <w:webHidden/>
          </w:rPr>
          <w:fldChar w:fldCharType="end"/>
        </w:r>
      </w:hyperlink>
    </w:p>
    <w:p w14:paraId="18381CCA" w14:textId="796952D3"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8" w:history="1">
        <w:r w:rsidRPr="004517F8">
          <w:rPr>
            <w:rStyle w:val="Hyperlink"/>
            <w:noProof/>
            <w:lang w:eastAsia="en-AU"/>
          </w:rPr>
          <w:t>19.</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lang w:eastAsia="en-AU"/>
          </w:rPr>
          <w:t>FREEDOM OF INFORMATION</w:t>
        </w:r>
        <w:r>
          <w:rPr>
            <w:noProof/>
            <w:webHidden/>
          </w:rPr>
          <w:tab/>
        </w:r>
        <w:r>
          <w:rPr>
            <w:noProof/>
            <w:webHidden/>
          </w:rPr>
          <w:fldChar w:fldCharType="begin"/>
        </w:r>
        <w:r>
          <w:rPr>
            <w:noProof/>
            <w:webHidden/>
          </w:rPr>
          <w:instrText xml:space="preserve"> PAGEREF _Toc233714478 \h </w:instrText>
        </w:r>
        <w:r>
          <w:rPr>
            <w:noProof/>
            <w:webHidden/>
          </w:rPr>
        </w:r>
        <w:r>
          <w:rPr>
            <w:noProof/>
            <w:webHidden/>
          </w:rPr>
          <w:fldChar w:fldCharType="separate"/>
        </w:r>
        <w:r w:rsidR="0091202C">
          <w:rPr>
            <w:noProof/>
            <w:webHidden/>
          </w:rPr>
          <w:t>24</w:t>
        </w:r>
        <w:r>
          <w:rPr>
            <w:noProof/>
            <w:webHidden/>
          </w:rPr>
          <w:fldChar w:fldCharType="end"/>
        </w:r>
      </w:hyperlink>
    </w:p>
    <w:p w14:paraId="3BB5248F" w14:textId="5FF6CE99"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79" w:history="1">
        <w:r w:rsidRPr="004517F8">
          <w:rPr>
            <w:rStyle w:val="Hyperlink"/>
            <w:noProof/>
          </w:rPr>
          <w:t>20.</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TENDERER'S Commercial-in-Confidence Information</w:t>
        </w:r>
        <w:r>
          <w:rPr>
            <w:noProof/>
            <w:webHidden/>
          </w:rPr>
          <w:tab/>
        </w:r>
        <w:r>
          <w:rPr>
            <w:noProof/>
            <w:webHidden/>
          </w:rPr>
          <w:fldChar w:fldCharType="begin"/>
        </w:r>
        <w:r>
          <w:rPr>
            <w:noProof/>
            <w:webHidden/>
          </w:rPr>
          <w:instrText xml:space="preserve"> PAGEREF _Toc233714479 \h </w:instrText>
        </w:r>
        <w:r>
          <w:rPr>
            <w:noProof/>
            <w:webHidden/>
          </w:rPr>
        </w:r>
        <w:r>
          <w:rPr>
            <w:noProof/>
            <w:webHidden/>
          </w:rPr>
          <w:fldChar w:fldCharType="separate"/>
        </w:r>
        <w:r w:rsidR="0091202C">
          <w:rPr>
            <w:noProof/>
            <w:webHidden/>
          </w:rPr>
          <w:t>24</w:t>
        </w:r>
        <w:r>
          <w:rPr>
            <w:noProof/>
            <w:webHidden/>
          </w:rPr>
          <w:fldChar w:fldCharType="end"/>
        </w:r>
      </w:hyperlink>
    </w:p>
    <w:p w14:paraId="2F485E1D" w14:textId="48B7E908"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0" w:history="1">
        <w:r w:rsidRPr="004517F8">
          <w:rPr>
            <w:rStyle w:val="Hyperlink"/>
            <w:noProof/>
          </w:rPr>
          <w:t>21.</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PRIVACY</w:t>
        </w:r>
        <w:r>
          <w:rPr>
            <w:noProof/>
            <w:webHidden/>
          </w:rPr>
          <w:tab/>
        </w:r>
        <w:r>
          <w:rPr>
            <w:noProof/>
            <w:webHidden/>
          </w:rPr>
          <w:fldChar w:fldCharType="begin"/>
        </w:r>
        <w:r>
          <w:rPr>
            <w:noProof/>
            <w:webHidden/>
          </w:rPr>
          <w:instrText xml:space="preserve"> PAGEREF _Toc233714480 \h </w:instrText>
        </w:r>
        <w:r>
          <w:rPr>
            <w:noProof/>
            <w:webHidden/>
          </w:rPr>
        </w:r>
        <w:r>
          <w:rPr>
            <w:noProof/>
            <w:webHidden/>
          </w:rPr>
          <w:fldChar w:fldCharType="separate"/>
        </w:r>
        <w:r w:rsidR="0091202C">
          <w:rPr>
            <w:noProof/>
            <w:webHidden/>
          </w:rPr>
          <w:t>24</w:t>
        </w:r>
        <w:r>
          <w:rPr>
            <w:noProof/>
            <w:webHidden/>
          </w:rPr>
          <w:fldChar w:fldCharType="end"/>
        </w:r>
      </w:hyperlink>
    </w:p>
    <w:p w14:paraId="064F420D" w14:textId="20BA816C"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1" w:history="1">
        <w:r w:rsidRPr="004517F8">
          <w:rPr>
            <w:rStyle w:val="Hyperlink"/>
            <w:noProof/>
          </w:rPr>
          <w:t>22.</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WORKPLACE GENDER EQUALITY</w:t>
        </w:r>
        <w:r>
          <w:rPr>
            <w:noProof/>
            <w:webHidden/>
          </w:rPr>
          <w:tab/>
        </w:r>
        <w:r>
          <w:rPr>
            <w:noProof/>
            <w:webHidden/>
          </w:rPr>
          <w:fldChar w:fldCharType="begin"/>
        </w:r>
        <w:r>
          <w:rPr>
            <w:noProof/>
            <w:webHidden/>
          </w:rPr>
          <w:instrText xml:space="preserve"> PAGEREF _Toc233714481 \h </w:instrText>
        </w:r>
        <w:r>
          <w:rPr>
            <w:noProof/>
            <w:webHidden/>
          </w:rPr>
        </w:r>
        <w:r>
          <w:rPr>
            <w:noProof/>
            <w:webHidden/>
          </w:rPr>
          <w:fldChar w:fldCharType="separate"/>
        </w:r>
        <w:r w:rsidR="0091202C">
          <w:rPr>
            <w:noProof/>
            <w:webHidden/>
          </w:rPr>
          <w:t>25</w:t>
        </w:r>
        <w:r>
          <w:rPr>
            <w:noProof/>
            <w:webHidden/>
          </w:rPr>
          <w:fldChar w:fldCharType="end"/>
        </w:r>
      </w:hyperlink>
    </w:p>
    <w:p w14:paraId="29A59316" w14:textId="4625F314"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2" w:history="1">
        <w:r w:rsidRPr="004517F8">
          <w:rPr>
            <w:rStyle w:val="Hyperlink"/>
            <w:noProof/>
          </w:rPr>
          <w:t>23.</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EMPLOYEE ENTITLEMENTS</w:t>
        </w:r>
        <w:r>
          <w:rPr>
            <w:noProof/>
            <w:webHidden/>
          </w:rPr>
          <w:tab/>
        </w:r>
        <w:r>
          <w:rPr>
            <w:noProof/>
            <w:webHidden/>
          </w:rPr>
          <w:fldChar w:fldCharType="begin"/>
        </w:r>
        <w:r>
          <w:rPr>
            <w:noProof/>
            <w:webHidden/>
          </w:rPr>
          <w:instrText xml:space="preserve"> PAGEREF _Toc233714482 \h </w:instrText>
        </w:r>
        <w:r>
          <w:rPr>
            <w:noProof/>
            <w:webHidden/>
          </w:rPr>
        </w:r>
        <w:r>
          <w:rPr>
            <w:noProof/>
            <w:webHidden/>
          </w:rPr>
          <w:fldChar w:fldCharType="separate"/>
        </w:r>
        <w:r w:rsidR="0091202C">
          <w:rPr>
            <w:noProof/>
            <w:webHidden/>
          </w:rPr>
          <w:t>25</w:t>
        </w:r>
        <w:r>
          <w:rPr>
            <w:noProof/>
            <w:webHidden/>
          </w:rPr>
          <w:fldChar w:fldCharType="end"/>
        </w:r>
      </w:hyperlink>
    </w:p>
    <w:p w14:paraId="50088CD5" w14:textId="3019C9F4"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3" w:history="1">
        <w:r w:rsidRPr="004517F8">
          <w:rPr>
            <w:rStyle w:val="Hyperlink"/>
            <w:noProof/>
          </w:rPr>
          <w:t>24.</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FINANCIAL VIABILITY</w:t>
        </w:r>
        <w:r>
          <w:rPr>
            <w:noProof/>
            <w:webHidden/>
          </w:rPr>
          <w:tab/>
        </w:r>
        <w:r>
          <w:rPr>
            <w:noProof/>
            <w:webHidden/>
          </w:rPr>
          <w:fldChar w:fldCharType="begin"/>
        </w:r>
        <w:r>
          <w:rPr>
            <w:noProof/>
            <w:webHidden/>
          </w:rPr>
          <w:instrText xml:space="preserve"> PAGEREF _Toc233714483 \h </w:instrText>
        </w:r>
        <w:r>
          <w:rPr>
            <w:noProof/>
            <w:webHidden/>
          </w:rPr>
        </w:r>
        <w:r>
          <w:rPr>
            <w:noProof/>
            <w:webHidden/>
          </w:rPr>
          <w:fldChar w:fldCharType="separate"/>
        </w:r>
        <w:r w:rsidR="0091202C">
          <w:rPr>
            <w:noProof/>
            <w:webHidden/>
          </w:rPr>
          <w:t>25</w:t>
        </w:r>
        <w:r>
          <w:rPr>
            <w:noProof/>
            <w:webHidden/>
          </w:rPr>
          <w:fldChar w:fldCharType="end"/>
        </w:r>
      </w:hyperlink>
    </w:p>
    <w:p w14:paraId="730F990C" w14:textId="77E5A49D"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4" w:history="1">
        <w:r w:rsidRPr="004517F8">
          <w:rPr>
            <w:rStyle w:val="Hyperlink"/>
            <w:noProof/>
          </w:rPr>
          <w:t>25.</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STRATEGIC NOTICE EVENTS</w:t>
        </w:r>
        <w:r>
          <w:rPr>
            <w:noProof/>
            <w:webHidden/>
          </w:rPr>
          <w:tab/>
        </w:r>
        <w:r>
          <w:rPr>
            <w:noProof/>
            <w:webHidden/>
          </w:rPr>
          <w:fldChar w:fldCharType="begin"/>
        </w:r>
        <w:r>
          <w:rPr>
            <w:noProof/>
            <w:webHidden/>
          </w:rPr>
          <w:instrText xml:space="preserve"> PAGEREF _Toc233714484 \h </w:instrText>
        </w:r>
        <w:r>
          <w:rPr>
            <w:noProof/>
            <w:webHidden/>
          </w:rPr>
        </w:r>
        <w:r>
          <w:rPr>
            <w:noProof/>
            <w:webHidden/>
          </w:rPr>
          <w:fldChar w:fldCharType="separate"/>
        </w:r>
        <w:r w:rsidR="0091202C">
          <w:rPr>
            <w:noProof/>
            <w:webHidden/>
          </w:rPr>
          <w:t>26</w:t>
        </w:r>
        <w:r>
          <w:rPr>
            <w:noProof/>
            <w:webHidden/>
          </w:rPr>
          <w:fldChar w:fldCharType="end"/>
        </w:r>
      </w:hyperlink>
    </w:p>
    <w:p w14:paraId="386F611D" w14:textId="09DD2028"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5" w:history="1">
        <w:r w:rsidRPr="004517F8">
          <w:rPr>
            <w:rStyle w:val="Hyperlink"/>
            <w:noProof/>
          </w:rPr>
          <w:t>26.</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LOCAL INDUSTRY CAPABILITY</w:t>
        </w:r>
        <w:r>
          <w:rPr>
            <w:noProof/>
            <w:webHidden/>
          </w:rPr>
          <w:tab/>
        </w:r>
        <w:r>
          <w:rPr>
            <w:noProof/>
            <w:webHidden/>
          </w:rPr>
          <w:fldChar w:fldCharType="begin"/>
        </w:r>
        <w:r>
          <w:rPr>
            <w:noProof/>
            <w:webHidden/>
          </w:rPr>
          <w:instrText xml:space="preserve"> PAGEREF _Toc233714485 \h </w:instrText>
        </w:r>
        <w:r>
          <w:rPr>
            <w:noProof/>
            <w:webHidden/>
          </w:rPr>
        </w:r>
        <w:r>
          <w:rPr>
            <w:noProof/>
            <w:webHidden/>
          </w:rPr>
          <w:fldChar w:fldCharType="separate"/>
        </w:r>
        <w:r w:rsidR="0091202C">
          <w:rPr>
            <w:noProof/>
            <w:webHidden/>
          </w:rPr>
          <w:t>27</w:t>
        </w:r>
        <w:r>
          <w:rPr>
            <w:noProof/>
            <w:webHidden/>
          </w:rPr>
          <w:fldChar w:fldCharType="end"/>
        </w:r>
      </w:hyperlink>
    </w:p>
    <w:p w14:paraId="23ED63D6" w14:textId="7DE1BFDD"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6" w:history="1">
        <w:r w:rsidRPr="004517F8">
          <w:rPr>
            <w:rStyle w:val="Hyperlink"/>
            <w:noProof/>
          </w:rPr>
          <w:t>27.</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INDIGENOUS Procurement Policy</w:t>
        </w:r>
        <w:r>
          <w:rPr>
            <w:noProof/>
            <w:webHidden/>
          </w:rPr>
          <w:tab/>
        </w:r>
        <w:r>
          <w:rPr>
            <w:noProof/>
            <w:webHidden/>
          </w:rPr>
          <w:fldChar w:fldCharType="begin"/>
        </w:r>
        <w:r>
          <w:rPr>
            <w:noProof/>
            <w:webHidden/>
          </w:rPr>
          <w:instrText xml:space="preserve"> PAGEREF _Toc233714486 \h </w:instrText>
        </w:r>
        <w:r>
          <w:rPr>
            <w:noProof/>
            <w:webHidden/>
          </w:rPr>
        </w:r>
        <w:r>
          <w:rPr>
            <w:noProof/>
            <w:webHidden/>
          </w:rPr>
          <w:fldChar w:fldCharType="separate"/>
        </w:r>
        <w:r w:rsidR="0091202C">
          <w:rPr>
            <w:noProof/>
            <w:webHidden/>
          </w:rPr>
          <w:t>28</w:t>
        </w:r>
        <w:r>
          <w:rPr>
            <w:noProof/>
            <w:webHidden/>
          </w:rPr>
          <w:fldChar w:fldCharType="end"/>
        </w:r>
      </w:hyperlink>
    </w:p>
    <w:p w14:paraId="651BDB76" w14:textId="79C5A795"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7" w:history="1">
        <w:r w:rsidRPr="004517F8">
          <w:rPr>
            <w:rStyle w:val="Hyperlink"/>
            <w:noProof/>
          </w:rPr>
          <w:t>28.</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WHS Accreditation Scheme</w:t>
        </w:r>
        <w:r>
          <w:rPr>
            <w:noProof/>
            <w:webHidden/>
          </w:rPr>
          <w:tab/>
        </w:r>
        <w:r>
          <w:rPr>
            <w:noProof/>
            <w:webHidden/>
          </w:rPr>
          <w:fldChar w:fldCharType="begin"/>
        </w:r>
        <w:r>
          <w:rPr>
            <w:noProof/>
            <w:webHidden/>
          </w:rPr>
          <w:instrText xml:space="preserve"> PAGEREF _Toc233714487 \h </w:instrText>
        </w:r>
        <w:r>
          <w:rPr>
            <w:noProof/>
            <w:webHidden/>
          </w:rPr>
        </w:r>
        <w:r>
          <w:rPr>
            <w:noProof/>
            <w:webHidden/>
          </w:rPr>
          <w:fldChar w:fldCharType="separate"/>
        </w:r>
        <w:r w:rsidR="0091202C">
          <w:rPr>
            <w:noProof/>
            <w:webHidden/>
          </w:rPr>
          <w:t>29</w:t>
        </w:r>
        <w:r>
          <w:rPr>
            <w:noProof/>
            <w:webHidden/>
          </w:rPr>
          <w:fldChar w:fldCharType="end"/>
        </w:r>
      </w:hyperlink>
    </w:p>
    <w:p w14:paraId="78BF2C15" w14:textId="137944BE"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8" w:history="1">
        <w:r w:rsidRPr="004517F8">
          <w:rPr>
            <w:rStyle w:val="Hyperlink"/>
            <w:noProof/>
          </w:rPr>
          <w:t>29.</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STATEMENT OF TAX RECORD</w:t>
        </w:r>
        <w:r>
          <w:rPr>
            <w:noProof/>
            <w:webHidden/>
          </w:rPr>
          <w:tab/>
        </w:r>
        <w:r>
          <w:rPr>
            <w:noProof/>
            <w:webHidden/>
          </w:rPr>
          <w:fldChar w:fldCharType="begin"/>
        </w:r>
        <w:r>
          <w:rPr>
            <w:noProof/>
            <w:webHidden/>
          </w:rPr>
          <w:instrText xml:space="preserve"> PAGEREF _Toc233714488 \h </w:instrText>
        </w:r>
        <w:r>
          <w:rPr>
            <w:noProof/>
            <w:webHidden/>
          </w:rPr>
        </w:r>
        <w:r>
          <w:rPr>
            <w:noProof/>
            <w:webHidden/>
          </w:rPr>
          <w:fldChar w:fldCharType="separate"/>
        </w:r>
        <w:r w:rsidR="0091202C">
          <w:rPr>
            <w:noProof/>
            <w:webHidden/>
          </w:rPr>
          <w:t>30</w:t>
        </w:r>
        <w:r>
          <w:rPr>
            <w:noProof/>
            <w:webHidden/>
          </w:rPr>
          <w:fldChar w:fldCharType="end"/>
        </w:r>
      </w:hyperlink>
    </w:p>
    <w:p w14:paraId="590B293F" w14:textId="48C1939D"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89" w:history="1">
        <w:r w:rsidRPr="004517F8">
          <w:rPr>
            <w:rStyle w:val="Hyperlink"/>
            <w:noProof/>
          </w:rPr>
          <w:t>30.</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Environmentally Sustainable Procurement POLICY</w:t>
        </w:r>
        <w:r>
          <w:rPr>
            <w:noProof/>
            <w:webHidden/>
          </w:rPr>
          <w:tab/>
        </w:r>
        <w:r>
          <w:rPr>
            <w:noProof/>
            <w:webHidden/>
          </w:rPr>
          <w:fldChar w:fldCharType="begin"/>
        </w:r>
        <w:r>
          <w:rPr>
            <w:noProof/>
            <w:webHidden/>
          </w:rPr>
          <w:instrText xml:space="preserve"> PAGEREF _Toc233714489 \h </w:instrText>
        </w:r>
        <w:r>
          <w:rPr>
            <w:noProof/>
            <w:webHidden/>
          </w:rPr>
        </w:r>
        <w:r>
          <w:rPr>
            <w:noProof/>
            <w:webHidden/>
          </w:rPr>
          <w:fldChar w:fldCharType="separate"/>
        </w:r>
        <w:r w:rsidR="0091202C">
          <w:rPr>
            <w:noProof/>
            <w:webHidden/>
          </w:rPr>
          <w:t>31</w:t>
        </w:r>
        <w:r>
          <w:rPr>
            <w:noProof/>
            <w:webHidden/>
          </w:rPr>
          <w:fldChar w:fldCharType="end"/>
        </w:r>
      </w:hyperlink>
    </w:p>
    <w:p w14:paraId="1C3A4D66" w14:textId="7C040EAD"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0" w:history="1">
        <w:r w:rsidRPr="004517F8">
          <w:rPr>
            <w:rStyle w:val="Hyperlink"/>
            <w:noProof/>
          </w:rPr>
          <w:t>31.</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AUSTRALIAN SKILLS GUARANTEE</w:t>
        </w:r>
        <w:r>
          <w:rPr>
            <w:noProof/>
            <w:webHidden/>
          </w:rPr>
          <w:tab/>
        </w:r>
        <w:r>
          <w:rPr>
            <w:noProof/>
            <w:webHidden/>
          </w:rPr>
          <w:fldChar w:fldCharType="begin"/>
        </w:r>
        <w:r>
          <w:rPr>
            <w:noProof/>
            <w:webHidden/>
          </w:rPr>
          <w:instrText xml:space="preserve"> PAGEREF _Toc233714490 \h </w:instrText>
        </w:r>
        <w:r>
          <w:rPr>
            <w:noProof/>
            <w:webHidden/>
          </w:rPr>
        </w:r>
        <w:r>
          <w:rPr>
            <w:noProof/>
            <w:webHidden/>
          </w:rPr>
          <w:fldChar w:fldCharType="separate"/>
        </w:r>
        <w:r w:rsidR="0091202C">
          <w:rPr>
            <w:noProof/>
            <w:webHidden/>
          </w:rPr>
          <w:t>32</w:t>
        </w:r>
        <w:r>
          <w:rPr>
            <w:noProof/>
            <w:webHidden/>
          </w:rPr>
          <w:fldChar w:fldCharType="end"/>
        </w:r>
      </w:hyperlink>
    </w:p>
    <w:p w14:paraId="03B81108" w14:textId="52A0C98B"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1" w:history="1">
        <w:r w:rsidRPr="004517F8">
          <w:rPr>
            <w:rStyle w:val="Hyperlink"/>
            <w:noProof/>
          </w:rPr>
          <w:t>32.</w:t>
        </w:r>
        <w:r>
          <w:rPr>
            <w:rFonts w:asciiTheme="minorHAnsi" w:eastAsiaTheme="minorEastAsia" w:hAnsiTheme="minorHAnsi" w:cstheme="minorBidi"/>
            <w:b w:val="0"/>
            <w:caps w:val="0"/>
            <w:noProof/>
            <w:kern w:val="2"/>
            <w:sz w:val="24"/>
            <w:szCs w:val="24"/>
            <w:lang w:eastAsia="en-AU"/>
            <w14:ligatures w14:val="standardContextual"/>
          </w:rPr>
          <w:tab/>
        </w:r>
        <w:r w:rsidRPr="004517F8">
          <w:rPr>
            <w:rStyle w:val="Hyperlink"/>
            <w:noProof/>
          </w:rPr>
          <w:t>Special Conditions of Tender</w:t>
        </w:r>
        <w:r>
          <w:rPr>
            <w:noProof/>
            <w:webHidden/>
          </w:rPr>
          <w:tab/>
        </w:r>
        <w:r>
          <w:rPr>
            <w:noProof/>
            <w:webHidden/>
          </w:rPr>
          <w:fldChar w:fldCharType="begin"/>
        </w:r>
        <w:r>
          <w:rPr>
            <w:noProof/>
            <w:webHidden/>
          </w:rPr>
          <w:instrText xml:space="preserve"> PAGEREF _Toc233714491 \h </w:instrText>
        </w:r>
        <w:r>
          <w:rPr>
            <w:noProof/>
            <w:webHidden/>
          </w:rPr>
        </w:r>
        <w:r>
          <w:rPr>
            <w:noProof/>
            <w:webHidden/>
          </w:rPr>
          <w:fldChar w:fldCharType="separate"/>
        </w:r>
        <w:r w:rsidR="0091202C">
          <w:rPr>
            <w:noProof/>
            <w:webHidden/>
          </w:rPr>
          <w:t>32</w:t>
        </w:r>
        <w:r>
          <w:rPr>
            <w:noProof/>
            <w:webHidden/>
          </w:rPr>
          <w:fldChar w:fldCharType="end"/>
        </w:r>
      </w:hyperlink>
    </w:p>
    <w:p w14:paraId="4772249E" w14:textId="282D9ACF"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2" w:history="1">
        <w:r w:rsidRPr="004517F8">
          <w:rPr>
            <w:rStyle w:val="Hyperlink"/>
            <w:noProof/>
            <w14:scene3d>
              <w14:camera w14:prst="orthographicFront"/>
              <w14:lightRig w14:rig="threePt" w14:dir="t">
                <w14:rot w14:lat="0" w14:lon="0" w14:rev="0"/>
              </w14:lightRig>
            </w14:scene3d>
          </w:rPr>
          <w:t>Part 2</w:t>
        </w:r>
        <w:r w:rsidRPr="004517F8">
          <w:rPr>
            <w:rStyle w:val="Hyperlink"/>
            <w:noProof/>
          </w:rPr>
          <w:t xml:space="preserve"> - TENDER PARTICULARS</w:t>
        </w:r>
        <w:r>
          <w:rPr>
            <w:noProof/>
            <w:webHidden/>
          </w:rPr>
          <w:tab/>
        </w:r>
        <w:r>
          <w:rPr>
            <w:noProof/>
            <w:webHidden/>
          </w:rPr>
          <w:fldChar w:fldCharType="begin"/>
        </w:r>
        <w:r>
          <w:rPr>
            <w:noProof/>
            <w:webHidden/>
          </w:rPr>
          <w:instrText xml:space="preserve"> PAGEREF _Toc233714492 \h </w:instrText>
        </w:r>
        <w:r>
          <w:rPr>
            <w:noProof/>
            <w:webHidden/>
          </w:rPr>
        </w:r>
        <w:r>
          <w:rPr>
            <w:noProof/>
            <w:webHidden/>
          </w:rPr>
          <w:fldChar w:fldCharType="separate"/>
        </w:r>
        <w:r w:rsidR="0091202C">
          <w:rPr>
            <w:noProof/>
            <w:webHidden/>
          </w:rPr>
          <w:t>33</w:t>
        </w:r>
        <w:r>
          <w:rPr>
            <w:noProof/>
            <w:webHidden/>
          </w:rPr>
          <w:fldChar w:fldCharType="end"/>
        </w:r>
      </w:hyperlink>
    </w:p>
    <w:p w14:paraId="00F38A88" w14:textId="4D88699B"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3" w:history="1">
        <w:r w:rsidRPr="004517F8">
          <w:rPr>
            <w:rStyle w:val="Hyperlink"/>
            <w:noProof/>
            <w14:scene3d>
              <w14:camera w14:prst="orthographicFront"/>
              <w14:lightRig w14:rig="threePt" w14:dir="t">
                <w14:rot w14:lat="0" w14:lon="0" w14:rev="0"/>
              </w14:lightRig>
            </w14:scene3d>
          </w:rPr>
          <w:t>Part 3</w:t>
        </w:r>
        <w:r w:rsidRPr="004517F8">
          <w:rPr>
            <w:rStyle w:val="Hyperlink"/>
            <w:noProof/>
          </w:rPr>
          <w:t xml:space="preserve"> - TENDER FORM</w:t>
        </w:r>
        <w:r>
          <w:rPr>
            <w:noProof/>
            <w:webHidden/>
          </w:rPr>
          <w:tab/>
        </w:r>
        <w:r>
          <w:rPr>
            <w:noProof/>
            <w:webHidden/>
          </w:rPr>
          <w:fldChar w:fldCharType="begin"/>
        </w:r>
        <w:r>
          <w:rPr>
            <w:noProof/>
            <w:webHidden/>
          </w:rPr>
          <w:instrText xml:space="preserve"> PAGEREF _Toc233714493 \h </w:instrText>
        </w:r>
        <w:r>
          <w:rPr>
            <w:noProof/>
            <w:webHidden/>
          </w:rPr>
        </w:r>
        <w:r>
          <w:rPr>
            <w:noProof/>
            <w:webHidden/>
          </w:rPr>
          <w:fldChar w:fldCharType="separate"/>
        </w:r>
        <w:r w:rsidR="0091202C">
          <w:rPr>
            <w:noProof/>
            <w:webHidden/>
          </w:rPr>
          <w:t>38</w:t>
        </w:r>
        <w:r>
          <w:rPr>
            <w:noProof/>
            <w:webHidden/>
          </w:rPr>
          <w:fldChar w:fldCharType="end"/>
        </w:r>
      </w:hyperlink>
    </w:p>
    <w:p w14:paraId="1A1641AD" w14:textId="71A6F44A"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4" w:history="1">
        <w:r w:rsidRPr="004517F8">
          <w:rPr>
            <w:rStyle w:val="Hyperlink"/>
            <w:noProof/>
            <w14:scene3d>
              <w14:camera w14:prst="orthographicFront"/>
              <w14:lightRig w14:rig="threePt" w14:dir="t">
                <w14:rot w14:lat="0" w14:lon="0" w14:rev="0"/>
              </w14:lightRig>
            </w14:scene3d>
          </w:rPr>
          <w:t>Part 4</w:t>
        </w:r>
        <w:r w:rsidRPr="004517F8">
          <w:rPr>
            <w:rStyle w:val="Hyperlink"/>
            <w:noProof/>
          </w:rPr>
          <w:t xml:space="preserve"> - TENDER SCHEDULES</w:t>
        </w:r>
        <w:r>
          <w:rPr>
            <w:noProof/>
            <w:webHidden/>
          </w:rPr>
          <w:tab/>
        </w:r>
        <w:r>
          <w:rPr>
            <w:noProof/>
            <w:webHidden/>
          </w:rPr>
          <w:fldChar w:fldCharType="begin"/>
        </w:r>
        <w:r>
          <w:rPr>
            <w:noProof/>
            <w:webHidden/>
          </w:rPr>
          <w:instrText xml:space="preserve"> PAGEREF _Toc233714494 \h </w:instrText>
        </w:r>
        <w:r>
          <w:rPr>
            <w:noProof/>
            <w:webHidden/>
          </w:rPr>
        </w:r>
        <w:r>
          <w:rPr>
            <w:noProof/>
            <w:webHidden/>
          </w:rPr>
          <w:fldChar w:fldCharType="separate"/>
        </w:r>
        <w:r w:rsidR="0091202C">
          <w:rPr>
            <w:noProof/>
            <w:webHidden/>
          </w:rPr>
          <w:t>47</w:t>
        </w:r>
        <w:r>
          <w:rPr>
            <w:noProof/>
            <w:webHidden/>
          </w:rPr>
          <w:fldChar w:fldCharType="end"/>
        </w:r>
      </w:hyperlink>
    </w:p>
    <w:p w14:paraId="62E23B26" w14:textId="05AD1BAC"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5" w:history="1">
        <w:r w:rsidRPr="004517F8">
          <w:rPr>
            <w:rStyle w:val="Hyperlink"/>
            <w:noProof/>
            <w14:scene3d>
              <w14:camera w14:prst="orthographicFront"/>
              <w14:lightRig w14:rig="threePt" w14:dir="t">
                <w14:rot w14:lat="0" w14:lon="0" w14:rev="0"/>
              </w14:lightRig>
            </w14:scene3d>
          </w:rPr>
          <w:t>Tender Schedule A</w:t>
        </w:r>
        <w:r w:rsidRPr="004517F8">
          <w:rPr>
            <w:rStyle w:val="Hyperlink"/>
            <w:noProof/>
          </w:rPr>
          <w:t xml:space="preserve"> Project Understanding</w:t>
        </w:r>
        <w:r>
          <w:rPr>
            <w:noProof/>
            <w:webHidden/>
          </w:rPr>
          <w:tab/>
        </w:r>
        <w:r>
          <w:rPr>
            <w:noProof/>
            <w:webHidden/>
          </w:rPr>
          <w:fldChar w:fldCharType="begin"/>
        </w:r>
        <w:r>
          <w:rPr>
            <w:noProof/>
            <w:webHidden/>
          </w:rPr>
          <w:instrText xml:space="preserve"> PAGEREF _Toc233714495 \h </w:instrText>
        </w:r>
        <w:r>
          <w:rPr>
            <w:noProof/>
            <w:webHidden/>
          </w:rPr>
        </w:r>
        <w:r>
          <w:rPr>
            <w:noProof/>
            <w:webHidden/>
          </w:rPr>
          <w:fldChar w:fldCharType="separate"/>
        </w:r>
        <w:r w:rsidR="0091202C">
          <w:rPr>
            <w:noProof/>
            <w:webHidden/>
          </w:rPr>
          <w:t>48</w:t>
        </w:r>
        <w:r>
          <w:rPr>
            <w:noProof/>
            <w:webHidden/>
          </w:rPr>
          <w:fldChar w:fldCharType="end"/>
        </w:r>
      </w:hyperlink>
    </w:p>
    <w:p w14:paraId="1C041A14" w14:textId="23F348FA"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6" w:history="1">
        <w:r w:rsidRPr="004517F8">
          <w:rPr>
            <w:rStyle w:val="Hyperlink"/>
            <w:noProof/>
            <w14:scene3d>
              <w14:camera w14:prst="orthographicFront"/>
              <w14:lightRig w14:rig="threePt" w14:dir="t">
                <w14:rot w14:lat="0" w14:lon="0" w14:rev="0"/>
              </w14:lightRig>
            </w14:scene3d>
          </w:rPr>
          <w:t>Tender Schedule B</w:t>
        </w:r>
        <w:r w:rsidRPr="004517F8">
          <w:rPr>
            <w:rStyle w:val="Hyperlink"/>
            <w:noProof/>
          </w:rPr>
          <w:t xml:space="preserve"> Workload and Proposed Resources</w:t>
        </w:r>
        <w:r>
          <w:rPr>
            <w:noProof/>
            <w:webHidden/>
          </w:rPr>
          <w:tab/>
        </w:r>
        <w:r>
          <w:rPr>
            <w:noProof/>
            <w:webHidden/>
          </w:rPr>
          <w:fldChar w:fldCharType="begin"/>
        </w:r>
        <w:r>
          <w:rPr>
            <w:noProof/>
            <w:webHidden/>
          </w:rPr>
          <w:instrText xml:space="preserve"> PAGEREF _Toc233714496 \h </w:instrText>
        </w:r>
        <w:r>
          <w:rPr>
            <w:noProof/>
            <w:webHidden/>
          </w:rPr>
        </w:r>
        <w:r>
          <w:rPr>
            <w:noProof/>
            <w:webHidden/>
          </w:rPr>
          <w:fldChar w:fldCharType="separate"/>
        </w:r>
        <w:r w:rsidR="0091202C">
          <w:rPr>
            <w:noProof/>
            <w:webHidden/>
          </w:rPr>
          <w:t>50</w:t>
        </w:r>
        <w:r>
          <w:rPr>
            <w:noProof/>
            <w:webHidden/>
          </w:rPr>
          <w:fldChar w:fldCharType="end"/>
        </w:r>
      </w:hyperlink>
    </w:p>
    <w:p w14:paraId="64693766" w14:textId="65E36081"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7" w:history="1">
        <w:r w:rsidRPr="004517F8">
          <w:rPr>
            <w:rStyle w:val="Hyperlink"/>
            <w:noProof/>
            <w14:scene3d>
              <w14:camera w14:prst="orthographicFront"/>
              <w14:lightRig w14:rig="threePt" w14:dir="t">
                <w14:rot w14:lat="0" w14:lon="0" w14:rev="0"/>
              </w14:lightRig>
            </w14:scene3d>
          </w:rPr>
          <w:t>Tender Schedule C</w:t>
        </w:r>
        <w:r w:rsidRPr="004517F8">
          <w:rPr>
            <w:rStyle w:val="Hyperlink"/>
            <w:iCs/>
            <w:noProof/>
          </w:rPr>
          <w:t xml:space="preserve"> Previous Performance</w:t>
        </w:r>
        <w:r>
          <w:rPr>
            <w:noProof/>
            <w:webHidden/>
          </w:rPr>
          <w:tab/>
        </w:r>
        <w:r>
          <w:rPr>
            <w:noProof/>
            <w:webHidden/>
          </w:rPr>
          <w:fldChar w:fldCharType="begin"/>
        </w:r>
        <w:r>
          <w:rPr>
            <w:noProof/>
            <w:webHidden/>
          </w:rPr>
          <w:instrText xml:space="preserve"> PAGEREF _Toc233714497 \h </w:instrText>
        </w:r>
        <w:r>
          <w:rPr>
            <w:noProof/>
            <w:webHidden/>
          </w:rPr>
        </w:r>
        <w:r>
          <w:rPr>
            <w:noProof/>
            <w:webHidden/>
          </w:rPr>
          <w:fldChar w:fldCharType="separate"/>
        </w:r>
        <w:r w:rsidR="0091202C">
          <w:rPr>
            <w:noProof/>
            <w:webHidden/>
          </w:rPr>
          <w:t>54</w:t>
        </w:r>
        <w:r>
          <w:rPr>
            <w:noProof/>
            <w:webHidden/>
          </w:rPr>
          <w:fldChar w:fldCharType="end"/>
        </w:r>
      </w:hyperlink>
    </w:p>
    <w:p w14:paraId="337F1E7F" w14:textId="0D6072FB"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8" w:history="1">
        <w:r w:rsidRPr="004517F8">
          <w:rPr>
            <w:rStyle w:val="Hyperlink"/>
            <w:noProof/>
            <w14:scene3d>
              <w14:camera w14:prst="orthographicFront"/>
              <w14:lightRig w14:rig="threePt" w14:dir="t">
                <w14:rot w14:lat="0" w14:lon="0" w14:rev="0"/>
              </w14:lightRig>
            </w14:scene3d>
          </w:rPr>
          <w:t>Tender Schedule D</w:t>
        </w:r>
        <w:r w:rsidRPr="004517F8">
          <w:rPr>
            <w:rStyle w:val="Hyperlink"/>
            <w:noProof/>
          </w:rPr>
          <w:t xml:space="preserve"> Program</w:t>
        </w:r>
        <w:r>
          <w:rPr>
            <w:noProof/>
            <w:webHidden/>
          </w:rPr>
          <w:tab/>
        </w:r>
        <w:r>
          <w:rPr>
            <w:noProof/>
            <w:webHidden/>
          </w:rPr>
          <w:fldChar w:fldCharType="begin"/>
        </w:r>
        <w:r>
          <w:rPr>
            <w:noProof/>
            <w:webHidden/>
          </w:rPr>
          <w:instrText xml:space="preserve"> PAGEREF _Toc233714498 \h </w:instrText>
        </w:r>
        <w:r>
          <w:rPr>
            <w:noProof/>
            <w:webHidden/>
          </w:rPr>
        </w:r>
        <w:r>
          <w:rPr>
            <w:noProof/>
            <w:webHidden/>
          </w:rPr>
          <w:fldChar w:fldCharType="separate"/>
        </w:r>
        <w:r w:rsidR="0091202C">
          <w:rPr>
            <w:noProof/>
            <w:webHidden/>
          </w:rPr>
          <w:t>56</w:t>
        </w:r>
        <w:r>
          <w:rPr>
            <w:noProof/>
            <w:webHidden/>
          </w:rPr>
          <w:fldChar w:fldCharType="end"/>
        </w:r>
      </w:hyperlink>
    </w:p>
    <w:p w14:paraId="2EC1AAD4" w14:textId="148050A5"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499" w:history="1">
        <w:r w:rsidRPr="004517F8">
          <w:rPr>
            <w:rStyle w:val="Hyperlink"/>
            <w:noProof/>
            <w14:scene3d>
              <w14:camera w14:prst="orthographicFront"/>
              <w14:lightRig w14:rig="threePt" w14:dir="t">
                <w14:rot w14:lat="0" w14:lon="0" w14:rev="0"/>
              </w14:lightRig>
            </w14:scene3d>
          </w:rPr>
          <w:t>Tender Schedule E</w:t>
        </w:r>
        <w:r w:rsidRPr="004517F8">
          <w:rPr>
            <w:rStyle w:val="Hyperlink"/>
            <w:noProof/>
          </w:rPr>
          <w:t xml:space="preserve"> Indigenous Procurement Policy</w:t>
        </w:r>
        <w:r>
          <w:rPr>
            <w:noProof/>
            <w:webHidden/>
          </w:rPr>
          <w:tab/>
        </w:r>
        <w:r>
          <w:rPr>
            <w:noProof/>
            <w:webHidden/>
          </w:rPr>
          <w:fldChar w:fldCharType="begin"/>
        </w:r>
        <w:r>
          <w:rPr>
            <w:noProof/>
            <w:webHidden/>
          </w:rPr>
          <w:instrText xml:space="preserve"> PAGEREF _Toc233714499 \h </w:instrText>
        </w:r>
        <w:r>
          <w:rPr>
            <w:noProof/>
            <w:webHidden/>
          </w:rPr>
        </w:r>
        <w:r>
          <w:rPr>
            <w:noProof/>
            <w:webHidden/>
          </w:rPr>
          <w:fldChar w:fldCharType="separate"/>
        </w:r>
        <w:r w:rsidR="0091202C">
          <w:rPr>
            <w:noProof/>
            <w:webHidden/>
          </w:rPr>
          <w:t>58</w:t>
        </w:r>
        <w:r>
          <w:rPr>
            <w:noProof/>
            <w:webHidden/>
          </w:rPr>
          <w:fldChar w:fldCharType="end"/>
        </w:r>
      </w:hyperlink>
    </w:p>
    <w:p w14:paraId="56C365CD" w14:textId="654D0932"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500" w:history="1">
        <w:r w:rsidRPr="004517F8">
          <w:rPr>
            <w:rStyle w:val="Hyperlink"/>
            <w:noProof/>
            <w14:scene3d>
              <w14:camera w14:prst="orthographicFront"/>
              <w14:lightRig w14:rig="threePt" w14:dir="t">
                <w14:rot w14:lat="0" w14:lon="0" w14:rev="0"/>
              </w14:lightRig>
            </w14:scene3d>
          </w:rPr>
          <w:t>Tender Schedule F</w:t>
        </w:r>
        <w:r w:rsidRPr="004517F8">
          <w:rPr>
            <w:rStyle w:val="Hyperlink"/>
            <w:noProof/>
          </w:rPr>
          <w:t xml:space="preserve"> Commonwealth Procurement Rules Compliance</w:t>
        </w:r>
        <w:r>
          <w:rPr>
            <w:noProof/>
            <w:webHidden/>
          </w:rPr>
          <w:tab/>
        </w:r>
        <w:r>
          <w:rPr>
            <w:noProof/>
            <w:webHidden/>
          </w:rPr>
          <w:fldChar w:fldCharType="begin"/>
        </w:r>
        <w:r>
          <w:rPr>
            <w:noProof/>
            <w:webHidden/>
          </w:rPr>
          <w:instrText xml:space="preserve"> PAGEREF _Toc233714500 \h </w:instrText>
        </w:r>
        <w:r>
          <w:rPr>
            <w:noProof/>
            <w:webHidden/>
          </w:rPr>
        </w:r>
        <w:r>
          <w:rPr>
            <w:noProof/>
            <w:webHidden/>
          </w:rPr>
          <w:fldChar w:fldCharType="separate"/>
        </w:r>
        <w:r w:rsidR="0091202C">
          <w:rPr>
            <w:noProof/>
            <w:webHidden/>
          </w:rPr>
          <w:t>59</w:t>
        </w:r>
        <w:r>
          <w:rPr>
            <w:noProof/>
            <w:webHidden/>
          </w:rPr>
          <w:fldChar w:fldCharType="end"/>
        </w:r>
      </w:hyperlink>
    </w:p>
    <w:p w14:paraId="21253AB2" w14:textId="1D8E0AF7"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501" w:history="1">
        <w:r w:rsidRPr="004517F8">
          <w:rPr>
            <w:rStyle w:val="Hyperlink"/>
            <w:noProof/>
            <w14:scene3d>
              <w14:camera w14:prst="orthographicFront"/>
              <w14:lightRig w14:rig="threePt" w14:dir="t">
                <w14:rot w14:lat="0" w14:lon="0" w14:rev="0"/>
              </w14:lightRig>
            </w14:scene3d>
          </w:rPr>
          <w:t>Tender Schedule G</w:t>
        </w:r>
        <w:r w:rsidRPr="004517F8">
          <w:rPr>
            <w:rStyle w:val="Hyperlink"/>
            <w:noProof/>
          </w:rPr>
          <w:t xml:space="preserve"> Financial</w:t>
        </w:r>
        <w:r>
          <w:rPr>
            <w:noProof/>
            <w:webHidden/>
          </w:rPr>
          <w:tab/>
        </w:r>
        <w:r>
          <w:rPr>
            <w:noProof/>
            <w:webHidden/>
          </w:rPr>
          <w:fldChar w:fldCharType="begin"/>
        </w:r>
        <w:r>
          <w:rPr>
            <w:noProof/>
            <w:webHidden/>
          </w:rPr>
          <w:instrText xml:space="preserve"> PAGEREF _Toc233714501 \h </w:instrText>
        </w:r>
        <w:r>
          <w:rPr>
            <w:noProof/>
            <w:webHidden/>
          </w:rPr>
        </w:r>
        <w:r>
          <w:rPr>
            <w:noProof/>
            <w:webHidden/>
          </w:rPr>
          <w:fldChar w:fldCharType="separate"/>
        </w:r>
        <w:r w:rsidR="0091202C">
          <w:rPr>
            <w:noProof/>
            <w:webHidden/>
          </w:rPr>
          <w:t>61</w:t>
        </w:r>
        <w:r>
          <w:rPr>
            <w:noProof/>
            <w:webHidden/>
          </w:rPr>
          <w:fldChar w:fldCharType="end"/>
        </w:r>
      </w:hyperlink>
    </w:p>
    <w:p w14:paraId="2C49949C" w14:textId="6DBD249E"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502" w:history="1">
        <w:r w:rsidRPr="004517F8">
          <w:rPr>
            <w:rStyle w:val="Hyperlink"/>
            <w:noProof/>
            <w14:scene3d>
              <w14:camera w14:prst="orthographicFront"/>
              <w14:lightRig w14:rig="threePt" w14:dir="t">
                <w14:rot w14:lat="0" w14:lon="0" w14:rev="0"/>
              </w14:lightRig>
            </w14:scene3d>
          </w:rPr>
          <w:t>Tender Schedule H</w:t>
        </w:r>
        <w:r w:rsidRPr="004517F8">
          <w:rPr>
            <w:rStyle w:val="Hyperlink"/>
            <w:noProof/>
          </w:rPr>
          <w:t xml:space="preserve"> Alternative Proposals</w:t>
        </w:r>
        <w:r>
          <w:rPr>
            <w:noProof/>
            <w:webHidden/>
          </w:rPr>
          <w:tab/>
        </w:r>
        <w:r>
          <w:rPr>
            <w:noProof/>
            <w:webHidden/>
          </w:rPr>
          <w:fldChar w:fldCharType="begin"/>
        </w:r>
        <w:r>
          <w:rPr>
            <w:noProof/>
            <w:webHidden/>
          </w:rPr>
          <w:instrText xml:space="preserve"> PAGEREF _Toc233714502 \h </w:instrText>
        </w:r>
        <w:r>
          <w:rPr>
            <w:noProof/>
            <w:webHidden/>
          </w:rPr>
        </w:r>
        <w:r>
          <w:rPr>
            <w:noProof/>
            <w:webHidden/>
          </w:rPr>
          <w:fldChar w:fldCharType="separate"/>
        </w:r>
        <w:r w:rsidR="0091202C">
          <w:rPr>
            <w:noProof/>
            <w:webHidden/>
          </w:rPr>
          <w:t>66</w:t>
        </w:r>
        <w:r>
          <w:rPr>
            <w:noProof/>
            <w:webHidden/>
          </w:rPr>
          <w:fldChar w:fldCharType="end"/>
        </w:r>
      </w:hyperlink>
    </w:p>
    <w:p w14:paraId="1DD6E543" w14:textId="1CDF983B"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503" w:history="1">
        <w:r w:rsidRPr="004517F8">
          <w:rPr>
            <w:rStyle w:val="Hyperlink"/>
            <w:noProof/>
            <w14:scene3d>
              <w14:camera w14:prst="orthographicFront"/>
              <w14:lightRig w14:rig="threePt" w14:dir="t">
                <w14:rot w14:lat="0" w14:lon="0" w14:rev="0"/>
              </w14:lightRig>
            </w14:scene3d>
          </w:rPr>
          <w:t>Tender Schedule I</w:t>
        </w:r>
        <w:r w:rsidRPr="004517F8">
          <w:rPr>
            <w:rStyle w:val="Hyperlink"/>
            <w:noProof/>
          </w:rPr>
          <w:t xml:space="preserve"> Miscellaneous Matters For Evaluation</w:t>
        </w:r>
        <w:r>
          <w:rPr>
            <w:noProof/>
            <w:webHidden/>
          </w:rPr>
          <w:tab/>
        </w:r>
        <w:r>
          <w:rPr>
            <w:noProof/>
            <w:webHidden/>
          </w:rPr>
          <w:fldChar w:fldCharType="begin"/>
        </w:r>
        <w:r>
          <w:rPr>
            <w:noProof/>
            <w:webHidden/>
          </w:rPr>
          <w:instrText xml:space="preserve"> PAGEREF _Toc233714503 \h </w:instrText>
        </w:r>
        <w:r>
          <w:rPr>
            <w:noProof/>
            <w:webHidden/>
          </w:rPr>
        </w:r>
        <w:r>
          <w:rPr>
            <w:noProof/>
            <w:webHidden/>
          </w:rPr>
          <w:fldChar w:fldCharType="separate"/>
        </w:r>
        <w:r w:rsidR="0091202C">
          <w:rPr>
            <w:noProof/>
            <w:webHidden/>
          </w:rPr>
          <w:t>68</w:t>
        </w:r>
        <w:r>
          <w:rPr>
            <w:noProof/>
            <w:webHidden/>
          </w:rPr>
          <w:fldChar w:fldCharType="end"/>
        </w:r>
      </w:hyperlink>
    </w:p>
    <w:p w14:paraId="582604D8" w14:textId="5655C531"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504" w:history="1">
        <w:r w:rsidRPr="004517F8">
          <w:rPr>
            <w:rStyle w:val="Hyperlink"/>
            <w:noProof/>
            <w14:scene3d>
              <w14:camera w14:prst="orthographicFront"/>
              <w14:lightRig w14:rig="threePt" w14:dir="t">
                <w14:rot w14:lat="0" w14:lon="0" w14:rev="0"/>
              </w14:lightRig>
            </w14:scene3d>
          </w:rPr>
          <w:t>Tender Schedule J</w:t>
        </w:r>
        <w:r w:rsidRPr="004517F8">
          <w:rPr>
            <w:rStyle w:val="Hyperlink"/>
            <w:noProof/>
          </w:rPr>
          <w:t xml:space="preserve"> Statement of Tax Record</w:t>
        </w:r>
        <w:r>
          <w:rPr>
            <w:noProof/>
            <w:webHidden/>
          </w:rPr>
          <w:tab/>
        </w:r>
        <w:r>
          <w:rPr>
            <w:noProof/>
            <w:webHidden/>
          </w:rPr>
          <w:fldChar w:fldCharType="begin"/>
        </w:r>
        <w:r>
          <w:rPr>
            <w:noProof/>
            <w:webHidden/>
          </w:rPr>
          <w:instrText xml:space="preserve"> PAGEREF _Toc233714504 \h </w:instrText>
        </w:r>
        <w:r>
          <w:rPr>
            <w:noProof/>
            <w:webHidden/>
          </w:rPr>
        </w:r>
        <w:r>
          <w:rPr>
            <w:noProof/>
            <w:webHidden/>
          </w:rPr>
          <w:fldChar w:fldCharType="separate"/>
        </w:r>
        <w:r w:rsidR="0091202C">
          <w:rPr>
            <w:noProof/>
            <w:webHidden/>
          </w:rPr>
          <w:t>74</w:t>
        </w:r>
        <w:r>
          <w:rPr>
            <w:noProof/>
            <w:webHidden/>
          </w:rPr>
          <w:fldChar w:fldCharType="end"/>
        </w:r>
      </w:hyperlink>
    </w:p>
    <w:p w14:paraId="4594B393" w14:textId="0CDC335E"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505" w:history="1">
        <w:r w:rsidRPr="004517F8">
          <w:rPr>
            <w:rStyle w:val="Hyperlink"/>
            <w:noProof/>
            <w14:scene3d>
              <w14:camera w14:prst="orthographicFront"/>
              <w14:lightRig w14:rig="threePt" w14:dir="t">
                <w14:rot w14:lat="0" w14:lon="0" w14:rev="0"/>
              </w14:lightRig>
            </w14:scene3d>
          </w:rPr>
          <w:t>Tender Schedule K</w:t>
        </w:r>
        <w:r w:rsidRPr="004517F8">
          <w:rPr>
            <w:rStyle w:val="Hyperlink"/>
            <w:noProof/>
          </w:rPr>
          <w:t xml:space="preserve"> WHS Accreditation Scheme Accreditation</w:t>
        </w:r>
        <w:r>
          <w:rPr>
            <w:noProof/>
            <w:webHidden/>
          </w:rPr>
          <w:tab/>
        </w:r>
        <w:r>
          <w:rPr>
            <w:noProof/>
            <w:webHidden/>
          </w:rPr>
          <w:fldChar w:fldCharType="begin"/>
        </w:r>
        <w:r>
          <w:rPr>
            <w:noProof/>
            <w:webHidden/>
          </w:rPr>
          <w:instrText xml:space="preserve"> PAGEREF _Toc233714505 \h </w:instrText>
        </w:r>
        <w:r>
          <w:rPr>
            <w:noProof/>
            <w:webHidden/>
          </w:rPr>
        </w:r>
        <w:r>
          <w:rPr>
            <w:noProof/>
            <w:webHidden/>
          </w:rPr>
          <w:fldChar w:fldCharType="separate"/>
        </w:r>
        <w:r w:rsidR="0091202C">
          <w:rPr>
            <w:noProof/>
            <w:webHidden/>
          </w:rPr>
          <w:t>76</w:t>
        </w:r>
        <w:r>
          <w:rPr>
            <w:noProof/>
            <w:webHidden/>
          </w:rPr>
          <w:fldChar w:fldCharType="end"/>
        </w:r>
      </w:hyperlink>
    </w:p>
    <w:p w14:paraId="74B9F7D3" w14:textId="741B1DA7"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506" w:history="1">
        <w:r w:rsidRPr="004517F8">
          <w:rPr>
            <w:rStyle w:val="Hyperlink"/>
            <w:noProof/>
            <w14:scene3d>
              <w14:camera w14:prst="orthographicFront"/>
              <w14:lightRig w14:rig="threePt" w14:dir="t">
                <w14:rot w14:lat="0" w14:lon="0" w14:rev="0"/>
              </w14:lightRig>
            </w14:scene3d>
          </w:rPr>
          <w:t>Tender Schedule L</w:t>
        </w:r>
        <w:r w:rsidRPr="004517F8">
          <w:rPr>
            <w:rStyle w:val="Hyperlink"/>
            <w:noProof/>
          </w:rPr>
          <w:t xml:space="preserve"> Environmentally Sustainable Procurement</w:t>
        </w:r>
        <w:r>
          <w:rPr>
            <w:noProof/>
            <w:webHidden/>
          </w:rPr>
          <w:tab/>
        </w:r>
        <w:r>
          <w:rPr>
            <w:noProof/>
            <w:webHidden/>
          </w:rPr>
          <w:fldChar w:fldCharType="begin"/>
        </w:r>
        <w:r>
          <w:rPr>
            <w:noProof/>
            <w:webHidden/>
          </w:rPr>
          <w:instrText xml:space="preserve"> PAGEREF _Toc233714506 \h </w:instrText>
        </w:r>
        <w:r>
          <w:rPr>
            <w:noProof/>
            <w:webHidden/>
          </w:rPr>
        </w:r>
        <w:r>
          <w:rPr>
            <w:noProof/>
            <w:webHidden/>
          </w:rPr>
          <w:fldChar w:fldCharType="separate"/>
        </w:r>
        <w:r w:rsidR="0091202C">
          <w:rPr>
            <w:noProof/>
            <w:webHidden/>
          </w:rPr>
          <w:t>77</w:t>
        </w:r>
        <w:r>
          <w:rPr>
            <w:noProof/>
            <w:webHidden/>
          </w:rPr>
          <w:fldChar w:fldCharType="end"/>
        </w:r>
      </w:hyperlink>
    </w:p>
    <w:p w14:paraId="1D65494C" w14:textId="4A96EA90"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507" w:history="1">
        <w:r w:rsidRPr="004517F8">
          <w:rPr>
            <w:rStyle w:val="Hyperlink"/>
            <w:noProof/>
            <w14:scene3d>
              <w14:camera w14:prst="orthographicFront"/>
              <w14:lightRig w14:rig="threePt" w14:dir="t">
                <w14:rot w14:lat="0" w14:lon="0" w14:rev="0"/>
              </w14:lightRig>
            </w14:scene3d>
          </w:rPr>
          <w:t>Tender Schedule M</w:t>
        </w:r>
        <w:r w:rsidRPr="004517F8">
          <w:rPr>
            <w:rStyle w:val="Hyperlink"/>
            <w:noProof/>
          </w:rPr>
          <w:t xml:space="preserve"> Australian Skills Guarantee</w:t>
        </w:r>
        <w:r>
          <w:rPr>
            <w:noProof/>
            <w:webHidden/>
          </w:rPr>
          <w:tab/>
        </w:r>
        <w:r>
          <w:rPr>
            <w:noProof/>
            <w:webHidden/>
          </w:rPr>
          <w:fldChar w:fldCharType="begin"/>
        </w:r>
        <w:r>
          <w:rPr>
            <w:noProof/>
            <w:webHidden/>
          </w:rPr>
          <w:instrText xml:space="preserve"> PAGEREF _Toc233714507 \h </w:instrText>
        </w:r>
        <w:r>
          <w:rPr>
            <w:noProof/>
            <w:webHidden/>
          </w:rPr>
        </w:r>
        <w:r>
          <w:rPr>
            <w:noProof/>
            <w:webHidden/>
          </w:rPr>
          <w:fldChar w:fldCharType="separate"/>
        </w:r>
        <w:r w:rsidR="0091202C">
          <w:rPr>
            <w:noProof/>
            <w:webHidden/>
          </w:rPr>
          <w:t>78</w:t>
        </w:r>
        <w:r>
          <w:rPr>
            <w:noProof/>
            <w:webHidden/>
          </w:rPr>
          <w:fldChar w:fldCharType="end"/>
        </w:r>
      </w:hyperlink>
    </w:p>
    <w:p w14:paraId="51B9B4F6" w14:textId="74CD1F83" w:rsidR="001B138B" w:rsidRDefault="001B138B">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714508" w:history="1">
        <w:r w:rsidRPr="004517F8">
          <w:rPr>
            <w:rStyle w:val="Hyperlink"/>
            <w:noProof/>
            <w14:scene3d>
              <w14:camera w14:prst="orthographicFront"/>
              <w14:lightRig w14:rig="threePt" w14:dir="t">
                <w14:rot w14:lat="0" w14:lon="0" w14:rev="0"/>
              </w14:lightRig>
            </w14:scene3d>
          </w:rPr>
          <w:t>Part 5</w:t>
        </w:r>
        <w:r w:rsidRPr="004517F8">
          <w:rPr>
            <w:rStyle w:val="Hyperlink"/>
            <w:noProof/>
          </w:rPr>
          <w:t xml:space="preserve"> - CONTRACT</w:t>
        </w:r>
        <w:r>
          <w:rPr>
            <w:noProof/>
            <w:webHidden/>
          </w:rPr>
          <w:tab/>
        </w:r>
        <w:r>
          <w:rPr>
            <w:noProof/>
            <w:webHidden/>
          </w:rPr>
          <w:fldChar w:fldCharType="begin"/>
        </w:r>
        <w:r>
          <w:rPr>
            <w:noProof/>
            <w:webHidden/>
          </w:rPr>
          <w:instrText xml:space="preserve"> PAGEREF _Toc233714508 \h </w:instrText>
        </w:r>
        <w:r>
          <w:rPr>
            <w:noProof/>
            <w:webHidden/>
          </w:rPr>
        </w:r>
        <w:r>
          <w:rPr>
            <w:noProof/>
            <w:webHidden/>
          </w:rPr>
          <w:fldChar w:fldCharType="separate"/>
        </w:r>
        <w:r w:rsidR="0091202C">
          <w:rPr>
            <w:noProof/>
            <w:webHidden/>
          </w:rPr>
          <w:t>80</w:t>
        </w:r>
        <w:r>
          <w:rPr>
            <w:noProof/>
            <w:webHidden/>
          </w:rPr>
          <w:fldChar w:fldCharType="end"/>
        </w:r>
      </w:hyperlink>
    </w:p>
    <w:p w14:paraId="1C644422" w14:textId="5C601EBA" w:rsidR="002841D2" w:rsidRPr="00183134" w:rsidRDefault="00ED5204" w:rsidP="002841D2">
      <w:pPr>
        <w:pStyle w:val="TOC1"/>
      </w:pPr>
      <w:r w:rsidRPr="00183134">
        <w:fldChar w:fldCharType="end"/>
      </w:r>
    </w:p>
    <w:p w14:paraId="4D96999A" w14:textId="77777777" w:rsidR="002C02A0" w:rsidRPr="00183134" w:rsidRDefault="002C02A0" w:rsidP="002C02A0"/>
    <w:p w14:paraId="258F8D34" w14:textId="77777777" w:rsidR="002C02A0" w:rsidRPr="00183134" w:rsidRDefault="002C02A0" w:rsidP="002C02A0">
      <w:pPr>
        <w:sectPr w:rsidR="002C02A0" w:rsidRPr="00183134" w:rsidSect="00B54FCD">
          <w:footerReference w:type="default" r:id="rId18"/>
          <w:endnotePr>
            <w:numFmt w:val="decimal"/>
          </w:endnotePr>
          <w:pgSz w:w="11909" w:h="16834" w:code="9"/>
          <w:pgMar w:top="238" w:right="1134" w:bottom="1134" w:left="1418" w:header="238" w:footer="567" w:gutter="0"/>
          <w:paperSrc w:first="7" w:other="7"/>
          <w:pgNumType w:fmt="lowerRoman" w:start="1"/>
          <w:cols w:space="720"/>
          <w:noEndnote/>
          <w:docGrid w:linePitch="272"/>
        </w:sectPr>
      </w:pPr>
    </w:p>
    <w:p w14:paraId="0F28B8B8" w14:textId="77777777" w:rsidR="00ED5204" w:rsidRPr="00183134" w:rsidRDefault="002C02A0" w:rsidP="00B34977">
      <w:pPr>
        <w:pStyle w:val="DefencePartHeading"/>
        <w:framePr w:wrap="notBeside"/>
      </w:pPr>
      <w:r w:rsidRPr="00183134">
        <w:lastRenderedPageBreak/>
        <w:t xml:space="preserve"> </w:t>
      </w:r>
      <w:bookmarkStart w:id="0" w:name="_Ref55809039"/>
      <w:bookmarkStart w:id="1" w:name="_Ref55809050"/>
      <w:bookmarkStart w:id="2" w:name="_Toc233714459"/>
      <w:r w:rsidRPr="00183134">
        <w:t>- TENDER CONDITIONS</w:t>
      </w:r>
      <w:bookmarkEnd w:id="0"/>
      <w:bookmarkEnd w:id="1"/>
      <w:bookmarkEnd w:id="2"/>
    </w:p>
    <w:p w14:paraId="2843207F" w14:textId="77777777" w:rsidR="00ED5204" w:rsidRPr="00183134" w:rsidRDefault="00ED5204" w:rsidP="00E6049E">
      <w:pPr>
        <w:pStyle w:val="DefenceTitle"/>
        <w:rPr>
          <w:sz w:val="28"/>
          <w:szCs w:val="28"/>
        </w:rPr>
      </w:pPr>
      <w:r w:rsidRPr="00183134">
        <w:rPr>
          <w:sz w:val="28"/>
          <w:szCs w:val="28"/>
        </w:rPr>
        <w:lastRenderedPageBreak/>
        <w:t>TENDER CONDITIONS</w:t>
      </w:r>
    </w:p>
    <w:p w14:paraId="32425DB6" w14:textId="77777777" w:rsidR="00ED5204" w:rsidRPr="00183134" w:rsidRDefault="00ED5204" w:rsidP="005104AC">
      <w:pPr>
        <w:pStyle w:val="DefenceHeading1"/>
        <w:numPr>
          <w:ilvl w:val="0"/>
          <w:numId w:val="20"/>
        </w:numPr>
        <w:rPr>
          <w:bCs/>
        </w:rPr>
      </w:pPr>
      <w:bookmarkStart w:id="3" w:name="_Toc233714460"/>
      <w:r w:rsidRPr="00183134">
        <w:rPr>
          <w:bCs/>
        </w:rPr>
        <w:t>Information for Tenderers</w:t>
      </w:r>
      <w:bookmarkEnd w:id="3"/>
    </w:p>
    <w:p w14:paraId="3711E416" w14:textId="77777777" w:rsidR="00ED5204" w:rsidRPr="00183134" w:rsidRDefault="00ED5204" w:rsidP="006C025B">
      <w:pPr>
        <w:pStyle w:val="DefenceHeading2"/>
      </w:pPr>
      <w:r w:rsidRPr="00183134">
        <w:t>General</w:t>
      </w:r>
    </w:p>
    <w:p w14:paraId="4467F915" w14:textId="77777777" w:rsidR="00AE201D" w:rsidRPr="00183134" w:rsidRDefault="00ED5204" w:rsidP="00EA6644">
      <w:pPr>
        <w:pStyle w:val="DefenceHeading3"/>
      </w:pPr>
      <w:r w:rsidRPr="00183134">
        <w:t>The Tenderer is invited to lodge a Tender for the Contractor's Activities and the Works on the terms of the Tender Documents.</w:t>
      </w:r>
    </w:p>
    <w:p w14:paraId="63CB7358" w14:textId="7648FBD6" w:rsidR="00ED5204" w:rsidRPr="00183134" w:rsidRDefault="00AE201D" w:rsidP="00EA6644">
      <w:pPr>
        <w:pStyle w:val="DefenceHeading3"/>
      </w:pPr>
      <w:r w:rsidRPr="00183134">
        <w:t xml:space="preserve">The Tenderer must direct all questions related to the Tender Documents or the tender process to the Tender Administrator under clause </w:t>
      </w:r>
      <w:r w:rsidRPr="00183134">
        <w:fldChar w:fldCharType="begin"/>
      </w:r>
      <w:r w:rsidRPr="00183134">
        <w:instrText xml:space="preserve"> REF _Ref221360603 \r \h  \* MERGEFORMAT </w:instrText>
      </w:r>
      <w:r w:rsidRPr="00183134">
        <w:fldChar w:fldCharType="separate"/>
      </w:r>
      <w:r w:rsidR="0009266D" w:rsidRPr="00183134">
        <w:t>2.2(a)</w:t>
      </w:r>
      <w:r w:rsidRPr="00183134">
        <w:fldChar w:fldCharType="end"/>
      </w:r>
      <w:r w:rsidRPr="00183134">
        <w:t xml:space="preserve">. </w:t>
      </w:r>
    </w:p>
    <w:p w14:paraId="6293075D" w14:textId="5813CBD9" w:rsidR="00487424" w:rsidRPr="00183134" w:rsidRDefault="00487424" w:rsidP="00EA6644">
      <w:pPr>
        <w:pStyle w:val="DefenceHeading3"/>
      </w:pPr>
      <w:r w:rsidRPr="00183134">
        <w:t>The Tenderer's participation in the tender process is governed by, and subject to, the Disclaimer and Confidentiality Agreement and these Tender Conditions.</w:t>
      </w:r>
    </w:p>
    <w:p w14:paraId="0F14D335" w14:textId="77777777" w:rsidR="00ED5204" w:rsidRPr="00183134" w:rsidRDefault="00ED5204" w:rsidP="006C025B">
      <w:pPr>
        <w:pStyle w:val="DefenceHeading2"/>
        <w:rPr>
          <w:i/>
        </w:rPr>
      </w:pPr>
      <w:bookmarkStart w:id="4" w:name="_Ref392236564"/>
      <w:r w:rsidRPr="00183134">
        <w:t>AusTender, the Australian Government Tender System</w:t>
      </w:r>
      <w:bookmarkEnd w:id="4"/>
    </w:p>
    <w:p w14:paraId="2CF762BC" w14:textId="77777777" w:rsidR="00ED5204" w:rsidRPr="00183134" w:rsidRDefault="00ED5204" w:rsidP="004910A3">
      <w:pPr>
        <w:pStyle w:val="DefenceHeading3"/>
      </w:pPr>
      <w:bookmarkStart w:id="5" w:name="_Ref56514891"/>
      <w:r w:rsidRPr="00183134">
        <w:t xml:space="preserve">AusTender is the Australian Government's procurement information system.  Access to and use of AusTender is subject to terms and conditions. </w:t>
      </w:r>
      <w:r w:rsidR="003B78DA" w:rsidRPr="00183134">
        <w:t xml:space="preserve"> </w:t>
      </w:r>
      <w:r w:rsidRPr="00183134">
        <w:t xml:space="preserve">In participating in this tender process, the Tenderer must comply with those terms and conditions and any applicable instructions, processes, procedures and recommendations as advised on AusTender at </w:t>
      </w:r>
      <w:r w:rsidR="004910A3" w:rsidRPr="00183134">
        <w:t>https://www.tenders.gov.au/infolinks/termsofuse</w:t>
      </w:r>
      <w:r w:rsidRPr="00183134">
        <w:t>.</w:t>
      </w:r>
      <w:bookmarkEnd w:id="5"/>
    </w:p>
    <w:p w14:paraId="29938EE7" w14:textId="14F59C50" w:rsidR="00ED5204" w:rsidRPr="00183134" w:rsidRDefault="00ED5204" w:rsidP="006C025B">
      <w:pPr>
        <w:pStyle w:val="DefenceHeading3"/>
      </w:pPr>
      <w:r w:rsidRPr="00183134">
        <w:t>The Tenderer must direct all queries and requests for technical or operational support related to AusTender to</w:t>
      </w:r>
      <w:r w:rsidR="007F0D95" w:rsidRPr="00183134">
        <w:t xml:space="preserve"> the AusTender Helpdesk using the Contact Us form available at https://www.tenders.gov.au/contactus/show</w:t>
      </w:r>
      <w:r w:rsidR="007F0D95" w:rsidRPr="00183134">
        <w:rPr>
          <w:rStyle w:val="Hyperlink"/>
          <w:color w:val="auto"/>
        </w:rPr>
        <w:t>.</w:t>
      </w:r>
    </w:p>
    <w:p w14:paraId="2EE47824" w14:textId="4BE9FD5B" w:rsidR="004F231B" w:rsidRPr="00183134" w:rsidRDefault="004F231B" w:rsidP="00647A28">
      <w:pPr>
        <w:pStyle w:val="DefenceHeading3"/>
      </w:pPr>
      <w:r w:rsidRPr="00183134">
        <w:t xml:space="preserve">Without limiting paragraph </w:t>
      </w:r>
      <w:r w:rsidRPr="00183134">
        <w:fldChar w:fldCharType="begin"/>
      </w:r>
      <w:r w:rsidRPr="00183134">
        <w:instrText xml:space="preserve"> REF _Ref56514891 \r \h </w:instrText>
      </w:r>
      <w:r w:rsidR="00183134">
        <w:instrText xml:space="preserve"> \* MERGEFORMAT </w:instrText>
      </w:r>
      <w:r w:rsidRPr="00183134">
        <w:fldChar w:fldCharType="separate"/>
      </w:r>
      <w:r w:rsidR="0009266D" w:rsidRPr="00183134">
        <w:t>(a)</w:t>
      </w:r>
      <w:r w:rsidRPr="00183134">
        <w:fldChar w:fldCharType="end"/>
      </w:r>
      <w:r w:rsidRPr="00183134">
        <w:t xml:space="preserve">, the Tenderer's attention is drawn to clauses 1.8 and 1.9 of the AusTender terms and conditions in relation to late receipt of Tenders and proof of lodgement. </w:t>
      </w:r>
    </w:p>
    <w:p w14:paraId="0DE1C10B" w14:textId="77777777" w:rsidR="00ED5204" w:rsidRPr="00183134" w:rsidRDefault="00ED5204" w:rsidP="00E6049E">
      <w:pPr>
        <w:pStyle w:val="DefenceHeading1"/>
        <w:rPr>
          <w:bCs/>
        </w:rPr>
      </w:pPr>
      <w:bookmarkStart w:id="6" w:name="_Toc233714461"/>
      <w:r w:rsidRPr="00183134">
        <w:rPr>
          <w:bCs/>
        </w:rPr>
        <w:t>Interpretation OF TENDER DOCUMENTS, QUESTIONS and AMENDMENTS</w:t>
      </w:r>
      <w:bookmarkEnd w:id="6"/>
    </w:p>
    <w:p w14:paraId="28B76CCF" w14:textId="77777777" w:rsidR="00ED5204" w:rsidRPr="00183134" w:rsidRDefault="00ED5204" w:rsidP="00E6049E">
      <w:pPr>
        <w:pStyle w:val="DefenceHeading2"/>
      </w:pPr>
      <w:bookmarkStart w:id="7" w:name="_Ref448309973"/>
      <w:r w:rsidRPr="00183134">
        <w:t>Interpretation</w:t>
      </w:r>
      <w:bookmarkEnd w:id="7"/>
    </w:p>
    <w:p w14:paraId="1FD60250" w14:textId="77777777" w:rsidR="00ED5204" w:rsidRPr="00183134" w:rsidRDefault="00ED5204" w:rsidP="008C477C">
      <w:pPr>
        <w:pStyle w:val="DefenceNormal"/>
        <w:keepNext/>
      </w:pPr>
      <w:r w:rsidRPr="00183134">
        <w:t>In the Tender Conditions and in the other Tender Documents:</w:t>
      </w:r>
    </w:p>
    <w:p w14:paraId="70238AFB" w14:textId="77777777" w:rsidR="00713646" w:rsidRPr="00183134" w:rsidRDefault="00ED5204" w:rsidP="00416C71">
      <w:pPr>
        <w:pStyle w:val="DefenceDefinitionNum"/>
      </w:pPr>
      <w:bookmarkStart w:id="8" w:name="_Ref176948206"/>
      <w:r w:rsidRPr="00183134">
        <w:t>all words and expressions will (unless the context otherwise requires) have the meanings assigned to them</w:t>
      </w:r>
      <w:r w:rsidR="00713646" w:rsidRPr="00183134">
        <w:t>:</w:t>
      </w:r>
      <w:bookmarkEnd w:id="8"/>
      <w:r w:rsidRPr="00183134">
        <w:t xml:space="preserve"> </w:t>
      </w:r>
    </w:p>
    <w:p w14:paraId="1E97A9CF" w14:textId="6AA957BC" w:rsidR="00713646" w:rsidRPr="00183134" w:rsidRDefault="00ED5204" w:rsidP="00EA6644">
      <w:pPr>
        <w:pStyle w:val="DefenceDefinitionNum2"/>
      </w:pPr>
      <w:r w:rsidRPr="00183134">
        <w:t>under clauses 2</w:t>
      </w:r>
      <w:r w:rsidR="00487424" w:rsidRPr="00183134">
        <w:t>4</w:t>
      </w:r>
      <w:r w:rsidRPr="00183134">
        <w:t>.1 and 2</w:t>
      </w:r>
      <w:r w:rsidR="00487424" w:rsidRPr="00183134">
        <w:t>4</w:t>
      </w:r>
      <w:r w:rsidRPr="00183134">
        <w:t xml:space="preserve">.2 of the Conditions of Contract in </w:t>
      </w:r>
      <w:r w:rsidR="00986EFA" w:rsidRPr="00183134">
        <w:fldChar w:fldCharType="begin"/>
      </w:r>
      <w:r w:rsidR="00986EFA" w:rsidRPr="00183134">
        <w:instrText xml:space="preserve"> REF _Ref531337722 \r \h </w:instrText>
      </w:r>
      <w:r w:rsidR="00183134">
        <w:instrText xml:space="preserve"> \* MERGEFORMAT </w:instrText>
      </w:r>
      <w:r w:rsidR="00986EFA" w:rsidRPr="00183134">
        <w:fldChar w:fldCharType="separate"/>
      </w:r>
      <w:r w:rsidR="0009266D" w:rsidRPr="00183134">
        <w:t>Part 5</w:t>
      </w:r>
      <w:r w:rsidR="00986EFA" w:rsidRPr="00183134">
        <w:fldChar w:fldCharType="end"/>
      </w:r>
      <w:r w:rsidR="00713646" w:rsidRPr="00183134">
        <w:t>;</w:t>
      </w:r>
      <w:r w:rsidRPr="00183134">
        <w:t xml:space="preserve"> or </w:t>
      </w:r>
    </w:p>
    <w:p w14:paraId="0DEEA7F8" w14:textId="6A716281" w:rsidR="00ED5204" w:rsidRPr="00183134" w:rsidRDefault="00ED5204" w:rsidP="008F1917">
      <w:pPr>
        <w:pStyle w:val="DefenceDefinitionNum2"/>
      </w:pPr>
      <w:r w:rsidRPr="00183134">
        <w:t>in these Tender Conditions;</w:t>
      </w:r>
    </w:p>
    <w:p w14:paraId="03E88C8E" w14:textId="7D97B2AA" w:rsidR="001C0277" w:rsidRPr="00183134" w:rsidRDefault="001C0277" w:rsidP="00EA6644">
      <w:pPr>
        <w:pStyle w:val="DefenceDefinitionNum"/>
      </w:pPr>
      <w:bookmarkStart w:id="9" w:name="_Hlk214445870"/>
      <w:bookmarkStart w:id="10" w:name="_Ref74389638"/>
      <w:r w:rsidRPr="00183134">
        <w:rPr>
          <w:b/>
          <w:bCs/>
        </w:rPr>
        <w:t>Applicable Standards</w:t>
      </w:r>
      <w:r w:rsidRPr="00183134">
        <w:t xml:space="preserve"> has the meaning given in clause 18.1</w:t>
      </w:r>
      <w:r w:rsidR="009540E2" w:rsidRPr="00183134">
        <w:t>4</w:t>
      </w:r>
      <w:r w:rsidRPr="00183134">
        <w:t xml:space="preserve">(d) of the Conditions of Contract in </w:t>
      </w:r>
      <w:r w:rsidRPr="00183134">
        <w:fldChar w:fldCharType="begin"/>
      </w:r>
      <w:r w:rsidRPr="00183134">
        <w:instrText xml:space="preserve"> REF _Ref159849039 \r \h </w:instrText>
      </w:r>
      <w:r w:rsidR="00183134">
        <w:instrText xml:space="preserve"> \* MERGEFORMAT </w:instrText>
      </w:r>
      <w:r w:rsidRPr="00183134">
        <w:fldChar w:fldCharType="separate"/>
      </w:r>
      <w:r w:rsidR="0009266D" w:rsidRPr="00183134">
        <w:t>Part 5</w:t>
      </w:r>
      <w:r w:rsidRPr="00183134">
        <w:fldChar w:fldCharType="end"/>
      </w:r>
      <w:r w:rsidRPr="00183134">
        <w:t>;</w:t>
      </w:r>
      <w:bookmarkEnd w:id="9"/>
    </w:p>
    <w:p w14:paraId="4664A3FA" w14:textId="02409D8B" w:rsidR="00ED5204" w:rsidRPr="00183134" w:rsidRDefault="00ED5204" w:rsidP="00EA6644">
      <w:pPr>
        <w:pStyle w:val="DefenceDefinitionNum"/>
      </w:pPr>
      <w:r w:rsidRPr="00183134">
        <w:rPr>
          <w:b/>
        </w:rPr>
        <w:t xml:space="preserve">ATM Close Date and ATM Close Time </w:t>
      </w:r>
      <w:proofErr w:type="gramStart"/>
      <w:r w:rsidRPr="00183134">
        <w:t>means</w:t>
      </w:r>
      <w:proofErr w:type="gramEnd"/>
      <w:r w:rsidRPr="00183134">
        <w:t xml:space="preserve"> the date and time specified</w:t>
      </w:r>
      <w:r w:rsidR="00CF2B61" w:rsidRPr="00183134">
        <w:t xml:space="preserve"> </w:t>
      </w:r>
      <w:bookmarkStart w:id="11" w:name="_Ref44686756"/>
      <w:bookmarkStart w:id="12" w:name="_Ref448408250"/>
      <w:r w:rsidRPr="00183134">
        <w:t>in the Tender Particulars</w:t>
      </w:r>
      <w:bookmarkEnd w:id="11"/>
      <w:r w:rsidR="008A3545" w:rsidRPr="00183134">
        <w:t>;</w:t>
      </w:r>
      <w:bookmarkEnd w:id="12"/>
    </w:p>
    <w:bookmarkEnd w:id="10"/>
    <w:p w14:paraId="48E9639C" w14:textId="77777777" w:rsidR="0013598E" w:rsidRPr="00183134" w:rsidRDefault="00CB1AE5" w:rsidP="00416C71">
      <w:pPr>
        <w:pStyle w:val="DefenceDefinitionNum"/>
      </w:pPr>
      <w:r w:rsidRPr="00183134">
        <w:rPr>
          <w:b/>
        </w:rPr>
        <w:t>Covered P</w:t>
      </w:r>
      <w:r w:rsidR="0013598E" w:rsidRPr="00183134">
        <w:rPr>
          <w:b/>
        </w:rPr>
        <w:t>rocurement</w:t>
      </w:r>
      <w:r w:rsidR="0013598E" w:rsidRPr="00183134">
        <w:t xml:space="preserve"> has the meaning in the </w:t>
      </w:r>
      <w:r w:rsidR="00451EEE" w:rsidRPr="00183134">
        <w:t xml:space="preserve">Judicial Review </w:t>
      </w:r>
      <w:r w:rsidR="0013598E" w:rsidRPr="00183134">
        <w:t>Act;</w:t>
      </w:r>
    </w:p>
    <w:p w14:paraId="3C9F2D64" w14:textId="77777777" w:rsidR="00ED5204" w:rsidRPr="00183134" w:rsidRDefault="00ED5204" w:rsidP="00416C71">
      <w:pPr>
        <w:pStyle w:val="DefenceDefinitionNum"/>
      </w:pPr>
      <w:r w:rsidRPr="00183134">
        <w:rPr>
          <w:b/>
        </w:rPr>
        <w:t>Defence</w:t>
      </w:r>
      <w:r w:rsidRPr="00183134">
        <w:t xml:space="preserve"> means the Department of Defence;</w:t>
      </w:r>
    </w:p>
    <w:p w14:paraId="412A9F6E" w14:textId="28C7D553" w:rsidR="007450EA" w:rsidRPr="00183134" w:rsidRDefault="007450EA" w:rsidP="007450EA">
      <w:pPr>
        <w:pStyle w:val="DefenceDefinitionNum"/>
      </w:pPr>
      <w:bookmarkStart w:id="13" w:name="_Ref74457874"/>
      <w:r w:rsidRPr="00183134">
        <w:rPr>
          <w:b/>
        </w:rPr>
        <w:t xml:space="preserve">Disclaimer and Confidentiality Agreement </w:t>
      </w:r>
      <w:proofErr w:type="gramStart"/>
      <w:r w:rsidRPr="00183134">
        <w:t>means</w:t>
      </w:r>
      <w:proofErr w:type="gramEnd"/>
      <w:r w:rsidRPr="00183134">
        <w:t xml:space="preserve"> the</w:t>
      </w:r>
      <w:r w:rsidRPr="00183134">
        <w:rPr>
          <w:b/>
        </w:rPr>
        <w:t xml:space="preserve"> </w:t>
      </w:r>
      <w:r w:rsidRPr="00183134">
        <w:t>disclaimer and confidentiality agreement in respect of this tender process;</w:t>
      </w:r>
    </w:p>
    <w:p w14:paraId="4DE47B5C" w14:textId="6CDAA0A4" w:rsidR="00CA621C" w:rsidRPr="00183134" w:rsidRDefault="00A93540" w:rsidP="00CA621C">
      <w:pPr>
        <w:pStyle w:val="DefenceDefinitionNum"/>
      </w:pPr>
      <w:r w:rsidRPr="00183134">
        <w:rPr>
          <w:b/>
        </w:rPr>
        <w:t>Environmental Sustainability Principles</w:t>
      </w:r>
      <w:r w:rsidRPr="00183134">
        <w:t xml:space="preserve"> means the principles set out in Table 1 of the Environmentally Sustainable Procurement Policy;</w:t>
      </w:r>
    </w:p>
    <w:p w14:paraId="515D4BD1" w14:textId="77777777" w:rsidR="00CA621C" w:rsidRPr="00183134" w:rsidRDefault="00CA621C" w:rsidP="00CA621C">
      <w:pPr>
        <w:pStyle w:val="DefenceDefinitionNum"/>
        <w:rPr>
          <w:b/>
        </w:rPr>
      </w:pPr>
      <w:r w:rsidRPr="00183134">
        <w:rPr>
          <w:b/>
        </w:rPr>
        <w:t xml:space="preserve">ESP Policy Commitment Report </w:t>
      </w:r>
      <w:r w:rsidRPr="00183134">
        <w:rPr>
          <w:bCs/>
        </w:rPr>
        <w:t>means the "</w:t>
      </w:r>
      <w:proofErr w:type="spellStart"/>
      <w:r w:rsidRPr="00183134">
        <w:rPr>
          <w:bCs/>
        </w:rPr>
        <w:t>TenderResponse</w:t>
      </w:r>
      <w:proofErr w:type="spellEnd"/>
      <w:r w:rsidRPr="00183134">
        <w:rPr>
          <w:bCs/>
        </w:rPr>
        <w:t>" tab of the ESP Policy Reporting Template</w:t>
      </w:r>
      <w:bookmarkStart w:id="14" w:name="_Hlk202016763"/>
      <w:r w:rsidRPr="00183134">
        <w:rPr>
          <w:bCs/>
        </w:rPr>
        <w:t xml:space="preserve"> </w:t>
      </w:r>
      <w:bookmarkStart w:id="15" w:name="_Hlk202019090"/>
      <w:r w:rsidRPr="00183134">
        <w:rPr>
          <w:bCs/>
        </w:rPr>
        <w:t>for "Construction Services</w:t>
      </w:r>
      <w:bookmarkEnd w:id="14"/>
      <w:r w:rsidRPr="00183134">
        <w:rPr>
          <w:bCs/>
        </w:rPr>
        <w:t xml:space="preserve">" </w:t>
      </w:r>
      <w:bookmarkEnd w:id="15"/>
      <w:r w:rsidRPr="00183134">
        <w:rPr>
          <w:bCs/>
        </w:rPr>
        <w:t>to be completed as part of the Tender;</w:t>
      </w:r>
      <w:r w:rsidRPr="00183134">
        <w:rPr>
          <w:b/>
        </w:rPr>
        <w:t xml:space="preserve"> </w:t>
      </w:r>
    </w:p>
    <w:p w14:paraId="03327123" w14:textId="77777777" w:rsidR="00CA621C" w:rsidRPr="00183134" w:rsidRDefault="00CA621C" w:rsidP="00CA621C">
      <w:pPr>
        <w:pStyle w:val="DefenceDefinitionNum"/>
        <w:rPr>
          <w:b/>
        </w:rPr>
      </w:pPr>
      <w:r w:rsidRPr="00183134">
        <w:rPr>
          <w:b/>
        </w:rPr>
        <w:t xml:space="preserve">ESP Policy Reporting Template </w:t>
      </w:r>
      <w:r w:rsidRPr="00183134">
        <w:rPr>
          <w:bCs/>
        </w:rPr>
        <w:t xml:space="preserve">means the relevant Environmentally Sustainable Procurement Policy reporting template available at https://www.dcceew.gov.au/environment/protection/waste/sustainable-procurement/toolkit, or such other link as notified in writing by the Tender Administrator; </w:t>
      </w:r>
    </w:p>
    <w:p w14:paraId="5406D638" w14:textId="412B07E2" w:rsidR="00CA621C" w:rsidRPr="00183134" w:rsidRDefault="00CA621C" w:rsidP="00CA621C">
      <w:pPr>
        <w:pStyle w:val="DefenceDefinitionNum"/>
        <w:rPr>
          <w:b/>
        </w:rPr>
      </w:pPr>
      <w:r w:rsidRPr="00183134">
        <w:rPr>
          <w:b/>
        </w:rPr>
        <w:lastRenderedPageBreak/>
        <w:t xml:space="preserve">ESP Policy Toolkit and Resources </w:t>
      </w:r>
      <w:proofErr w:type="gramStart"/>
      <w:r w:rsidRPr="00183134">
        <w:rPr>
          <w:bCs/>
        </w:rPr>
        <w:t>means</w:t>
      </w:r>
      <w:proofErr w:type="gramEnd"/>
      <w:r w:rsidRPr="00183134">
        <w:rPr>
          <w:bCs/>
        </w:rPr>
        <w:t xml:space="preserve"> information on the Environmentally Sustainable Procurement Policy and other guidance material and reporting templates available at https://www.dcceew.gov.au/environment/protection/waste/sustainable-procurement/toolkit, or such other link as notified in writing by the Tender Administrator;</w:t>
      </w:r>
    </w:p>
    <w:p w14:paraId="1B33059F" w14:textId="77777777" w:rsidR="00ED5204" w:rsidRPr="00183134" w:rsidRDefault="00ED5204" w:rsidP="00416C71">
      <w:pPr>
        <w:pStyle w:val="DefenceDefinitionNum"/>
      </w:pPr>
      <w:r w:rsidRPr="00183134">
        <w:rPr>
          <w:b/>
        </w:rPr>
        <w:t>Financial Representative</w:t>
      </w:r>
      <w:r w:rsidRPr="00183134">
        <w:t xml:space="preserve"> means the Tenderer's chief financial officer, financial controller or other officer or employee with primary responsibility for managing the financial affairs of the Tenderer;</w:t>
      </w:r>
    </w:p>
    <w:p w14:paraId="0F6B6341" w14:textId="3FAE2F20" w:rsidR="00ED5204" w:rsidRPr="00183134" w:rsidRDefault="00ED5204" w:rsidP="00416C71">
      <w:pPr>
        <w:pStyle w:val="DefenceDefinitionNum"/>
      </w:pPr>
      <w:r w:rsidRPr="00183134">
        <w:rPr>
          <w:b/>
        </w:rPr>
        <w:t>Financial Viability Assessment</w:t>
      </w:r>
      <w:r w:rsidRPr="00183134">
        <w:t xml:space="preserve"> means an assessment of whether the Tenderer has the necessary financial viability to perform the Contractor's Activities and otherwise meet its obligations under the Contract in </w:t>
      </w:r>
      <w:r w:rsidR="00F553E7" w:rsidRPr="00183134">
        <w:fldChar w:fldCharType="begin"/>
      </w:r>
      <w:r w:rsidR="00F553E7" w:rsidRPr="00183134">
        <w:instrText xml:space="preserve"> REF _Ref159849039 \r \h </w:instrText>
      </w:r>
      <w:r w:rsidR="00183134">
        <w:instrText xml:space="preserve"> \* MERGEFORMAT </w:instrText>
      </w:r>
      <w:r w:rsidR="00F553E7" w:rsidRPr="00183134">
        <w:fldChar w:fldCharType="separate"/>
      </w:r>
      <w:r w:rsidR="0009266D" w:rsidRPr="00183134">
        <w:t>Part 5</w:t>
      </w:r>
      <w:r w:rsidR="00F553E7" w:rsidRPr="00183134">
        <w:fldChar w:fldCharType="end"/>
      </w:r>
      <w:r w:rsidR="00F553E7" w:rsidRPr="00183134">
        <w:t xml:space="preserve"> </w:t>
      </w:r>
      <w:r w:rsidRPr="00183134">
        <w:t>if it is the successful Tenderer carried out by an Independent Financial Adviser;</w:t>
      </w:r>
    </w:p>
    <w:p w14:paraId="25CB7AD3" w14:textId="77777777" w:rsidR="00ED5204" w:rsidRPr="00183134" w:rsidRDefault="00ED5204" w:rsidP="00416C71">
      <w:pPr>
        <w:pStyle w:val="DefenceDefinitionNum"/>
      </w:pPr>
      <w:r w:rsidRPr="00183134">
        <w:rPr>
          <w:b/>
        </w:rPr>
        <w:t xml:space="preserve">Independent Financial Adviser </w:t>
      </w:r>
      <w:r w:rsidRPr="00183134">
        <w:t>means an independent financial adviser engaged by the Commonwealth;</w:t>
      </w:r>
    </w:p>
    <w:p w14:paraId="0A33ABB3" w14:textId="77777777" w:rsidR="009502F3" w:rsidRPr="00183134" w:rsidRDefault="009502F3" w:rsidP="00416C71">
      <w:pPr>
        <w:pStyle w:val="DefenceDefinitionNum"/>
        <w:rPr>
          <w:b/>
        </w:rPr>
      </w:pPr>
      <w:r w:rsidRPr="00183134">
        <w:rPr>
          <w:b/>
        </w:rPr>
        <w:t xml:space="preserve">Indigenous Participation Plan </w:t>
      </w:r>
      <w:r w:rsidRPr="00183134">
        <w:t>means a plan detailing how the Tenderer will meet the minimum mandatory requirements for the Indigenous Procurement Policy;</w:t>
      </w:r>
    </w:p>
    <w:p w14:paraId="7B4EAA98" w14:textId="77777777" w:rsidR="00ED5204" w:rsidRPr="00183134" w:rsidRDefault="00ED5204" w:rsidP="00416C71">
      <w:pPr>
        <w:pStyle w:val="DefenceDefinitionNum"/>
      </w:pPr>
      <w:r w:rsidRPr="00183134">
        <w:rPr>
          <w:b/>
        </w:rPr>
        <w:t>Indigenous Procurement Website</w:t>
      </w:r>
      <w:r w:rsidRPr="00183134">
        <w:t xml:space="preserve"> means </w:t>
      </w:r>
      <w:r w:rsidR="009502F3" w:rsidRPr="00183134">
        <w:t xml:space="preserve">the website at </w:t>
      </w:r>
      <w:r w:rsidR="008E4C8C" w:rsidRPr="00183134">
        <w:t>www.niaa.gov.au/indigenous-affairs/economic-development/indigenous-procurement-policy-ipp</w:t>
      </w:r>
      <w:r w:rsidRPr="00183134">
        <w:t>;</w:t>
      </w:r>
    </w:p>
    <w:p w14:paraId="05A14CA7" w14:textId="55659744" w:rsidR="00ED5204" w:rsidRPr="00183134" w:rsidRDefault="00ED5204">
      <w:pPr>
        <w:pStyle w:val="DefenceDefinitionNum"/>
      </w:pPr>
      <w:r w:rsidRPr="00183134">
        <w:rPr>
          <w:b/>
        </w:rPr>
        <w:t>Information Documents</w:t>
      </w:r>
      <w:r w:rsidRPr="00183134">
        <w:t xml:space="preserve"> means</w:t>
      </w:r>
      <w:r w:rsidR="00F553E7" w:rsidRPr="00183134">
        <w:t xml:space="preserve"> </w:t>
      </w:r>
      <w:bookmarkStart w:id="16" w:name="_Ref74469238"/>
      <w:bookmarkEnd w:id="13"/>
      <w:r w:rsidRPr="00183134">
        <w:t>any document or amendment to a document which is</w:t>
      </w:r>
      <w:r w:rsidR="00A960F4" w:rsidRPr="00183134">
        <w:t xml:space="preserve"> </w:t>
      </w:r>
      <w:bookmarkEnd w:id="16"/>
      <w:r w:rsidRPr="00183134">
        <w:t xml:space="preserve">issued by the </w:t>
      </w:r>
      <w:r w:rsidR="00A960F4" w:rsidRPr="00183134">
        <w:t>Tender Administrator</w:t>
      </w:r>
      <w:r w:rsidRPr="00183134">
        <w:t xml:space="preserve"> </w:t>
      </w:r>
      <w:bookmarkStart w:id="17" w:name="_Ref45092942"/>
      <w:r w:rsidRPr="00183134">
        <w:t>prior to the ATM Close Date and ATM Close Time and at the time of being issued expressly stated to be an "Information Document" or an amendment to an Information Document (notwithstanding that AusTender</w:t>
      </w:r>
      <w:r w:rsidR="0016076C" w:rsidRPr="00183134">
        <w:t xml:space="preserve"> may, if applicable</w:t>
      </w:r>
      <w:r w:rsidR="00705879" w:rsidRPr="00183134">
        <w:t>,</w:t>
      </w:r>
      <w:r w:rsidRPr="00183134">
        <w:t xml:space="preserve"> describe such documents as "addenda" or "ATM Documents");</w:t>
      </w:r>
      <w:bookmarkEnd w:id="17"/>
    </w:p>
    <w:p w14:paraId="4592A42A" w14:textId="4676D458" w:rsidR="00705879" w:rsidRPr="00183134" w:rsidRDefault="00705879" w:rsidP="008F1917">
      <w:pPr>
        <w:pStyle w:val="DefenceDefinitionNum"/>
      </w:pPr>
      <w:r w:rsidRPr="00183134">
        <w:rPr>
          <w:b/>
          <w:bCs/>
        </w:rPr>
        <w:t xml:space="preserve">Insolvency Event </w:t>
      </w:r>
      <w:r w:rsidRPr="00183134">
        <w:t>has the meaning given to it in the Disclaimer and Confidentiality Agreement;</w:t>
      </w:r>
    </w:p>
    <w:p w14:paraId="18065CE4" w14:textId="77777777" w:rsidR="00ED5204" w:rsidRPr="00183134" w:rsidRDefault="00ED5204" w:rsidP="00416C71">
      <w:pPr>
        <w:pStyle w:val="DefenceDefinitionNum"/>
      </w:pPr>
      <w:bookmarkStart w:id="18" w:name="_Ref511919179"/>
      <w:r w:rsidRPr="00183134">
        <w:rPr>
          <w:b/>
        </w:rPr>
        <w:t>Joint Bid Basis</w:t>
      </w:r>
      <w:r w:rsidRPr="00183134">
        <w:t xml:space="preserve"> means a Tender lodged:</w:t>
      </w:r>
      <w:bookmarkEnd w:id="18"/>
    </w:p>
    <w:p w14:paraId="47266678" w14:textId="77777777" w:rsidR="00ED5204" w:rsidRPr="00183134" w:rsidRDefault="00ED5204" w:rsidP="00416C71">
      <w:pPr>
        <w:pStyle w:val="DefenceDefinitionNum2"/>
      </w:pPr>
      <w:r w:rsidRPr="00183134">
        <w:t>by an unincorporated joint venture; or</w:t>
      </w:r>
    </w:p>
    <w:p w14:paraId="2735D769" w14:textId="1852B2C6" w:rsidR="00ED5204" w:rsidRPr="00183134" w:rsidRDefault="00ED5204" w:rsidP="00416C71">
      <w:pPr>
        <w:pStyle w:val="DefenceDefinitionNum2"/>
      </w:pPr>
      <w:r w:rsidRPr="00183134">
        <w:t>on any other basis involving more than one party if the Commonwealth is relying upon a representation that those parties will be jointly</w:t>
      </w:r>
      <w:r w:rsidR="00D24F95" w:rsidRPr="00183134">
        <w:t xml:space="preserve"> and severally</w:t>
      </w:r>
      <w:r w:rsidRPr="00183134">
        <w:t xml:space="preserve"> responsible for performing the Contractor's Activities and otherwise meeting the obligations under the Contract in </w:t>
      </w:r>
      <w:r w:rsidR="0016076C" w:rsidRPr="00183134">
        <w:fldChar w:fldCharType="begin"/>
      </w:r>
      <w:r w:rsidR="0016076C" w:rsidRPr="00183134">
        <w:instrText xml:space="preserve"> REF _Ref159849729 \r \h </w:instrText>
      </w:r>
      <w:r w:rsidR="00183134">
        <w:instrText xml:space="preserve"> \* MERGEFORMAT </w:instrText>
      </w:r>
      <w:r w:rsidR="0016076C" w:rsidRPr="00183134">
        <w:fldChar w:fldCharType="separate"/>
      </w:r>
      <w:r w:rsidR="0009266D" w:rsidRPr="00183134">
        <w:t>Part 5</w:t>
      </w:r>
      <w:r w:rsidR="0016076C" w:rsidRPr="00183134">
        <w:fldChar w:fldCharType="end"/>
      </w:r>
      <w:r w:rsidRPr="00183134">
        <w:t xml:space="preserve"> if the parties are the successful Tenderers;</w:t>
      </w:r>
    </w:p>
    <w:p w14:paraId="57958FCA" w14:textId="77777777" w:rsidR="00451EEE" w:rsidRPr="00183134" w:rsidRDefault="00451EEE" w:rsidP="00416C71">
      <w:pPr>
        <w:pStyle w:val="DefenceDefinitionNum"/>
      </w:pPr>
      <w:r w:rsidRPr="00183134">
        <w:rPr>
          <w:b/>
        </w:rPr>
        <w:t>Judicial Review Act</w:t>
      </w:r>
      <w:r w:rsidRPr="00183134">
        <w:t xml:space="preserve"> means the </w:t>
      </w:r>
      <w:r w:rsidRPr="00183134">
        <w:rPr>
          <w:i/>
        </w:rPr>
        <w:t>Government Procurement (Judicial Review) Act 2018</w:t>
      </w:r>
      <w:r w:rsidRPr="00183134">
        <w:t xml:space="preserve"> (</w:t>
      </w:r>
      <w:proofErr w:type="spellStart"/>
      <w:r w:rsidRPr="00183134">
        <w:t>Cth</w:t>
      </w:r>
      <w:proofErr w:type="spellEnd"/>
      <w:r w:rsidRPr="00183134">
        <w:t>);</w:t>
      </w:r>
    </w:p>
    <w:p w14:paraId="43CD107A" w14:textId="77777777" w:rsidR="00ED5204" w:rsidRPr="00183134" w:rsidRDefault="00ED5204" w:rsidP="00416C71">
      <w:pPr>
        <w:pStyle w:val="DefenceDefinitionNum"/>
      </w:pPr>
      <w:r w:rsidRPr="00183134">
        <w:rPr>
          <w:b/>
        </w:rPr>
        <w:t>Project</w:t>
      </w:r>
      <w:r w:rsidRPr="00183134">
        <w:t xml:space="preserve"> means the project described in the Tender Documents;</w:t>
      </w:r>
    </w:p>
    <w:p w14:paraId="2CFDE439" w14:textId="77777777" w:rsidR="0013598E" w:rsidRPr="00183134" w:rsidRDefault="00CB1AE5" w:rsidP="00416C71">
      <w:pPr>
        <w:pStyle w:val="DefenceDefinitionNum"/>
      </w:pPr>
      <w:r w:rsidRPr="00183134">
        <w:rPr>
          <w:b/>
        </w:rPr>
        <w:t>R</w:t>
      </w:r>
      <w:r w:rsidR="0013598E" w:rsidRPr="00183134">
        <w:rPr>
          <w:b/>
        </w:rPr>
        <w:t>elevant Commonwealth Procurement Rules</w:t>
      </w:r>
      <w:r w:rsidR="0013598E" w:rsidRPr="00183134">
        <w:t xml:space="preserve"> has the meaning in the </w:t>
      </w:r>
      <w:r w:rsidR="00451EEE" w:rsidRPr="00183134">
        <w:t xml:space="preserve">Judicial Review </w:t>
      </w:r>
      <w:r w:rsidR="0013598E" w:rsidRPr="00183134">
        <w:t xml:space="preserve">Act; </w:t>
      </w:r>
    </w:p>
    <w:p w14:paraId="232938A0" w14:textId="77777777" w:rsidR="009502F3" w:rsidRPr="00183134" w:rsidRDefault="009502F3" w:rsidP="00416C71">
      <w:pPr>
        <w:pStyle w:val="DefenceDefinitionNum"/>
      </w:pPr>
      <w:r w:rsidRPr="00183134">
        <w:rPr>
          <w:b/>
        </w:rPr>
        <w:t>Remote Area</w:t>
      </w:r>
      <w:r w:rsidRPr="00183134">
        <w:t xml:space="preserve"> means an area identified on the map located on the Indigenous Procurement Website, as </w:t>
      </w:r>
      <w:r w:rsidR="00486DA2" w:rsidRPr="00183134">
        <w:t>updated</w:t>
      </w:r>
      <w:r w:rsidRPr="00183134">
        <w:t xml:space="preserve"> from time to time;</w:t>
      </w:r>
    </w:p>
    <w:p w14:paraId="56DEFC6A" w14:textId="77777777" w:rsidR="00CA621C" w:rsidRPr="00183134" w:rsidRDefault="00CA621C" w:rsidP="00CA621C">
      <w:pPr>
        <w:pStyle w:val="DefenceDefinitionNum"/>
        <w:rPr>
          <w:b/>
        </w:rPr>
      </w:pPr>
      <w:r w:rsidRPr="00183134">
        <w:rPr>
          <w:b/>
        </w:rPr>
        <w:t xml:space="preserve">Responsible Agency </w:t>
      </w:r>
      <w:r w:rsidRPr="00183134">
        <w:rPr>
          <w:bCs/>
        </w:rPr>
        <w:t>means the Commonwealth agency responsible for administering the Environmentally Sustainable Procurement Policy (currently the Department of Climate Change, Energy, the Environment and Water);</w:t>
      </w:r>
      <w:r w:rsidRPr="00183134">
        <w:rPr>
          <w:b/>
        </w:rPr>
        <w:t xml:space="preserve"> </w:t>
      </w:r>
    </w:p>
    <w:p w14:paraId="0DC2710C" w14:textId="5C229B49" w:rsidR="00CA621C" w:rsidRPr="00183134" w:rsidRDefault="00CA621C" w:rsidP="00CA621C">
      <w:pPr>
        <w:pStyle w:val="DefenceDefinitionNum"/>
        <w:rPr>
          <w:b/>
        </w:rPr>
      </w:pPr>
      <w:r w:rsidRPr="00183134">
        <w:rPr>
          <w:b/>
        </w:rPr>
        <w:t xml:space="preserve">SESP Template </w:t>
      </w:r>
      <w:r w:rsidRPr="00183134">
        <w:rPr>
          <w:bCs/>
        </w:rPr>
        <w:t xml:space="preserve">means the form required by "SESP </w:t>
      </w:r>
      <w:r w:rsidR="004D7631" w:rsidRPr="00183134">
        <w:rPr>
          <w:bCs/>
        </w:rPr>
        <w:t xml:space="preserve">template – construction services </w:t>
      </w:r>
      <w:r w:rsidRPr="00183134">
        <w:rPr>
          <w:bCs/>
        </w:rPr>
        <w:t>Option B" template for construction services procurements worth $7.5 million or more, available from the ESP Policy Toolkit and Resources;</w:t>
      </w:r>
    </w:p>
    <w:p w14:paraId="5027354D" w14:textId="62D7B199" w:rsidR="00ED5204" w:rsidRPr="00183134" w:rsidRDefault="00ED5204" w:rsidP="008F1917">
      <w:pPr>
        <w:pStyle w:val="DefenceDefinitionNum"/>
      </w:pPr>
      <w:r w:rsidRPr="00183134">
        <w:rPr>
          <w:b/>
        </w:rPr>
        <w:t>S</w:t>
      </w:r>
      <w:r w:rsidR="0016076C" w:rsidRPr="00183134">
        <w:rPr>
          <w:b/>
        </w:rPr>
        <w:t xml:space="preserve">trategic Notice Event </w:t>
      </w:r>
      <w:r w:rsidR="0016076C" w:rsidRPr="00183134">
        <w:t xml:space="preserve">has the meaning given to </w:t>
      </w:r>
      <w:r w:rsidR="00705879" w:rsidRPr="00183134">
        <w:t>it</w:t>
      </w:r>
      <w:r w:rsidR="0016076C" w:rsidRPr="00183134">
        <w:t xml:space="preserve"> in the Disclaimer and Confidentiality Agreement</w:t>
      </w:r>
      <w:r w:rsidRPr="00183134">
        <w:t>;</w:t>
      </w:r>
    </w:p>
    <w:p w14:paraId="0B34AE7B" w14:textId="77777777" w:rsidR="00ED5204" w:rsidRPr="00183134" w:rsidRDefault="00ED5204" w:rsidP="00416C71">
      <w:pPr>
        <w:pStyle w:val="DefenceDefinitionNum"/>
      </w:pPr>
      <w:bookmarkStart w:id="19" w:name="_Ref176948406"/>
      <w:r w:rsidRPr="00183134">
        <w:rPr>
          <w:b/>
        </w:rPr>
        <w:t>Tender</w:t>
      </w:r>
      <w:r w:rsidRPr="00183134">
        <w:t xml:space="preserve"> means the documents lodged with the Commonwealth pursuant to these Tender Conditions;</w:t>
      </w:r>
      <w:bookmarkEnd w:id="19"/>
    </w:p>
    <w:p w14:paraId="7F16608C" w14:textId="2D1C46A6" w:rsidR="0087284A" w:rsidRPr="00183134" w:rsidRDefault="0087284A" w:rsidP="00416C71">
      <w:pPr>
        <w:pStyle w:val="DefenceDefinitionNum"/>
        <w:rPr>
          <w:b/>
        </w:rPr>
      </w:pPr>
      <w:bookmarkStart w:id="20" w:name="_Ref44686807"/>
      <w:r w:rsidRPr="00183134">
        <w:rPr>
          <w:b/>
        </w:rPr>
        <w:t xml:space="preserve">Tender Administrator </w:t>
      </w:r>
      <w:r w:rsidRPr="00183134">
        <w:t>means the person specified in the Tender Particulars</w:t>
      </w:r>
      <w:r w:rsidR="000A210A" w:rsidRPr="00183134">
        <w:t xml:space="preserve"> or such other person notified in writing to a Tenderer by the Commonwealth</w:t>
      </w:r>
      <w:r w:rsidRPr="00183134">
        <w:t>;</w:t>
      </w:r>
      <w:bookmarkEnd w:id="20"/>
    </w:p>
    <w:p w14:paraId="1882E016" w14:textId="37A108BB" w:rsidR="00ED5204" w:rsidRPr="00183134" w:rsidRDefault="00ED5204" w:rsidP="00416C71">
      <w:pPr>
        <w:pStyle w:val="DefenceDefinitionNum"/>
      </w:pPr>
      <w:r w:rsidRPr="00183134">
        <w:rPr>
          <w:b/>
        </w:rPr>
        <w:t>Tender Conditions</w:t>
      </w:r>
      <w:r w:rsidRPr="00183134">
        <w:t xml:space="preserve"> means these tender conditions in </w:t>
      </w:r>
      <w:r w:rsidR="000A210A" w:rsidRPr="00183134">
        <w:fldChar w:fldCharType="begin"/>
      </w:r>
      <w:r w:rsidR="000A210A" w:rsidRPr="00183134">
        <w:instrText xml:space="preserve"> REF _Ref55809039 \r \h </w:instrText>
      </w:r>
      <w:r w:rsidR="00183134">
        <w:instrText xml:space="preserve"> \* MERGEFORMAT </w:instrText>
      </w:r>
      <w:r w:rsidR="000A210A" w:rsidRPr="00183134">
        <w:fldChar w:fldCharType="separate"/>
      </w:r>
      <w:r w:rsidR="0009266D" w:rsidRPr="00183134">
        <w:t>Part 1</w:t>
      </w:r>
      <w:r w:rsidR="000A210A" w:rsidRPr="00183134">
        <w:fldChar w:fldCharType="end"/>
      </w:r>
      <w:r w:rsidRPr="00183134">
        <w:t>;</w:t>
      </w:r>
    </w:p>
    <w:p w14:paraId="6FDB5DF7" w14:textId="77777777" w:rsidR="00ED5204" w:rsidRPr="00183134" w:rsidRDefault="00ED5204" w:rsidP="00416C71">
      <w:pPr>
        <w:pStyle w:val="DefenceDefinitionNum"/>
        <w:keepNext/>
      </w:pPr>
      <w:bookmarkStart w:id="21" w:name="_Ref110138020"/>
      <w:r w:rsidRPr="00183134">
        <w:rPr>
          <w:b/>
        </w:rPr>
        <w:lastRenderedPageBreak/>
        <w:t>Tender Documents</w:t>
      </w:r>
      <w:r w:rsidRPr="00183134">
        <w:t xml:space="preserve"> means:</w:t>
      </w:r>
      <w:bookmarkEnd w:id="21"/>
    </w:p>
    <w:p w14:paraId="4DB0D2DA" w14:textId="77777777" w:rsidR="00ED5204" w:rsidRPr="00183134" w:rsidRDefault="00ED5204" w:rsidP="00416C71">
      <w:pPr>
        <w:pStyle w:val="DefenceDefinitionNum2"/>
      </w:pPr>
      <w:r w:rsidRPr="00183134">
        <w:t>the Tender Conditions;</w:t>
      </w:r>
    </w:p>
    <w:p w14:paraId="1395D46F" w14:textId="37D8CD9E" w:rsidR="00ED5204" w:rsidRPr="00183134" w:rsidRDefault="00ED5204" w:rsidP="00416C71">
      <w:pPr>
        <w:pStyle w:val="DefenceDefinitionNum2"/>
      </w:pPr>
      <w:r w:rsidRPr="00183134">
        <w:t xml:space="preserve">the Tender Particulars in </w:t>
      </w:r>
      <w:r w:rsidR="000A210A" w:rsidRPr="00183134">
        <w:fldChar w:fldCharType="begin"/>
      </w:r>
      <w:r w:rsidR="000A210A" w:rsidRPr="00183134">
        <w:instrText xml:space="preserve"> REF _Ref159850652 \r \h </w:instrText>
      </w:r>
      <w:r w:rsidR="00183134">
        <w:instrText xml:space="preserve"> \* MERGEFORMAT </w:instrText>
      </w:r>
      <w:r w:rsidR="000A210A" w:rsidRPr="00183134">
        <w:fldChar w:fldCharType="separate"/>
      </w:r>
      <w:r w:rsidR="0009266D" w:rsidRPr="00183134">
        <w:t>Part 2</w:t>
      </w:r>
      <w:r w:rsidR="000A210A" w:rsidRPr="00183134">
        <w:fldChar w:fldCharType="end"/>
      </w:r>
      <w:r w:rsidRPr="00183134">
        <w:t>;</w:t>
      </w:r>
    </w:p>
    <w:p w14:paraId="760354A0" w14:textId="1354FE84" w:rsidR="00ED5204" w:rsidRPr="00183134" w:rsidRDefault="00ED5204" w:rsidP="00416C71">
      <w:pPr>
        <w:pStyle w:val="DefenceDefinitionNum2"/>
      </w:pPr>
      <w:r w:rsidRPr="00183134">
        <w:t xml:space="preserve">the Tender Form in </w:t>
      </w:r>
      <w:r w:rsidR="000A210A" w:rsidRPr="00183134">
        <w:fldChar w:fldCharType="begin"/>
      </w:r>
      <w:r w:rsidR="000A210A" w:rsidRPr="00183134">
        <w:instrText xml:space="preserve"> REF _Ref159850666 \r \h </w:instrText>
      </w:r>
      <w:r w:rsidR="00183134">
        <w:instrText xml:space="preserve"> \* MERGEFORMAT </w:instrText>
      </w:r>
      <w:r w:rsidR="000A210A" w:rsidRPr="00183134">
        <w:fldChar w:fldCharType="separate"/>
      </w:r>
      <w:r w:rsidR="0009266D" w:rsidRPr="00183134">
        <w:t>Part 3</w:t>
      </w:r>
      <w:r w:rsidR="000A210A" w:rsidRPr="00183134">
        <w:fldChar w:fldCharType="end"/>
      </w:r>
      <w:r w:rsidRPr="00183134">
        <w:t>;</w:t>
      </w:r>
    </w:p>
    <w:p w14:paraId="78D28811" w14:textId="3EB4D8CF" w:rsidR="00ED5204" w:rsidRPr="00183134" w:rsidRDefault="00ED5204" w:rsidP="00416C71">
      <w:pPr>
        <w:pStyle w:val="DefenceDefinitionNum2"/>
      </w:pPr>
      <w:r w:rsidRPr="00183134">
        <w:t xml:space="preserve">the Tender Schedules in </w:t>
      </w:r>
      <w:r w:rsidR="000A210A" w:rsidRPr="00183134">
        <w:fldChar w:fldCharType="begin"/>
      </w:r>
      <w:r w:rsidR="000A210A" w:rsidRPr="00183134">
        <w:instrText xml:space="preserve"> REF _Ref159850692 \r \h </w:instrText>
      </w:r>
      <w:r w:rsidR="00183134">
        <w:instrText xml:space="preserve"> \* MERGEFORMAT </w:instrText>
      </w:r>
      <w:r w:rsidR="000A210A" w:rsidRPr="00183134">
        <w:fldChar w:fldCharType="separate"/>
      </w:r>
      <w:r w:rsidR="0009266D" w:rsidRPr="00183134">
        <w:t>Part 4</w:t>
      </w:r>
      <w:r w:rsidR="000A210A" w:rsidRPr="00183134">
        <w:fldChar w:fldCharType="end"/>
      </w:r>
      <w:r w:rsidRPr="00183134">
        <w:t>;</w:t>
      </w:r>
    </w:p>
    <w:p w14:paraId="3FBADD73" w14:textId="6171B020" w:rsidR="00ED5204" w:rsidRPr="00183134" w:rsidRDefault="00ED5204" w:rsidP="00532F9A">
      <w:pPr>
        <w:pStyle w:val="DefenceDefinitionNum2"/>
      </w:pPr>
      <w:r w:rsidRPr="00183134">
        <w:t xml:space="preserve">the Contract in </w:t>
      </w:r>
      <w:r w:rsidR="000A210A" w:rsidRPr="00183134">
        <w:fldChar w:fldCharType="begin"/>
      </w:r>
      <w:r w:rsidR="000A210A" w:rsidRPr="00183134">
        <w:instrText xml:space="preserve"> REF _Ref159850702 \r \h </w:instrText>
      </w:r>
      <w:r w:rsidR="00183134">
        <w:instrText xml:space="preserve"> \* MERGEFORMAT </w:instrText>
      </w:r>
      <w:r w:rsidR="000A210A" w:rsidRPr="00183134">
        <w:fldChar w:fldCharType="separate"/>
      </w:r>
      <w:r w:rsidR="0009266D" w:rsidRPr="00183134">
        <w:t>Part 5</w:t>
      </w:r>
      <w:r w:rsidR="000A210A" w:rsidRPr="00183134">
        <w:fldChar w:fldCharType="end"/>
      </w:r>
      <w:r w:rsidR="00017D30" w:rsidRPr="00183134">
        <w:t xml:space="preserve">, including </w:t>
      </w:r>
      <w:r w:rsidRPr="00183134">
        <w:t xml:space="preserve">the </w:t>
      </w:r>
      <w:r w:rsidR="00B20760" w:rsidRPr="00183134">
        <w:t>"</w:t>
      </w:r>
      <w:r w:rsidR="00116238" w:rsidRPr="00183134">
        <w:t>Works Description</w:t>
      </w:r>
      <w:r w:rsidR="00B20760" w:rsidRPr="00183134">
        <w:t>"</w:t>
      </w:r>
      <w:r w:rsidR="00116238" w:rsidRPr="00183134">
        <w:t xml:space="preserve"> </w:t>
      </w:r>
      <w:r w:rsidRPr="00183134">
        <w:t xml:space="preserve">(as defined in </w:t>
      </w:r>
      <w:r w:rsidR="00AD7E39" w:rsidRPr="00183134">
        <w:t xml:space="preserve">clause </w:t>
      </w:r>
      <w:r w:rsidR="00E925CB" w:rsidRPr="00183134">
        <w:t>2</w:t>
      </w:r>
      <w:r w:rsidR="000A210A" w:rsidRPr="00183134">
        <w:t>4</w:t>
      </w:r>
      <w:r w:rsidR="00E925CB" w:rsidRPr="00183134">
        <w:t>.1</w:t>
      </w:r>
      <w:r w:rsidR="00AD7E39" w:rsidRPr="00183134">
        <w:t xml:space="preserve"> of </w:t>
      </w:r>
      <w:r w:rsidRPr="00183134">
        <w:t xml:space="preserve">the Conditions of Contract in </w:t>
      </w:r>
      <w:r w:rsidR="000A210A" w:rsidRPr="00183134">
        <w:fldChar w:fldCharType="begin"/>
      </w:r>
      <w:r w:rsidR="000A210A" w:rsidRPr="00183134">
        <w:instrText xml:space="preserve"> REF _Ref159850723 \r \h </w:instrText>
      </w:r>
      <w:r w:rsidR="00183134">
        <w:instrText xml:space="preserve"> \* MERGEFORMAT </w:instrText>
      </w:r>
      <w:r w:rsidR="000A210A" w:rsidRPr="00183134">
        <w:fldChar w:fldCharType="separate"/>
      </w:r>
      <w:r w:rsidR="0009266D" w:rsidRPr="00183134">
        <w:t>Part 5</w:t>
      </w:r>
      <w:r w:rsidR="000A210A" w:rsidRPr="00183134">
        <w:fldChar w:fldCharType="end"/>
      </w:r>
      <w:r w:rsidRPr="00183134">
        <w:t>); and</w:t>
      </w:r>
    </w:p>
    <w:p w14:paraId="7ECE668E" w14:textId="547FF6A1" w:rsidR="00ED5204" w:rsidRPr="00183134" w:rsidRDefault="00ED5204" w:rsidP="00416C71">
      <w:pPr>
        <w:pStyle w:val="DefenceDefinitionNum2"/>
      </w:pPr>
      <w:r w:rsidRPr="00183134">
        <w:t xml:space="preserve">the other documents </w:t>
      </w:r>
      <w:r w:rsidR="0087284A" w:rsidRPr="00183134">
        <w:t>specified</w:t>
      </w:r>
      <w:r w:rsidRPr="00183134">
        <w:t xml:space="preserve"> in the Contract Particulars in </w:t>
      </w:r>
      <w:r w:rsidR="000A210A" w:rsidRPr="00183134">
        <w:fldChar w:fldCharType="begin"/>
      </w:r>
      <w:r w:rsidR="000A210A" w:rsidRPr="00183134">
        <w:instrText xml:space="preserve"> REF _Ref159850743 \r \h </w:instrText>
      </w:r>
      <w:r w:rsidR="00183134">
        <w:instrText xml:space="preserve"> \* MERGEFORMAT </w:instrText>
      </w:r>
      <w:r w:rsidR="000A210A" w:rsidRPr="00183134">
        <w:fldChar w:fldCharType="separate"/>
      </w:r>
      <w:r w:rsidR="0009266D" w:rsidRPr="00183134">
        <w:t>Part 5</w:t>
      </w:r>
      <w:r w:rsidR="000A210A" w:rsidRPr="00183134">
        <w:fldChar w:fldCharType="end"/>
      </w:r>
      <w:r w:rsidRPr="00183134">
        <w:t>, which correspond to the definition of "Contract" under clause 2</w:t>
      </w:r>
      <w:r w:rsidR="000A210A" w:rsidRPr="00183134">
        <w:t>4</w:t>
      </w:r>
      <w:r w:rsidRPr="00183134">
        <w:t xml:space="preserve">.1 of the Conditions of Contract in </w:t>
      </w:r>
      <w:r w:rsidR="000A210A" w:rsidRPr="00183134">
        <w:fldChar w:fldCharType="begin"/>
      </w:r>
      <w:r w:rsidR="000A210A" w:rsidRPr="00183134">
        <w:instrText xml:space="preserve"> REF _Ref159850770 \r \h </w:instrText>
      </w:r>
      <w:r w:rsidR="00183134">
        <w:instrText xml:space="preserve"> \* MERGEFORMAT </w:instrText>
      </w:r>
      <w:r w:rsidR="000A210A" w:rsidRPr="00183134">
        <w:fldChar w:fldCharType="separate"/>
      </w:r>
      <w:r w:rsidR="0009266D" w:rsidRPr="00183134">
        <w:t>Part 5</w:t>
      </w:r>
      <w:r w:rsidR="000A210A" w:rsidRPr="00183134">
        <w:fldChar w:fldCharType="end"/>
      </w:r>
      <w:r w:rsidRPr="00183134">
        <w:t>,</w:t>
      </w:r>
    </w:p>
    <w:p w14:paraId="4F41575C" w14:textId="77777777" w:rsidR="00ED5204" w:rsidRPr="00183134" w:rsidRDefault="00ED5204" w:rsidP="00106029">
      <w:pPr>
        <w:pStyle w:val="DefenceIndent"/>
      </w:pPr>
      <w:r w:rsidRPr="00183134">
        <w:t>but excludes the Information Documents;</w:t>
      </w:r>
    </w:p>
    <w:p w14:paraId="18C15557" w14:textId="7D62B4C3" w:rsidR="008C3DA7" w:rsidRPr="00183134" w:rsidRDefault="008C3DA7" w:rsidP="00416C71">
      <w:pPr>
        <w:pStyle w:val="DefenceDefinitionNum"/>
        <w:keepNext/>
      </w:pPr>
      <w:r w:rsidRPr="00183134">
        <w:rPr>
          <w:b/>
        </w:rPr>
        <w:t>Tender Validity Period</w:t>
      </w:r>
      <w:r w:rsidRPr="00183134">
        <w:t xml:space="preserve"> means:</w:t>
      </w:r>
    </w:p>
    <w:p w14:paraId="4BF3BA2E" w14:textId="77777777" w:rsidR="008C3DA7" w:rsidRPr="00183134" w:rsidRDefault="008C3DA7" w:rsidP="00416C71">
      <w:pPr>
        <w:pStyle w:val="DefenceDefinitionNum2"/>
      </w:pPr>
      <w:bookmarkStart w:id="22" w:name="_Ref7167684"/>
      <w:r w:rsidRPr="00183134">
        <w:t>90 days from the ATM Close Date and ATM Close Time; or</w:t>
      </w:r>
      <w:bookmarkEnd w:id="22"/>
    </w:p>
    <w:p w14:paraId="603A4CCD" w14:textId="50137C2D" w:rsidR="008C3DA7" w:rsidRPr="00183134" w:rsidRDefault="008C3DA7" w:rsidP="00416C71">
      <w:pPr>
        <w:pStyle w:val="DefenceDefinitionNum2"/>
      </w:pPr>
      <w:r w:rsidRPr="00183134">
        <w:t xml:space="preserve">if the procurement is suspended under the </w:t>
      </w:r>
      <w:r w:rsidR="00451EEE" w:rsidRPr="00183134">
        <w:t xml:space="preserve">Judicial Review </w:t>
      </w:r>
      <w:r w:rsidRPr="00183134">
        <w:t>Act</w:t>
      </w:r>
      <w:r w:rsidR="00105054" w:rsidRPr="00183134">
        <w:t xml:space="preserve"> or in accordance with clause</w:t>
      </w:r>
      <w:r w:rsidR="00011A2C" w:rsidRPr="00183134">
        <w:t xml:space="preserve"> </w:t>
      </w:r>
      <w:r w:rsidR="00011A2C" w:rsidRPr="00183134">
        <w:fldChar w:fldCharType="begin"/>
      </w:r>
      <w:r w:rsidR="00011A2C" w:rsidRPr="00183134">
        <w:instrText xml:space="preserve"> REF _Ref22635149 \n \h </w:instrText>
      </w:r>
      <w:r w:rsidR="00183134">
        <w:instrText xml:space="preserve"> \* MERGEFORMAT </w:instrText>
      </w:r>
      <w:r w:rsidR="00011A2C" w:rsidRPr="00183134">
        <w:fldChar w:fldCharType="separate"/>
      </w:r>
      <w:r w:rsidR="0009266D" w:rsidRPr="00183134">
        <w:t>18.2</w:t>
      </w:r>
      <w:r w:rsidR="00011A2C" w:rsidRPr="00183134">
        <w:fldChar w:fldCharType="end"/>
      </w:r>
      <w:r w:rsidRPr="00183134">
        <w:t xml:space="preserve">, the period specified in </w:t>
      </w:r>
      <w:r w:rsidR="0087284A" w:rsidRPr="00183134">
        <w:t xml:space="preserve">subparagraph </w:t>
      </w:r>
      <w:r w:rsidRPr="00183134">
        <w:fldChar w:fldCharType="begin"/>
      </w:r>
      <w:r w:rsidRPr="00183134">
        <w:instrText xml:space="preserve"> REF _Ref7167684 \r \h </w:instrText>
      </w:r>
      <w:r w:rsidR="00183134">
        <w:instrText xml:space="preserve"> \* MERGEFORMAT </w:instrText>
      </w:r>
      <w:r w:rsidRPr="00183134">
        <w:fldChar w:fldCharType="separate"/>
      </w:r>
      <w:r w:rsidR="0009266D" w:rsidRPr="00183134">
        <w:t>(</w:t>
      </w:r>
      <w:proofErr w:type="spellStart"/>
      <w:r w:rsidR="0009266D" w:rsidRPr="00183134">
        <w:t>i</w:t>
      </w:r>
      <w:proofErr w:type="spellEnd"/>
      <w:r w:rsidR="0009266D" w:rsidRPr="00183134">
        <w:t>)</w:t>
      </w:r>
      <w:r w:rsidRPr="00183134">
        <w:fldChar w:fldCharType="end"/>
      </w:r>
      <w:r w:rsidRPr="00183134">
        <w:t xml:space="preserve"> extended by the period of suspension, up to a maximum of </w:t>
      </w:r>
      <w:r w:rsidR="00711D1E" w:rsidRPr="00183134">
        <w:t xml:space="preserve">130 </w:t>
      </w:r>
      <w:r w:rsidRPr="00183134">
        <w:t xml:space="preserve">days; </w:t>
      </w:r>
    </w:p>
    <w:p w14:paraId="37A1495D" w14:textId="77777777" w:rsidR="00ED5204" w:rsidRPr="00183134" w:rsidRDefault="00ED5204" w:rsidP="00416C71">
      <w:pPr>
        <w:pStyle w:val="DefenceDefinitionNum"/>
      </w:pPr>
      <w:r w:rsidRPr="00183134">
        <w:rPr>
          <w:b/>
        </w:rPr>
        <w:t>Tenderer</w:t>
      </w:r>
      <w:r w:rsidRPr="00183134">
        <w:t xml:space="preserve"> means the person (or persons) or other entity</w:t>
      </w:r>
      <w:r w:rsidR="007450EA" w:rsidRPr="00183134">
        <w:t xml:space="preserve"> (or entities)</w:t>
      </w:r>
      <w:r w:rsidRPr="00183134">
        <w:t xml:space="preserve"> invited to lodge a Tender;</w:t>
      </w:r>
    </w:p>
    <w:p w14:paraId="4188360C" w14:textId="339AF91B" w:rsidR="0072110C" w:rsidRPr="00183134" w:rsidRDefault="0072110C" w:rsidP="00416C71">
      <w:pPr>
        <w:pStyle w:val="DefenceDefinitionNum"/>
      </w:pPr>
      <w:r w:rsidRPr="00183134">
        <w:rPr>
          <w:b/>
        </w:rPr>
        <w:t>WHS Accreditation Scheme Building Work</w:t>
      </w:r>
      <w:r w:rsidRPr="00183134">
        <w:t xml:space="preserve"> has the meaning </w:t>
      </w:r>
      <w:r w:rsidR="00BF69B6" w:rsidRPr="00183134">
        <w:t xml:space="preserve">in </w:t>
      </w:r>
      <w:r w:rsidRPr="00183134">
        <w:t xml:space="preserve">section 6 of the </w:t>
      </w:r>
      <w:r w:rsidR="005678F3" w:rsidRPr="00183134">
        <w:rPr>
          <w:i/>
        </w:rPr>
        <w:t>Federal Safety Commissioner Act 2022</w:t>
      </w:r>
      <w:r w:rsidR="005678F3" w:rsidRPr="00183134" w:rsidDel="005678F3">
        <w:rPr>
          <w:i/>
        </w:rPr>
        <w:t xml:space="preserve"> </w:t>
      </w:r>
      <w:r w:rsidRPr="00183134">
        <w:t>(</w:t>
      </w:r>
      <w:proofErr w:type="spellStart"/>
      <w:r w:rsidRPr="00183134">
        <w:t>Cth</w:t>
      </w:r>
      <w:proofErr w:type="spellEnd"/>
      <w:r w:rsidRPr="00183134">
        <w:t>);</w:t>
      </w:r>
    </w:p>
    <w:p w14:paraId="218E4C38" w14:textId="77777777" w:rsidR="00ED5204" w:rsidRPr="00183134" w:rsidRDefault="00ED5204" w:rsidP="00416C71">
      <w:pPr>
        <w:pStyle w:val="DefenceDefinitionNum"/>
      </w:pPr>
      <w:r w:rsidRPr="00183134">
        <w:t>any reference to a Part is a reference to a Part of the Tender Documents; and</w:t>
      </w:r>
    </w:p>
    <w:p w14:paraId="6B0EBC5C" w14:textId="0B97766C" w:rsidR="00ED5204" w:rsidRPr="00183134" w:rsidRDefault="00ED5204" w:rsidP="00416C71">
      <w:pPr>
        <w:pStyle w:val="DefenceDefinitionNum"/>
      </w:pPr>
      <w:r w:rsidRPr="00183134">
        <w:t>any reference to one of the documents described in the definition of the "Tender Documents" under paragraph </w:t>
      </w:r>
      <w:r w:rsidRPr="00183134">
        <w:fldChar w:fldCharType="begin"/>
      </w:r>
      <w:r w:rsidRPr="00183134">
        <w:instrText xml:space="preserve"> REF _Ref110138020 \r \h  \* MERGEFORMAT </w:instrText>
      </w:r>
      <w:r w:rsidRPr="00183134">
        <w:fldChar w:fldCharType="separate"/>
      </w:r>
      <w:r w:rsidR="0009266D" w:rsidRPr="00183134">
        <w:t>(cc)</w:t>
      </w:r>
      <w:r w:rsidRPr="00183134">
        <w:fldChar w:fldCharType="end"/>
      </w:r>
      <w:r w:rsidRPr="00183134">
        <w:t xml:space="preserve"> is a reference to the document so entitled which is included in the Tender Documents.</w:t>
      </w:r>
    </w:p>
    <w:p w14:paraId="2F5D0238" w14:textId="7D09B37F" w:rsidR="00ED5204" w:rsidRPr="00183134" w:rsidRDefault="00ED5204" w:rsidP="00E6049E">
      <w:pPr>
        <w:pStyle w:val="DefenceHeading2"/>
      </w:pPr>
      <w:bookmarkStart w:id="23" w:name="_Ref407712119"/>
      <w:bookmarkStart w:id="24" w:name="_Ref216232093"/>
      <w:r w:rsidRPr="00183134">
        <w:t>Questions</w:t>
      </w:r>
      <w:r w:rsidR="00E900D9" w:rsidRPr="00183134">
        <w:t>, Communications</w:t>
      </w:r>
      <w:r w:rsidRPr="00183134">
        <w:t xml:space="preserve"> and Amendments to Tender Documents</w:t>
      </w:r>
      <w:bookmarkEnd w:id="23"/>
    </w:p>
    <w:p w14:paraId="1E2AEE4B" w14:textId="168FBD71" w:rsidR="00ED5204" w:rsidRPr="00183134" w:rsidRDefault="00ED5204" w:rsidP="00E6049E">
      <w:pPr>
        <w:pStyle w:val="DefenceHeading3"/>
        <w:rPr>
          <w:lang w:val="x-none" w:eastAsia="en-AU"/>
        </w:rPr>
      </w:pPr>
      <w:bookmarkStart w:id="25" w:name="_Ref74389673"/>
      <w:bookmarkStart w:id="26" w:name="_Ref221360603"/>
      <w:bookmarkStart w:id="27" w:name="_Ref415653906"/>
      <w:bookmarkStart w:id="28" w:name="_Ref113677486"/>
      <w:r w:rsidRPr="00183134">
        <w:t>If the Tenderer finds any discrepancy, ambiguity, error or omission in the Tender Documents, has any question</w:t>
      </w:r>
      <w:r w:rsidR="00F40B77" w:rsidRPr="00183134">
        <w:t>s</w:t>
      </w:r>
      <w:r w:rsidR="008C3DA7" w:rsidRPr="00183134">
        <w:t xml:space="preserve"> or concerns,</w:t>
      </w:r>
      <w:r w:rsidRPr="00183134">
        <w:t xml:space="preserve"> or wishes to make any enquiry concerning the Tender Documents or the tender process, it must notify the </w:t>
      </w:r>
      <w:r w:rsidR="0087284A" w:rsidRPr="00183134">
        <w:t>Tender Administrator</w:t>
      </w:r>
      <w:r w:rsidRPr="00183134">
        <w:t xml:space="preserve"> by email no later than 7 days prior to the ATM Close Date and ATM Close Time.</w:t>
      </w:r>
      <w:bookmarkEnd w:id="25"/>
      <w:r w:rsidRPr="00183134">
        <w:t xml:space="preserve"> </w:t>
      </w:r>
      <w:r w:rsidR="005E5728" w:rsidRPr="00183134">
        <w:t xml:space="preserve"> </w:t>
      </w:r>
      <w:r w:rsidRPr="00183134">
        <w:t xml:space="preserve">Subject to the Commonwealth Procurement Rules, neither the Commonwealth nor the </w:t>
      </w:r>
      <w:r w:rsidR="0087284A" w:rsidRPr="00183134">
        <w:t>Tender Administrator</w:t>
      </w:r>
      <w:r w:rsidRPr="00183134">
        <w:t xml:space="preserve"> is obliged to respond to all such notices, questions</w:t>
      </w:r>
      <w:r w:rsidR="008C3DA7" w:rsidRPr="00183134">
        <w:t>, concerns</w:t>
      </w:r>
      <w:r w:rsidRPr="00183134">
        <w:t xml:space="preserve"> or enquiries.  </w:t>
      </w:r>
      <w:bookmarkEnd w:id="26"/>
      <w:r w:rsidRPr="00183134">
        <w:t xml:space="preserve">Subject to paragraph </w:t>
      </w:r>
      <w:r w:rsidRPr="00183134">
        <w:fldChar w:fldCharType="begin"/>
      </w:r>
      <w:r w:rsidRPr="00183134">
        <w:instrText xml:space="preserve"> REF _Ref221360585 \r \h  \* MERGEFORMAT </w:instrText>
      </w:r>
      <w:r w:rsidRPr="00183134">
        <w:fldChar w:fldCharType="separate"/>
      </w:r>
      <w:r w:rsidR="0009266D" w:rsidRPr="00183134">
        <w:t>(b)</w:t>
      </w:r>
      <w:r w:rsidRPr="00183134">
        <w:fldChar w:fldCharType="end"/>
      </w:r>
      <w:r w:rsidRPr="00183134">
        <w:t>, the Commonwealth may (in its absolute discretion) respond to such notices, questions</w:t>
      </w:r>
      <w:r w:rsidR="008C3DA7" w:rsidRPr="00183134">
        <w:t>, concerns</w:t>
      </w:r>
      <w:r w:rsidRPr="00183134">
        <w:t xml:space="preserve"> or enquiries in the form of addenda under paragraph </w:t>
      </w:r>
      <w:r w:rsidR="00A66D2F" w:rsidRPr="00183134">
        <w:fldChar w:fldCharType="begin"/>
      </w:r>
      <w:r w:rsidR="00A66D2F" w:rsidRPr="00183134">
        <w:instrText xml:space="preserve"> REF _Ref45006784 \r \h </w:instrText>
      </w:r>
      <w:r w:rsidR="00183134">
        <w:instrText xml:space="preserve"> \* MERGEFORMAT </w:instrText>
      </w:r>
      <w:r w:rsidR="00A66D2F" w:rsidRPr="00183134">
        <w:fldChar w:fldCharType="separate"/>
      </w:r>
      <w:r w:rsidR="0009266D" w:rsidRPr="00183134">
        <w:t>(d)</w:t>
      </w:r>
      <w:r w:rsidR="00A66D2F" w:rsidRPr="00183134">
        <w:fldChar w:fldCharType="end"/>
      </w:r>
      <w:r w:rsidRPr="00183134">
        <w:t xml:space="preserve"> or as an Information Document.</w:t>
      </w:r>
      <w:bookmarkEnd w:id="27"/>
    </w:p>
    <w:p w14:paraId="700485D1" w14:textId="33554BB7" w:rsidR="00ED5204" w:rsidRPr="00183134" w:rsidRDefault="00ED5204" w:rsidP="00E6049E">
      <w:pPr>
        <w:pStyle w:val="DefenceHeading3"/>
        <w:rPr>
          <w:lang w:val="x-none" w:eastAsia="en-AU"/>
        </w:rPr>
      </w:pPr>
      <w:bookmarkStart w:id="29" w:name="_Ref221360585"/>
      <w:r w:rsidRPr="00183134">
        <w:t xml:space="preserve">At the time of its notice under paragraph </w:t>
      </w:r>
      <w:r w:rsidRPr="00183134">
        <w:fldChar w:fldCharType="begin"/>
      </w:r>
      <w:r w:rsidRPr="00183134">
        <w:instrText xml:space="preserve"> REF _Ref221360603 \r \h  \* MERGEFORMAT </w:instrText>
      </w:r>
      <w:r w:rsidRPr="00183134">
        <w:fldChar w:fldCharType="separate"/>
      </w:r>
      <w:r w:rsidR="0009266D" w:rsidRPr="00183134">
        <w:t>(a)</w:t>
      </w:r>
      <w:r w:rsidRPr="00183134">
        <w:fldChar w:fldCharType="end"/>
      </w:r>
      <w:r w:rsidRPr="00183134">
        <w:t xml:space="preserve">, the Tenderer may request that a matter notified under paragraph </w:t>
      </w:r>
      <w:r w:rsidRPr="00183134">
        <w:fldChar w:fldCharType="begin"/>
      </w:r>
      <w:r w:rsidRPr="00183134">
        <w:instrText xml:space="preserve"> REF _Ref221360603 \r \h  \* MERGEFORMAT </w:instrText>
      </w:r>
      <w:r w:rsidRPr="00183134">
        <w:fldChar w:fldCharType="separate"/>
      </w:r>
      <w:r w:rsidR="0009266D" w:rsidRPr="00183134">
        <w:t>(a)</w:t>
      </w:r>
      <w:r w:rsidRPr="00183134">
        <w:fldChar w:fldCharType="end"/>
      </w:r>
      <w:r w:rsidRPr="00183134">
        <w:t xml:space="preserve"> and any response remain </w:t>
      </w:r>
      <w:r w:rsidRPr="00183134">
        <w:rPr>
          <w:lang w:val="x-none" w:eastAsia="en-AU"/>
        </w:rPr>
        <w:t>confidential on the basis that the whole or any part of the matter notified contains commercial</w:t>
      </w:r>
      <w:r w:rsidR="0087284A" w:rsidRPr="00183134">
        <w:rPr>
          <w:lang w:eastAsia="en-AU"/>
        </w:rPr>
        <w:t>-</w:t>
      </w:r>
      <w:r w:rsidRPr="00183134">
        <w:rPr>
          <w:lang w:val="x-none" w:eastAsia="en-AU"/>
        </w:rPr>
        <w:t>in</w:t>
      </w:r>
      <w:r w:rsidR="0087284A" w:rsidRPr="00183134">
        <w:rPr>
          <w:lang w:eastAsia="en-AU"/>
        </w:rPr>
        <w:t>-</w:t>
      </w:r>
      <w:r w:rsidRPr="00183134">
        <w:rPr>
          <w:lang w:val="x-none" w:eastAsia="en-AU"/>
        </w:rPr>
        <w:t xml:space="preserve">confidence information.  The </w:t>
      </w:r>
      <w:r w:rsidRPr="00183134">
        <w:t>Tenderer</w:t>
      </w:r>
      <w:r w:rsidRPr="00183134">
        <w:rPr>
          <w:lang w:val="x-none" w:eastAsia="en-AU"/>
        </w:rPr>
        <w:t xml:space="preserve"> must clearly state in its notice that it is a request under </w:t>
      </w:r>
      <w:r w:rsidR="0087284A" w:rsidRPr="00183134">
        <w:rPr>
          <w:lang w:eastAsia="en-AU"/>
        </w:rPr>
        <w:t>this paragraph</w:t>
      </w:r>
      <w:r w:rsidR="0087284A" w:rsidRPr="00183134">
        <w:rPr>
          <w:lang w:val="x-none" w:eastAsia="en-AU"/>
        </w:rPr>
        <w:t xml:space="preserve"> </w:t>
      </w:r>
      <w:r w:rsidR="0072105E" w:rsidRPr="00183134">
        <w:rPr>
          <w:lang w:val="x-none" w:eastAsia="en-AU"/>
        </w:rPr>
        <w:fldChar w:fldCharType="begin"/>
      </w:r>
      <w:r w:rsidR="0072105E" w:rsidRPr="00183134">
        <w:rPr>
          <w:lang w:val="x-none" w:eastAsia="en-AU"/>
        </w:rPr>
        <w:instrText xml:space="preserve"> REF _Ref221360585 \r \h </w:instrText>
      </w:r>
      <w:r w:rsidR="00183134">
        <w:rPr>
          <w:lang w:val="x-none" w:eastAsia="en-AU"/>
        </w:rPr>
        <w:instrText xml:space="preserve"> \* MERGEFORMAT </w:instrText>
      </w:r>
      <w:r w:rsidR="0072105E" w:rsidRPr="00183134">
        <w:rPr>
          <w:lang w:val="x-none" w:eastAsia="en-AU"/>
        </w:rPr>
      </w:r>
      <w:r w:rsidR="0072105E" w:rsidRPr="00183134">
        <w:rPr>
          <w:lang w:val="x-none" w:eastAsia="en-AU"/>
        </w:rPr>
        <w:fldChar w:fldCharType="separate"/>
      </w:r>
      <w:r w:rsidR="0009266D" w:rsidRPr="00183134">
        <w:rPr>
          <w:lang w:val="x-none" w:eastAsia="en-AU"/>
        </w:rPr>
        <w:t>(b)</w:t>
      </w:r>
      <w:r w:rsidR="0072105E" w:rsidRPr="00183134">
        <w:rPr>
          <w:lang w:val="x-none" w:eastAsia="en-AU"/>
        </w:rPr>
        <w:fldChar w:fldCharType="end"/>
      </w:r>
      <w:r w:rsidRPr="00183134">
        <w:rPr>
          <w:lang w:val="x-none" w:eastAsia="en-AU"/>
        </w:rPr>
        <w:t xml:space="preserve"> </w:t>
      </w:r>
      <w:r w:rsidR="00781801" w:rsidRPr="00183134">
        <w:rPr>
          <w:lang w:val="x-none" w:eastAsia="en-AU"/>
        </w:rPr>
        <w:t>and must provide justification</w:t>
      </w:r>
      <w:r w:rsidRPr="00183134">
        <w:rPr>
          <w:lang w:val="x-none" w:eastAsia="en-AU"/>
        </w:rPr>
        <w:t xml:space="preserve"> for its request.  If a request is made under this paragraph </w:t>
      </w:r>
      <w:r w:rsidRPr="00183134">
        <w:rPr>
          <w:lang w:val="x-none" w:eastAsia="en-AU"/>
        </w:rPr>
        <w:fldChar w:fldCharType="begin"/>
      </w:r>
      <w:r w:rsidRPr="00183134">
        <w:rPr>
          <w:lang w:val="x-none" w:eastAsia="en-AU"/>
        </w:rPr>
        <w:instrText xml:space="preserve"> REF _Ref221360585 \n \h </w:instrText>
      </w:r>
      <w:r w:rsidR="00183134">
        <w:rPr>
          <w:lang w:val="x-none" w:eastAsia="en-AU"/>
        </w:rPr>
        <w:instrText xml:space="preserve"> \* MERGEFORMAT </w:instrText>
      </w:r>
      <w:r w:rsidRPr="00183134">
        <w:rPr>
          <w:lang w:val="x-none" w:eastAsia="en-AU"/>
        </w:rPr>
      </w:r>
      <w:r w:rsidRPr="00183134">
        <w:rPr>
          <w:lang w:val="x-none" w:eastAsia="en-AU"/>
        </w:rPr>
        <w:fldChar w:fldCharType="separate"/>
      </w:r>
      <w:r w:rsidR="0009266D" w:rsidRPr="00183134">
        <w:rPr>
          <w:lang w:val="x-none" w:eastAsia="en-AU"/>
        </w:rPr>
        <w:t>(b)</w:t>
      </w:r>
      <w:r w:rsidRPr="00183134">
        <w:rPr>
          <w:lang w:val="x-none" w:eastAsia="en-AU"/>
        </w:rPr>
        <w:fldChar w:fldCharType="end"/>
      </w:r>
      <w:r w:rsidRPr="00183134">
        <w:t xml:space="preserve">, the </w:t>
      </w:r>
      <w:r w:rsidR="0087284A" w:rsidRPr="00183134">
        <w:t>Tender Administrator</w:t>
      </w:r>
      <w:r w:rsidRPr="00183134">
        <w:t xml:space="preserve"> will notify the Tenderer that the Commonwealth (in its absolute discretion) either:</w:t>
      </w:r>
      <w:bookmarkEnd w:id="29"/>
    </w:p>
    <w:p w14:paraId="788E8335" w14:textId="797244E4" w:rsidR="00ED5204" w:rsidRPr="00183134" w:rsidRDefault="00ED5204" w:rsidP="00E6049E">
      <w:pPr>
        <w:pStyle w:val="DefenceHeading4"/>
        <w:rPr>
          <w:lang w:val="x-none" w:eastAsia="en-AU"/>
        </w:rPr>
      </w:pPr>
      <w:r w:rsidRPr="00183134">
        <w:rPr>
          <w:lang w:val="x-none" w:eastAsia="en-AU"/>
        </w:rPr>
        <w:t>agrees that the whole or any part of the matter notified contains</w:t>
      </w:r>
      <w:r w:rsidR="00781801" w:rsidRPr="00183134">
        <w:rPr>
          <w:lang w:val="x-none" w:eastAsia="en-AU"/>
        </w:rPr>
        <w:t xml:space="preserve"> commercial-in-</w:t>
      </w:r>
      <w:r w:rsidRPr="00183134">
        <w:rPr>
          <w:lang w:val="x-none" w:eastAsia="en-AU"/>
        </w:rPr>
        <w:t xml:space="preserve">confidence information (in which case the relevant matter notified and any response will not be issued to all </w:t>
      </w:r>
      <w:r w:rsidRPr="00183134">
        <w:t>Tenderer</w:t>
      </w:r>
      <w:r w:rsidRPr="00183134">
        <w:rPr>
          <w:lang w:val="x-none" w:eastAsia="en-AU"/>
        </w:rPr>
        <w:t>s); or</w:t>
      </w:r>
    </w:p>
    <w:p w14:paraId="0E4C71D5" w14:textId="77777777" w:rsidR="00ED5204" w:rsidRPr="00183134" w:rsidRDefault="00ED5204" w:rsidP="00E6049E">
      <w:pPr>
        <w:pStyle w:val="DefenceHeading4"/>
        <w:rPr>
          <w:lang w:val="x-none" w:eastAsia="en-AU"/>
        </w:rPr>
      </w:pPr>
      <w:bookmarkStart w:id="30" w:name="_Ref409103307"/>
      <w:bookmarkStart w:id="31" w:name="_Ref221360670"/>
      <w:r w:rsidRPr="00183134">
        <w:rPr>
          <w:lang w:val="x-none" w:eastAsia="en-AU"/>
        </w:rPr>
        <w:t>does not agree that the whole or any part of the matter notified or any response should remain confidential on the basis that the request or any response contains commercial</w:t>
      </w:r>
      <w:r w:rsidR="0087284A" w:rsidRPr="00183134">
        <w:rPr>
          <w:lang w:eastAsia="en-AU"/>
        </w:rPr>
        <w:t>-</w:t>
      </w:r>
      <w:r w:rsidRPr="00183134">
        <w:rPr>
          <w:lang w:val="x-none" w:eastAsia="en-AU"/>
        </w:rPr>
        <w:t>in</w:t>
      </w:r>
      <w:r w:rsidR="0087284A" w:rsidRPr="00183134">
        <w:rPr>
          <w:lang w:eastAsia="en-AU"/>
        </w:rPr>
        <w:t>-</w:t>
      </w:r>
      <w:r w:rsidRPr="00183134">
        <w:rPr>
          <w:lang w:val="x-none" w:eastAsia="en-AU"/>
        </w:rPr>
        <w:t>confidence information.</w:t>
      </w:r>
      <w:bookmarkEnd w:id="30"/>
    </w:p>
    <w:p w14:paraId="25B7A94F" w14:textId="6A4684DE" w:rsidR="00ED5204" w:rsidRPr="00183134" w:rsidRDefault="00ED5204" w:rsidP="00106029">
      <w:pPr>
        <w:pStyle w:val="DefenceHeading3"/>
        <w:keepNext/>
        <w:rPr>
          <w:lang w:val="x-none" w:eastAsia="en-AU"/>
        </w:rPr>
      </w:pPr>
      <w:r w:rsidRPr="00183134">
        <w:rPr>
          <w:lang w:val="x-none" w:eastAsia="en-AU"/>
        </w:rPr>
        <w:lastRenderedPageBreak/>
        <w:t xml:space="preserve">If the </w:t>
      </w:r>
      <w:r w:rsidR="0087284A" w:rsidRPr="00183134">
        <w:rPr>
          <w:lang w:eastAsia="en-AU"/>
        </w:rPr>
        <w:t>Tender Administrator</w:t>
      </w:r>
      <w:r w:rsidRPr="00183134">
        <w:rPr>
          <w:lang w:val="x-none" w:eastAsia="en-AU"/>
        </w:rPr>
        <w:t xml:space="preserve"> notifies the Tenderer under paragraph </w:t>
      </w:r>
      <w:r w:rsidRPr="00183134">
        <w:rPr>
          <w:lang w:val="x-none" w:eastAsia="en-AU"/>
        </w:rPr>
        <w:fldChar w:fldCharType="begin"/>
      </w:r>
      <w:r w:rsidRPr="00183134">
        <w:rPr>
          <w:lang w:val="x-none" w:eastAsia="en-AU"/>
        </w:rPr>
        <w:instrText xml:space="preserve"> REF _Ref409103307 \r \h </w:instrText>
      </w:r>
      <w:r w:rsidR="00183134">
        <w:rPr>
          <w:lang w:val="x-none" w:eastAsia="en-AU"/>
        </w:rPr>
        <w:instrText xml:space="preserve"> \* MERGEFORMAT </w:instrText>
      </w:r>
      <w:r w:rsidRPr="00183134">
        <w:rPr>
          <w:lang w:val="x-none" w:eastAsia="en-AU"/>
        </w:rPr>
      </w:r>
      <w:r w:rsidRPr="00183134">
        <w:rPr>
          <w:lang w:val="x-none" w:eastAsia="en-AU"/>
        </w:rPr>
        <w:fldChar w:fldCharType="separate"/>
      </w:r>
      <w:r w:rsidR="0009266D" w:rsidRPr="00183134">
        <w:rPr>
          <w:lang w:val="x-none" w:eastAsia="en-AU"/>
        </w:rPr>
        <w:t>(b)(ii)</w:t>
      </w:r>
      <w:r w:rsidRPr="00183134">
        <w:rPr>
          <w:lang w:val="x-none" w:eastAsia="en-AU"/>
        </w:rPr>
        <w:fldChar w:fldCharType="end"/>
      </w:r>
      <w:r w:rsidRPr="00183134">
        <w:rPr>
          <w:lang w:val="x-none" w:eastAsia="en-AU"/>
        </w:rPr>
        <w:t>:</w:t>
      </w:r>
    </w:p>
    <w:p w14:paraId="11E706A1" w14:textId="69D0D196" w:rsidR="00ED5204" w:rsidRPr="00183134" w:rsidRDefault="00ED5204" w:rsidP="007410F5">
      <w:pPr>
        <w:pStyle w:val="DefenceHeading4"/>
      </w:pPr>
      <w:bookmarkStart w:id="32" w:name="_Ref409103316"/>
      <w:r w:rsidRPr="00183134">
        <w:rPr>
          <w:lang w:val="x-none" w:eastAsia="en-AU"/>
        </w:rPr>
        <w:t xml:space="preserve">the </w:t>
      </w:r>
      <w:r w:rsidRPr="00183134">
        <w:t>Tenderer</w:t>
      </w:r>
      <w:r w:rsidRPr="00183134">
        <w:rPr>
          <w:lang w:val="x-none" w:eastAsia="en-AU"/>
        </w:rPr>
        <w:t xml:space="preserve"> must notify the </w:t>
      </w:r>
      <w:r w:rsidR="002E5E27" w:rsidRPr="00183134">
        <w:t>Tender Administrator</w:t>
      </w:r>
      <w:r w:rsidRPr="00183134">
        <w:t xml:space="preserve"> by email</w:t>
      </w:r>
      <w:r w:rsidRPr="00183134">
        <w:rPr>
          <w:lang w:val="x-none" w:eastAsia="en-AU"/>
        </w:rPr>
        <w:t xml:space="preserve"> no later than 2 days after receiving the notice if it wishes to withdraw </w:t>
      </w:r>
      <w:r w:rsidR="00781801" w:rsidRPr="00183134">
        <w:rPr>
          <w:lang w:eastAsia="en-AU"/>
        </w:rPr>
        <w:t xml:space="preserve">the matter raised </w:t>
      </w:r>
      <w:r w:rsidRPr="00183134">
        <w:rPr>
          <w:lang w:val="x-none" w:eastAsia="en-AU"/>
        </w:rPr>
        <w:t xml:space="preserve">under paragraph </w:t>
      </w:r>
      <w:r w:rsidR="00781801" w:rsidRPr="00183134">
        <w:fldChar w:fldCharType="begin"/>
      </w:r>
      <w:r w:rsidR="00781801" w:rsidRPr="00183134">
        <w:instrText xml:space="preserve"> REF _Ref221360603 \r \h  \* MERGEFORMAT </w:instrText>
      </w:r>
      <w:r w:rsidR="00781801" w:rsidRPr="00183134">
        <w:fldChar w:fldCharType="separate"/>
      </w:r>
      <w:r w:rsidR="0009266D" w:rsidRPr="00183134">
        <w:t>(a)</w:t>
      </w:r>
      <w:r w:rsidR="00781801" w:rsidRPr="00183134">
        <w:fldChar w:fldCharType="end"/>
      </w:r>
      <w:r w:rsidRPr="00183134">
        <w:t>; and</w:t>
      </w:r>
      <w:bookmarkEnd w:id="32"/>
    </w:p>
    <w:p w14:paraId="66F61A8A" w14:textId="542848E9" w:rsidR="00ED5204" w:rsidRPr="00183134" w:rsidRDefault="00ED5204" w:rsidP="007410F5">
      <w:pPr>
        <w:pStyle w:val="DefenceHeading4"/>
        <w:rPr>
          <w:lang w:val="x-none" w:eastAsia="en-AU"/>
        </w:rPr>
      </w:pPr>
      <w:r w:rsidRPr="00183134">
        <w:rPr>
          <w:lang w:val="x-none" w:eastAsia="en-AU"/>
        </w:rPr>
        <w:t xml:space="preserve">if the </w:t>
      </w:r>
      <w:r w:rsidRPr="00183134">
        <w:t>Tenderer</w:t>
      </w:r>
      <w:r w:rsidRPr="00183134">
        <w:rPr>
          <w:lang w:val="x-none" w:eastAsia="en-AU"/>
        </w:rPr>
        <w:t xml:space="preserve"> does not withdraw </w:t>
      </w:r>
      <w:r w:rsidR="00781801" w:rsidRPr="00183134">
        <w:rPr>
          <w:lang w:eastAsia="en-AU"/>
        </w:rPr>
        <w:t xml:space="preserve">the matter raised in accordance with </w:t>
      </w:r>
      <w:r w:rsidRPr="00183134">
        <w:rPr>
          <w:lang w:val="x-none" w:eastAsia="en-AU"/>
        </w:rPr>
        <w:t xml:space="preserve">subparagraph </w:t>
      </w:r>
      <w:r w:rsidRPr="00183134">
        <w:rPr>
          <w:lang w:val="x-none" w:eastAsia="en-AU"/>
        </w:rPr>
        <w:fldChar w:fldCharType="begin"/>
      </w:r>
      <w:r w:rsidRPr="00183134">
        <w:rPr>
          <w:lang w:val="x-none" w:eastAsia="en-AU"/>
        </w:rPr>
        <w:instrText xml:space="preserve"> REF _Ref409103316 \n \h </w:instrText>
      </w:r>
      <w:r w:rsidR="00183134">
        <w:rPr>
          <w:lang w:val="x-none" w:eastAsia="en-AU"/>
        </w:rPr>
        <w:instrText xml:space="preserve"> \* MERGEFORMAT </w:instrText>
      </w:r>
      <w:r w:rsidRPr="00183134">
        <w:rPr>
          <w:lang w:val="x-none" w:eastAsia="en-AU"/>
        </w:rPr>
      </w:r>
      <w:r w:rsidRPr="00183134">
        <w:rPr>
          <w:lang w:val="x-none" w:eastAsia="en-AU"/>
        </w:rPr>
        <w:fldChar w:fldCharType="separate"/>
      </w:r>
      <w:r w:rsidR="0009266D" w:rsidRPr="00183134">
        <w:rPr>
          <w:lang w:val="x-none" w:eastAsia="en-AU"/>
        </w:rPr>
        <w:t>(</w:t>
      </w:r>
      <w:proofErr w:type="spellStart"/>
      <w:r w:rsidR="0009266D" w:rsidRPr="00183134">
        <w:rPr>
          <w:lang w:val="x-none" w:eastAsia="en-AU"/>
        </w:rPr>
        <w:t>i</w:t>
      </w:r>
      <w:proofErr w:type="spellEnd"/>
      <w:r w:rsidR="0009266D" w:rsidRPr="00183134">
        <w:rPr>
          <w:lang w:val="x-none" w:eastAsia="en-AU"/>
        </w:rPr>
        <w:t>)</w:t>
      </w:r>
      <w:r w:rsidRPr="00183134">
        <w:rPr>
          <w:lang w:val="x-none" w:eastAsia="en-AU"/>
        </w:rPr>
        <w:fldChar w:fldCharType="end"/>
      </w:r>
      <w:r w:rsidRPr="00183134">
        <w:rPr>
          <w:lang w:val="x-none" w:eastAsia="en-AU"/>
        </w:rPr>
        <w:t xml:space="preserve">, the </w:t>
      </w:r>
      <w:r w:rsidRPr="00183134">
        <w:t xml:space="preserve">Commonwealth may (in its absolute discretion) respond to the notice in the form of addenda under paragraph </w:t>
      </w:r>
      <w:r w:rsidR="00781801" w:rsidRPr="00183134">
        <w:fldChar w:fldCharType="begin"/>
      </w:r>
      <w:r w:rsidR="00781801" w:rsidRPr="00183134">
        <w:instrText xml:space="preserve"> REF _Ref45006784 \r \h </w:instrText>
      </w:r>
      <w:r w:rsidR="00183134">
        <w:instrText xml:space="preserve"> \* MERGEFORMAT </w:instrText>
      </w:r>
      <w:r w:rsidR="00781801" w:rsidRPr="00183134">
        <w:fldChar w:fldCharType="separate"/>
      </w:r>
      <w:r w:rsidR="0009266D" w:rsidRPr="00183134">
        <w:t>(d)</w:t>
      </w:r>
      <w:r w:rsidR="00781801" w:rsidRPr="00183134">
        <w:fldChar w:fldCharType="end"/>
      </w:r>
      <w:r w:rsidRPr="00183134">
        <w:t xml:space="preserve"> or as an Information Document (in which case the relevant matter notified and any response will be issued to all Tenderers).</w:t>
      </w:r>
    </w:p>
    <w:p w14:paraId="0A6507FD" w14:textId="288204FD" w:rsidR="001C7D31" w:rsidRPr="00183134" w:rsidRDefault="001C7D31" w:rsidP="008A23E8">
      <w:pPr>
        <w:pStyle w:val="DefenceHeading3"/>
        <w:rPr>
          <w:lang w:val="x-none" w:eastAsia="en-AU"/>
        </w:rPr>
      </w:pPr>
      <w:bookmarkStart w:id="33" w:name="_Ref45006784"/>
      <w:r w:rsidRPr="00183134">
        <w:t>The</w:t>
      </w:r>
      <w:r w:rsidRPr="00183134">
        <w:rPr>
          <w:b/>
          <w:i/>
        </w:rPr>
        <w:t xml:space="preserve"> </w:t>
      </w:r>
      <w:r w:rsidRPr="00183134">
        <w:t xml:space="preserve">Commonwealth may (in its absolute discretion) amend the Tender Documents at any time prior to the ATM Close Date and ATM Close Time.  All amendments to the Tender Documents will be in the form of addenda.  No explanation or interpretation of the Tender Documents may be relied upon by the Tenderer unless in the form of addenda.  All addenda under this paragraph </w:t>
      </w:r>
      <w:r w:rsidR="00781801" w:rsidRPr="00183134">
        <w:fldChar w:fldCharType="begin"/>
      </w:r>
      <w:r w:rsidR="00781801" w:rsidRPr="00183134">
        <w:instrText xml:space="preserve"> REF _Ref45006784 \r \h </w:instrText>
      </w:r>
      <w:r w:rsidR="00183134">
        <w:instrText xml:space="preserve"> \* MERGEFORMAT </w:instrText>
      </w:r>
      <w:r w:rsidR="00781801" w:rsidRPr="00183134">
        <w:fldChar w:fldCharType="separate"/>
      </w:r>
      <w:r w:rsidR="0009266D" w:rsidRPr="00183134">
        <w:t>(d)</w:t>
      </w:r>
      <w:r w:rsidR="00781801" w:rsidRPr="00183134">
        <w:fldChar w:fldCharType="end"/>
      </w:r>
      <w:r w:rsidRPr="00183134">
        <w:t xml:space="preserve"> will become part of the Tender Documents.</w:t>
      </w:r>
      <w:bookmarkEnd w:id="33"/>
    </w:p>
    <w:p w14:paraId="5674D063" w14:textId="36E66BAE" w:rsidR="00E900D9" w:rsidRPr="00183134" w:rsidRDefault="00E900D9" w:rsidP="00E900D9">
      <w:pPr>
        <w:pStyle w:val="DefenceHeading3"/>
      </w:pPr>
      <w:bookmarkStart w:id="34" w:name="_Ref44679232"/>
      <w:bookmarkStart w:id="35" w:name="_Ref110138112"/>
      <w:bookmarkEnd w:id="28"/>
      <w:bookmarkEnd w:id="31"/>
      <w:r w:rsidRPr="00183134">
        <w:rPr>
          <w:lang w:eastAsia="en-AU"/>
        </w:rPr>
        <w:t>The Tender Administrator and the Commonwealth may give any notice or undertake any written communication contemplated by these Tender Conditions (including all addenda and Information Documents) by publication on AusTender or otherwise by email, other electronic means, post or hand.</w:t>
      </w:r>
    </w:p>
    <w:p w14:paraId="60F01EF1" w14:textId="23CEFAB6" w:rsidR="00ED5204" w:rsidRPr="00183134" w:rsidRDefault="00ED5204" w:rsidP="006C5E42">
      <w:pPr>
        <w:pStyle w:val="DefenceHeading3"/>
      </w:pPr>
      <w:r w:rsidRPr="00183134">
        <w:t>In the event of a discrepancy between:</w:t>
      </w:r>
      <w:bookmarkEnd w:id="34"/>
    </w:p>
    <w:p w14:paraId="76DFFFEE" w14:textId="7BC59A50" w:rsidR="00ED5204" w:rsidRPr="00183134" w:rsidRDefault="00ED5204" w:rsidP="00EA6644">
      <w:pPr>
        <w:pStyle w:val="DefenceHeading4"/>
      </w:pPr>
      <w:r w:rsidRPr="00183134">
        <w:t>AusTender and the Tender Particulars, AusTender will prevail;</w:t>
      </w:r>
      <w:r w:rsidR="00E900D9" w:rsidRPr="00183134">
        <w:t xml:space="preserve"> and</w:t>
      </w:r>
    </w:p>
    <w:p w14:paraId="2874E410" w14:textId="2657D6F9" w:rsidR="00ED5204" w:rsidRPr="00183134" w:rsidRDefault="00ED5204" w:rsidP="00E900D9">
      <w:pPr>
        <w:pStyle w:val="DefenceHeading4"/>
      </w:pPr>
      <w:r w:rsidRPr="00183134">
        <w:t>a communication by AusTender and a communication</w:t>
      </w:r>
      <w:r w:rsidR="00A07548" w:rsidRPr="00183134">
        <w:t xml:space="preserve"> by the Tender Administrator</w:t>
      </w:r>
      <w:r w:rsidRPr="00183134">
        <w:t xml:space="preserve"> by </w:t>
      </w:r>
      <w:r w:rsidR="00E900D9" w:rsidRPr="00183134">
        <w:t>any other means</w:t>
      </w:r>
      <w:r w:rsidRPr="00183134">
        <w:t>, the communication by AusTender will prevail</w:t>
      </w:r>
      <w:r w:rsidR="00A07548" w:rsidRPr="00183134">
        <w:t>.</w:t>
      </w:r>
    </w:p>
    <w:p w14:paraId="275DFBE7" w14:textId="77777777" w:rsidR="00ED5204" w:rsidRPr="00183134" w:rsidRDefault="00ED5204" w:rsidP="00E6049E">
      <w:pPr>
        <w:pStyle w:val="DefenceHeading2"/>
      </w:pPr>
      <w:bookmarkStart w:id="36" w:name="_Ref221360716"/>
      <w:bookmarkStart w:id="37" w:name="_Ref448305984"/>
      <w:bookmarkEnd w:id="35"/>
      <w:r w:rsidRPr="00183134">
        <w:t xml:space="preserve">Industry </w:t>
      </w:r>
      <w:bookmarkEnd w:id="24"/>
      <w:bookmarkEnd w:id="36"/>
      <w:r w:rsidRPr="00183134">
        <w:t>Briefing</w:t>
      </w:r>
      <w:bookmarkEnd w:id="37"/>
    </w:p>
    <w:p w14:paraId="129C26A8" w14:textId="147C7C0A" w:rsidR="00ED5204" w:rsidRPr="00183134" w:rsidRDefault="00ED5204" w:rsidP="00416361">
      <w:pPr>
        <w:pStyle w:val="DefenceHeading3"/>
      </w:pPr>
      <w:bookmarkStart w:id="38" w:name="_Ref475981096"/>
      <w:bookmarkStart w:id="39" w:name="_Ref432777641"/>
      <w:r w:rsidRPr="00183134">
        <w:t xml:space="preserve">The Commonwealth </w:t>
      </w:r>
      <w:r w:rsidR="00E900D9" w:rsidRPr="00183134">
        <w:t>may</w:t>
      </w:r>
      <w:r w:rsidRPr="00183134">
        <w:t xml:space="preserve"> conduct </w:t>
      </w:r>
      <w:r w:rsidR="00E900D9" w:rsidRPr="00183134">
        <w:t xml:space="preserve">one or more </w:t>
      </w:r>
      <w:r w:rsidRPr="00183134">
        <w:t>industry briefing</w:t>
      </w:r>
      <w:r w:rsidR="00E900D9" w:rsidRPr="00183134">
        <w:t>s (including any Site visits)</w:t>
      </w:r>
      <w:r w:rsidRPr="00183134">
        <w:t xml:space="preserve"> in relation to the Tender Documents, the tender process, the Contractor's Activities, the Works and the Project.  </w:t>
      </w:r>
      <w:r w:rsidR="009E31B7" w:rsidRPr="00183134">
        <w:t>If an industry briefing will be conducted, t</w:t>
      </w:r>
      <w:r w:rsidRPr="00183134">
        <w:t>he details of the industry briefing</w:t>
      </w:r>
      <w:r w:rsidR="002D5383" w:rsidRPr="00183134">
        <w:t xml:space="preserve"> are specified in the Tender Particulars.</w:t>
      </w:r>
      <w:bookmarkEnd w:id="38"/>
    </w:p>
    <w:p w14:paraId="3CCF327C" w14:textId="16395896" w:rsidR="00ED5204" w:rsidRPr="00183134" w:rsidRDefault="00ED5204" w:rsidP="00F83013">
      <w:pPr>
        <w:pStyle w:val="DefenceHeading3"/>
      </w:pPr>
      <w:bookmarkStart w:id="40" w:name="_Ref448299075"/>
      <w:bookmarkEnd w:id="39"/>
      <w:r w:rsidRPr="00183134">
        <w:t>If the Tenderer wishes to attend the industry briefing</w:t>
      </w:r>
      <w:r w:rsidR="00D57CE3" w:rsidRPr="00183134">
        <w:t xml:space="preserve"> specified in the Tender Particulars</w:t>
      </w:r>
      <w:r w:rsidRPr="00183134">
        <w:t xml:space="preserve">, it must notify the </w:t>
      </w:r>
      <w:r w:rsidR="00A07548" w:rsidRPr="00183134">
        <w:t>Tender Administrator</w:t>
      </w:r>
      <w:r w:rsidRPr="00183134">
        <w:t xml:space="preserve"> by email no later than the time and date specified in the </w:t>
      </w:r>
      <w:r w:rsidR="002D5383" w:rsidRPr="00183134">
        <w:t>Tender Particulars</w:t>
      </w:r>
      <w:r w:rsidRPr="00183134">
        <w:t xml:space="preserve">, providing details of the Tenderer, the full names and addresses of all Tenderer personnel proposed to attend the industry briefing and all other information required under paragraph </w:t>
      </w:r>
      <w:r w:rsidRPr="00183134">
        <w:fldChar w:fldCharType="begin"/>
      </w:r>
      <w:r w:rsidRPr="00183134">
        <w:instrText xml:space="preserve"> REF _Ref475981096 \r \h </w:instrText>
      </w:r>
      <w:r w:rsidR="002D5383" w:rsidRPr="00183134">
        <w:instrText xml:space="preserve"> \* MERGEFORMAT </w:instrText>
      </w:r>
      <w:r w:rsidRPr="00183134">
        <w:fldChar w:fldCharType="separate"/>
      </w:r>
      <w:r w:rsidR="0009266D" w:rsidRPr="00183134">
        <w:t>(a)</w:t>
      </w:r>
      <w:r w:rsidRPr="00183134">
        <w:fldChar w:fldCharType="end"/>
      </w:r>
      <w:r w:rsidRPr="00183134">
        <w:t>.</w:t>
      </w:r>
      <w:bookmarkEnd w:id="40"/>
    </w:p>
    <w:p w14:paraId="73D0918A" w14:textId="77777777" w:rsidR="00ED5204" w:rsidRPr="00183134" w:rsidRDefault="00ED5204" w:rsidP="00F27F4C">
      <w:pPr>
        <w:pStyle w:val="DefenceHeading3"/>
      </w:pPr>
      <w:bookmarkStart w:id="41" w:name="_Ref256168206"/>
      <w:r w:rsidRPr="00183134">
        <w:t>The Commonwealth may (in its absolute discretion):</w:t>
      </w:r>
    </w:p>
    <w:p w14:paraId="236C5AD0" w14:textId="77777777" w:rsidR="00ED5204" w:rsidRPr="00183134" w:rsidRDefault="00ED5204" w:rsidP="00F83013">
      <w:pPr>
        <w:pStyle w:val="DefenceHeading4"/>
      </w:pPr>
      <w:r w:rsidRPr="00183134">
        <w:t>limit or restrict the number of Tenderer personnel; or</w:t>
      </w:r>
    </w:p>
    <w:p w14:paraId="0EE4A4D3" w14:textId="77777777" w:rsidR="00ED5204" w:rsidRPr="00183134" w:rsidRDefault="00ED5204" w:rsidP="00F83013">
      <w:pPr>
        <w:pStyle w:val="DefenceHeading4"/>
      </w:pPr>
      <w:r w:rsidRPr="00183134">
        <w:t>exclude any or all Tenderer personnel from,</w:t>
      </w:r>
    </w:p>
    <w:p w14:paraId="7493DC29" w14:textId="77777777" w:rsidR="00ED5204" w:rsidRPr="00183134" w:rsidRDefault="00ED5204" w:rsidP="00F83013">
      <w:pPr>
        <w:pStyle w:val="DefenceIndent"/>
      </w:pPr>
      <w:r w:rsidRPr="00183134">
        <w:t>attending the industry briefing for any reason, including if the Tenderer:</w:t>
      </w:r>
      <w:bookmarkEnd w:id="41"/>
    </w:p>
    <w:p w14:paraId="677202DC" w14:textId="56D292BD" w:rsidR="00ED5204" w:rsidRPr="00183134" w:rsidRDefault="00ED5204" w:rsidP="00F27F4C">
      <w:pPr>
        <w:pStyle w:val="DefenceHeading4"/>
      </w:pPr>
      <w:r w:rsidRPr="00183134">
        <w:t xml:space="preserve">exceeds the maximum number of Tenderer personnel specified in the </w:t>
      </w:r>
      <w:r w:rsidR="001C732A" w:rsidRPr="00183134">
        <w:t xml:space="preserve">Tender </w:t>
      </w:r>
      <w:r w:rsidR="002D5383" w:rsidRPr="00183134">
        <w:t>Particulars</w:t>
      </w:r>
      <w:r w:rsidRPr="00183134">
        <w:t>;</w:t>
      </w:r>
    </w:p>
    <w:p w14:paraId="1BE49667" w14:textId="321F74F5" w:rsidR="00ED5204" w:rsidRPr="00183134" w:rsidRDefault="00ED5204" w:rsidP="00F27F4C">
      <w:pPr>
        <w:pStyle w:val="DefenceHeading4"/>
      </w:pPr>
      <w:r w:rsidRPr="00183134">
        <w:t xml:space="preserve">fails to comply with paragraph </w:t>
      </w:r>
      <w:r w:rsidRPr="00183134">
        <w:fldChar w:fldCharType="begin"/>
      </w:r>
      <w:r w:rsidRPr="00183134">
        <w:instrText xml:space="preserve"> REF _Ref448299075 \n \h </w:instrText>
      </w:r>
      <w:r w:rsidR="001F1AE9" w:rsidRPr="00183134">
        <w:instrText xml:space="preserve"> \* MERGEFORMAT </w:instrText>
      </w:r>
      <w:r w:rsidRPr="00183134">
        <w:fldChar w:fldCharType="separate"/>
      </w:r>
      <w:r w:rsidR="0009266D" w:rsidRPr="00183134">
        <w:t>(b)</w:t>
      </w:r>
      <w:r w:rsidRPr="00183134">
        <w:fldChar w:fldCharType="end"/>
      </w:r>
      <w:r w:rsidRPr="00183134">
        <w:t>; or</w:t>
      </w:r>
    </w:p>
    <w:p w14:paraId="2B6AB726" w14:textId="4B787F2E" w:rsidR="00ED5204" w:rsidRPr="00183134" w:rsidRDefault="00ED5204" w:rsidP="00F27F4C">
      <w:pPr>
        <w:pStyle w:val="DefenceHeading4"/>
      </w:pPr>
      <w:bookmarkStart w:id="42" w:name="_Ref448383502"/>
      <w:r w:rsidRPr="00183134">
        <w:t xml:space="preserve">substitutes or replaces Tenderer personnel after the time and date specified in the </w:t>
      </w:r>
      <w:r w:rsidR="001C732A" w:rsidRPr="00183134">
        <w:t xml:space="preserve">Tender </w:t>
      </w:r>
      <w:r w:rsidR="002D5383" w:rsidRPr="00183134">
        <w:t>Particulars</w:t>
      </w:r>
      <w:r w:rsidRPr="00183134">
        <w:t>.</w:t>
      </w:r>
      <w:bookmarkEnd w:id="42"/>
    </w:p>
    <w:p w14:paraId="3800FC74" w14:textId="1F06186E" w:rsidR="00ED5204" w:rsidRPr="00183134" w:rsidRDefault="00B4685D" w:rsidP="007410F5">
      <w:pPr>
        <w:pStyle w:val="DefenceHeading3"/>
      </w:pPr>
      <w:r w:rsidRPr="00183134">
        <w:t>All</w:t>
      </w:r>
      <w:r w:rsidR="00ED5204" w:rsidRPr="00183134">
        <w:t xml:space="preserve"> industry briefing</w:t>
      </w:r>
      <w:r w:rsidRPr="00183134">
        <w:t>s</w:t>
      </w:r>
      <w:r w:rsidR="00ED5204" w:rsidRPr="00183134">
        <w:t xml:space="preserve"> will be conducted for the purpose of providing background information only.  The Tenderer must not in any way rely upon the industry briefing</w:t>
      </w:r>
      <w:r w:rsidRPr="00183134">
        <w:t xml:space="preserve"> (or any industry briefing materials provided in accordance with paragraph </w:t>
      </w:r>
      <w:r w:rsidRPr="00183134">
        <w:fldChar w:fldCharType="begin"/>
      </w:r>
      <w:r w:rsidRPr="00183134">
        <w:instrText xml:space="preserve"> REF _Ref159854893 \r \h </w:instrText>
      </w:r>
      <w:r w:rsidR="00183134">
        <w:instrText xml:space="preserve"> \* MERGEFORMAT </w:instrText>
      </w:r>
      <w:r w:rsidRPr="00183134">
        <w:fldChar w:fldCharType="separate"/>
      </w:r>
      <w:r w:rsidR="0009266D" w:rsidRPr="00183134">
        <w:t>(e)(</w:t>
      </w:r>
      <w:proofErr w:type="spellStart"/>
      <w:r w:rsidR="0009266D" w:rsidRPr="00183134">
        <w:t>i</w:t>
      </w:r>
      <w:proofErr w:type="spellEnd"/>
      <w:r w:rsidR="0009266D" w:rsidRPr="00183134">
        <w:t>)</w:t>
      </w:r>
      <w:r w:rsidRPr="00183134">
        <w:fldChar w:fldCharType="end"/>
      </w:r>
      <w:r w:rsidRPr="00183134">
        <w:t>, if applicable)</w:t>
      </w:r>
      <w:r w:rsidR="00ED5204" w:rsidRPr="00183134">
        <w:t xml:space="preserve"> for the purposes of preparing, amending or negotiating its Tender or entry into any contract with the Commonwealth.</w:t>
      </w:r>
    </w:p>
    <w:p w14:paraId="18E1CB34" w14:textId="77777777" w:rsidR="00ED5204" w:rsidRPr="00183134" w:rsidRDefault="00ED5204" w:rsidP="007410F5">
      <w:pPr>
        <w:pStyle w:val="DefenceHeading3"/>
      </w:pPr>
      <w:r w:rsidRPr="00183134">
        <w:t>The Tenderer:</w:t>
      </w:r>
    </w:p>
    <w:p w14:paraId="293D544C" w14:textId="77777777" w:rsidR="00ED5204" w:rsidRPr="00183134" w:rsidRDefault="00781801" w:rsidP="00A9194F">
      <w:pPr>
        <w:pStyle w:val="DefenceHeading4"/>
      </w:pPr>
      <w:bookmarkStart w:id="43" w:name="_Ref159854893"/>
      <w:r w:rsidRPr="00183134">
        <w:t>may</w:t>
      </w:r>
      <w:r w:rsidR="00BB1457" w:rsidRPr="00183134">
        <w:t>,</w:t>
      </w:r>
      <w:r w:rsidRPr="00183134">
        <w:t xml:space="preserve"> at the discretion of the </w:t>
      </w:r>
      <w:r w:rsidR="00C770FB" w:rsidRPr="00183134">
        <w:t>Tender Administrator</w:t>
      </w:r>
      <w:r w:rsidR="00BB1457" w:rsidRPr="00183134">
        <w:t>,</w:t>
      </w:r>
      <w:r w:rsidR="00C770FB" w:rsidRPr="00183134">
        <w:t xml:space="preserve"> </w:t>
      </w:r>
      <w:r w:rsidR="00ED5204" w:rsidRPr="00183134">
        <w:t>be provided with copies of industry briefing materials (including presentations)</w:t>
      </w:r>
      <w:r w:rsidRPr="00183134">
        <w:t xml:space="preserve"> as an Information Document</w:t>
      </w:r>
      <w:r w:rsidR="00ED5204" w:rsidRPr="00183134">
        <w:t>; and</w:t>
      </w:r>
      <w:bookmarkEnd w:id="43"/>
    </w:p>
    <w:p w14:paraId="30D7A93F" w14:textId="77777777" w:rsidR="00ED5204" w:rsidRPr="00183134" w:rsidRDefault="00ED5204" w:rsidP="00BB7DDA">
      <w:pPr>
        <w:pStyle w:val="DefenceHeading4"/>
      </w:pPr>
      <w:r w:rsidRPr="00183134">
        <w:lastRenderedPageBreak/>
        <w:t xml:space="preserve">is not permitted to take photographs or other electronic recordings of </w:t>
      </w:r>
      <w:r w:rsidR="00781801" w:rsidRPr="00183134">
        <w:t xml:space="preserve">any </w:t>
      </w:r>
      <w:r w:rsidRPr="00183134">
        <w:t>industry briefin</w:t>
      </w:r>
      <w:r w:rsidR="00781801" w:rsidRPr="00183134">
        <w:t>g (including any presentation, s</w:t>
      </w:r>
      <w:r w:rsidRPr="00183134">
        <w:t xml:space="preserve">ite visit or inspection).  </w:t>
      </w:r>
    </w:p>
    <w:p w14:paraId="5C84B438" w14:textId="77777777" w:rsidR="00ED5204" w:rsidRPr="00183134" w:rsidRDefault="00ED5204" w:rsidP="008320B5">
      <w:pPr>
        <w:pStyle w:val="DefenceHeading3"/>
      </w:pPr>
      <w:r w:rsidRPr="00183134">
        <w:t>Without limiting any other provision of the Tender Conditions:</w:t>
      </w:r>
    </w:p>
    <w:p w14:paraId="6A02BC7B" w14:textId="77777777" w:rsidR="00ED5204" w:rsidRPr="00183134" w:rsidRDefault="00ED5204" w:rsidP="00F83013">
      <w:pPr>
        <w:pStyle w:val="DefenceHeading4"/>
      </w:pPr>
      <w:r w:rsidRPr="00183134">
        <w:t xml:space="preserve">subject to the Commonwealth Procurement Rules, neither the Commonwealth nor the </w:t>
      </w:r>
      <w:r w:rsidR="001C732A" w:rsidRPr="00183134">
        <w:t>Tender Administrator</w:t>
      </w:r>
      <w:r w:rsidRPr="00183134">
        <w:t xml:space="preserve"> is obliged to respond to any or all questions, enquiries or other matters notified during the industry briefing; and</w:t>
      </w:r>
    </w:p>
    <w:p w14:paraId="0605A95B" w14:textId="47E4087B" w:rsidR="00ED5204" w:rsidRPr="00183134" w:rsidRDefault="00ED5204" w:rsidP="00BB7DDA">
      <w:pPr>
        <w:pStyle w:val="DefenceHeading4"/>
      </w:pPr>
      <w:r w:rsidRPr="00183134">
        <w:t xml:space="preserve">the Commonwealth may (in its absolute discretion) publish or issue addenda under clause </w:t>
      </w:r>
      <w:r w:rsidR="001C7D31" w:rsidRPr="00183134">
        <w:fldChar w:fldCharType="begin"/>
      </w:r>
      <w:r w:rsidR="001C7D31" w:rsidRPr="00183134">
        <w:instrText xml:space="preserve"> REF _Ref45006784 \w \h </w:instrText>
      </w:r>
      <w:r w:rsidR="00183134">
        <w:instrText xml:space="preserve"> \* MERGEFORMAT </w:instrText>
      </w:r>
      <w:r w:rsidR="001C7D31" w:rsidRPr="00183134">
        <w:fldChar w:fldCharType="separate"/>
      </w:r>
      <w:r w:rsidR="0009266D" w:rsidRPr="00183134">
        <w:t>2.2(d)</w:t>
      </w:r>
      <w:r w:rsidR="001C7D31" w:rsidRPr="00183134">
        <w:fldChar w:fldCharType="end"/>
      </w:r>
      <w:r w:rsidRPr="00183134">
        <w:t xml:space="preserve"> or Information Documents to address any matters arising out of or in connection with the industry briefing</w:t>
      </w:r>
      <w:r w:rsidR="001C732A" w:rsidRPr="00183134">
        <w:t>.</w:t>
      </w:r>
    </w:p>
    <w:p w14:paraId="223EC667" w14:textId="77777777" w:rsidR="00ED5204" w:rsidRPr="00183134" w:rsidRDefault="00ED5204" w:rsidP="00E6049E">
      <w:pPr>
        <w:pStyle w:val="DefenceHeading1"/>
      </w:pPr>
      <w:bookmarkStart w:id="44" w:name="_Toc233714462"/>
      <w:r w:rsidRPr="00183134">
        <w:rPr>
          <w:bCs/>
        </w:rPr>
        <w:t>TENDERS</w:t>
      </w:r>
      <w:bookmarkEnd w:id="44"/>
    </w:p>
    <w:p w14:paraId="5D4E15B0" w14:textId="77777777" w:rsidR="00ED5204" w:rsidRPr="00183134" w:rsidRDefault="00ED5204" w:rsidP="00E6049E">
      <w:pPr>
        <w:pStyle w:val="DefenceHeading2"/>
      </w:pPr>
      <w:r w:rsidRPr="00183134">
        <w:t>Conforming Tender, including ATM Close Date and ATM Close Time, Minimum Form and Content Requirements and Conditions for Participation</w:t>
      </w:r>
    </w:p>
    <w:p w14:paraId="17A2EA97" w14:textId="77777777" w:rsidR="00ED5204" w:rsidRPr="00183134" w:rsidRDefault="00ED5204" w:rsidP="001656BF">
      <w:pPr>
        <w:pStyle w:val="DefenceNormal"/>
      </w:pPr>
      <w:bookmarkStart w:id="45" w:name="_Ref110138049"/>
      <w:r w:rsidRPr="00183134">
        <w:t>To lodge a conforming Tender:</w:t>
      </w:r>
      <w:bookmarkEnd w:id="45"/>
    </w:p>
    <w:p w14:paraId="600E5AAD" w14:textId="77777777" w:rsidR="00ED5204" w:rsidRPr="00183134" w:rsidRDefault="00ED5204" w:rsidP="00E6049E">
      <w:pPr>
        <w:pStyle w:val="DefenceHeading3"/>
        <w:rPr>
          <w:b/>
        </w:rPr>
      </w:pPr>
      <w:bookmarkStart w:id="46" w:name="_Ref448299817"/>
      <w:bookmarkStart w:id="47" w:name="_Ref226269370"/>
      <w:bookmarkStart w:id="48" w:name="_Ref110138070"/>
      <w:bookmarkStart w:id="49" w:name="_Ref216494780"/>
      <w:r w:rsidRPr="00183134">
        <w:rPr>
          <w:b/>
        </w:rPr>
        <w:t>the Tender must be</w:t>
      </w:r>
      <w:r w:rsidRPr="00183134">
        <w:rPr>
          <w:bCs w:val="0"/>
        </w:rPr>
        <w:t>:</w:t>
      </w:r>
      <w:bookmarkEnd w:id="46"/>
    </w:p>
    <w:p w14:paraId="21B9850D" w14:textId="77777777" w:rsidR="001C7D31" w:rsidRPr="00183134" w:rsidRDefault="001C7D31" w:rsidP="001C7D31">
      <w:pPr>
        <w:pStyle w:val="DefenceHeading4"/>
        <w:rPr>
          <w:b/>
        </w:rPr>
      </w:pPr>
      <w:r w:rsidRPr="00183134">
        <w:rPr>
          <w:b/>
        </w:rPr>
        <w:t xml:space="preserve">lodged </w:t>
      </w:r>
      <w:r w:rsidR="00D24F95" w:rsidRPr="00183134">
        <w:rPr>
          <w:b/>
        </w:rPr>
        <w:t xml:space="preserve">electronically via </w:t>
      </w:r>
      <w:r w:rsidRPr="00183134">
        <w:rPr>
          <w:b/>
        </w:rPr>
        <w:t>AusTender</w:t>
      </w:r>
      <w:r w:rsidR="00D24F95" w:rsidRPr="00183134">
        <w:rPr>
          <w:b/>
        </w:rPr>
        <w:t xml:space="preserve"> at www.tenders.gov.au</w:t>
      </w:r>
      <w:r w:rsidRPr="00183134">
        <w:rPr>
          <w:bCs/>
        </w:rPr>
        <w:t>;</w:t>
      </w:r>
      <w:r w:rsidR="00FF1202" w:rsidRPr="00183134">
        <w:rPr>
          <w:b/>
          <w:i/>
        </w:rPr>
        <w:t xml:space="preserve"> </w:t>
      </w:r>
      <w:r w:rsidR="00FF1202" w:rsidRPr="00183134">
        <w:t>and</w:t>
      </w:r>
      <w:r w:rsidRPr="00183134">
        <w:rPr>
          <w:b/>
          <w:i/>
        </w:rPr>
        <w:t xml:space="preserve">  </w:t>
      </w:r>
    </w:p>
    <w:p w14:paraId="65321445" w14:textId="77777777" w:rsidR="001C7D31" w:rsidRPr="00183134" w:rsidRDefault="001C7D31" w:rsidP="001C7D31">
      <w:pPr>
        <w:pStyle w:val="DefenceHeading4"/>
        <w:rPr>
          <w:b/>
        </w:rPr>
      </w:pPr>
      <w:r w:rsidRPr="00183134">
        <w:rPr>
          <w:b/>
        </w:rPr>
        <w:t>received before the ATM Close Date and ATM Close Time</w:t>
      </w:r>
      <w:r w:rsidRPr="00183134">
        <w:rPr>
          <w:bCs/>
        </w:rPr>
        <w:t>;</w:t>
      </w:r>
      <w:r w:rsidRPr="00183134">
        <w:rPr>
          <w:b/>
        </w:rPr>
        <w:t xml:space="preserve"> </w:t>
      </w:r>
    </w:p>
    <w:p w14:paraId="4D407F05" w14:textId="77777777" w:rsidR="00ED5204" w:rsidRPr="00183134" w:rsidRDefault="00ED5204" w:rsidP="00E6049E">
      <w:pPr>
        <w:pStyle w:val="DefenceHeading3"/>
      </w:pPr>
      <w:bookmarkStart w:id="50" w:name="_Ref211397796"/>
      <w:bookmarkStart w:id="51" w:name="_Ref409103447"/>
      <w:bookmarkStart w:id="52" w:name="_Ref110139071"/>
      <w:bookmarkEnd w:id="47"/>
      <w:bookmarkEnd w:id="48"/>
      <w:bookmarkEnd w:id="49"/>
      <w:r w:rsidRPr="00183134">
        <w:t>the Tender must satisfy each</w:t>
      </w:r>
      <w:r w:rsidRPr="00183134">
        <w:rPr>
          <w:b/>
        </w:rPr>
        <w:t xml:space="preserve"> minimum form and content requirement </w:t>
      </w:r>
      <w:r w:rsidRPr="00183134">
        <w:t>as follows:</w:t>
      </w:r>
      <w:bookmarkEnd w:id="50"/>
      <w:bookmarkEnd w:id="51"/>
    </w:p>
    <w:p w14:paraId="3E55C87F" w14:textId="56FE67CC" w:rsidR="00ED5204" w:rsidRPr="00183134" w:rsidRDefault="00ED5204" w:rsidP="00E6049E">
      <w:pPr>
        <w:pStyle w:val="DefenceHeading4"/>
      </w:pPr>
      <w:bookmarkStart w:id="53" w:name="_Ref216233829"/>
      <w:bookmarkStart w:id="54" w:name="_Ref215310532"/>
      <w:r w:rsidRPr="00183134">
        <w:t>the Tender must remain valid for</w:t>
      </w:r>
      <w:r w:rsidR="008C3DA7" w:rsidRPr="00183134">
        <w:t xml:space="preserve"> the duration of the Tender Validity Period</w:t>
      </w:r>
      <w:r w:rsidRPr="00183134">
        <w:t>, during which period the Tenderer cannot withdraw its Tender;</w:t>
      </w:r>
      <w:r w:rsidR="00E65F8E" w:rsidRPr="00183134">
        <w:t xml:space="preserve"> </w:t>
      </w:r>
    </w:p>
    <w:p w14:paraId="78E0E422" w14:textId="12262C54" w:rsidR="002D5383" w:rsidRPr="00183134" w:rsidRDefault="002D5383" w:rsidP="00F847C3">
      <w:pPr>
        <w:pStyle w:val="DefenceHeading4"/>
        <w:tabs>
          <w:tab w:val="left" w:pos="3828"/>
        </w:tabs>
        <w:rPr>
          <w:bCs/>
        </w:rPr>
      </w:pPr>
      <w:bookmarkStart w:id="55" w:name="_Ref492303108"/>
      <w:r w:rsidRPr="00183134">
        <w:rPr>
          <w:bCs/>
        </w:rPr>
        <w:t xml:space="preserve">the Tenderer must complete, execute and lodge the Tender Form </w:t>
      </w:r>
      <w:bookmarkStart w:id="56" w:name="_Ref491949558"/>
      <w:r w:rsidRPr="00183134">
        <w:rPr>
          <w:bCs/>
        </w:rPr>
        <w:t xml:space="preserve">in </w:t>
      </w:r>
      <w:r w:rsidR="0004253E" w:rsidRPr="00183134">
        <w:rPr>
          <w:bCs/>
        </w:rPr>
        <w:fldChar w:fldCharType="begin"/>
      </w:r>
      <w:r w:rsidR="0004253E" w:rsidRPr="00183134">
        <w:rPr>
          <w:bCs/>
        </w:rPr>
        <w:instrText xml:space="preserve"> REF _Ref159855375 \r \h </w:instrText>
      </w:r>
      <w:r w:rsidR="00183134">
        <w:rPr>
          <w:bCs/>
        </w:rPr>
        <w:instrText xml:space="preserve"> \* MERGEFORMAT </w:instrText>
      </w:r>
      <w:r w:rsidR="0004253E" w:rsidRPr="00183134">
        <w:rPr>
          <w:bCs/>
        </w:rPr>
      </w:r>
      <w:r w:rsidR="0004253E" w:rsidRPr="00183134">
        <w:rPr>
          <w:bCs/>
        </w:rPr>
        <w:fldChar w:fldCharType="separate"/>
      </w:r>
      <w:r w:rsidR="0009266D" w:rsidRPr="00183134">
        <w:rPr>
          <w:bCs/>
        </w:rPr>
        <w:t>Part 3</w:t>
      </w:r>
      <w:r w:rsidR="0004253E" w:rsidRPr="00183134">
        <w:rPr>
          <w:bCs/>
        </w:rPr>
        <w:fldChar w:fldCharType="end"/>
      </w:r>
      <w:r w:rsidRPr="00183134">
        <w:rPr>
          <w:bCs/>
        </w:rPr>
        <w:t>;</w:t>
      </w:r>
      <w:bookmarkEnd w:id="55"/>
      <w:bookmarkEnd w:id="56"/>
      <w:r w:rsidRPr="00183134">
        <w:rPr>
          <w:bCs/>
        </w:rPr>
        <w:t xml:space="preserve"> </w:t>
      </w:r>
    </w:p>
    <w:p w14:paraId="7BF97644" w14:textId="70DDE71B" w:rsidR="002240AE" w:rsidRPr="00183134" w:rsidRDefault="009502F3" w:rsidP="00E6049E">
      <w:pPr>
        <w:pStyle w:val="DefenceHeading4"/>
      </w:pPr>
      <w:bookmarkStart w:id="57" w:name="_Ref45206257"/>
      <w:bookmarkStart w:id="58" w:name="_Ref531335930"/>
      <w:r w:rsidRPr="00183134">
        <w:t xml:space="preserve">if </w:t>
      </w:r>
      <w:r w:rsidR="00967E24" w:rsidRPr="00183134">
        <w:t xml:space="preserve">the Tender Particulars state that </w:t>
      </w:r>
      <w:r w:rsidRPr="00183134">
        <w:t xml:space="preserve">clauses </w:t>
      </w:r>
      <w:r w:rsidRPr="00183134">
        <w:fldChar w:fldCharType="begin"/>
      </w:r>
      <w:r w:rsidRPr="00183134">
        <w:instrText xml:space="preserve"> REF _Ref531335569 \r \h </w:instrText>
      </w:r>
      <w:r w:rsidR="00D804C9" w:rsidRPr="00183134">
        <w:instrText xml:space="preserve"> \* MERGEFORMAT </w:instrText>
      </w:r>
      <w:r w:rsidRPr="00183134">
        <w:fldChar w:fldCharType="separate"/>
      </w:r>
      <w:r w:rsidR="0009266D" w:rsidRPr="00183134">
        <w:t>27.3</w:t>
      </w:r>
      <w:r w:rsidRPr="00183134">
        <w:fldChar w:fldCharType="end"/>
      </w:r>
      <w:r w:rsidRPr="00183134">
        <w:t xml:space="preserve"> and </w:t>
      </w:r>
      <w:r w:rsidRPr="00183134">
        <w:fldChar w:fldCharType="begin"/>
      </w:r>
      <w:r w:rsidRPr="00183134">
        <w:instrText xml:space="preserve"> REF _Ref531335571 \r \h </w:instrText>
      </w:r>
      <w:r w:rsidR="00D804C9" w:rsidRPr="00183134">
        <w:instrText xml:space="preserve"> \* MERGEFORMAT </w:instrText>
      </w:r>
      <w:r w:rsidRPr="00183134">
        <w:fldChar w:fldCharType="separate"/>
      </w:r>
      <w:r w:rsidR="0009266D" w:rsidRPr="00183134">
        <w:t>27.4</w:t>
      </w:r>
      <w:r w:rsidRPr="00183134">
        <w:fldChar w:fldCharType="end"/>
      </w:r>
      <w:r w:rsidRPr="00183134">
        <w:t xml:space="preserve"> apply, the Tenderer must complete and lodge</w:t>
      </w:r>
      <w:r w:rsidR="008C3AA3" w:rsidRPr="00183134">
        <w:t xml:space="preserve"> </w:t>
      </w:r>
      <w:r w:rsidR="009425A5" w:rsidRPr="00183134">
        <w:fldChar w:fldCharType="begin"/>
      </w:r>
      <w:r w:rsidR="009425A5" w:rsidRPr="00183134">
        <w:instrText xml:space="preserve"> REF _Ref45300813 \w \h </w:instrText>
      </w:r>
      <w:r w:rsidR="00005558" w:rsidRPr="00183134">
        <w:instrText xml:space="preserve"> \* MERGEFORMAT </w:instrText>
      </w:r>
      <w:r w:rsidR="009425A5" w:rsidRPr="00183134">
        <w:fldChar w:fldCharType="separate"/>
      </w:r>
      <w:r w:rsidR="0009266D" w:rsidRPr="00183134">
        <w:t>Tender Schedule E</w:t>
      </w:r>
      <w:r w:rsidR="009425A5" w:rsidRPr="00183134">
        <w:fldChar w:fldCharType="end"/>
      </w:r>
      <w:r w:rsidR="009425A5" w:rsidRPr="00183134">
        <w:t xml:space="preserve"> - </w:t>
      </w:r>
      <w:r w:rsidR="009425A5" w:rsidRPr="00183134">
        <w:fldChar w:fldCharType="begin"/>
      </w:r>
      <w:r w:rsidR="009425A5" w:rsidRPr="00183134">
        <w:instrText xml:space="preserve"> REF _Ref45300821 \h </w:instrText>
      </w:r>
      <w:r w:rsidR="00005558" w:rsidRPr="00183134">
        <w:instrText xml:space="preserve"> \* MERGEFORMAT </w:instrText>
      </w:r>
      <w:r w:rsidR="009425A5" w:rsidRPr="00183134">
        <w:fldChar w:fldCharType="separate"/>
      </w:r>
      <w:r w:rsidR="0009266D" w:rsidRPr="00183134">
        <w:t>Indigenous Procurement Policy</w:t>
      </w:r>
      <w:r w:rsidR="009425A5" w:rsidRPr="00183134">
        <w:fldChar w:fldCharType="end"/>
      </w:r>
      <w:bookmarkEnd w:id="57"/>
      <w:r w:rsidR="005E4BD6" w:rsidRPr="00183134">
        <w:t>;</w:t>
      </w:r>
    </w:p>
    <w:p w14:paraId="2C3B0F82" w14:textId="6D063C30" w:rsidR="009502F3" w:rsidRPr="00183134" w:rsidRDefault="00E95535" w:rsidP="00E6049E">
      <w:pPr>
        <w:pStyle w:val="DefenceHeading4"/>
      </w:pPr>
      <w:bookmarkStart w:id="59" w:name="_Ref22633205"/>
      <w:bookmarkStart w:id="60" w:name="_Ref45205983"/>
      <w:r w:rsidRPr="00183134">
        <w:t xml:space="preserve">if clause </w:t>
      </w:r>
      <w:r w:rsidR="00AC5C14" w:rsidRPr="00183134">
        <w:fldChar w:fldCharType="begin"/>
      </w:r>
      <w:r w:rsidR="00AC5C14" w:rsidRPr="00183134">
        <w:instrText xml:space="preserve"> REF _Ref13048588 \w \h  \* MERGEFORMAT </w:instrText>
      </w:r>
      <w:r w:rsidR="00AC5C14" w:rsidRPr="00183134">
        <w:fldChar w:fldCharType="separate"/>
      </w:r>
      <w:r w:rsidR="0009266D" w:rsidRPr="00183134">
        <w:t>29</w:t>
      </w:r>
      <w:r w:rsidR="00AC5C14" w:rsidRPr="00183134">
        <w:fldChar w:fldCharType="end"/>
      </w:r>
      <w:r w:rsidR="00AC5C14" w:rsidRPr="00183134">
        <w:t xml:space="preserve"> </w:t>
      </w:r>
      <w:r w:rsidR="00E7050A" w:rsidRPr="00183134">
        <w:t>applies</w:t>
      </w:r>
      <w:r w:rsidR="000A4C25" w:rsidRPr="00183134">
        <w:t xml:space="preserve">, </w:t>
      </w:r>
      <w:r w:rsidR="002240AE" w:rsidRPr="00183134">
        <w:t xml:space="preserve">the Tenderer must complete and lodge </w:t>
      </w:r>
      <w:r w:rsidR="00E30498" w:rsidRPr="00183134">
        <w:fldChar w:fldCharType="begin"/>
      </w:r>
      <w:r w:rsidR="00E30498" w:rsidRPr="00183134">
        <w:instrText xml:space="preserve"> REF _Ref53578872 \r \h  \* MERGEFORMAT </w:instrText>
      </w:r>
      <w:r w:rsidR="00E30498" w:rsidRPr="00183134">
        <w:fldChar w:fldCharType="separate"/>
      </w:r>
      <w:r w:rsidR="0009266D" w:rsidRPr="00183134">
        <w:t>Tender Schedule J</w:t>
      </w:r>
      <w:r w:rsidR="00E30498" w:rsidRPr="00183134">
        <w:fldChar w:fldCharType="end"/>
      </w:r>
      <w:r w:rsidR="009D163C" w:rsidRPr="00183134">
        <w:t xml:space="preserve"> - </w:t>
      </w:r>
      <w:r w:rsidR="00E30498" w:rsidRPr="00183134">
        <w:fldChar w:fldCharType="begin"/>
      </w:r>
      <w:r w:rsidR="00E30498" w:rsidRPr="00183134">
        <w:instrText xml:space="preserve"> REF _Ref53578872 \h </w:instrText>
      </w:r>
      <w:r w:rsidR="00315419" w:rsidRPr="00183134">
        <w:instrText xml:space="preserve"> \* MERGEFORMAT </w:instrText>
      </w:r>
      <w:r w:rsidR="00E30498" w:rsidRPr="00183134">
        <w:fldChar w:fldCharType="separate"/>
      </w:r>
      <w:r w:rsidR="0009266D" w:rsidRPr="00183134">
        <w:t>Statement of Tax Record</w:t>
      </w:r>
      <w:r w:rsidR="00E30498" w:rsidRPr="00183134">
        <w:fldChar w:fldCharType="end"/>
      </w:r>
      <w:r w:rsidR="009502F3" w:rsidRPr="00183134">
        <w:t>;</w:t>
      </w:r>
      <w:bookmarkEnd w:id="58"/>
      <w:bookmarkEnd w:id="59"/>
      <w:bookmarkEnd w:id="60"/>
    </w:p>
    <w:p w14:paraId="24BBF50D" w14:textId="7A366A34" w:rsidR="00005558" w:rsidRPr="00183134" w:rsidRDefault="00E00860" w:rsidP="00E6049E">
      <w:pPr>
        <w:pStyle w:val="DefenceHeading4"/>
      </w:pPr>
      <w:r w:rsidRPr="00183134">
        <w:t xml:space="preserve">if clause </w:t>
      </w:r>
      <w:r w:rsidRPr="00183134">
        <w:fldChar w:fldCharType="begin"/>
      </w:r>
      <w:r w:rsidRPr="00183134">
        <w:instrText xml:space="preserve"> REF _Ref176782628 \w \h </w:instrText>
      </w:r>
      <w:r w:rsidR="00183134">
        <w:instrText xml:space="preserve"> \* MERGEFORMAT </w:instrText>
      </w:r>
      <w:r w:rsidRPr="00183134">
        <w:fldChar w:fldCharType="separate"/>
      </w:r>
      <w:r w:rsidR="0009266D" w:rsidRPr="00183134">
        <w:t>30</w:t>
      </w:r>
      <w:r w:rsidRPr="00183134">
        <w:fldChar w:fldCharType="end"/>
      </w:r>
      <w:r w:rsidRPr="00183134">
        <w:t xml:space="preserve"> applies, </w:t>
      </w:r>
      <w:r w:rsidR="00005558" w:rsidRPr="00183134">
        <w:t xml:space="preserve">the Tenderer must complete and lodge </w:t>
      </w:r>
      <w:r w:rsidR="00CA621C" w:rsidRPr="00183134">
        <w:t xml:space="preserve">a Supplier Environmental Sustainability Plan (which includes an ESP Policy Commitment Report) by responding to </w:t>
      </w:r>
      <w:r w:rsidR="00BF6B52" w:rsidRPr="00183134">
        <w:fldChar w:fldCharType="begin"/>
      </w:r>
      <w:r w:rsidR="00BF6B52" w:rsidRPr="00183134">
        <w:instrText xml:space="preserve"> REF _Ref173248151 \r \h  \* MERGEFORMAT </w:instrText>
      </w:r>
      <w:r w:rsidR="00BF6B52" w:rsidRPr="00183134">
        <w:fldChar w:fldCharType="separate"/>
      </w:r>
      <w:r w:rsidR="0009266D" w:rsidRPr="00183134">
        <w:t>Tender Schedule L</w:t>
      </w:r>
      <w:r w:rsidR="00BF6B52" w:rsidRPr="00183134">
        <w:fldChar w:fldCharType="end"/>
      </w:r>
      <w:r w:rsidR="00005558" w:rsidRPr="00183134">
        <w:t xml:space="preserve"> - </w:t>
      </w:r>
      <w:r w:rsidR="00925CCE" w:rsidRPr="00183134">
        <w:fldChar w:fldCharType="begin"/>
      </w:r>
      <w:r w:rsidR="00925CCE" w:rsidRPr="00183134">
        <w:instrText xml:space="preserve"> REF _Ref191923358 \h </w:instrText>
      </w:r>
      <w:r w:rsidR="00183134">
        <w:instrText xml:space="preserve"> \* MERGEFORMAT </w:instrText>
      </w:r>
      <w:r w:rsidR="00925CCE" w:rsidRPr="00183134">
        <w:fldChar w:fldCharType="separate"/>
      </w:r>
      <w:r w:rsidR="0009266D" w:rsidRPr="00183134">
        <w:t>Environmentally Sustainable Procurement</w:t>
      </w:r>
      <w:r w:rsidR="00925CCE" w:rsidRPr="00183134">
        <w:fldChar w:fldCharType="end"/>
      </w:r>
      <w:bookmarkStart w:id="61" w:name="_Ref176948117"/>
      <w:r w:rsidR="00005558" w:rsidRPr="00183134">
        <w:t>; and</w:t>
      </w:r>
      <w:bookmarkEnd w:id="61"/>
      <w:r w:rsidR="001349A0" w:rsidRPr="00183134">
        <w:t xml:space="preserve"> </w:t>
      </w:r>
    </w:p>
    <w:p w14:paraId="70CEAAFE" w14:textId="149552DE" w:rsidR="00C770FB" w:rsidRPr="00183134" w:rsidRDefault="00ED5204" w:rsidP="00DB481F">
      <w:pPr>
        <w:pStyle w:val="DefenceHeading4"/>
      </w:pPr>
      <w:bookmarkStart w:id="62" w:name="_Ref146556279"/>
      <w:bookmarkStart w:id="63" w:name="_Ref409103418"/>
      <w:bookmarkStart w:id="64" w:name="_Ref448299717"/>
      <w:bookmarkStart w:id="65" w:name="_Ref448413827"/>
      <w:bookmarkStart w:id="66" w:name="_Ref44937152"/>
      <w:r w:rsidRPr="00183134">
        <w:t xml:space="preserve">the Tenderer must accept (without departure, qualification, amendment, limitation or exclusion) the Contract in </w:t>
      </w:r>
      <w:r w:rsidR="0004253E" w:rsidRPr="00183134">
        <w:fldChar w:fldCharType="begin"/>
      </w:r>
      <w:r w:rsidR="0004253E" w:rsidRPr="00183134">
        <w:instrText xml:space="preserve"> REF _Ref159855647 \r \h </w:instrText>
      </w:r>
      <w:r w:rsidR="00183134">
        <w:instrText xml:space="preserve"> \* MERGEFORMAT </w:instrText>
      </w:r>
      <w:r w:rsidR="0004253E" w:rsidRPr="00183134">
        <w:fldChar w:fldCharType="separate"/>
      </w:r>
      <w:r w:rsidR="0009266D" w:rsidRPr="00183134">
        <w:t>Part 5</w:t>
      </w:r>
      <w:r w:rsidR="0004253E" w:rsidRPr="00183134">
        <w:fldChar w:fldCharType="end"/>
      </w:r>
      <w:r w:rsidRPr="00183134">
        <w:t>, except</w:t>
      </w:r>
      <w:r w:rsidR="00C770FB" w:rsidRPr="00183134">
        <w:t>:</w:t>
      </w:r>
      <w:bookmarkEnd w:id="62"/>
      <w:r w:rsidRPr="00183134">
        <w:t xml:space="preserve"> </w:t>
      </w:r>
    </w:p>
    <w:p w14:paraId="4382B807" w14:textId="610EA64C" w:rsidR="00C770FB" w:rsidRPr="00183134" w:rsidRDefault="00C770FB" w:rsidP="008A23E8">
      <w:pPr>
        <w:pStyle w:val="DefenceHeading5"/>
      </w:pPr>
      <w:r w:rsidRPr="00183134">
        <w:t xml:space="preserve">subject to </w:t>
      </w:r>
      <w:proofErr w:type="spellStart"/>
      <w:r w:rsidRPr="00183134">
        <w:t>subsubparagraph</w:t>
      </w:r>
      <w:proofErr w:type="spellEnd"/>
      <w:r w:rsidRPr="00183134">
        <w:t xml:space="preserve"> </w:t>
      </w:r>
      <w:r w:rsidRPr="00183134">
        <w:fldChar w:fldCharType="begin"/>
      </w:r>
      <w:r w:rsidRPr="00183134">
        <w:instrText xml:space="preserve"> REF _Ref48124487 \r \h </w:instrText>
      </w:r>
      <w:r w:rsidR="00183134">
        <w:instrText xml:space="preserve"> \* MERGEFORMAT </w:instrText>
      </w:r>
      <w:r w:rsidRPr="00183134">
        <w:fldChar w:fldCharType="separate"/>
      </w:r>
      <w:r w:rsidR="0009266D" w:rsidRPr="00183134">
        <w:t>B</w:t>
      </w:r>
      <w:r w:rsidRPr="00183134">
        <w:fldChar w:fldCharType="end"/>
      </w:r>
      <w:r w:rsidRPr="00183134">
        <w:t xml:space="preserve">, </w:t>
      </w:r>
      <w:r w:rsidR="00ED5204" w:rsidRPr="00183134">
        <w:t xml:space="preserve">to the extent provided for under clause </w:t>
      </w:r>
      <w:r w:rsidR="00ED5204" w:rsidRPr="00183134">
        <w:fldChar w:fldCharType="begin"/>
      </w:r>
      <w:r w:rsidR="00ED5204" w:rsidRPr="00183134">
        <w:instrText xml:space="preserve"> REF _Ref409103389 \n \h </w:instrText>
      </w:r>
      <w:r w:rsidR="00D804C9" w:rsidRPr="00183134">
        <w:instrText xml:space="preserve"> \* MERGEFORMAT </w:instrText>
      </w:r>
      <w:r w:rsidR="00ED5204" w:rsidRPr="00183134">
        <w:fldChar w:fldCharType="separate"/>
      </w:r>
      <w:r w:rsidR="0009266D" w:rsidRPr="00183134">
        <w:t>3.2</w:t>
      </w:r>
      <w:r w:rsidR="00ED5204" w:rsidRPr="00183134">
        <w:fldChar w:fldCharType="end"/>
      </w:r>
      <w:r w:rsidR="00ED5204" w:rsidRPr="00183134">
        <w:t xml:space="preserve"> and expressly set out by the Tenderer in </w:t>
      </w:r>
      <w:r w:rsidR="009D163C" w:rsidRPr="00183134">
        <w:fldChar w:fldCharType="begin"/>
      </w:r>
      <w:r w:rsidR="009D163C" w:rsidRPr="00183134">
        <w:instrText xml:space="preserve"> REF _Ref45302325 \w \h </w:instrText>
      </w:r>
      <w:r w:rsidR="004C7BA0" w:rsidRPr="00183134">
        <w:instrText xml:space="preserve"> \* MERGEFORMAT </w:instrText>
      </w:r>
      <w:r w:rsidR="009D163C" w:rsidRPr="00183134">
        <w:fldChar w:fldCharType="separate"/>
      </w:r>
      <w:r w:rsidR="0009266D" w:rsidRPr="00183134">
        <w:t>Tender Schedule H</w:t>
      </w:r>
      <w:r w:rsidR="009D163C" w:rsidRPr="00183134">
        <w:fldChar w:fldCharType="end"/>
      </w:r>
      <w:r w:rsidR="009D163C" w:rsidRPr="00183134">
        <w:rPr>
          <w:b/>
        </w:rPr>
        <w:t xml:space="preserve"> - </w:t>
      </w:r>
      <w:r w:rsidR="009D163C" w:rsidRPr="00183134">
        <w:rPr>
          <w:b/>
        </w:rPr>
        <w:fldChar w:fldCharType="begin"/>
      </w:r>
      <w:r w:rsidR="009D163C" w:rsidRPr="00183134">
        <w:rPr>
          <w:b/>
        </w:rPr>
        <w:instrText xml:space="preserve"> REF _Ref45302332 \h </w:instrText>
      </w:r>
      <w:r w:rsidR="00183134">
        <w:rPr>
          <w:b/>
        </w:rPr>
        <w:instrText xml:space="preserve"> \* MERGEFORMAT </w:instrText>
      </w:r>
      <w:r w:rsidR="009D163C" w:rsidRPr="00183134">
        <w:rPr>
          <w:b/>
        </w:rPr>
      </w:r>
      <w:r w:rsidR="009D163C" w:rsidRPr="00183134">
        <w:rPr>
          <w:b/>
        </w:rPr>
        <w:fldChar w:fldCharType="separate"/>
      </w:r>
      <w:r w:rsidR="0009266D" w:rsidRPr="00183134">
        <w:t>Alternative Proposals</w:t>
      </w:r>
      <w:r w:rsidR="009D163C" w:rsidRPr="00183134">
        <w:rPr>
          <w:b/>
        </w:rPr>
        <w:fldChar w:fldCharType="end"/>
      </w:r>
      <w:r w:rsidR="00ED5204" w:rsidRPr="00183134">
        <w:t>;</w:t>
      </w:r>
      <w:bookmarkEnd w:id="63"/>
      <w:bookmarkEnd w:id="64"/>
      <w:bookmarkEnd w:id="65"/>
      <w:r w:rsidR="00ED5204" w:rsidRPr="00183134">
        <w:t xml:space="preserve"> </w:t>
      </w:r>
      <w:r w:rsidRPr="00183134">
        <w:t>and</w:t>
      </w:r>
    </w:p>
    <w:p w14:paraId="08DAB1CC" w14:textId="55441405" w:rsidR="00ED5204" w:rsidRPr="00183134" w:rsidRDefault="00C770FB" w:rsidP="00EA6644">
      <w:pPr>
        <w:pStyle w:val="DefenceHeading5"/>
      </w:pPr>
      <w:bookmarkStart w:id="67" w:name="_Ref48125086"/>
      <w:bookmarkStart w:id="68" w:name="_Ref48124487"/>
      <w:r w:rsidRPr="00183134">
        <w:t xml:space="preserve">in respect of clauses 4.3 - 4.6 of the Conditions of Contract in </w:t>
      </w:r>
      <w:r w:rsidR="0004253E" w:rsidRPr="00183134">
        <w:fldChar w:fldCharType="begin"/>
      </w:r>
      <w:r w:rsidR="0004253E" w:rsidRPr="00183134">
        <w:instrText xml:space="preserve"> REF _Ref159855806 \r \h </w:instrText>
      </w:r>
      <w:r w:rsidR="00183134">
        <w:instrText xml:space="preserve"> \* MERGEFORMAT </w:instrText>
      </w:r>
      <w:r w:rsidR="0004253E" w:rsidRPr="00183134">
        <w:fldChar w:fldCharType="separate"/>
      </w:r>
      <w:r w:rsidR="0009266D" w:rsidRPr="00183134">
        <w:t>Part 5</w:t>
      </w:r>
      <w:r w:rsidR="0004253E" w:rsidRPr="00183134">
        <w:fldChar w:fldCharType="end"/>
      </w:r>
      <w:r w:rsidRPr="00183134">
        <w:t xml:space="preserve"> only, as expressly set out by the Tenderer in item </w:t>
      </w:r>
      <w:r w:rsidR="008F1917" w:rsidRPr="00183134">
        <w:fldChar w:fldCharType="begin"/>
      </w:r>
      <w:r w:rsidR="008F1917" w:rsidRPr="00183134">
        <w:instrText xml:space="preserve"> REF _Ref125482453 \r \h </w:instrText>
      </w:r>
      <w:r w:rsidR="00183134">
        <w:instrText xml:space="preserve"> \* MERGEFORMAT </w:instrText>
      </w:r>
      <w:r w:rsidR="008F1917" w:rsidRPr="00183134">
        <w:fldChar w:fldCharType="separate"/>
      </w:r>
      <w:r w:rsidR="0009266D" w:rsidRPr="00183134">
        <w:t>2</w:t>
      </w:r>
      <w:r w:rsidR="008F1917" w:rsidRPr="00183134">
        <w:fldChar w:fldCharType="end"/>
      </w:r>
      <w:r w:rsidRPr="00183134">
        <w:t xml:space="preserve"> of </w:t>
      </w:r>
      <w:r w:rsidRPr="00183134">
        <w:fldChar w:fldCharType="begin"/>
      </w:r>
      <w:r w:rsidRPr="00183134">
        <w:instrText xml:space="preserve"> REF _Ref45299539 \w \h </w:instrText>
      </w:r>
      <w:r w:rsidR="00005558" w:rsidRPr="00183134">
        <w:instrText xml:space="preserve"> \* MERGEFORMAT </w:instrText>
      </w:r>
      <w:r w:rsidRPr="00183134">
        <w:fldChar w:fldCharType="separate"/>
      </w:r>
      <w:r w:rsidR="0009266D" w:rsidRPr="00183134">
        <w:t>Tender Schedule I</w:t>
      </w:r>
      <w:r w:rsidRPr="00183134">
        <w:fldChar w:fldCharType="end"/>
      </w:r>
      <w:r w:rsidRPr="00183134">
        <w:t xml:space="preserve"> - </w:t>
      </w:r>
      <w:r w:rsidRPr="00183134">
        <w:fldChar w:fldCharType="begin"/>
      </w:r>
      <w:r w:rsidRPr="00183134">
        <w:instrText xml:space="preserve"> REF _Ref45299544 \h </w:instrText>
      </w:r>
      <w:r w:rsidR="00183134">
        <w:instrText xml:space="preserve"> \* MERGEFORMAT </w:instrText>
      </w:r>
      <w:r w:rsidRPr="00183134">
        <w:fldChar w:fldCharType="separate"/>
      </w:r>
      <w:r w:rsidR="0009266D" w:rsidRPr="00183134">
        <w:t xml:space="preserve">Miscellaneous Matters </w:t>
      </w:r>
      <w:proofErr w:type="gramStart"/>
      <w:r w:rsidR="0009266D" w:rsidRPr="00183134">
        <w:t>For</w:t>
      </w:r>
      <w:proofErr w:type="gramEnd"/>
      <w:r w:rsidR="0009266D" w:rsidRPr="00183134">
        <w:t xml:space="preserve"> Evaluation</w:t>
      </w:r>
      <w:r w:rsidRPr="00183134">
        <w:fldChar w:fldCharType="end"/>
      </w:r>
      <w:r w:rsidRPr="00183134">
        <w:t>;</w:t>
      </w:r>
      <w:bookmarkEnd w:id="67"/>
      <w:r w:rsidR="004F231B" w:rsidRPr="00183134">
        <w:t xml:space="preserve"> and</w:t>
      </w:r>
      <w:bookmarkEnd w:id="66"/>
      <w:bookmarkEnd w:id="68"/>
    </w:p>
    <w:p w14:paraId="3FE0E173" w14:textId="37B120B0" w:rsidR="00D804C9" w:rsidRPr="00183134" w:rsidRDefault="00ED5204" w:rsidP="00F035A6">
      <w:pPr>
        <w:pStyle w:val="DefenceHeading3"/>
      </w:pPr>
      <w:bookmarkStart w:id="69" w:name="_Ref257724795"/>
      <w:bookmarkStart w:id="70" w:name="_Ref215471740"/>
      <w:bookmarkStart w:id="71" w:name="_Ref159856652"/>
      <w:bookmarkEnd w:id="53"/>
      <w:r w:rsidRPr="00183134">
        <w:t xml:space="preserve">the Tenderer must, at the time of lodging its Tender, satisfy each </w:t>
      </w:r>
      <w:r w:rsidRPr="00183134">
        <w:rPr>
          <w:b/>
        </w:rPr>
        <w:t xml:space="preserve">condition for participation </w:t>
      </w:r>
      <w:bookmarkStart w:id="72" w:name="_Ref109898232"/>
      <w:bookmarkStart w:id="73" w:name="_Ref226365575"/>
      <w:bookmarkEnd w:id="69"/>
      <w:bookmarkEnd w:id="70"/>
      <w:r w:rsidRPr="00183134">
        <w:t>specified in the Tender Particulars (if any)</w:t>
      </w:r>
      <w:r w:rsidR="004F231B" w:rsidRPr="00183134">
        <w:t>.</w:t>
      </w:r>
      <w:bookmarkEnd w:id="71"/>
      <w:bookmarkEnd w:id="72"/>
    </w:p>
    <w:p w14:paraId="3135D4B7" w14:textId="77777777" w:rsidR="00ED5204" w:rsidRPr="00183134" w:rsidRDefault="00ED5204" w:rsidP="00E6049E">
      <w:pPr>
        <w:pStyle w:val="DefenceHeading2"/>
      </w:pPr>
      <w:bookmarkStart w:id="74" w:name="_Ref216233253"/>
      <w:bookmarkStart w:id="75" w:name="_Ref409103389"/>
      <w:bookmarkStart w:id="76" w:name="_Ref448382881"/>
      <w:bookmarkEnd w:id="73"/>
      <w:r w:rsidRPr="00183134">
        <w:t xml:space="preserve">Alternative </w:t>
      </w:r>
      <w:bookmarkEnd w:id="74"/>
      <w:bookmarkEnd w:id="75"/>
      <w:r w:rsidRPr="00183134">
        <w:t>Proposals</w:t>
      </w:r>
      <w:bookmarkEnd w:id="76"/>
    </w:p>
    <w:p w14:paraId="792E4572" w14:textId="14FEC1A4" w:rsidR="00ED5204" w:rsidRPr="00183134" w:rsidRDefault="00ED5204" w:rsidP="00E6049E">
      <w:pPr>
        <w:pStyle w:val="DefenceHeading3"/>
        <w:rPr>
          <w:b/>
        </w:rPr>
      </w:pPr>
      <w:bookmarkStart w:id="77" w:name="_Ref108324171"/>
      <w:bookmarkStart w:id="78" w:name="_Ref215482497"/>
      <w:bookmarkEnd w:id="52"/>
      <w:bookmarkEnd w:id="54"/>
      <w:r w:rsidRPr="00183134">
        <w:t xml:space="preserve">The Commonwealth offers the Tenderer the opportunity to provide alternative proposals in the pursuit of greater value for money.  </w:t>
      </w:r>
      <w:r w:rsidRPr="00183134">
        <w:rPr>
          <w:b/>
        </w:rPr>
        <w:t xml:space="preserve">The Tenderer should note, however, that </w:t>
      </w:r>
      <w:r w:rsidRPr="00183134">
        <w:t xml:space="preserve">(subject to the </w:t>
      </w:r>
      <w:r w:rsidRPr="00183134">
        <w:lastRenderedPageBreak/>
        <w:t xml:space="preserve">Commonwealth's absolute discretion under clause </w:t>
      </w:r>
      <w:r w:rsidRPr="00183134">
        <w:fldChar w:fldCharType="begin"/>
      </w:r>
      <w:r w:rsidRPr="00183134">
        <w:instrText xml:space="preserve"> REF _Ref408314106 \w \h  \* MERGEFORMAT </w:instrText>
      </w:r>
      <w:r w:rsidRPr="00183134">
        <w:fldChar w:fldCharType="separate"/>
      </w:r>
      <w:r w:rsidR="0009266D" w:rsidRPr="00183134">
        <w:t>3.3(b)</w:t>
      </w:r>
      <w:r w:rsidRPr="00183134">
        <w:fldChar w:fldCharType="end"/>
      </w:r>
      <w:r w:rsidRPr="00183134">
        <w:t>)</w:t>
      </w:r>
      <w:r w:rsidRPr="00183134">
        <w:rPr>
          <w:b/>
        </w:rPr>
        <w:t xml:space="preserve"> it must lodge a conforming Tender before an alternative proposal will be considered.</w:t>
      </w:r>
    </w:p>
    <w:p w14:paraId="7F2B25DD" w14:textId="2BB00AD3" w:rsidR="00ED5204" w:rsidRPr="00183134" w:rsidRDefault="00ED5204" w:rsidP="00E6049E">
      <w:pPr>
        <w:pStyle w:val="DefenceHeading3"/>
        <w:rPr>
          <w:b/>
        </w:rPr>
      </w:pPr>
      <w:r w:rsidRPr="00183134">
        <w:rPr>
          <w:b/>
        </w:rPr>
        <w:t>If the Tenderer wishes to provide any alternative proposal, it must be expressly set out in</w:t>
      </w:r>
      <w:r w:rsidR="00C32B83" w:rsidRPr="00183134">
        <w:t xml:space="preserve"> </w:t>
      </w:r>
      <w:r w:rsidR="009D163C" w:rsidRPr="00183134">
        <w:rPr>
          <w:b/>
        </w:rPr>
        <w:fldChar w:fldCharType="begin"/>
      </w:r>
      <w:r w:rsidR="009D163C" w:rsidRPr="00183134">
        <w:rPr>
          <w:b/>
        </w:rPr>
        <w:instrText xml:space="preserve"> REF _Ref45302325 \w \h </w:instrText>
      </w:r>
      <w:r w:rsidR="00005558" w:rsidRPr="00183134">
        <w:rPr>
          <w:b/>
        </w:rPr>
        <w:instrText xml:space="preserve"> \* MERGEFORMAT </w:instrText>
      </w:r>
      <w:r w:rsidR="009D163C" w:rsidRPr="00183134">
        <w:rPr>
          <w:b/>
        </w:rPr>
      </w:r>
      <w:r w:rsidR="009D163C" w:rsidRPr="00183134">
        <w:rPr>
          <w:b/>
        </w:rPr>
        <w:fldChar w:fldCharType="separate"/>
      </w:r>
      <w:r w:rsidR="0009266D" w:rsidRPr="00183134">
        <w:rPr>
          <w:b/>
        </w:rPr>
        <w:t>Tender Schedule H</w:t>
      </w:r>
      <w:r w:rsidR="009D163C" w:rsidRPr="00183134">
        <w:rPr>
          <w:b/>
        </w:rPr>
        <w:fldChar w:fldCharType="end"/>
      </w:r>
      <w:r w:rsidR="009D163C" w:rsidRPr="00183134">
        <w:rPr>
          <w:b/>
        </w:rPr>
        <w:t xml:space="preserve"> - </w:t>
      </w:r>
      <w:r w:rsidR="009D163C" w:rsidRPr="00183134">
        <w:rPr>
          <w:b/>
        </w:rPr>
        <w:fldChar w:fldCharType="begin" w:fldLock="1"/>
      </w:r>
      <w:r w:rsidR="009D163C" w:rsidRPr="00183134">
        <w:rPr>
          <w:b/>
        </w:rPr>
        <w:instrText xml:space="preserve"> REF _Ref45302332 \h </w:instrText>
      </w:r>
      <w:r w:rsidR="00A97F83" w:rsidRPr="00183134">
        <w:rPr>
          <w:b/>
        </w:rPr>
        <w:instrText xml:space="preserve"> \* MERGEFORMAT </w:instrText>
      </w:r>
      <w:r w:rsidR="009D163C" w:rsidRPr="00183134">
        <w:rPr>
          <w:b/>
        </w:rPr>
      </w:r>
      <w:r w:rsidR="009D163C" w:rsidRPr="00183134">
        <w:rPr>
          <w:b/>
        </w:rPr>
        <w:fldChar w:fldCharType="separate"/>
      </w:r>
      <w:r w:rsidR="00295673" w:rsidRPr="00183134">
        <w:rPr>
          <w:b/>
        </w:rPr>
        <w:t>Alternative Proposals</w:t>
      </w:r>
      <w:r w:rsidR="009D163C" w:rsidRPr="00183134">
        <w:rPr>
          <w:b/>
        </w:rPr>
        <w:fldChar w:fldCharType="end"/>
      </w:r>
      <w:r w:rsidRPr="00183134">
        <w:rPr>
          <w:b/>
        </w:rPr>
        <w:t xml:space="preserve">. </w:t>
      </w:r>
      <w:r w:rsidR="003B78DA" w:rsidRPr="00183134">
        <w:rPr>
          <w:b/>
        </w:rPr>
        <w:t xml:space="preserve"> </w:t>
      </w:r>
      <w:r w:rsidRPr="00183134">
        <w:rPr>
          <w:b/>
        </w:rPr>
        <w:t xml:space="preserve">The Tenderer should note that this is a minimum form and content requirement for its Tender under clause </w:t>
      </w:r>
      <w:r w:rsidRPr="00183134">
        <w:rPr>
          <w:b/>
        </w:rPr>
        <w:fldChar w:fldCharType="begin"/>
      </w:r>
      <w:r w:rsidRPr="00183134">
        <w:rPr>
          <w:b/>
        </w:rPr>
        <w:instrText xml:space="preserve"> REF _Ref448413827 \w \h  \* MERGEFORMAT </w:instrText>
      </w:r>
      <w:r w:rsidRPr="00183134">
        <w:rPr>
          <w:b/>
        </w:rPr>
      </w:r>
      <w:r w:rsidRPr="00183134">
        <w:rPr>
          <w:b/>
        </w:rPr>
        <w:fldChar w:fldCharType="separate"/>
      </w:r>
      <w:r w:rsidR="0009266D" w:rsidRPr="00183134">
        <w:rPr>
          <w:b/>
        </w:rPr>
        <w:t>3.1(b)(vi)</w:t>
      </w:r>
      <w:r w:rsidRPr="00183134">
        <w:rPr>
          <w:b/>
        </w:rPr>
        <w:fldChar w:fldCharType="end"/>
      </w:r>
      <w:r w:rsidRPr="00183134">
        <w:rPr>
          <w:b/>
        </w:rPr>
        <w:t>.</w:t>
      </w:r>
    </w:p>
    <w:p w14:paraId="35588E70" w14:textId="2FC0DB8F" w:rsidR="00D804C9" w:rsidRPr="00183134" w:rsidRDefault="00D804C9" w:rsidP="00E6049E">
      <w:pPr>
        <w:pStyle w:val="DefenceHeading3"/>
      </w:pPr>
      <w:r w:rsidRPr="00183134">
        <w:t xml:space="preserve">The Tenderer should note that it is not required to submit </w:t>
      </w:r>
      <w:r w:rsidR="009D163C" w:rsidRPr="00183134">
        <w:fldChar w:fldCharType="begin"/>
      </w:r>
      <w:r w:rsidR="009D163C" w:rsidRPr="00183134">
        <w:instrText xml:space="preserve"> REF _Ref45302325 \w \h </w:instrText>
      </w:r>
      <w:r w:rsidR="00A97F83" w:rsidRPr="00183134">
        <w:instrText xml:space="preserve"> \* MERGEFORMAT </w:instrText>
      </w:r>
      <w:r w:rsidR="009D163C" w:rsidRPr="00183134">
        <w:fldChar w:fldCharType="separate"/>
      </w:r>
      <w:r w:rsidR="0009266D" w:rsidRPr="00183134">
        <w:t>Tender Schedule H</w:t>
      </w:r>
      <w:r w:rsidR="009D163C" w:rsidRPr="00183134">
        <w:fldChar w:fldCharType="end"/>
      </w:r>
      <w:r w:rsidR="009D163C" w:rsidRPr="00183134">
        <w:rPr>
          <w:b/>
        </w:rPr>
        <w:t xml:space="preserve"> </w:t>
      </w:r>
      <w:r w:rsidR="009D163C" w:rsidRPr="00183134">
        <w:t>-</w:t>
      </w:r>
      <w:r w:rsidR="009D163C" w:rsidRPr="00183134">
        <w:rPr>
          <w:b/>
        </w:rPr>
        <w:t xml:space="preserve"> </w:t>
      </w:r>
      <w:r w:rsidR="009D163C" w:rsidRPr="00183134">
        <w:rPr>
          <w:b/>
        </w:rPr>
        <w:fldChar w:fldCharType="begin"/>
      </w:r>
      <w:r w:rsidR="009D163C" w:rsidRPr="00183134">
        <w:rPr>
          <w:b/>
        </w:rPr>
        <w:instrText xml:space="preserve"> REF _Ref45302332 \h </w:instrText>
      </w:r>
      <w:r w:rsidR="00183134">
        <w:rPr>
          <w:b/>
        </w:rPr>
        <w:instrText xml:space="preserve"> \* MERGEFORMAT </w:instrText>
      </w:r>
      <w:r w:rsidR="009D163C" w:rsidRPr="00183134">
        <w:rPr>
          <w:b/>
        </w:rPr>
      </w:r>
      <w:r w:rsidR="009D163C" w:rsidRPr="00183134">
        <w:rPr>
          <w:b/>
        </w:rPr>
        <w:fldChar w:fldCharType="separate"/>
      </w:r>
      <w:r w:rsidR="0009266D" w:rsidRPr="00183134">
        <w:t>Alternative Proposals</w:t>
      </w:r>
      <w:r w:rsidR="009D163C" w:rsidRPr="00183134">
        <w:rPr>
          <w:b/>
        </w:rPr>
        <w:fldChar w:fldCharType="end"/>
      </w:r>
      <w:r w:rsidR="009D163C" w:rsidRPr="00183134">
        <w:rPr>
          <w:b/>
        </w:rPr>
        <w:t xml:space="preserve"> </w:t>
      </w:r>
      <w:r w:rsidRPr="00183134">
        <w:t>if it does not propose to submit an alternative proposal.</w:t>
      </w:r>
      <w:r w:rsidR="00711D1E" w:rsidRPr="00183134">
        <w:t xml:space="preserve"> If the Tenderer wishes to submit an alternative proposal, it should ensure that item </w:t>
      </w:r>
      <w:r w:rsidR="00CA1AC1" w:rsidRPr="00183134">
        <w:fldChar w:fldCharType="begin"/>
      </w:r>
      <w:r w:rsidR="00CA1AC1" w:rsidRPr="00183134">
        <w:instrText xml:space="preserve"> REF _Ref125482316 \r \h  \* MERGEFORMAT </w:instrText>
      </w:r>
      <w:r w:rsidR="00CA1AC1" w:rsidRPr="00183134">
        <w:fldChar w:fldCharType="separate"/>
      </w:r>
      <w:r w:rsidR="0009266D" w:rsidRPr="00183134">
        <w:t>1</w:t>
      </w:r>
      <w:r w:rsidR="00CA1AC1" w:rsidRPr="00183134">
        <w:fldChar w:fldCharType="end"/>
      </w:r>
      <w:r w:rsidR="00711D1E" w:rsidRPr="00183134">
        <w:t xml:space="preserve"> and </w:t>
      </w:r>
      <w:r w:rsidR="00711D1E" w:rsidRPr="00183134">
        <w:rPr>
          <w:bCs w:val="0"/>
        </w:rPr>
        <w:t xml:space="preserve">item </w:t>
      </w:r>
      <w:r w:rsidR="00CA1AC1" w:rsidRPr="00183134">
        <w:rPr>
          <w:bCs w:val="0"/>
        </w:rPr>
        <w:fldChar w:fldCharType="begin"/>
      </w:r>
      <w:r w:rsidR="00CA1AC1" w:rsidRPr="00183134">
        <w:rPr>
          <w:bCs w:val="0"/>
        </w:rPr>
        <w:instrText xml:space="preserve"> REF _Ref125482308 \r \h  \* MERGEFORMAT </w:instrText>
      </w:r>
      <w:r w:rsidR="00CA1AC1" w:rsidRPr="00183134">
        <w:rPr>
          <w:bCs w:val="0"/>
        </w:rPr>
      </w:r>
      <w:r w:rsidR="00CA1AC1" w:rsidRPr="00183134">
        <w:rPr>
          <w:bCs w:val="0"/>
        </w:rPr>
        <w:fldChar w:fldCharType="separate"/>
      </w:r>
      <w:r w:rsidR="0009266D" w:rsidRPr="00183134">
        <w:rPr>
          <w:bCs w:val="0"/>
        </w:rPr>
        <w:t>2</w:t>
      </w:r>
      <w:r w:rsidR="00CA1AC1" w:rsidRPr="00183134">
        <w:rPr>
          <w:bCs w:val="0"/>
        </w:rPr>
        <w:fldChar w:fldCharType="end"/>
      </w:r>
      <w:r w:rsidR="00711D1E" w:rsidRPr="00183134">
        <w:t xml:space="preserve"> of </w:t>
      </w:r>
      <w:r w:rsidR="00711D1E" w:rsidRPr="00183134">
        <w:fldChar w:fldCharType="begin"/>
      </w:r>
      <w:r w:rsidR="00711D1E" w:rsidRPr="00183134">
        <w:instrText xml:space="preserve"> REF _Ref45302325 \w \h  \* MERGEFORMAT </w:instrText>
      </w:r>
      <w:r w:rsidR="00711D1E" w:rsidRPr="00183134">
        <w:fldChar w:fldCharType="separate"/>
      </w:r>
      <w:r w:rsidR="0009266D" w:rsidRPr="00183134">
        <w:t>Tender Schedule H</w:t>
      </w:r>
      <w:r w:rsidR="00711D1E" w:rsidRPr="00183134">
        <w:fldChar w:fldCharType="end"/>
      </w:r>
      <w:r w:rsidR="00711D1E" w:rsidRPr="00183134">
        <w:rPr>
          <w:b/>
        </w:rPr>
        <w:t xml:space="preserve"> </w:t>
      </w:r>
      <w:r w:rsidR="00711D1E" w:rsidRPr="00183134">
        <w:t>-</w:t>
      </w:r>
      <w:r w:rsidR="00711D1E" w:rsidRPr="00183134">
        <w:rPr>
          <w:b/>
        </w:rPr>
        <w:t xml:space="preserve"> </w:t>
      </w:r>
      <w:r w:rsidR="00711D1E" w:rsidRPr="00183134">
        <w:rPr>
          <w:b/>
        </w:rPr>
        <w:fldChar w:fldCharType="begin"/>
      </w:r>
      <w:r w:rsidR="00711D1E" w:rsidRPr="00183134">
        <w:rPr>
          <w:b/>
        </w:rPr>
        <w:instrText xml:space="preserve"> REF _Ref45302332 \h </w:instrText>
      </w:r>
      <w:r w:rsidR="00CA1AC1" w:rsidRPr="00183134">
        <w:rPr>
          <w:b/>
        </w:rPr>
        <w:instrText xml:space="preserve"> \* MERGEFORMAT </w:instrText>
      </w:r>
      <w:r w:rsidR="00711D1E" w:rsidRPr="00183134">
        <w:rPr>
          <w:b/>
        </w:rPr>
      </w:r>
      <w:r w:rsidR="00711D1E" w:rsidRPr="00183134">
        <w:rPr>
          <w:b/>
        </w:rPr>
        <w:fldChar w:fldCharType="separate"/>
      </w:r>
      <w:r w:rsidR="0009266D" w:rsidRPr="00183134">
        <w:t>Alternative Proposals</w:t>
      </w:r>
      <w:r w:rsidR="00711D1E" w:rsidRPr="00183134">
        <w:rPr>
          <w:b/>
        </w:rPr>
        <w:fldChar w:fldCharType="end"/>
      </w:r>
      <w:r w:rsidR="00711D1E" w:rsidRPr="00183134">
        <w:t xml:space="preserve"> are each lodged as separate files.</w:t>
      </w:r>
    </w:p>
    <w:p w14:paraId="215D41F8" w14:textId="14B3CB54" w:rsidR="00ED5204" w:rsidRPr="00183134" w:rsidRDefault="00ED5204" w:rsidP="00E6049E">
      <w:pPr>
        <w:pStyle w:val="DefenceHeading3"/>
      </w:pPr>
      <w:r w:rsidRPr="00183134">
        <w:t xml:space="preserve">If the Commonwealth (in its absolute discretion) selects or accepts any alternative proposal, the Commonwealth will make any necessary alterations to the Contract </w:t>
      </w:r>
      <w:bookmarkEnd w:id="77"/>
      <w:bookmarkEnd w:id="78"/>
      <w:r w:rsidRPr="00183134">
        <w:t xml:space="preserve">in </w:t>
      </w:r>
      <w:r w:rsidR="004C7621" w:rsidRPr="00183134">
        <w:fldChar w:fldCharType="begin"/>
      </w:r>
      <w:r w:rsidR="004C7621" w:rsidRPr="00183134">
        <w:instrText xml:space="preserve"> REF _Ref159856230 \r \h </w:instrText>
      </w:r>
      <w:r w:rsidR="00183134">
        <w:instrText xml:space="preserve"> \* MERGEFORMAT </w:instrText>
      </w:r>
      <w:r w:rsidR="004C7621" w:rsidRPr="00183134">
        <w:fldChar w:fldCharType="separate"/>
      </w:r>
      <w:r w:rsidR="0009266D" w:rsidRPr="00183134">
        <w:t>Part 5</w:t>
      </w:r>
      <w:r w:rsidR="004C7621" w:rsidRPr="00183134">
        <w:fldChar w:fldCharType="end"/>
      </w:r>
      <w:r w:rsidRPr="00183134">
        <w:t>.</w:t>
      </w:r>
    </w:p>
    <w:p w14:paraId="11B8946C" w14:textId="77777777" w:rsidR="00ED5204" w:rsidRPr="00183134" w:rsidRDefault="00ED5204" w:rsidP="00E6049E">
      <w:pPr>
        <w:pStyle w:val="DefenceHeading2"/>
      </w:pPr>
      <w:bookmarkStart w:id="79" w:name="_Ref254603715"/>
      <w:bookmarkStart w:id="80" w:name="_Ref448382358"/>
      <w:r w:rsidRPr="00183134">
        <w:t>Non-Conforming Tender</w:t>
      </w:r>
      <w:bookmarkEnd w:id="79"/>
      <w:bookmarkEnd w:id="80"/>
    </w:p>
    <w:p w14:paraId="7122B817" w14:textId="77777777" w:rsidR="00ED5204" w:rsidRPr="00183134" w:rsidRDefault="00ED5204" w:rsidP="008C477C">
      <w:pPr>
        <w:pStyle w:val="DefenceNormal"/>
        <w:keepNext/>
      </w:pPr>
      <w:bookmarkStart w:id="81" w:name="_Ref107994129"/>
      <w:r w:rsidRPr="00183134">
        <w:t>The Tenderer acknowledges and agrees that:</w:t>
      </w:r>
    </w:p>
    <w:p w14:paraId="5BFD47C9" w14:textId="273C0A35" w:rsidR="00ED5204" w:rsidRPr="00183134" w:rsidRDefault="00ED5204" w:rsidP="00755A05">
      <w:pPr>
        <w:pStyle w:val="DefenceHeading3"/>
      </w:pPr>
      <w:bookmarkStart w:id="82" w:name="_Ref448299681"/>
      <w:r w:rsidRPr="00183134">
        <w:t xml:space="preserve">the Tenderer is responsible for lodging its Tender in accordance with clause </w:t>
      </w:r>
      <w:r w:rsidRPr="00183134">
        <w:fldChar w:fldCharType="begin"/>
      </w:r>
      <w:r w:rsidRPr="00183134">
        <w:instrText xml:space="preserve"> REF _Ref226269370 \r \h  \* MERGEFORMAT </w:instrText>
      </w:r>
      <w:r w:rsidRPr="00183134">
        <w:fldChar w:fldCharType="separate"/>
      </w:r>
      <w:r w:rsidR="0009266D" w:rsidRPr="00183134">
        <w:t>3.1(a)</w:t>
      </w:r>
      <w:r w:rsidRPr="00183134">
        <w:fldChar w:fldCharType="end"/>
      </w:r>
      <w:r w:rsidRPr="00183134">
        <w:t xml:space="preserve"> and managing all surrounding risks, including those associated with</w:t>
      </w:r>
      <w:bookmarkEnd w:id="82"/>
      <w:r w:rsidR="00E90846" w:rsidRPr="00183134">
        <w:t xml:space="preserve"> the</w:t>
      </w:r>
      <w:r w:rsidRPr="00183134">
        <w:t xml:space="preserve"> </w:t>
      </w:r>
      <w:r w:rsidR="006C0E87" w:rsidRPr="00183134">
        <w:t>use of AusTender and all information technology risks</w:t>
      </w:r>
      <w:r w:rsidRPr="00183134">
        <w:t xml:space="preserve">.  If the Tender is not lodged in accordance with clause </w:t>
      </w:r>
      <w:r w:rsidRPr="00183134">
        <w:fldChar w:fldCharType="begin"/>
      </w:r>
      <w:r w:rsidRPr="00183134">
        <w:instrText xml:space="preserve"> REF _Ref448299817 \w \h </w:instrText>
      </w:r>
      <w:r w:rsidR="00183134">
        <w:instrText xml:space="preserve"> \* MERGEFORMAT </w:instrText>
      </w:r>
      <w:r w:rsidRPr="00183134">
        <w:fldChar w:fldCharType="separate"/>
      </w:r>
      <w:r w:rsidR="0009266D" w:rsidRPr="00183134">
        <w:t>3.1(a)</w:t>
      </w:r>
      <w:r w:rsidRPr="00183134">
        <w:fldChar w:fldCharType="end"/>
      </w:r>
      <w:r w:rsidRPr="00183134">
        <w:t xml:space="preserve">, the Tender will be non-conforming and will not be evaluated (or continue to be evaluated) unless the reason it was not lodged in accordance with clause </w:t>
      </w:r>
      <w:r w:rsidRPr="00183134">
        <w:fldChar w:fldCharType="begin"/>
      </w:r>
      <w:r w:rsidRPr="00183134">
        <w:instrText xml:space="preserve"> REF _Ref448299817 \w \h </w:instrText>
      </w:r>
      <w:r w:rsidR="00183134">
        <w:instrText xml:space="preserve"> \* MERGEFORMAT </w:instrText>
      </w:r>
      <w:r w:rsidRPr="00183134">
        <w:fldChar w:fldCharType="separate"/>
      </w:r>
      <w:r w:rsidR="0009266D" w:rsidRPr="00183134">
        <w:t>3.1(a)</w:t>
      </w:r>
      <w:r w:rsidRPr="00183134">
        <w:fldChar w:fldCharType="end"/>
      </w:r>
      <w:r w:rsidRPr="00183134">
        <w:t xml:space="preserve"> was solely due to mishandling by the Commonwealth;</w:t>
      </w:r>
    </w:p>
    <w:p w14:paraId="1EB7C68F" w14:textId="45604E86" w:rsidR="00ED5204" w:rsidRPr="00183134" w:rsidRDefault="00ED5204" w:rsidP="00E6049E">
      <w:pPr>
        <w:pStyle w:val="DefenceHeading3"/>
      </w:pPr>
      <w:bookmarkStart w:id="83" w:name="_Ref408314106"/>
      <w:bookmarkStart w:id="84" w:name="_Ref215487820"/>
      <w:bookmarkEnd w:id="81"/>
      <w:r w:rsidRPr="00183134">
        <w:t xml:space="preserve">if the Tender does not satisfy each </w:t>
      </w:r>
      <w:r w:rsidRPr="00183134">
        <w:rPr>
          <w:b/>
        </w:rPr>
        <w:t>minimum form and content requirement</w:t>
      </w:r>
      <w:r w:rsidRPr="00183134">
        <w:t xml:space="preserve"> specified under clause </w:t>
      </w:r>
      <w:r w:rsidRPr="00183134">
        <w:fldChar w:fldCharType="begin"/>
      </w:r>
      <w:r w:rsidRPr="00183134">
        <w:instrText xml:space="preserve"> REF _Ref409103447 \w \h </w:instrText>
      </w:r>
      <w:r w:rsidR="00183134">
        <w:instrText xml:space="preserve"> \* MERGEFORMAT </w:instrText>
      </w:r>
      <w:r w:rsidRPr="00183134">
        <w:fldChar w:fldCharType="separate"/>
      </w:r>
      <w:r w:rsidR="0009266D" w:rsidRPr="00183134">
        <w:t>3.1(b)</w:t>
      </w:r>
      <w:r w:rsidRPr="00183134">
        <w:fldChar w:fldCharType="end"/>
      </w:r>
      <w:r w:rsidRPr="00183134">
        <w:t xml:space="preserve">, the Tender will be non-conforming and will not be evaluated (or continue to be evaluated) unless the Commonwealth considers (in its absolute discretion) that the failure to satisfy a </w:t>
      </w:r>
      <w:r w:rsidRPr="00183134">
        <w:rPr>
          <w:b/>
        </w:rPr>
        <w:t>minimum form and content requirement</w:t>
      </w:r>
      <w:r w:rsidRPr="00183134">
        <w:t xml:space="preserve"> was due to an unintentional error by the Tenderer.  If the Commonwealth considers (in its absolute discretion) that the failure to satisfy a </w:t>
      </w:r>
      <w:r w:rsidRPr="00183134">
        <w:rPr>
          <w:b/>
        </w:rPr>
        <w:t>minimum form and content requirement</w:t>
      </w:r>
      <w:r w:rsidRPr="00183134">
        <w:t xml:space="preserve"> may be due to an unintentional error by the Tenderer:</w:t>
      </w:r>
      <w:bookmarkEnd w:id="83"/>
    </w:p>
    <w:p w14:paraId="0B491BF1" w14:textId="0EF1A08E" w:rsidR="00ED5204" w:rsidRPr="00183134" w:rsidRDefault="00ED5204" w:rsidP="00DB481F">
      <w:pPr>
        <w:pStyle w:val="DefenceHeading4"/>
      </w:pPr>
      <w:bookmarkStart w:id="85" w:name="_Ref183450685"/>
      <w:r w:rsidRPr="00183134">
        <w:t xml:space="preserve">the </w:t>
      </w:r>
      <w:r w:rsidR="006C0E87" w:rsidRPr="00183134">
        <w:t>Tender Administrator</w:t>
      </w:r>
      <w:r w:rsidRPr="00183134">
        <w:t xml:space="preserve"> will notify the Tenderer that there has been a failure to satisfy a </w:t>
      </w:r>
      <w:r w:rsidRPr="00183134">
        <w:rPr>
          <w:b/>
        </w:rPr>
        <w:t>minimum form and content requirement</w:t>
      </w:r>
      <w:r w:rsidRPr="00183134">
        <w:t xml:space="preserve"> and that it requires the Tenderer to provide a response to the </w:t>
      </w:r>
      <w:r w:rsidR="006C0E87" w:rsidRPr="00183134">
        <w:t>Tender Administrator</w:t>
      </w:r>
      <w:r w:rsidRPr="00183134">
        <w:t xml:space="preserve"> by email by the time and date stated in the notice; and</w:t>
      </w:r>
      <w:bookmarkEnd w:id="85"/>
    </w:p>
    <w:p w14:paraId="0EC1A4AD" w14:textId="65EFF0DF" w:rsidR="00ED5204" w:rsidRPr="00183134" w:rsidRDefault="00ED5204" w:rsidP="00DB481F">
      <w:pPr>
        <w:pStyle w:val="DefenceHeading4"/>
      </w:pPr>
      <w:bookmarkStart w:id="86" w:name="_Ref183450717"/>
      <w:r w:rsidRPr="00183134">
        <w:t xml:space="preserve">the Commonwealth may (in its absolute discretion) review and accept any correction of an unintentional error in respect of a </w:t>
      </w:r>
      <w:r w:rsidRPr="00183134">
        <w:rPr>
          <w:b/>
        </w:rPr>
        <w:t>minimum form and content requirement</w:t>
      </w:r>
      <w:r w:rsidRPr="00183134">
        <w:t xml:space="preserve"> provided in the Tenderer's response</w:t>
      </w:r>
      <w:r w:rsidR="00F6221A" w:rsidRPr="00183134">
        <w:t>.</w:t>
      </w:r>
      <w:bookmarkEnd w:id="86"/>
    </w:p>
    <w:p w14:paraId="1ABF65F2" w14:textId="6F46F0B8" w:rsidR="00F6221A" w:rsidRPr="00183134" w:rsidRDefault="00F6221A" w:rsidP="00AB4FBC">
      <w:pPr>
        <w:pStyle w:val="DefenceHeading4"/>
        <w:numPr>
          <w:ilvl w:val="0"/>
          <w:numId w:val="0"/>
        </w:numPr>
        <w:ind w:left="964"/>
      </w:pPr>
      <w:r w:rsidRPr="00183134">
        <w:t xml:space="preserve">For the purposes of paragraphs </w:t>
      </w:r>
      <w:r w:rsidRPr="00183134">
        <w:fldChar w:fldCharType="begin"/>
      </w:r>
      <w:r w:rsidRPr="00183134">
        <w:instrText xml:space="preserve"> REF _Ref408314106 \r \h </w:instrText>
      </w:r>
      <w:r w:rsidR="00183134">
        <w:instrText xml:space="preserve"> \* MERGEFORMAT </w:instrText>
      </w:r>
      <w:r w:rsidRPr="00183134">
        <w:fldChar w:fldCharType="separate"/>
      </w:r>
      <w:r w:rsidR="0009266D" w:rsidRPr="00183134">
        <w:t>(b)</w:t>
      </w:r>
      <w:r w:rsidRPr="00183134">
        <w:fldChar w:fldCharType="end"/>
      </w:r>
      <w:r w:rsidRPr="00183134">
        <w:fldChar w:fldCharType="begin"/>
      </w:r>
      <w:r w:rsidRPr="00183134">
        <w:instrText xml:space="preserve"> REF _Ref183450685 \r \h </w:instrText>
      </w:r>
      <w:r w:rsidR="00183134">
        <w:instrText xml:space="preserve"> \* MERGEFORMAT </w:instrText>
      </w:r>
      <w:r w:rsidRPr="00183134">
        <w:fldChar w:fldCharType="separate"/>
      </w:r>
      <w:r w:rsidR="0009266D" w:rsidRPr="00183134">
        <w:t>(</w:t>
      </w:r>
      <w:proofErr w:type="spellStart"/>
      <w:r w:rsidR="0009266D" w:rsidRPr="00183134">
        <w:t>i</w:t>
      </w:r>
      <w:proofErr w:type="spellEnd"/>
      <w:r w:rsidR="0009266D" w:rsidRPr="00183134">
        <w:t>)</w:t>
      </w:r>
      <w:r w:rsidRPr="00183134">
        <w:fldChar w:fldCharType="end"/>
      </w:r>
      <w:r w:rsidRPr="00183134">
        <w:t xml:space="preserve"> and </w:t>
      </w:r>
      <w:r w:rsidRPr="00183134">
        <w:fldChar w:fldCharType="begin"/>
      </w:r>
      <w:r w:rsidRPr="00183134">
        <w:instrText xml:space="preserve"> REF _Ref408314106 \r \h </w:instrText>
      </w:r>
      <w:r w:rsidR="00183134">
        <w:instrText xml:space="preserve"> \* MERGEFORMAT </w:instrText>
      </w:r>
      <w:r w:rsidRPr="00183134">
        <w:fldChar w:fldCharType="separate"/>
      </w:r>
      <w:r w:rsidR="0009266D" w:rsidRPr="00183134">
        <w:t>(b)</w:t>
      </w:r>
      <w:r w:rsidRPr="00183134">
        <w:fldChar w:fldCharType="end"/>
      </w:r>
      <w:r w:rsidRPr="00183134">
        <w:fldChar w:fldCharType="begin"/>
      </w:r>
      <w:r w:rsidRPr="00183134">
        <w:instrText xml:space="preserve"> REF _Ref183450717 \r \h </w:instrText>
      </w:r>
      <w:r w:rsidR="00183134">
        <w:instrText xml:space="preserve"> \* MERGEFORMAT </w:instrText>
      </w:r>
      <w:r w:rsidRPr="00183134">
        <w:fldChar w:fldCharType="separate"/>
      </w:r>
      <w:r w:rsidR="0009266D" w:rsidRPr="00183134">
        <w:t>(ii)</w:t>
      </w:r>
      <w:r w:rsidRPr="00183134">
        <w:fldChar w:fldCharType="end"/>
      </w:r>
      <w:r w:rsidRPr="00183134">
        <w:t xml:space="preserve">, to the extent that the correction of the unintentional error involves the provision of any valid and satisfactory STRs required for the Tenderer's entity type, such STRs must be provided by no later than 10 business days after the date of the notice under paragraph </w:t>
      </w:r>
      <w:r w:rsidRPr="00183134">
        <w:fldChar w:fldCharType="begin"/>
      </w:r>
      <w:r w:rsidRPr="00183134">
        <w:instrText xml:space="preserve"> REF _Ref408314106 \r \h </w:instrText>
      </w:r>
      <w:r w:rsidR="00183134">
        <w:instrText xml:space="preserve"> \* MERGEFORMAT </w:instrText>
      </w:r>
      <w:r w:rsidRPr="00183134">
        <w:fldChar w:fldCharType="separate"/>
      </w:r>
      <w:r w:rsidR="0009266D" w:rsidRPr="00183134">
        <w:t>(b)</w:t>
      </w:r>
      <w:r w:rsidRPr="00183134">
        <w:fldChar w:fldCharType="end"/>
      </w:r>
      <w:r w:rsidRPr="00183134">
        <w:fldChar w:fldCharType="begin"/>
      </w:r>
      <w:r w:rsidRPr="00183134">
        <w:instrText xml:space="preserve"> REF _Ref183450685 \r \h </w:instrText>
      </w:r>
      <w:r w:rsidR="00183134">
        <w:instrText xml:space="preserve"> \* MERGEFORMAT </w:instrText>
      </w:r>
      <w:r w:rsidRPr="00183134">
        <w:fldChar w:fldCharType="separate"/>
      </w:r>
      <w:r w:rsidR="0009266D" w:rsidRPr="00183134">
        <w:t>(</w:t>
      </w:r>
      <w:proofErr w:type="spellStart"/>
      <w:r w:rsidR="0009266D" w:rsidRPr="00183134">
        <w:t>i</w:t>
      </w:r>
      <w:proofErr w:type="spellEnd"/>
      <w:r w:rsidR="0009266D" w:rsidRPr="00183134">
        <w:t>)</w:t>
      </w:r>
      <w:r w:rsidRPr="00183134">
        <w:fldChar w:fldCharType="end"/>
      </w:r>
      <w:r w:rsidRPr="00183134">
        <w:t>. If the Tenderer fails to meet this timeframe, the Tender will be non-conforming</w:t>
      </w:r>
      <w:r w:rsidR="00CA621C" w:rsidRPr="00183134">
        <w:t xml:space="preserve"> and will not be evaluated (or continue to be evaluated)</w:t>
      </w:r>
      <w:r w:rsidRPr="00183134">
        <w:t>; and</w:t>
      </w:r>
    </w:p>
    <w:p w14:paraId="35D73633" w14:textId="0F8DAF7E" w:rsidR="00ED5204" w:rsidRPr="00183134" w:rsidRDefault="00ED5204" w:rsidP="00E6049E">
      <w:pPr>
        <w:pStyle w:val="DefenceHeading3"/>
      </w:pPr>
      <w:bookmarkStart w:id="87" w:name="_Ref256166286"/>
      <w:bookmarkEnd w:id="84"/>
      <w:r w:rsidRPr="00183134">
        <w:t xml:space="preserve">if the Tenderer does not satisfy each </w:t>
      </w:r>
      <w:r w:rsidRPr="00183134">
        <w:rPr>
          <w:b/>
        </w:rPr>
        <w:t>condition for participation</w:t>
      </w:r>
      <w:r w:rsidRPr="00183134">
        <w:t xml:space="preserve"> specified </w:t>
      </w:r>
      <w:r w:rsidR="00803F72" w:rsidRPr="00183134">
        <w:t xml:space="preserve">in </w:t>
      </w:r>
      <w:r w:rsidR="00BD598F" w:rsidRPr="00183134">
        <w:t xml:space="preserve">clause </w:t>
      </w:r>
      <w:r w:rsidR="00BD598F" w:rsidRPr="00183134">
        <w:fldChar w:fldCharType="begin"/>
      </w:r>
      <w:r w:rsidR="00BD598F" w:rsidRPr="00183134">
        <w:instrText xml:space="preserve"> REF _Ref159856652 \r \h </w:instrText>
      </w:r>
      <w:r w:rsidR="00183134">
        <w:instrText xml:space="preserve"> \* MERGEFORMAT </w:instrText>
      </w:r>
      <w:r w:rsidR="00BD598F" w:rsidRPr="00183134">
        <w:fldChar w:fldCharType="separate"/>
      </w:r>
      <w:r w:rsidR="0009266D" w:rsidRPr="00183134">
        <w:t>3.1(c)</w:t>
      </w:r>
      <w:r w:rsidR="00BD598F" w:rsidRPr="00183134">
        <w:fldChar w:fldCharType="end"/>
      </w:r>
      <w:r w:rsidR="00B20760" w:rsidRPr="00183134">
        <w:t xml:space="preserve"> </w:t>
      </w:r>
      <w:r w:rsidR="00803F72" w:rsidRPr="00183134">
        <w:t>(if any)</w:t>
      </w:r>
      <w:r w:rsidRPr="00183134">
        <w:t>, the Tender will be non-conforming and will not be evaluated (or continue to be evaluated).</w:t>
      </w:r>
      <w:bookmarkEnd w:id="87"/>
    </w:p>
    <w:p w14:paraId="1C470298" w14:textId="77777777" w:rsidR="00ED5204" w:rsidRPr="00183134" w:rsidRDefault="00ED5204" w:rsidP="00E6049E">
      <w:pPr>
        <w:pStyle w:val="DefenceHeading2"/>
      </w:pPr>
      <w:bookmarkStart w:id="88" w:name="_Ref128806769"/>
      <w:bookmarkStart w:id="89" w:name="_Ref108321929"/>
      <w:r w:rsidRPr="00183134">
        <w:t xml:space="preserve">Administrative </w:t>
      </w:r>
      <w:bookmarkEnd w:id="88"/>
      <w:r w:rsidRPr="00183134">
        <w:t>Arrangements</w:t>
      </w:r>
    </w:p>
    <w:p w14:paraId="6B3B404E" w14:textId="77777777" w:rsidR="00ED5204" w:rsidRPr="00183134" w:rsidRDefault="006C0E87" w:rsidP="00F83013">
      <w:pPr>
        <w:pStyle w:val="DefenceHeading3"/>
      </w:pPr>
      <w:r w:rsidRPr="00183134">
        <w:t>The Tenderer is requested to:</w:t>
      </w:r>
    </w:p>
    <w:p w14:paraId="5B1EEE4A" w14:textId="499236EF" w:rsidR="00ED5204" w:rsidRPr="00183134" w:rsidRDefault="006C0E87" w:rsidP="005946B3">
      <w:pPr>
        <w:pStyle w:val="DefenceHeading4"/>
      </w:pPr>
      <w:bookmarkStart w:id="90" w:name="_Ref408322761"/>
      <w:bookmarkStart w:id="91" w:name="_Ref148352100"/>
      <w:bookmarkStart w:id="92" w:name="_Ref108322870"/>
      <w:r w:rsidRPr="00183134">
        <w:t xml:space="preserve">provide the details set out in the Tender Form in </w:t>
      </w:r>
      <w:r w:rsidR="00BD598F" w:rsidRPr="00183134">
        <w:fldChar w:fldCharType="begin"/>
      </w:r>
      <w:r w:rsidR="00BD598F" w:rsidRPr="00183134">
        <w:instrText xml:space="preserve"> REF _Ref159856749 \r \h </w:instrText>
      </w:r>
      <w:r w:rsidR="00183134">
        <w:instrText xml:space="preserve"> \* MERGEFORMAT </w:instrText>
      </w:r>
      <w:r w:rsidR="00BD598F" w:rsidRPr="00183134">
        <w:fldChar w:fldCharType="separate"/>
      </w:r>
      <w:r w:rsidR="0009266D" w:rsidRPr="00183134">
        <w:t>Part 3</w:t>
      </w:r>
      <w:r w:rsidR="00BD598F" w:rsidRPr="00183134">
        <w:fldChar w:fldCharType="end"/>
      </w:r>
      <w:r w:rsidR="00825EE3" w:rsidRPr="00183134">
        <w:t>; and</w:t>
      </w:r>
      <w:bookmarkEnd w:id="90"/>
    </w:p>
    <w:p w14:paraId="4CA873C2" w14:textId="3FA3FD26" w:rsidR="00ED5204" w:rsidRPr="00183134" w:rsidRDefault="00ED5204" w:rsidP="002A60DD">
      <w:pPr>
        <w:pStyle w:val="DefenceHeading4"/>
      </w:pPr>
      <w:bookmarkStart w:id="93" w:name="_Ref226365918"/>
      <w:bookmarkStart w:id="94" w:name="_Ref448311903"/>
      <w:r w:rsidRPr="00183134">
        <w:t>execute the Tender Form by:</w:t>
      </w:r>
      <w:bookmarkEnd w:id="93"/>
      <w:bookmarkEnd w:id="94"/>
    </w:p>
    <w:p w14:paraId="756DC260" w14:textId="7DE9514B" w:rsidR="00ED5204" w:rsidRPr="00183134" w:rsidRDefault="00ED5204" w:rsidP="002A60DD">
      <w:pPr>
        <w:pStyle w:val="DefenceHeading5"/>
      </w:pPr>
      <w:bookmarkStart w:id="95" w:name="_Ref107991667"/>
      <w:bookmarkStart w:id="96" w:name="_Ref107992013"/>
      <w:bookmarkStart w:id="97" w:name="_Ref108322539"/>
      <w:r w:rsidRPr="00183134">
        <w:t>having a person or persons with full authority to bind the Tenderer for the purposes of the Tender, the Contractor's Activities</w:t>
      </w:r>
      <w:bookmarkEnd w:id="95"/>
      <w:r w:rsidRPr="00183134">
        <w:t xml:space="preserve"> and the Works </w:t>
      </w:r>
      <w:r w:rsidR="007450EA" w:rsidRPr="00183134">
        <w:t xml:space="preserve">duly </w:t>
      </w:r>
      <w:r w:rsidRPr="00183134">
        <w:t>execute the Tender Form;</w:t>
      </w:r>
      <w:bookmarkEnd w:id="96"/>
      <w:r w:rsidRPr="00183134">
        <w:t xml:space="preserve"> or</w:t>
      </w:r>
      <w:bookmarkEnd w:id="97"/>
    </w:p>
    <w:p w14:paraId="0EC6C21B" w14:textId="7AE092D8" w:rsidR="00ED5204" w:rsidRPr="00183134" w:rsidRDefault="00ED5204" w:rsidP="009F0B4F">
      <w:pPr>
        <w:pStyle w:val="DefenceHeading5"/>
      </w:pPr>
      <w:r w:rsidRPr="00183134">
        <w:lastRenderedPageBreak/>
        <w:t xml:space="preserve">if the Tenderer consists of more than one </w:t>
      </w:r>
      <w:r w:rsidR="007450EA" w:rsidRPr="00183134">
        <w:t>entity</w:t>
      </w:r>
      <w:r w:rsidRPr="00183134">
        <w:t xml:space="preserve">, having </w:t>
      </w:r>
      <w:r w:rsidR="007450EA" w:rsidRPr="00183134">
        <w:t xml:space="preserve">a person or persons from </w:t>
      </w:r>
      <w:r w:rsidRPr="00183134">
        <w:t xml:space="preserve">each </w:t>
      </w:r>
      <w:r w:rsidR="007450EA" w:rsidRPr="00183134">
        <w:t xml:space="preserve">entity with full authority to bind each entity for the purposes of the Tender, the Contractor's Activities and the Works duly </w:t>
      </w:r>
      <w:r w:rsidRPr="00183134">
        <w:t>execute the Tender Form,</w:t>
      </w:r>
    </w:p>
    <w:p w14:paraId="0419DCD0" w14:textId="146E5831" w:rsidR="00ED5204" w:rsidRPr="00183134" w:rsidRDefault="00ED5204" w:rsidP="00F847C3">
      <w:pPr>
        <w:pStyle w:val="DefenceIndent2"/>
      </w:pPr>
      <w:r w:rsidRPr="00183134">
        <w:t>and provide evidence of the full authority of the person or persons executing the Tender Form</w:t>
      </w:r>
      <w:bookmarkStart w:id="98" w:name="_Ref226365642"/>
      <w:bookmarkEnd w:id="91"/>
      <w:bookmarkEnd w:id="92"/>
      <w:r w:rsidRPr="00183134">
        <w:t>.</w:t>
      </w:r>
    </w:p>
    <w:p w14:paraId="6F38CE08" w14:textId="77777777" w:rsidR="00ED5204" w:rsidRPr="00183134" w:rsidRDefault="00ED5204" w:rsidP="002D3FEF">
      <w:pPr>
        <w:pStyle w:val="DefenceHeading3"/>
        <w:keepNext/>
      </w:pPr>
      <w:bookmarkStart w:id="99" w:name="_Ref497195796"/>
      <w:r w:rsidRPr="00183134">
        <w:t>The Tenderer is requested to:</w:t>
      </w:r>
      <w:bookmarkEnd w:id="99"/>
    </w:p>
    <w:p w14:paraId="71450B21" w14:textId="09525794" w:rsidR="000C6DCE" w:rsidRPr="00183134" w:rsidRDefault="000C6DCE" w:rsidP="002D3FEF">
      <w:pPr>
        <w:pStyle w:val="DefenceHeading4"/>
        <w:keepNext/>
      </w:pPr>
      <w:bookmarkStart w:id="100" w:name="_Ref44687022"/>
      <w:bookmarkStart w:id="101" w:name="_Ref448301863"/>
      <w:bookmarkStart w:id="102" w:name="_Ref226365664"/>
      <w:bookmarkEnd w:id="98"/>
      <w:r w:rsidRPr="00183134">
        <w:t xml:space="preserve">lodge the Tender Form in </w:t>
      </w:r>
      <w:r w:rsidR="00764784" w:rsidRPr="00183134">
        <w:fldChar w:fldCharType="begin"/>
      </w:r>
      <w:r w:rsidR="00764784" w:rsidRPr="00183134">
        <w:instrText xml:space="preserve"> REF _Ref159857178 \r \h </w:instrText>
      </w:r>
      <w:r w:rsidR="00183134">
        <w:instrText xml:space="preserve"> \* MERGEFORMAT </w:instrText>
      </w:r>
      <w:r w:rsidR="00764784" w:rsidRPr="00183134">
        <w:fldChar w:fldCharType="separate"/>
      </w:r>
      <w:r w:rsidR="0009266D" w:rsidRPr="00183134">
        <w:t>Part 3</w:t>
      </w:r>
      <w:r w:rsidR="00764784" w:rsidRPr="00183134">
        <w:fldChar w:fldCharType="end"/>
      </w:r>
      <w:bookmarkEnd w:id="100"/>
      <w:r w:rsidR="00DF044F" w:rsidRPr="00183134">
        <w:t>;</w:t>
      </w:r>
    </w:p>
    <w:p w14:paraId="00C8E582" w14:textId="77777777" w:rsidR="00ED5204" w:rsidRPr="00183134" w:rsidRDefault="00ED5204" w:rsidP="002D3FEF">
      <w:pPr>
        <w:pStyle w:val="DefenceHeading4"/>
        <w:keepNext/>
      </w:pPr>
      <w:bookmarkStart w:id="103" w:name="_Ref44668350"/>
      <w:r w:rsidRPr="00183134">
        <w:t>lodge:</w:t>
      </w:r>
      <w:bookmarkEnd w:id="101"/>
      <w:bookmarkEnd w:id="103"/>
    </w:p>
    <w:bookmarkStart w:id="104" w:name="_Ref415660335"/>
    <w:p w14:paraId="36194AB9" w14:textId="1AC90743" w:rsidR="00610704" w:rsidRPr="00183134" w:rsidRDefault="00DD75F2" w:rsidP="00825EE3">
      <w:pPr>
        <w:pStyle w:val="DefenceHeading5"/>
      </w:pPr>
      <w:r w:rsidRPr="00183134">
        <w:fldChar w:fldCharType="begin"/>
      </w:r>
      <w:r w:rsidRPr="00183134">
        <w:instrText xml:space="preserve"> REF _Ref125958203 \w \h </w:instrText>
      </w:r>
      <w:r w:rsidR="00362B9B" w:rsidRPr="00183134">
        <w:instrText xml:space="preserve"> \* MERGEFORMAT </w:instrText>
      </w:r>
      <w:r w:rsidRPr="00183134">
        <w:fldChar w:fldCharType="separate"/>
      </w:r>
      <w:r w:rsidR="0009266D" w:rsidRPr="00183134">
        <w:t>Tender Schedule A</w:t>
      </w:r>
      <w:r w:rsidRPr="00183134">
        <w:fldChar w:fldCharType="end"/>
      </w:r>
      <w:r w:rsidR="003E6B4F" w:rsidRPr="00183134">
        <w:t xml:space="preserve"> - </w:t>
      </w:r>
      <w:r w:rsidR="003314BB" w:rsidRPr="00183134">
        <w:fldChar w:fldCharType="begin"/>
      </w:r>
      <w:r w:rsidR="003314BB" w:rsidRPr="00183134">
        <w:instrText xml:space="preserve"> REF _Ref125958203 \h </w:instrText>
      </w:r>
      <w:r w:rsidR="00362B9B" w:rsidRPr="00183134">
        <w:instrText xml:space="preserve"> \* MERGEFORMAT </w:instrText>
      </w:r>
      <w:r w:rsidR="003314BB" w:rsidRPr="00183134">
        <w:fldChar w:fldCharType="separate"/>
      </w:r>
      <w:r w:rsidR="0009266D" w:rsidRPr="00183134">
        <w:t>Project Understanding</w:t>
      </w:r>
      <w:r w:rsidR="003314BB" w:rsidRPr="00183134">
        <w:fldChar w:fldCharType="end"/>
      </w:r>
      <w:r w:rsidR="00825EE3" w:rsidRPr="00183134">
        <w:t>;</w:t>
      </w:r>
    </w:p>
    <w:p w14:paraId="03547247" w14:textId="7758ED2B" w:rsidR="00ED5204" w:rsidRPr="00183134" w:rsidRDefault="003E6B4F" w:rsidP="009F0B4F">
      <w:pPr>
        <w:pStyle w:val="DefenceHeading5"/>
      </w:pPr>
      <w:r w:rsidRPr="00183134">
        <w:fldChar w:fldCharType="begin"/>
      </w:r>
      <w:r w:rsidRPr="00183134">
        <w:instrText xml:space="preserve"> REF _Ref45299277 \w \h </w:instrText>
      </w:r>
      <w:r w:rsidR="00362B9B" w:rsidRPr="00183134">
        <w:instrText xml:space="preserve"> \* MERGEFORMAT </w:instrText>
      </w:r>
      <w:r w:rsidRPr="00183134">
        <w:fldChar w:fldCharType="separate"/>
      </w:r>
      <w:r w:rsidR="0009266D" w:rsidRPr="00183134">
        <w:t>Tender Schedule B</w:t>
      </w:r>
      <w:r w:rsidRPr="00183134">
        <w:fldChar w:fldCharType="end"/>
      </w:r>
      <w:r w:rsidRPr="00183134">
        <w:t xml:space="preserve"> - </w:t>
      </w:r>
      <w:r w:rsidRPr="00183134">
        <w:fldChar w:fldCharType="begin"/>
      </w:r>
      <w:r w:rsidRPr="00183134">
        <w:instrText xml:space="preserve"> REF _Ref45299286 \h </w:instrText>
      </w:r>
      <w:r w:rsidR="00362B9B" w:rsidRPr="00183134">
        <w:instrText xml:space="preserve"> \* MERGEFORMAT </w:instrText>
      </w:r>
      <w:r w:rsidRPr="00183134">
        <w:fldChar w:fldCharType="separate"/>
      </w:r>
      <w:r w:rsidR="0009266D" w:rsidRPr="00183134">
        <w:t>Workload and Proposed Resources</w:t>
      </w:r>
      <w:r w:rsidRPr="00183134">
        <w:fldChar w:fldCharType="end"/>
      </w:r>
      <w:r w:rsidR="00ED5204" w:rsidRPr="00183134">
        <w:t>;</w:t>
      </w:r>
      <w:r w:rsidR="00AA3598" w:rsidRPr="00183134">
        <w:t xml:space="preserve"> </w:t>
      </w:r>
    </w:p>
    <w:bookmarkStart w:id="105" w:name="_Ref44921140"/>
    <w:p w14:paraId="6F0CCD8E" w14:textId="130016FB" w:rsidR="00610704" w:rsidRPr="00183134" w:rsidRDefault="003E6B4F" w:rsidP="009F0B4F">
      <w:pPr>
        <w:pStyle w:val="DefenceHeading5"/>
        <w:rPr>
          <w:iCs w:val="0"/>
        </w:rPr>
      </w:pPr>
      <w:r w:rsidRPr="00183134">
        <w:fldChar w:fldCharType="begin"/>
      </w:r>
      <w:r w:rsidRPr="00183134">
        <w:instrText xml:space="preserve"> REF _Ref45299331 \w \h </w:instrText>
      </w:r>
      <w:r w:rsidR="00362B9B" w:rsidRPr="00183134">
        <w:instrText xml:space="preserve"> \* MERGEFORMAT </w:instrText>
      </w:r>
      <w:r w:rsidRPr="00183134">
        <w:fldChar w:fldCharType="separate"/>
      </w:r>
      <w:r w:rsidR="0009266D" w:rsidRPr="00183134">
        <w:t>Tender Schedule C</w:t>
      </w:r>
      <w:r w:rsidRPr="00183134">
        <w:fldChar w:fldCharType="end"/>
      </w:r>
      <w:r w:rsidRPr="00183134">
        <w:t xml:space="preserve"> - </w:t>
      </w:r>
      <w:r w:rsidR="00923314" w:rsidRPr="00183134">
        <w:rPr>
          <w:i/>
        </w:rPr>
        <w:fldChar w:fldCharType="begin"/>
      </w:r>
      <w:r w:rsidR="00923314" w:rsidRPr="00183134">
        <w:rPr>
          <w:i/>
        </w:rPr>
        <w:instrText xml:space="preserve"> REF _Ref45299346 \h  \* MERGEFORMAT </w:instrText>
      </w:r>
      <w:r w:rsidR="00923314" w:rsidRPr="00183134">
        <w:rPr>
          <w:i/>
        </w:rPr>
      </w:r>
      <w:r w:rsidR="00923314" w:rsidRPr="00183134">
        <w:rPr>
          <w:i/>
        </w:rPr>
        <w:fldChar w:fldCharType="separate"/>
      </w:r>
      <w:r w:rsidR="0009266D" w:rsidRPr="00183134">
        <w:t>Previous Performance</w:t>
      </w:r>
      <w:r w:rsidR="00923314" w:rsidRPr="00183134">
        <w:rPr>
          <w:i/>
        </w:rPr>
        <w:fldChar w:fldCharType="end"/>
      </w:r>
      <w:r w:rsidR="00753EEB" w:rsidRPr="00183134">
        <w:rPr>
          <w:iCs w:val="0"/>
        </w:rPr>
        <w:t>;</w:t>
      </w:r>
      <w:bookmarkEnd w:id="105"/>
    </w:p>
    <w:p w14:paraId="5936AD9B" w14:textId="0E1494D9" w:rsidR="00753EEB" w:rsidRPr="00183134" w:rsidRDefault="003E6B4F" w:rsidP="009F0B4F">
      <w:pPr>
        <w:pStyle w:val="DefenceHeading5"/>
      </w:pPr>
      <w:r w:rsidRPr="00183134">
        <w:fldChar w:fldCharType="begin"/>
      </w:r>
      <w:r w:rsidRPr="00183134">
        <w:instrText xml:space="preserve"> REF _Ref45299369 \w \h </w:instrText>
      </w:r>
      <w:r w:rsidR="00362B9B" w:rsidRPr="00183134">
        <w:instrText xml:space="preserve"> \* MERGEFORMAT </w:instrText>
      </w:r>
      <w:r w:rsidRPr="00183134">
        <w:fldChar w:fldCharType="separate"/>
      </w:r>
      <w:r w:rsidR="0009266D" w:rsidRPr="00183134">
        <w:t>Tender Schedule D</w:t>
      </w:r>
      <w:r w:rsidRPr="00183134">
        <w:fldChar w:fldCharType="end"/>
      </w:r>
      <w:r w:rsidRPr="00183134">
        <w:t xml:space="preserve"> - </w:t>
      </w:r>
      <w:r w:rsidRPr="00183134">
        <w:fldChar w:fldCharType="begin"/>
      </w:r>
      <w:r w:rsidRPr="00183134">
        <w:instrText xml:space="preserve"> REF _Ref45299377 \h </w:instrText>
      </w:r>
      <w:r w:rsidR="00362B9B" w:rsidRPr="00183134">
        <w:instrText xml:space="preserve"> \* MERGEFORMAT </w:instrText>
      </w:r>
      <w:r w:rsidRPr="00183134">
        <w:fldChar w:fldCharType="separate"/>
      </w:r>
      <w:r w:rsidR="0009266D" w:rsidRPr="00183134">
        <w:t>Program</w:t>
      </w:r>
      <w:r w:rsidRPr="00183134">
        <w:fldChar w:fldCharType="end"/>
      </w:r>
      <w:r w:rsidR="00753EEB" w:rsidRPr="00183134">
        <w:t>;</w:t>
      </w:r>
    </w:p>
    <w:p w14:paraId="50760956" w14:textId="5F29CA6B" w:rsidR="00753EEB" w:rsidRPr="00183134" w:rsidRDefault="003E6B4F" w:rsidP="00AB4FBC">
      <w:pPr>
        <w:pStyle w:val="DefenceHeading5"/>
      </w:pPr>
      <w:r w:rsidRPr="00183134">
        <w:fldChar w:fldCharType="begin"/>
      </w:r>
      <w:r w:rsidRPr="00183134">
        <w:instrText xml:space="preserve"> REF _Ref45299394 \w \h </w:instrText>
      </w:r>
      <w:r w:rsidR="00362B9B" w:rsidRPr="00183134">
        <w:instrText xml:space="preserve"> \* MERGEFORMAT </w:instrText>
      </w:r>
      <w:r w:rsidRPr="00183134">
        <w:fldChar w:fldCharType="separate"/>
      </w:r>
      <w:r w:rsidR="0009266D" w:rsidRPr="00183134">
        <w:t>Tender Schedule E</w:t>
      </w:r>
      <w:r w:rsidRPr="00183134">
        <w:fldChar w:fldCharType="end"/>
      </w:r>
      <w:r w:rsidRPr="00183134">
        <w:t xml:space="preserve"> - </w:t>
      </w:r>
      <w:r w:rsidRPr="00183134">
        <w:fldChar w:fldCharType="begin"/>
      </w:r>
      <w:r w:rsidRPr="00183134">
        <w:instrText xml:space="preserve"> REF _Ref45299403 \h </w:instrText>
      </w:r>
      <w:r w:rsidR="00362B9B" w:rsidRPr="00183134">
        <w:instrText xml:space="preserve"> \* MERGEFORMAT </w:instrText>
      </w:r>
      <w:r w:rsidRPr="00183134">
        <w:fldChar w:fldCharType="separate"/>
      </w:r>
      <w:r w:rsidR="0009266D" w:rsidRPr="00183134">
        <w:t>Indigenous Procurement Policy</w:t>
      </w:r>
      <w:r w:rsidRPr="00183134">
        <w:fldChar w:fldCharType="end"/>
      </w:r>
      <w:r w:rsidR="00753EEB" w:rsidRPr="00183134">
        <w:t xml:space="preserve">; </w:t>
      </w:r>
    </w:p>
    <w:bookmarkStart w:id="106" w:name="_Ref44921182"/>
    <w:p w14:paraId="4E4DEB5A" w14:textId="58105C0A" w:rsidR="00753EEB" w:rsidRPr="00183134" w:rsidRDefault="003E6B4F" w:rsidP="009F0B4F">
      <w:pPr>
        <w:pStyle w:val="DefenceHeading5"/>
      </w:pPr>
      <w:r w:rsidRPr="00183134">
        <w:fldChar w:fldCharType="begin"/>
      </w:r>
      <w:r w:rsidRPr="00183134">
        <w:instrText xml:space="preserve"> REF _Ref45299427 \w \h </w:instrText>
      </w:r>
      <w:r w:rsidR="00362B9B" w:rsidRPr="00183134">
        <w:instrText xml:space="preserve"> \* MERGEFORMAT </w:instrText>
      </w:r>
      <w:r w:rsidRPr="00183134">
        <w:fldChar w:fldCharType="separate"/>
      </w:r>
      <w:r w:rsidR="0009266D" w:rsidRPr="00183134">
        <w:t>Tender Schedule F</w:t>
      </w:r>
      <w:r w:rsidRPr="00183134">
        <w:fldChar w:fldCharType="end"/>
      </w:r>
      <w:r w:rsidRPr="00183134">
        <w:t xml:space="preserve"> - </w:t>
      </w:r>
      <w:r w:rsidRPr="00183134">
        <w:fldChar w:fldCharType="begin"/>
      </w:r>
      <w:r w:rsidRPr="00183134">
        <w:instrText xml:space="preserve"> REF _Ref45299435 \h </w:instrText>
      </w:r>
      <w:r w:rsidR="00362B9B" w:rsidRPr="00183134">
        <w:instrText xml:space="preserve"> \* MERGEFORMAT </w:instrText>
      </w:r>
      <w:r w:rsidRPr="00183134">
        <w:fldChar w:fldCharType="separate"/>
      </w:r>
      <w:r w:rsidR="0009266D" w:rsidRPr="00183134">
        <w:t>Commonwealth Procurement Rules Compliance</w:t>
      </w:r>
      <w:r w:rsidRPr="00183134">
        <w:fldChar w:fldCharType="end"/>
      </w:r>
      <w:r w:rsidR="00753EEB" w:rsidRPr="00183134">
        <w:t>;</w:t>
      </w:r>
      <w:bookmarkEnd w:id="106"/>
    </w:p>
    <w:p w14:paraId="1E4AB756" w14:textId="317F7FB5" w:rsidR="00753EEB" w:rsidRPr="00183134" w:rsidRDefault="003E6B4F" w:rsidP="009F0B4F">
      <w:pPr>
        <w:pStyle w:val="DefenceHeading5"/>
      </w:pPr>
      <w:r w:rsidRPr="00183134">
        <w:fldChar w:fldCharType="begin"/>
      </w:r>
      <w:r w:rsidRPr="00183134">
        <w:instrText xml:space="preserve"> REF _Ref45299470 \w \h </w:instrText>
      </w:r>
      <w:r w:rsidR="00362B9B" w:rsidRPr="00183134">
        <w:instrText xml:space="preserve"> \* MERGEFORMAT </w:instrText>
      </w:r>
      <w:r w:rsidRPr="00183134">
        <w:fldChar w:fldCharType="separate"/>
      </w:r>
      <w:r w:rsidR="0009266D" w:rsidRPr="00183134">
        <w:t>Tender Schedule G</w:t>
      </w:r>
      <w:r w:rsidRPr="00183134">
        <w:fldChar w:fldCharType="end"/>
      </w:r>
      <w:r w:rsidRPr="00183134">
        <w:t xml:space="preserve"> - </w:t>
      </w:r>
      <w:r w:rsidRPr="00183134">
        <w:fldChar w:fldCharType="begin"/>
      </w:r>
      <w:r w:rsidRPr="00183134">
        <w:instrText xml:space="preserve"> REF _Ref45299477 \h </w:instrText>
      </w:r>
      <w:r w:rsidR="00362B9B" w:rsidRPr="00183134">
        <w:instrText xml:space="preserve"> \* MERGEFORMAT </w:instrText>
      </w:r>
      <w:r w:rsidRPr="00183134">
        <w:fldChar w:fldCharType="separate"/>
      </w:r>
      <w:r w:rsidR="0009266D" w:rsidRPr="00183134">
        <w:t>Financial</w:t>
      </w:r>
      <w:r w:rsidRPr="00183134">
        <w:fldChar w:fldCharType="end"/>
      </w:r>
      <w:r w:rsidR="00753EEB" w:rsidRPr="00183134">
        <w:t>;</w:t>
      </w:r>
    </w:p>
    <w:p w14:paraId="33681757" w14:textId="784150C6" w:rsidR="00753EEB" w:rsidRPr="00183134" w:rsidRDefault="00753EEB" w:rsidP="009F0B4F">
      <w:pPr>
        <w:pStyle w:val="DefenceHeading5"/>
      </w:pPr>
      <w:r w:rsidRPr="00183134">
        <w:t xml:space="preserve">subject to clause </w:t>
      </w:r>
      <w:r w:rsidR="00DF044F" w:rsidRPr="00183134">
        <w:fldChar w:fldCharType="begin"/>
      </w:r>
      <w:r w:rsidR="00DF044F" w:rsidRPr="00183134">
        <w:instrText xml:space="preserve"> REF _Ref44937152 \r \h </w:instrText>
      </w:r>
      <w:r w:rsidR="0087036C" w:rsidRPr="00183134">
        <w:instrText xml:space="preserve"> \* MERGEFORMAT </w:instrText>
      </w:r>
      <w:r w:rsidR="00DF044F" w:rsidRPr="00183134">
        <w:fldChar w:fldCharType="separate"/>
      </w:r>
      <w:r w:rsidR="0009266D" w:rsidRPr="00183134">
        <w:t>3.1(b)(vi)</w:t>
      </w:r>
      <w:r w:rsidR="00DF044F" w:rsidRPr="00183134">
        <w:fldChar w:fldCharType="end"/>
      </w:r>
      <w:r w:rsidRPr="00183134">
        <w:t xml:space="preserve"> and only if it wishes to submit an alternative proposal, </w:t>
      </w:r>
      <w:r w:rsidR="003E6B4F" w:rsidRPr="00183134">
        <w:fldChar w:fldCharType="begin"/>
      </w:r>
      <w:r w:rsidR="003E6B4F" w:rsidRPr="00183134">
        <w:instrText xml:space="preserve"> REF _Ref45299491 \w \h </w:instrText>
      </w:r>
      <w:r w:rsidR="00362B9B" w:rsidRPr="00183134">
        <w:instrText xml:space="preserve"> \* MERGEFORMAT </w:instrText>
      </w:r>
      <w:r w:rsidR="003E6B4F" w:rsidRPr="00183134">
        <w:fldChar w:fldCharType="separate"/>
      </w:r>
      <w:r w:rsidR="0009266D" w:rsidRPr="00183134">
        <w:t>Tender Schedule H</w:t>
      </w:r>
      <w:r w:rsidR="003E6B4F" w:rsidRPr="00183134">
        <w:fldChar w:fldCharType="end"/>
      </w:r>
      <w:r w:rsidR="003E6B4F" w:rsidRPr="00183134">
        <w:t xml:space="preserve"> - </w:t>
      </w:r>
      <w:r w:rsidR="003E6B4F" w:rsidRPr="00183134">
        <w:fldChar w:fldCharType="begin"/>
      </w:r>
      <w:r w:rsidR="003E6B4F" w:rsidRPr="00183134">
        <w:instrText xml:space="preserve"> REF _Ref45299498 \h </w:instrText>
      </w:r>
      <w:r w:rsidR="00362B9B" w:rsidRPr="00183134">
        <w:instrText xml:space="preserve"> \* MERGEFORMAT </w:instrText>
      </w:r>
      <w:r w:rsidR="003E6B4F" w:rsidRPr="00183134">
        <w:fldChar w:fldCharType="separate"/>
      </w:r>
      <w:r w:rsidR="0009266D" w:rsidRPr="00183134">
        <w:t>Alternative Proposals</w:t>
      </w:r>
      <w:r w:rsidR="003E6B4F" w:rsidRPr="00183134">
        <w:fldChar w:fldCharType="end"/>
      </w:r>
      <w:r w:rsidR="00EC4AA8" w:rsidRPr="00183134">
        <w:t>,</w:t>
      </w:r>
      <w:r w:rsidR="00764784" w:rsidRPr="00183134">
        <w:t xml:space="preserve"> noting that it should ensure that item </w:t>
      </w:r>
      <w:r w:rsidR="00F609F3" w:rsidRPr="00183134">
        <w:fldChar w:fldCharType="begin"/>
      </w:r>
      <w:r w:rsidR="00F609F3" w:rsidRPr="00183134">
        <w:instrText xml:space="preserve"> REF _Ref125482316 \r \h </w:instrText>
      </w:r>
      <w:r w:rsidR="00362B9B" w:rsidRPr="00183134">
        <w:instrText xml:space="preserve"> \* MERGEFORMAT </w:instrText>
      </w:r>
      <w:r w:rsidR="00F609F3" w:rsidRPr="00183134">
        <w:fldChar w:fldCharType="separate"/>
      </w:r>
      <w:r w:rsidR="0009266D" w:rsidRPr="00183134">
        <w:t>1</w:t>
      </w:r>
      <w:r w:rsidR="00F609F3" w:rsidRPr="00183134">
        <w:fldChar w:fldCharType="end"/>
      </w:r>
      <w:r w:rsidR="00764784" w:rsidRPr="00183134">
        <w:t xml:space="preserve"> and item </w:t>
      </w:r>
      <w:r w:rsidR="00F609F3" w:rsidRPr="00183134">
        <w:fldChar w:fldCharType="begin"/>
      </w:r>
      <w:r w:rsidR="00F609F3" w:rsidRPr="00183134">
        <w:instrText xml:space="preserve"> REF _Ref125482308 \r \h </w:instrText>
      </w:r>
      <w:r w:rsidR="00362B9B" w:rsidRPr="00183134">
        <w:instrText xml:space="preserve"> \* MERGEFORMAT </w:instrText>
      </w:r>
      <w:r w:rsidR="00F609F3" w:rsidRPr="00183134">
        <w:fldChar w:fldCharType="separate"/>
      </w:r>
      <w:r w:rsidR="0009266D" w:rsidRPr="00183134">
        <w:t>2</w:t>
      </w:r>
      <w:r w:rsidR="00F609F3" w:rsidRPr="00183134">
        <w:fldChar w:fldCharType="end"/>
      </w:r>
      <w:r w:rsidR="00764784" w:rsidRPr="00183134">
        <w:t xml:space="preserve"> of </w:t>
      </w:r>
      <w:r w:rsidR="00F609F3" w:rsidRPr="00183134">
        <w:fldChar w:fldCharType="begin"/>
      </w:r>
      <w:r w:rsidR="00F609F3" w:rsidRPr="00183134">
        <w:instrText xml:space="preserve"> REF _Ref45299491 \r \h </w:instrText>
      </w:r>
      <w:r w:rsidR="00362B9B" w:rsidRPr="00183134">
        <w:instrText xml:space="preserve"> \* MERGEFORMAT </w:instrText>
      </w:r>
      <w:r w:rsidR="00F609F3" w:rsidRPr="00183134">
        <w:fldChar w:fldCharType="separate"/>
      </w:r>
      <w:r w:rsidR="0009266D" w:rsidRPr="00183134">
        <w:t>Tender Schedule H</w:t>
      </w:r>
      <w:r w:rsidR="00F609F3" w:rsidRPr="00183134">
        <w:fldChar w:fldCharType="end"/>
      </w:r>
      <w:r w:rsidR="00764784" w:rsidRPr="00183134">
        <w:t xml:space="preserve"> - </w:t>
      </w:r>
      <w:r w:rsidR="00F609F3" w:rsidRPr="00183134">
        <w:fldChar w:fldCharType="begin"/>
      </w:r>
      <w:r w:rsidR="00F609F3" w:rsidRPr="00183134">
        <w:instrText xml:space="preserve"> REF _Ref45299491 \h </w:instrText>
      </w:r>
      <w:r w:rsidR="00362B9B" w:rsidRPr="00183134">
        <w:instrText xml:space="preserve"> \* MERGEFORMAT </w:instrText>
      </w:r>
      <w:r w:rsidR="00F609F3" w:rsidRPr="00183134">
        <w:fldChar w:fldCharType="separate"/>
      </w:r>
      <w:r w:rsidR="0009266D" w:rsidRPr="00183134">
        <w:t>Alternative Proposals</w:t>
      </w:r>
      <w:r w:rsidR="00F609F3" w:rsidRPr="00183134">
        <w:fldChar w:fldCharType="end"/>
      </w:r>
      <w:r w:rsidR="00F609F3" w:rsidRPr="00183134">
        <w:t xml:space="preserve"> </w:t>
      </w:r>
      <w:r w:rsidR="00764784" w:rsidRPr="00183134">
        <w:t>are each lodged as separate files</w:t>
      </w:r>
      <w:r w:rsidR="00DF044F" w:rsidRPr="00183134">
        <w:t>;</w:t>
      </w:r>
    </w:p>
    <w:p w14:paraId="3B5427D1" w14:textId="19A23521" w:rsidR="00753EEB" w:rsidRPr="00183134" w:rsidRDefault="003E6B4F" w:rsidP="009F0B4F">
      <w:pPr>
        <w:pStyle w:val="DefenceHeading5"/>
      </w:pPr>
      <w:r w:rsidRPr="00183134">
        <w:fldChar w:fldCharType="begin"/>
      </w:r>
      <w:r w:rsidRPr="00183134">
        <w:instrText xml:space="preserve"> REF _Ref45299539 \w \h </w:instrText>
      </w:r>
      <w:r w:rsidR="00362B9B" w:rsidRPr="00183134">
        <w:instrText xml:space="preserve"> \* MERGEFORMAT </w:instrText>
      </w:r>
      <w:r w:rsidRPr="00183134">
        <w:fldChar w:fldCharType="separate"/>
      </w:r>
      <w:r w:rsidR="0009266D" w:rsidRPr="00183134">
        <w:t>Tender Schedule I</w:t>
      </w:r>
      <w:r w:rsidRPr="00183134">
        <w:fldChar w:fldCharType="end"/>
      </w:r>
      <w:r w:rsidRPr="00183134">
        <w:t xml:space="preserve"> - </w:t>
      </w:r>
      <w:r w:rsidRPr="00183134">
        <w:fldChar w:fldCharType="begin"/>
      </w:r>
      <w:r w:rsidRPr="00183134">
        <w:instrText xml:space="preserve"> REF _Ref45299544 \h </w:instrText>
      </w:r>
      <w:r w:rsidR="00362B9B" w:rsidRPr="00183134">
        <w:instrText xml:space="preserve"> \* MERGEFORMAT </w:instrText>
      </w:r>
      <w:r w:rsidRPr="00183134">
        <w:fldChar w:fldCharType="separate"/>
      </w:r>
      <w:r w:rsidR="0009266D" w:rsidRPr="00183134">
        <w:t xml:space="preserve">Miscellaneous Matters </w:t>
      </w:r>
      <w:proofErr w:type="gramStart"/>
      <w:r w:rsidR="0009266D" w:rsidRPr="00183134">
        <w:t>For</w:t>
      </w:r>
      <w:proofErr w:type="gramEnd"/>
      <w:r w:rsidR="0009266D" w:rsidRPr="00183134">
        <w:t xml:space="preserve"> Evaluation</w:t>
      </w:r>
      <w:r w:rsidRPr="00183134">
        <w:fldChar w:fldCharType="end"/>
      </w:r>
      <w:r w:rsidR="00753EEB" w:rsidRPr="00183134">
        <w:t>;</w:t>
      </w:r>
    </w:p>
    <w:p w14:paraId="5710D366" w14:textId="0430A469" w:rsidR="00E7050A" w:rsidRPr="00183134" w:rsidRDefault="004E34CB" w:rsidP="009F0B4F">
      <w:pPr>
        <w:pStyle w:val="DefenceHeading5"/>
      </w:pPr>
      <w:bookmarkStart w:id="107" w:name="_Ref44921980"/>
      <w:r w:rsidRPr="00183134">
        <w:rPr>
          <w:bCs w:val="0"/>
          <w:iCs w:val="0"/>
        </w:rPr>
        <w:t xml:space="preserve">if clause </w:t>
      </w:r>
      <w:r w:rsidR="00AC5C14" w:rsidRPr="00183134">
        <w:fldChar w:fldCharType="begin"/>
      </w:r>
      <w:r w:rsidR="00AC5C14" w:rsidRPr="00183134">
        <w:instrText xml:space="preserve"> REF _Ref13048588 \w \h  \* MERGEFORMAT </w:instrText>
      </w:r>
      <w:r w:rsidR="00AC5C14" w:rsidRPr="00183134">
        <w:fldChar w:fldCharType="separate"/>
      </w:r>
      <w:r w:rsidR="0009266D" w:rsidRPr="00183134">
        <w:t>29</w:t>
      </w:r>
      <w:r w:rsidR="00AC5C14" w:rsidRPr="00183134">
        <w:fldChar w:fldCharType="end"/>
      </w:r>
      <w:r w:rsidRPr="00183134">
        <w:t xml:space="preserve"> applies,</w:t>
      </w:r>
      <w:r w:rsidRPr="00183134">
        <w:rPr>
          <w:b/>
          <w:i/>
        </w:rPr>
        <w:t xml:space="preserve"> </w:t>
      </w:r>
      <w:r w:rsidR="00E30498" w:rsidRPr="00183134">
        <w:rPr>
          <w:bCs w:val="0"/>
        </w:rPr>
        <w:fldChar w:fldCharType="begin"/>
      </w:r>
      <w:r w:rsidR="00E30498" w:rsidRPr="00183134">
        <w:rPr>
          <w:bCs w:val="0"/>
        </w:rPr>
        <w:instrText xml:space="preserve"> REF _Ref53578872 \r \h </w:instrText>
      </w:r>
      <w:r w:rsidR="00AC5C14" w:rsidRPr="00183134">
        <w:rPr>
          <w:bCs w:val="0"/>
        </w:rPr>
        <w:instrText xml:space="preserve"> \* MERGEFORMAT </w:instrText>
      </w:r>
      <w:r w:rsidR="00E30498" w:rsidRPr="00183134">
        <w:rPr>
          <w:bCs w:val="0"/>
        </w:rPr>
      </w:r>
      <w:r w:rsidR="00E30498" w:rsidRPr="00183134">
        <w:rPr>
          <w:bCs w:val="0"/>
        </w:rPr>
        <w:fldChar w:fldCharType="separate"/>
      </w:r>
      <w:r w:rsidR="0009266D" w:rsidRPr="00183134">
        <w:rPr>
          <w:bCs w:val="0"/>
        </w:rPr>
        <w:t>Tender Schedule J</w:t>
      </w:r>
      <w:r w:rsidR="00E30498" w:rsidRPr="00183134">
        <w:rPr>
          <w:bCs w:val="0"/>
        </w:rPr>
        <w:fldChar w:fldCharType="end"/>
      </w:r>
      <w:r w:rsidR="003E6B4F" w:rsidRPr="00183134">
        <w:rPr>
          <w:bCs w:val="0"/>
        </w:rPr>
        <w:t xml:space="preserve"> - </w:t>
      </w:r>
      <w:r w:rsidR="00CA06AE" w:rsidRPr="00183134">
        <w:rPr>
          <w:bCs w:val="0"/>
        </w:rPr>
        <w:fldChar w:fldCharType="begin" w:fldLock="1"/>
      </w:r>
      <w:r w:rsidR="00CA06AE" w:rsidRPr="00183134">
        <w:rPr>
          <w:bCs w:val="0"/>
        </w:rPr>
        <w:instrText xml:space="preserve"> REF _Ref53578872 \h  \* MERGEFORMAT </w:instrText>
      </w:r>
      <w:r w:rsidR="00CA06AE" w:rsidRPr="00183134">
        <w:rPr>
          <w:bCs w:val="0"/>
        </w:rPr>
      </w:r>
      <w:r w:rsidR="00CA06AE" w:rsidRPr="00183134">
        <w:rPr>
          <w:bCs w:val="0"/>
        </w:rPr>
        <w:fldChar w:fldCharType="separate"/>
      </w:r>
      <w:r w:rsidR="00295673" w:rsidRPr="00183134">
        <w:rPr>
          <w:bCs w:val="0"/>
        </w:rPr>
        <w:t>Statement of Tax Record</w:t>
      </w:r>
      <w:r w:rsidR="00CA06AE" w:rsidRPr="00183134">
        <w:rPr>
          <w:bCs w:val="0"/>
        </w:rPr>
        <w:fldChar w:fldCharType="end"/>
      </w:r>
      <w:r w:rsidR="00E7050A" w:rsidRPr="00183134">
        <w:t>;</w:t>
      </w:r>
    </w:p>
    <w:p w14:paraId="5ABD1655" w14:textId="36F679B2" w:rsidR="00ED5204" w:rsidRPr="00183134" w:rsidRDefault="00A44C96" w:rsidP="008F1917">
      <w:pPr>
        <w:pStyle w:val="DefenceHeading5"/>
      </w:pPr>
      <w:r w:rsidRPr="00183134">
        <w:rPr>
          <w:bCs w:val="0"/>
          <w:iCs w:val="0"/>
        </w:rPr>
        <w:t xml:space="preserve">if clause </w:t>
      </w:r>
      <w:r w:rsidRPr="00183134">
        <w:rPr>
          <w:bCs w:val="0"/>
          <w:iCs w:val="0"/>
        </w:rPr>
        <w:fldChar w:fldCharType="begin"/>
      </w:r>
      <w:r w:rsidRPr="00183134">
        <w:rPr>
          <w:bCs w:val="0"/>
          <w:iCs w:val="0"/>
        </w:rPr>
        <w:instrText xml:space="preserve"> REF _Ref291088214 \w \h </w:instrText>
      </w:r>
      <w:r w:rsidR="00183134">
        <w:rPr>
          <w:bCs w:val="0"/>
          <w:iCs w:val="0"/>
        </w:rPr>
        <w:instrText xml:space="preserve"> \* MERGEFORMAT </w:instrText>
      </w:r>
      <w:r w:rsidRPr="00183134">
        <w:rPr>
          <w:bCs w:val="0"/>
          <w:iCs w:val="0"/>
        </w:rPr>
      </w:r>
      <w:r w:rsidRPr="00183134">
        <w:rPr>
          <w:bCs w:val="0"/>
          <w:iCs w:val="0"/>
        </w:rPr>
        <w:fldChar w:fldCharType="separate"/>
      </w:r>
      <w:r w:rsidR="0009266D" w:rsidRPr="00183134">
        <w:rPr>
          <w:bCs w:val="0"/>
          <w:iCs w:val="0"/>
        </w:rPr>
        <w:t>28</w:t>
      </w:r>
      <w:r w:rsidRPr="00183134">
        <w:rPr>
          <w:bCs w:val="0"/>
          <w:iCs w:val="0"/>
        </w:rPr>
        <w:fldChar w:fldCharType="end"/>
      </w:r>
      <w:r w:rsidRPr="00183134">
        <w:rPr>
          <w:bCs w:val="0"/>
          <w:iCs w:val="0"/>
        </w:rPr>
        <w:t xml:space="preserve"> applies, </w:t>
      </w:r>
      <w:r w:rsidR="00E7050A" w:rsidRPr="00183134">
        <w:rPr>
          <w:bCs w:val="0"/>
          <w:iCs w:val="0"/>
        </w:rPr>
        <w:fldChar w:fldCharType="begin"/>
      </w:r>
      <w:r w:rsidR="00E7050A" w:rsidRPr="00183134">
        <w:instrText xml:space="preserve"> REF _Ref52449523 \r \h </w:instrText>
      </w:r>
      <w:r w:rsidR="00362B9B" w:rsidRPr="00183134">
        <w:rPr>
          <w:bCs w:val="0"/>
          <w:iCs w:val="0"/>
        </w:rPr>
        <w:instrText xml:space="preserve"> \* MERGEFORMAT </w:instrText>
      </w:r>
      <w:r w:rsidR="00E7050A" w:rsidRPr="00183134">
        <w:rPr>
          <w:bCs w:val="0"/>
          <w:iCs w:val="0"/>
        </w:rPr>
      </w:r>
      <w:r w:rsidR="00E7050A" w:rsidRPr="00183134">
        <w:rPr>
          <w:bCs w:val="0"/>
          <w:iCs w:val="0"/>
        </w:rPr>
        <w:fldChar w:fldCharType="separate"/>
      </w:r>
      <w:r w:rsidR="0009266D" w:rsidRPr="00183134">
        <w:t>Tender Schedule K</w:t>
      </w:r>
      <w:r w:rsidR="00E7050A" w:rsidRPr="00183134">
        <w:rPr>
          <w:bCs w:val="0"/>
          <w:iCs w:val="0"/>
        </w:rPr>
        <w:fldChar w:fldCharType="end"/>
      </w:r>
      <w:r w:rsidR="00E7050A" w:rsidRPr="00183134">
        <w:t xml:space="preserve"> - </w:t>
      </w:r>
      <w:r w:rsidR="00E7050A" w:rsidRPr="00183134">
        <w:rPr>
          <w:bCs w:val="0"/>
          <w:iCs w:val="0"/>
        </w:rPr>
        <w:fldChar w:fldCharType="begin"/>
      </w:r>
      <w:r w:rsidR="00E7050A" w:rsidRPr="00183134">
        <w:instrText xml:space="preserve"> REF _Ref52449523 \h </w:instrText>
      </w:r>
      <w:r w:rsidR="00362B9B" w:rsidRPr="00183134">
        <w:rPr>
          <w:bCs w:val="0"/>
          <w:iCs w:val="0"/>
        </w:rPr>
        <w:instrText xml:space="preserve"> \* MERGEFORMAT </w:instrText>
      </w:r>
      <w:r w:rsidR="00E7050A" w:rsidRPr="00183134">
        <w:rPr>
          <w:bCs w:val="0"/>
          <w:iCs w:val="0"/>
        </w:rPr>
      </w:r>
      <w:r w:rsidR="00E7050A" w:rsidRPr="00183134">
        <w:rPr>
          <w:bCs w:val="0"/>
          <w:iCs w:val="0"/>
        </w:rPr>
        <w:fldChar w:fldCharType="separate"/>
      </w:r>
      <w:r w:rsidR="0009266D" w:rsidRPr="00183134">
        <w:t>WHS Accreditation Scheme Accreditation</w:t>
      </w:r>
      <w:r w:rsidR="00E7050A" w:rsidRPr="00183134">
        <w:rPr>
          <w:bCs w:val="0"/>
          <w:iCs w:val="0"/>
        </w:rPr>
        <w:fldChar w:fldCharType="end"/>
      </w:r>
      <w:bookmarkEnd w:id="107"/>
      <w:r w:rsidR="00F442ED" w:rsidRPr="00183134">
        <w:t>;</w:t>
      </w:r>
      <w:r w:rsidR="00D664F5" w:rsidRPr="00183134">
        <w:t xml:space="preserve"> </w:t>
      </w:r>
    </w:p>
    <w:p w14:paraId="181AEEEA" w14:textId="28A76C98" w:rsidR="00362B9B" w:rsidRPr="00183134" w:rsidRDefault="004E34CB" w:rsidP="008F1917">
      <w:pPr>
        <w:pStyle w:val="DefenceHeading5"/>
      </w:pPr>
      <w:bookmarkStart w:id="108" w:name="_Ref178769959"/>
      <w:r w:rsidRPr="00183134">
        <w:t xml:space="preserve">if clause </w:t>
      </w:r>
      <w:r w:rsidR="00D664F5" w:rsidRPr="00183134">
        <w:fldChar w:fldCharType="begin"/>
      </w:r>
      <w:r w:rsidR="00D664F5" w:rsidRPr="00183134">
        <w:instrText xml:space="preserve"> REF _Ref176782628 \w \h  \* MERGEFORMAT </w:instrText>
      </w:r>
      <w:r w:rsidR="00D664F5" w:rsidRPr="00183134">
        <w:fldChar w:fldCharType="separate"/>
      </w:r>
      <w:r w:rsidR="0009266D" w:rsidRPr="00183134">
        <w:t>30</w:t>
      </w:r>
      <w:r w:rsidR="00D664F5" w:rsidRPr="00183134">
        <w:fldChar w:fldCharType="end"/>
      </w:r>
      <w:r w:rsidR="00D664F5" w:rsidRPr="00183134">
        <w:t xml:space="preserve"> </w:t>
      </w:r>
      <w:r w:rsidRPr="00183134">
        <w:t xml:space="preserve">applies, </w:t>
      </w:r>
      <w:r w:rsidR="00BF6B52" w:rsidRPr="00183134">
        <w:fldChar w:fldCharType="begin"/>
      </w:r>
      <w:r w:rsidR="00BF6B52" w:rsidRPr="00183134">
        <w:instrText xml:space="preserve"> REF _Ref173248151 \r \h  \* MERGEFORMAT </w:instrText>
      </w:r>
      <w:r w:rsidR="00BF6B52" w:rsidRPr="00183134">
        <w:fldChar w:fldCharType="separate"/>
      </w:r>
      <w:r w:rsidR="0009266D" w:rsidRPr="00183134">
        <w:t>Tender Schedule L</w:t>
      </w:r>
      <w:r w:rsidR="00BF6B52" w:rsidRPr="00183134">
        <w:fldChar w:fldCharType="end"/>
      </w:r>
      <w:r w:rsidR="00BF6B52" w:rsidRPr="00183134">
        <w:t xml:space="preserve"> - </w:t>
      </w:r>
      <w:r w:rsidR="00925CCE" w:rsidRPr="00183134">
        <w:rPr>
          <w:szCs w:val="20"/>
        </w:rPr>
        <w:fldChar w:fldCharType="begin"/>
      </w:r>
      <w:r w:rsidR="00925CCE" w:rsidRPr="00183134">
        <w:rPr>
          <w:szCs w:val="20"/>
        </w:rPr>
        <w:instrText xml:space="preserve"> REF _Ref191923358 \h </w:instrText>
      </w:r>
      <w:r w:rsidR="00183134">
        <w:rPr>
          <w:szCs w:val="20"/>
        </w:rPr>
        <w:instrText xml:space="preserve"> \* MERGEFORMAT </w:instrText>
      </w:r>
      <w:r w:rsidR="00925CCE" w:rsidRPr="00183134">
        <w:rPr>
          <w:szCs w:val="20"/>
        </w:rPr>
      </w:r>
      <w:r w:rsidR="00925CCE" w:rsidRPr="00183134">
        <w:rPr>
          <w:szCs w:val="20"/>
        </w:rPr>
        <w:fldChar w:fldCharType="separate"/>
      </w:r>
      <w:r w:rsidR="0009266D" w:rsidRPr="00183134">
        <w:t>Environmentally Sustainable Procurement</w:t>
      </w:r>
      <w:r w:rsidR="00925CCE" w:rsidRPr="00183134">
        <w:rPr>
          <w:szCs w:val="20"/>
        </w:rPr>
        <w:fldChar w:fldCharType="end"/>
      </w:r>
      <w:r w:rsidR="006F6553" w:rsidRPr="00183134">
        <w:t>;</w:t>
      </w:r>
      <w:bookmarkEnd w:id="108"/>
      <w:r w:rsidR="00907302" w:rsidRPr="00183134">
        <w:t xml:space="preserve"> </w:t>
      </w:r>
      <w:r w:rsidR="00DF0642" w:rsidRPr="00183134">
        <w:t xml:space="preserve">and </w:t>
      </w:r>
    </w:p>
    <w:p w14:paraId="0802F655" w14:textId="40F014C5" w:rsidR="00DF0642" w:rsidRPr="00183134" w:rsidRDefault="00DF0642" w:rsidP="008F1917">
      <w:pPr>
        <w:pStyle w:val="DefenceHeading5"/>
      </w:pPr>
      <w:r w:rsidRPr="00183134">
        <w:t xml:space="preserve">if clause </w:t>
      </w:r>
      <w:r w:rsidRPr="00183134">
        <w:fldChar w:fldCharType="begin"/>
      </w:r>
      <w:r w:rsidRPr="00183134">
        <w:instrText xml:space="preserve"> REF _Ref176862805 \r \h </w:instrText>
      </w:r>
      <w:r w:rsidR="00183134">
        <w:instrText xml:space="preserve"> \* MERGEFORMAT </w:instrText>
      </w:r>
      <w:r w:rsidRPr="00183134">
        <w:fldChar w:fldCharType="separate"/>
      </w:r>
      <w:r w:rsidR="0009266D" w:rsidRPr="00183134">
        <w:t>31</w:t>
      </w:r>
      <w:r w:rsidRPr="00183134">
        <w:fldChar w:fldCharType="end"/>
      </w:r>
      <w:r w:rsidRPr="00183134">
        <w:t xml:space="preserve"> applies, </w:t>
      </w:r>
      <w:r w:rsidR="00FF73E7" w:rsidRPr="00183134">
        <w:fldChar w:fldCharType="begin"/>
      </w:r>
      <w:r w:rsidR="00FF73E7" w:rsidRPr="00183134">
        <w:instrText xml:space="preserve"> REF _Ref191923712 \w \h </w:instrText>
      </w:r>
      <w:r w:rsidR="00183134">
        <w:instrText xml:space="preserve"> \* MERGEFORMAT </w:instrText>
      </w:r>
      <w:r w:rsidR="00FF73E7" w:rsidRPr="00183134">
        <w:fldChar w:fldCharType="separate"/>
      </w:r>
      <w:r w:rsidR="0009266D" w:rsidRPr="00183134">
        <w:t>Tender Schedule M</w:t>
      </w:r>
      <w:r w:rsidR="00FF73E7" w:rsidRPr="00183134">
        <w:fldChar w:fldCharType="end"/>
      </w:r>
      <w:r w:rsidR="00FF73E7" w:rsidRPr="00183134">
        <w:t xml:space="preserve"> - </w:t>
      </w:r>
      <w:r w:rsidR="00FF73E7" w:rsidRPr="00183134">
        <w:fldChar w:fldCharType="begin"/>
      </w:r>
      <w:r w:rsidR="00FF73E7" w:rsidRPr="00183134">
        <w:instrText xml:space="preserve"> REF _Ref191923712 \h </w:instrText>
      </w:r>
      <w:r w:rsidR="00183134">
        <w:instrText xml:space="preserve"> \* MERGEFORMAT </w:instrText>
      </w:r>
      <w:r w:rsidR="00FF73E7" w:rsidRPr="00183134">
        <w:fldChar w:fldCharType="separate"/>
      </w:r>
      <w:r w:rsidR="0009266D" w:rsidRPr="00183134">
        <w:t>Australian Skills Guarantee</w:t>
      </w:r>
      <w:r w:rsidR="00FF73E7" w:rsidRPr="00183134">
        <w:fldChar w:fldCharType="end"/>
      </w:r>
      <w:r w:rsidRPr="00183134">
        <w:t xml:space="preserve">; </w:t>
      </w:r>
    </w:p>
    <w:p w14:paraId="230E8ECD" w14:textId="34A8F4FA" w:rsidR="00ED5204" w:rsidRPr="00183134" w:rsidRDefault="00ED5204" w:rsidP="002A60DD">
      <w:pPr>
        <w:pStyle w:val="DefenceHeading4"/>
      </w:pPr>
      <w:bookmarkStart w:id="109" w:name="_Ref445818169"/>
      <w:r w:rsidRPr="00183134">
        <w:t xml:space="preserve">lodge the Tender Form and </w:t>
      </w:r>
      <w:r w:rsidR="00014623" w:rsidRPr="00183134">
        <w:t xml:space="preserve">each </w:t>
      </w:r>
      <w:r w:rsidRPr="00183134">
        <w:t>Tender Schedule described under subparagraph</w:t>
      </w:r>
      <w:r w:rsidR="000C6DCE" w:rsidRPr="00183134">
        <w:t>s</w:t>
      </w:r>
      <w:r w:rsidRPr="00183134">
        <w:t xml:space="preserve"> </w:t>
      </w:r>
      <w:r w:rsidRPr="00183134">
        <w:fldChar w:fldCharType="begin"/>
      </w:r>
      <w:r w:rsidRPr="00183134">
        <w:instrText xml:space="preserve"> REF _Ref448301863 \n \h </w:instrText>
      </w:r>
      <w:r w:rsidR="00A62246" w:rsidRPr="00183134">
        <w:instrText xml:space="preserve"> \* MERGEFORMAT </w:instrText>
      </w:r>
      <w:r w:rsidRPr="00183134">
        <w:fldChar w:fldCharType="separate"/>
      </w:r>
      <w:r w:rsidR="0009266D" w:rsidRPr="00183134">
        <w:t>(</w:t>
      </w:r>
      <w:proofErr w:type="spellStart"/>
      <w:r w:rsidR="0009266D" w:rsidRPr="00183134">
        <w:t>i</w:t>
      </w:r>
      <w:proofErr w:type="spellEnd"/>
      <w:r w:rsidR="0009266D" w:rsidRPr="00183134">
        <w:t>)</w:t>
      </w:r>
      <w:r w:rsidRPr="00183134">
        <w:fldChar w:fldCharType="end"/>
      </w:r>
      <w:r w:rsidR="000C6DCE" w:rsidRPr="00183134">
        <w:t xml:space="preserve"> and </w:t>
      </w:r>
      <w:r w:rsidR="00F35364" w:rsidRPr="00183134">
        <w:fldChar w:fldCharType="begin"/>
      </w:r>
      <w:r w:rsidR="00F35364" w:rsidRPr="00183134">
        <w:instrText xml:space="preserve"> REF _Ref44668350 \r \h </w:instrText>
      </w:r>
      <w:r w:rsidR="00A62246" w:rsidRPr="00183134">
        <w:instrText xml:space="preserve"> \* MERGEFORMAT </w:instrText>
      </w:r>
      <w:r w:rsidR="00F35364" w:rsidRPr="00183134">
        <w:fldChar w:fldCharType="separate"/>
      </w:r>
      <w:r w:rsidR="0009266D" w:rsidRPr="00183134">
        <w:t>(ii)</w:t>
      </w:r>
      <w:r w:rsidR="00F35364" w:rsidRPr="00183134">
        <w:fldChar w:fldCharType="end"/>
      </w:r>
      <w:r w:rsidR="00433000" w:rsidRPr="00183134">
        <w:t xml:space="preserve"> </w:t>
      </w:r>
      <w:r w:rsidR="00014623" w:rsidRPr="00183134">
        <w:t>in separate, stand-alone, unsecured, electronic</w:t>
      </w:r>
      <w:r w:rsidR="000C6DCE" w:rsidRPr="00183134">
        <w:t xml:space="preserve"> files</w:t>
      </w:r>
      <w:r w:rsidR="00014623" w:rsidRPr="00183134">
        <w:t xml:space="preserve"> in the format specified in the Tender Particulars</w:t>
      </w:r>
      <w:r w:rsidR="000C6DCE" w:rsidRPr="00183134">
        <w:t xml:space="preserve"> which</w:t>
      </w:r>
      <w:r w:rsidRPr="00183134">
        <w:t>:</w:t>
      </w:r>
      <w:bookmarkEnd w:id="109"/>
    </w:p>
    <w:p w14:paraId="008912BD" w14:textId="77777777" w:rsidR="000C6DCE" w:rsidRPr="00183134" w:rsidRDefault="000C6DCE" w:rsidP="00F83013">
      <w:pPr>
        <w:pStyle w:val="DefenceHeading5"/>
      </w:pPr>
      <w:bookmarkStart w:id="110" w:name="_Ref448754788"/>
      <w:r w:rsidRPr="00183134">
        <w:t>identify:</w:t>
      </w:r>
    </w:p>
    <w:p w14:paraId="25A07BFB" w14:textId="77777777" w:rsidR="000C6DCE" w:rsidRPr="00183134" w:rsidRDefault="000C6DCE" w:rsidP="00EA6644">
      <w:pPr>
        <w:pStyle w:val="DefenceHeading6"/>
      </w:pPr>
      <w:r w:rsidRPr="00183134">
        <w:t>the Project;</w:t>
      </w:r>
    </w:p>
    <w:p w14:paraId="18C1232E" w14:textId="77777777" w:rsidR="000C6DCE" w:rsidRPr="00183134" w:rsidRDefault="000C6DCE" w:rsidP="00EA6644">
      <w:pPr>
        <w:pStyle w:val="DefenceHeading6"/>
      </w:pPr>
      <w:r w:rsidRPr="00183134">
        <w:t>the Tenderer's name; and</w:t>
      </w:r>
    </w:p>
    <w:p w14:paraId="446F5644" w14:textId="63F1B5C8" w:rsidR="00ED5204" w:rsidRPr="00183134" w:rsidRDefault="000C6DCE" w:rsidP="00EA6644">
      <w:pPr>
        <w:pStyle w:val="DefenceHeading6"/>
      </w:pPr>
      <w:r w:rsidRPr="00183134">
        <w:t>the relevant Tender Form and Tender Schedule references;</w:t>
      </w:r>
      <w:bookmarkEnd w:id="104"/>
      <w:bookmarkEnd w:id="110"/>
    </w:p>
    <w:p w14:paraId="7E4D59E2" w14:textId="77777777" w:rsidR="006A7DEE" w:rsidRPr="00183134" w:rsidRDefault="00F35364" w:rsidP="009628C3">
      <w:pPr>
        <w:pStyle w:val="DefenceHeading5"/>
      </w:pPr>
      <w:bookmarkStart w:id="111" w:name="_Ref44687231"/>
      <w:bookmarkStart w:id="112" w:name="_Ref415660938"/>
      <w:bookmarkStart w:id="113" w:name="_Ref448309706"/>
      <w:r w:rsidRPr="00183134">
        <w:t>do not exceed the file size specified in the Tender Particulars;</w:t>
      </w:r>
      <w:bookmarkEnd w:id="111"/>
      <w:r w:rsidR="00D24F95" w:rsidRPr="00183134">
        <w:t xml:space="preserve"> </w:t>
      </w:r>
    </w:p>
    <w:p w14:paraId="787E4043" w14:textId="55C3D0D0" w:rsidR="006A7DEE" w:rsidRPr="00183134" w:rsidRDefault="006A7DEE" w:rsidP="006A7DEE">
      <w:pPr>
        <w:pStyle w:val="DefenceHeading5"/>
      </w:pPr>
      <w:r w:rsidRPr="00183134">
        <w:t xml:space="preserve">do not contain any virus, malicious code or any other matter or thing which might affect the integrity, useability, security or operation of the Commonwealth's or the Tender Administrator's systems;  </w:t>
      </w:r>
    </w:p>
    <w:p w14:paraId="1E7452A3" w14:textId="51FDE8DC" w:rsidR="006A7DEE" w:rsidRPr="00183134" w:rsidRDefault="006A7DEE" w:rsidP="006A7DEE">
      <w:pPr>
        <w:pStyle w:val="DefenceHeading5"/>
      </w:pPr>
      <w:r w:rsidRPr="00183134">
        <w:lastRenderedPageBreak/>
        <w:t>do not contain macros, scripts or executable codes of any kind;</w:t>
      </w:r>
      <w:r w:rsidR="00881E5E" w:rsidRPr="00183134">
        <w:t xml:space="preserve"> and</w:t>
      </w:r>
    </w:p>
    <w:p w14:paraId="0ACC7C8C" w14:textId="212E16FC" w:rsidR="00881E5E" w:rsidRPr="00183134" w:rsidRDefault="00881E5E" w:rsidP="006A7DEE">
      <w:pPr>
        <w:pStyle w:val="DefenceHeading5"/>
      </w:pPr>
      <w:r w:rsidRPr="00183134">
        <w:t>otherwise comply with the AusTender terms and conditions.</w:t>
      </w:r>
    </w:p>
    <w:p w14:paraId="4CF875DA" w14:textId="6A4C050C" w:rsidR="00CA1AC1" w:rsidRPr="00183134" w:rsidRDefault="00881E5E" w:rsidP="00014991">
      <w:pPr>
        <w:pStyle w:val="DefenceHeading4"/>
        <w:numPr>
          <w:ilvl w:val="0"/>
          <w:numId w:val="0"/>
        </w:numPr>
        <w:ind w:left="1928"/>
      </w:pPr>
      <w:r w:rsidRPr="00183134">
        <w:rPr>
          <w:szCs w:val="22"/>
        </w:rPr>
        <w:t>I</w:t>
      </w:r>
      <w:r w:rsidR="00CA1AC1" w:rsidRPr="00183134">
        <w:t>f the Tenderer wishes to submit an alternative proposal</w:t>
      </w:r>
      <w:r w:rsidRPr="00183134">
        <w:t>, it should lodge</w:t>
      </w:r>
      <w:r w:rsidR="00CA1AC1" w:rsidRPr="00183134">
        <w:t xml:space="preserve"> item </w:t>
      </w:r>
      <w:r w:rsidR="00CA1AC1" w:rsidRPr="00183134">
        <w:fldChar w:fldCharType="begin"/>
      </w:r>
      <w:r w:rsidR="00CA1AC1" w:rsidRPr="00183134">
        <w:instrText xml:space="preserve"> REF _Ref125482316 \r \h  \* MERGEFORMAT </w:instrText>
      </w:r>
      <w:r w:rsidR="00CA1AC1" w:rsidRPr="00183134">
        <w:fldChar w:fldCharType="separate"/>
      </w:r>
      <w:r w:rsidR="0009266D" w:rsidRPr="00183134">
        <w:t>1</w:t>
      </w:r>
      <w:r w:rsidR="00CA1AC1" w:rsidRPr="00183134">
        <w:fldChar w:fldCharType="end"/>
      </w:r>
      <w:r w:rsidR="00CA1AC1" w:rsidRPr="00183134">
        <w:t xml:space="preserve"> and </w:t>
      </w:r>
      <w:r w:rsidR="00CA1AC1" w:rsidRPr="00183134">
        <w:rPr>
          <w:bCs/>
        </w:rPr>
        <w:t xml:space="preserve">item </w:t>
      </w:r>
      <w:r w:rsidR="00CA1AC1" w:rsidRPr="00183134">
        <w:rPr>
          <w:bCs/>
        </w:rPr>
        <w:fldChar w:fldCharType="begin"/>
      </w:r>
      <w:r w:rsidR="00CA1AC1" w:rsidRPr="00183134">
        <w:rPr>
          <w:bCs/>
        </w:rPr>
        <w:instrText xml:space="preserve"> REF _Ref125482308 \r \h  \* MERGEFORMAT </w:instrText>
      </w:r>
      <w:r w:rsidR="00CA1AC1" w:rsidRPr="00183134">
        <w:rPr>
          <w:bCs/>
        </w:rPr>
      </w:r>
      <w:r w:rsidR="00CA1AC1" w:rsidRPr="00183134">
        <w:rPr>
          <w:bCs/>
        </w:rPr>
        <w:fldChar w:fldCharType="separate"/>
      </w:r>
      <w:r w:rsidR="0009266D" w:rsidRPr="00183134">
        <w:rPr>
          <w:bCs/>
        </w:rPr>
        <w:t>2</w:t>
      </w:r>
      <w:r w:rsidR="00CA1AC1" w:rsidRPr="00183134">
        <w:rPr>
          <w:bCs/>
        </w:rPr>
        <w:fldChar w:fldCharType="end"/>
      </w:r>
      <w:r w:rsidR="00CA1AC1" w:rsidRPr="00183134">
        <w:t xml:space="preserve"> of </w:t>
      </w:r>
      <w:r w:rsidR="00CA1AC1" w:rsidRPr="00183134">
        <w:fldChar w:fldCharType="begin"/>
      </w:r>
      <w:r w:rsidR="00CA1AC1" w:rsidRPr="00183134">
        <w:instrText xml:space="preserve"> REF _Ref45299491 \w \h </w:instrText>
      </w:r>
      <w:r w:rsidR="00183134">
        <w:instrText xml:space="preserve"> \* MERGEFORMAT </w:instrText>
      </w:r>
      <w:r w:rsidR="00CA1AC1" w:rsidRPr="00183134">
        <w:fldChar w:fldCharType="separate"/>
      </w:r>
      <w:r w:rsidR="0009266D" w:rsidRPr="00183134">
        <w:t>Tender Schedule H</w:t>
      </w:r>
      <w:r w:rsidR="00CA1AC1" w:rsidRPr="00183134">
        <w:fldChar w:fldCharType="end"/>
      </w:r>
      <w:r w:rsidR="00CA1AC1" w:rsidRPr="00183134">
        <w:t xml:space="preserve"> - </w:t>
      </w:r>
      <w:r w:rsidR="00CA1AC1" w:rsidRPr="00183134">
        <w:fldChar w:fldCharType="begin"/>
      </w:r>
      <w:r w:rsidR="00CA1AC1" w:rsidRPr="00183134">
        <w:instrText xml:space="preserve"> REF _Ref45299498 \h </w:instrText>
      </w:r>
      <w:r w:rsidR="00183134">
        <w:instrText xml:space="preserve"> \* MERGEFORMAT </w:instrText>
      </w:r>
      <w:r w:rsidR="00CA1AC1" w:rsidRPr="00183134">
        <w:fldChar w:fldCharType="separate"/>
      </w:r>
      <w:r w:rsidR="0009266D" w:rsidRPr="00183134">
        <w:t>Alternative Proposals</w:t>
      </w:r>
      <w:r w:rsidR="00CA1AC1" w:rsidRPr="00183134">
        <w:fldChar w:fldCharType="end"/>
      </w:r>
      <w:r w:rsidR="00CA1AC1" w:rsidRPr="00183134">
        <w:t xml:space="preserve"> as separate files;</w:t>
      </w:r>
    </w:p>
    <w:p w14:paraId="6F92FA46" w14:textId="4AD4F370" w:rsidR="00FF1202" w:rsidRPr="00183134" w:rsidRDefault="00FF1202" w:rsidP="00FF1202">
      <w:pPr>
        <w:pStyle w:val="DefenceHeading4"/>
      </w:pPr>
      <w:r w:rsidRPr="00183134">
        <w:t>lodge its Tender in accordance with the response lodgement procedures described in the Tender Documents and on AusTender.  The Tender must be completely self</w:t>
      </w:r>
      <w:r w:rsidR="00D5540C" w:rsidRPr="00183134">
        <w:t>-</w:t>
      </w:r>
      <w:r w:rsidRPr="00183134">
        <w:t>contained, without hyperlinks</w:t>
      </w:r>
      <w:r w:rsidR="00881E5E" w:rsidRPr="00183134">
        <w:t>, QR codes</w:t>
      </w:r>
      <w:r w:rsidRPr="00183134">
        <w:t xml:space="preserve"> or other material incorporated by reference; </w:t>
      </w:r>
    </w:p>
    <w:bookmarkEnd w:id="102"/>
    <w:bookmarkEnd w:id="112"/>
    <w:bookmarkEnd w:id="113"/>
    <w:p w14:paraId="74983F12" w14:textId="77777777" w:rsidR="00ED5204" w:rsidRPr="00183134" w:rsidRDefault="00ED5204" w:rsidP="00F83013">
      <w:pPr>
        <w:pStyle w:val="DefenceHeading4"/>
      </w:pPr>
      <w:r w:rsidRPr="00183134">
        <w:t>unless otherwise specified, express measurements in Australian legal units of measurement;</w:t>
      </w:r>
    </w:p>
    <w:p w14:paraId="0FB88842" w14:textId="77777777" w:rsidR="00ED5204" w:rsidRPr="00183134" w:rsidRDefault="00ED5204" w:rsidP="00F83013">
      <w:pPr>
        <w:pStyle w:val="DefenceHeading4"/>
      </w:pPr>
      <w:r w:rsidRPr="00183134">
        <w:t>unless otherwise specified, state all prices in Australian Dollars;</w:t>
      </w:r>
      <w:r w:rsidR="00255447" w:rsidRPr="00183134">
        <w:t xml:space="preserve"> </w:t>
      </w:r>
      <w:r w:rsidR="00A62246" w:rsidRPr="00183134">
        <w:t>and</w:t>
      </w:r>
    </w:p>
    <w:p w14:paraId="3550030D" w14:textId="3830F503" w:rsidR="00ED5204" w:rsidRPr="00183134" w:rsidRDefault="001B08DF" w:rsidP="00F51FCE">
      <w:pPr>
        <w:pStyle w:val="DefenceHeading4"/>
      </w:pPr>
      <w:bookmarkStart w:id="114" w:name="_Ref129940924"/>
      <w:r w:rsidRPr="00183134">
        <w:t xml:space="preserve">unless otherwise specified, provide its Tender in A4 and portrait format and otherwise </w:t>
      </w:r>
      <w:r w:rsidR="00ED5204" w:rsidRPr="00183134">
        <w:t>ensure all contents are clear, legible and readable by using appropriate print colours and font sizes (equivalent to at least Arial 10 point or Times New Roman 11 point)</w:t>
      </w:r>
      <w:bookmarkStart w:id="115" w:name="_Ref129940931"/>
      <w:bookmarkEnd w:id="114"/>
      <w:r w:rsidR="004F231B" w:rsidRPr="00183134">
        <w:t>,</w:t>
      </w:r>
      <w:bookmarkEnd w:id="115"/>
      <w:r w:rsidR="00E90846" w:rsidRPr="00183134">
        <w:t xml:space="preserve">  </w:t>
      </w:r>
    </w:p>
    <w:p w14:paraId="5991D09B" w14:textId="5D637BFB" w:rsidR="00ED5204" w:rsidRPr="00183134" w:rsidRDefault="00ED5204" w:rsidP="00F83013">
      <w:pPr>
        <w:pStyle w:val="DefenceIndent"/>
      </w:pPr>
      <w:r w:rsidRPr="00183134">
        <w:t xml:space="preserve">but these are </w:t>
      </w:r>
      <w:r w:rsidRPr="00183134">
        <w:rPr>
          <w:b/>
        </w:rPr>
        <w:t>not</w:t>
      </w:r>
      <w:r w:rsidR="00AD7E39" w:rsidRPr="00183134">
        <w:rPr>
          <w:bCs/>
        </w:rPr>
        <w:t>, unless expressly stated above,</w:t>
      </w:r>
      <w:r w:rsidRPr="00183134">
        <w:t xml:space="preserve"> minimum form and content requirements for its Tender.</w:t>
      </w:r>
    </w:p>
    <w:p w14:paraId="49FC9DB4" w14:textId="4D72C797" w:rsidR="00255447" w:rsidRPr="00183134" w:rsidRDefault="00255447" w:rsidP="00255447">
      <w:pPr>
        <w:pStyle w:val="DefenceHeading3"/>
      </w:pPr>
      <w:r w:rsidRPr="00183134">
        <w:t xml:space="preserve">If the Tender Administrator (in its absolute discretion) notifies the Tenderer that the Tenderer is to provide clarification or authentication of material included in the Tender (including any scanned or imaged material such as the Tender Form or other documents or information), the Tenderer must provide the originals of such material: </w:t>
      </w:r>
    </w:p>
    <w:p w14:paraId="7B3AE298" w14:textId="77777777" w:rsidR="00255447" w:rsidRPr="00183134" w:rsidRDefault="00255447" w:rsidP="00255447">
      <w:pPr>
        <w:pStyle w:val="DefenceHeading4"/>
      </w:pPr>
      <w:r w:rsidRPr="00183134">
        <w:t xml:space="preserve">by post to the Tender Administrator at the postal address specified in the Tender Administrator's notice; and </w:t>
      </w:r>
    </w:p>
    <w:p w14:paraId="1D13EA1D" w14:textId="77777777" w:rsidR="00255447" w:rsidRPr="00183134" w:rsidRDefault="00255447" w:rsidP="00255447">
      <w:pPr>
        <w:pStyle w:val="DefenceHeading4"/>
      </w:pPr>
      <w:r w:rsidRPr="00183134">
        <w:t xml:space="preserve">by the time and date specified in the Tender Administrator's notice, </w:t>
      </w:r>
    </w:p>
    <w:p w14:paraId="20092EFB" w14:textId="77777777" w:rsidR="00255447" w:rsidRPr="00183134" w:rsidRDefault="00255447" w:rsidP="00255447">
      <w:pPr>
        <w:pStyle w:val="DefenceIndent"/>
      </w:pPr>
      <w:r w:rsidRPr="00183134">
        <w:t xml:space="preserve">but these are </w:t>
      </w:r>
      <w:r w:rsidRPr="00183134">
        <w:rPr>
          <w:b/>
        </w:rPr>
        <w:t>not</w:t>
      </w:r>
      <w:r w:rsidRPr="00183134">
        <w:t xml:space="preserve"> minimum form and content requirements for its Tender.  </w:t>
      </w:r>
    </w:p>
    <w:p w14:paraId="1B5C21DC" w14:textId="77777777" w:rsidR="00ED5204" w:rsidRPr="00183134" w:rsidRDefault="00ED5204" w:rsidP="00E6049E">
      <w:pPr>
        <w:pStyle w:val="DefenceHeading1"/>
      </w:pPr>
      <w:bookmarkStart w:id="116" w:name="_Toc448383948"/>
      <w:bookmarkStart w:id="117" w:name="_Toc448384336"/>
      <w:bookmarkStart w:id="118" w:name="_Toc448384724"/>
      <w:bookmarkStart w:id="119" w:name="_Toc448407153"/>
      <w:bookmarkStart w:id="120" w:name="_Toc448407539"/>
      <w:bookmarkStart w:id="121" w:name="_Toc448407989"/>
      <w:bookmarkStart w:id="122" w:name="_Toc448747079"/>
      <w:bookmarkStart w:id="123" w:name="_Toc448747470"/>
      <w:bookmarkStart w:id="124" w:name="_Toc448749433"/>
      <w:bookmarkStart w:id="125" w:name="_Toc448749813"/>
      <w:bookmarkStart w:id="126" w:name="_Toc448750194"/>
      <w:bookmarkStart w:id="127" w:name="_Toc448750575"/>
      <w:bookmarkStart w:id="128" w:name="_Toc448758283"/>
      <w:bookmarkStart w:id="129" w:name="_Toc110056812"/>
      <w:bookmarkStart w:id="130" w:name="_Ref174940477"/>
      <w:bookmarkStart w:id="131" w:name="_Ref174940640"/>
      <w:bookmarkStart w:id="132" w:name="_Ref503859043"/>
      <w:bookmarkStart w:id="133" w:name="_Ref176956981"/>
      <w:bookmarkStart w:id="134" w:name="_Toc233714463"/>
      <w:bookmarkEnd w:id="89"/>
      <w:bookmarkEnd w:id="116"/>
      <w:bookmarkEnd w:id="117"/>
      <w:bookmarkEnd w:id="118"/>
      <w:bookmarkEnd w:id="119"/>
      <w:bookmarkEnd w:id="120"/>
      <w:bookmarkEnd w:id="121"/>
      <w:bookmarkEnd w:id="122"/>
      <w:bookmarkEnd w:id="123"/>
      <w:bookmarkEnd w:id="124"/>
      <w:bookmarkEnd w:id="125"/>
      <w:bookmarkEnd w:id="126"/>
      <w:bookmarkEnd w:id="127"/>
      <w:bookmarkEnd w:id="128"/>
      <w:r w:rsidRPr="00183134">
        <w:t>Evaluation of Tenders</w:t>
      </w:r>
      <w:bookmarkEnd w:id="129"/>
      <w:bookmarkEnd w:id="130"/>
      <w:bookmarkEnd w:id="131"/>
      <w:bookmarkEnd w:id="132"/>
      <w:bookmarkEnd w:id="133"/>
      <w:bookmarkEnd w:id="134"/>
    </w:p>
    <w:p w14:paraId="64EFB2E0" w14:textId="77777777" w:rsidR="00ED5204" w:rsidRPr="00183134" w:rsidRDefault="00ED5204" w:rsidP="00E6049E">
      <w:pPr>
        <w:pStyle w:val="DefenceNormal"/>
      </w:pPr>
      <w:r w:rsidRPr="00183134">
        <w:t xml:space="preserve">Subject to the Tender Conditions, Tenders will be evaluated to determine the Tender which represents the best value for money to the Commonwealth. </w:t>
      </w:r>
      <w:r w:rsidR="003B78DA" w:rsidRPr="00183134">
        <w:t xml:space="preserve"> </w:t>
      </w:r>
      <w:r w:rsidRPr="00183134">
        <w:t>In considering the Tender, the Commonwealth:</w:t>
      </w:r>
    </w:p>
    <w:p w14:paraId="5AAE1E81" w14:textId="77777777" w:rsidR="00ED5204" w:rsidRPr="00183134" w:rsidRDefault="00ED5204" w:rsidP="00E6049E">
      <w:pPr>
        <w:pStyle w:val="DefenceHeading3"/>
      </w:pPr>
      <w:bookmarkStart w:id="135" w:name="_Ref217120529"/>
      <w:bookmarkStart w:id="136" w:name="_Ref108322209"/>
      <w:r w:rsidRPr="00183134">
        <w:t>will apply the following evaluation criteria:</w:t>
      </w:r>
      <w:bookmarkEnd w:id="135"/>
    </w:p>
    <w:p w14:paraId="64D5209D" w14:textId="016A891C" w:rsidR="00570C16" w:rsidRPr="00183134" w:rsidRDefault="00ED1477" w:rsidP="00E6049E">
      <w:pPr>
        <w:pStyle w:val="DefenceHeading4"/>
      </w:pPr>
      <w:bookmarkStart w:id="137" w:name="_Ref215486788"/>
      <w:bookmarkStart w:id="138" w:name="_Ref108323259"/>
      <w:r w:rsidRPr="00183134">
        <w:rPr>
          <w:b/>
        </w:rPr>
        <w:t>project understanding</w:t>
      </w:r>
      <w:r w:rsidR="00570C16" w:rsidRPr="00183134">
        <w:rPr>
          <w:b/>
        </w:rPr>
        <w:t xml:space="preserve"> (</w:t>
      </w:r>
      <w:r w:rsidR="00DC1343" w:rsidRPr="00183134">
        <w:rPr>
          <w:b/>
        </w:rPr>
        <w:t>50</w:t>
      </w:r>
      <w:r w:rsidR="00954798" w:rsidRPr="00183134">
        <w:rPr>
          <w:b/>
        </w:rPr>
        <w:t>%</w:t>
      </w:r>
      <w:r w:rsidR="00570C16" w:rsidRPr="00183134">
        <w:rPr>
          <w:b/>
        </w:rPr>
        <w:t xml:space="preserve"> weighting).</w:t>
      </w:r>
      <w:r w:rsidR="00570C16" w:rsidRPr="00183134">
        <w:t xml:space="preserve">  The extent to which the Tenderer has demonstrated that it comprehends key issues and will implement appropriate solutions and management strategies in performing the Contractor's Activities</w:t>
      </w:r>
      <w:r w:rsidR="00F779E8" w:rsidRPr="00183134">
        <w:t xml:space="preserve"> to which the relevant Project Plans relate if it is the successful Tenderer</w:t>
      </w:r>
      <w:r w:rsidR="00570C16" w:rsidRPr="00183134">
        <w:t xml:space="preserve"> (noting that the type of information the Commonwealth is seeking is outlined in </w:t>
      </w:r>
      <w:r w:rsidR="00DD75F2" w:rsidRPr="00183134">
        <w:fldChar w:fldCharType="begin"/>
      </w:r>
      <w:r w:rsidR="00DD75F2" w:rsidRPr="00183134">
        <w:instrText xml:space="preserve"> REF _Ref125958203 \w \h </w:instrText>
      </w:r>
      <w:r w:rsidR="00183134">
        <w:instrText xml:space="preserve"> \* MERGEFORMAT </w:instrText>
      </w:r>
      <w:r w:rsidR="00DD75F2" w:rsidRPr="00183134">
        <w:fldChar w:fldCharType="separate"/>
      </w:r>
      <w:r w:rsidR="0009266D" w:rsidRPr="00183134">
        <w:t>Tender Schedule A</w:t>
      </w:r>
      <w:r w:rsidR="00DD75F2" w:rsidRPr="00183134">
        <w:fldChar w:fldCharType="end"/>
      </w:r>
      <w:r w:rsidR="003E6B4F" w:rsidRPr="00183134">
        <w:t xml:space="preserve"> - </w:t>
      </w:r>
      <w:r w:rsidR="003314BB" w:rsidRPr="00183134">
        <w:fldChar w:fldCharType="begin"/>
      </w:r>
      <w:r w:rsidR="003314BB" w:rsidRPr="00183134">
        <w:instrText xml:space="preserve"> REF _Ref125958257 \h </w:instrText>
      </w:r>
      <w:r w:rsidR="00AF2F11" w:rsidRPr="00183134">
        <w:instrText xml:space="preserve"> \* MERGEFORMAT </w:instrText>
      </w:r>
      <w:r w:rsidR="003314BB" w:rsidRPr="00183134">
        <w:fldChar w:fldCharType="separate"/>
      </w:r>
      <w:r w:rsidR="0009266D" w:rsidRPr="00183134">
        <w:t>Project Understanding</w:t>
      </w:r>
      <w:r w:rsidR="003314BB" w:rsidRPr="00183134">
        <w:fldChar w:fldCharType="end"/>
      </w:r>
      <w:r w:rsidR="009A0B0D" w:rsidRPr="00183134">
        <w:t>)</w:t>
      </w:r>
      <w:r w:rsidR="008A57F4" w:rsidRPr="00183134">
        <w:t>, being</w:t>
      </w:r>
      <w:r w:rsidR="00570C16" w:rsidRPr="00183134">
        <w:t>;</w:t>
      </w:r>
      <w:r w:rsidR="004F231B" w:rsidRPr="00183134">
        <w:t xml:space="preserve"> </w:t>
      </w:r>
      <w:r w:rsidR="00CB4837" w:rsidRPr="00183134">
        <w:rPr>
          <w:b/>
          <w:i/>
        </w:rPr>
        <w:t xml:space="preserve"> </w:t>
      </w:r>
    </w:p>
    <w:p w14:paraId="7379989F" w14:textId="37FCB259" w:rsidR="008A57F4" w:rsidRPr="00183134" w:rsidRDefault="008A57F4" w:rsidP="008A57F4">
      <w:pPr>
        <w:pStyle w:val="DefenceHeading5"/>
      </w:pPr>
      <w:bookmarkStart w:id="139" w:name="_Ref129940592"/>
      <w:r w:rsidRPr="00183134">
        <w:rPr>
          <w:b/>
          <w:bCs w:val="0"/>
        </w:rPr>
        <w:t>task appreciation and methodology</w:t>
      </w:r>
      <w:r w:rsidRPr="00183134">
        <w:t xml:space="preserve">; </w:t>
      </w:r>
      <w:bookmarkEnd w:id="139"/>
    </w:p>
    <w:p w14:paraId="1E8D3529" w14:textId="7452D8E5" w:rsidR="008A57F4" w:rsidRPr="00660DD9" w:rsidRDefault="008A57F4">
      <w:pPr>
        <w:pStyle w:val="DefenceHeading5"/>
      </w:pPr>
      <w:bookmarkStart w:id="140" w:name="_Ref129940600"/>
      <w:r w:rsidRPr="00183134">
        <w:rPr>
          <w:b/>
          <w:bCs w:val="0"/>
        </w:rPr>
        <w:t>draft project plans</w:t>
      </w:r>
      <w:r w:rsidRPr="00183134">
        <w:t xml:space="preserve"> (as specified in </w:t>
      </w:r>
      <w:r w:rsidRPr="00183134">
        <w:fldChar w:fldCharType="begin"/>
      </w:r>
      <w:r w:rsidRPr="00183134">
        <w:instrText xml:space="preserve"> REF _Ref125958203 \w \h </w:instrText>
      </w:r>
      <w:r w:rsidR="00AF2F11" w:rsidRPr="00183134">
        <w:instrText xml:space="preserve"> \* MERGEFORMAT </w:instrText>
      </w:r>
      <w:r w:rsidRPr="00183134">
        <w:fldChar w:fldCharType="separate"/>
      </w:r>
      <w:r w:rsidR="0009266D" w:rsidRPr="00183134">
        <w:t>Tender Schedule A</w:t>
      </w:r>
      <w:r w:rsidRPr="00183134">
        <w:fldChar w:fldCharType="end"/>
      </w:r>
      <w:r w:rsidRPr="00183134">
        <w:t xml:space="preserve"> - </w:t>
      </w:r>
      <w:r w:rsidRPr="00183134">
        <w:fldChar w:fldCharType="begin"/>
      </w:r>
      <w:r w:rsidRPr="00183134">
        <w:instrText xml:space="preserve"> REF _Ref125958345 \h </w:instrText>
      </w:r>
      <w:r w:rsidR="00AF2F11" w:rsidRPr="00183134">
        <w:instrText xml:space="preserve"> \* MERGEFORMAT </w:instrText>
      </w:r>
      <w:r w:rsidRPr="00183134">
        <w:fldChar w:fldCharType="separate"/>
      </w:r>
      <w:r w:rsidR="0009266D" w:rsidRPr="00183134">
        <w:t>Project Understanding</w:t>
      </w:r>
      <w:r w:rsidRPr="00183134">
        <w:fldChar w:fldCharType="end"/>
      </w:r>
      <w:r w:rsidRPr="00183134">
        <w:t>);</w:t>
      </w:r>
      <w:bookmarkEnd w:id="140"/>
      <w:r w:rsidR="00FE380C" w:rsidRPr="00183134">
        <w:t xml:space="preserve"> </w:t>
      </w:r>
      <w:r w:rsidR="00660DD9" w:rsidRPr="00183134">
        <w:rPr>
          <w:b/>
          <w:bCs w:val="0"/>
        </w:rPr>
        <w:t>and</w:t>
      </w:r>
    </w:p>
    <w:p w14:paraId="261B4D5B" w14:textId="41D6DE5A" w:rsidR="00660DD9" w:rsidRPr="00353C68" w:rsidRDefault="00353C68">
      <w:pPr>
        <w:pStyle w:val="DefenceHeading5"/>
        <w:rPr>
          <w:b/>
          <w:bCs w:val="0"/>
        </w:rPr>
      </w:pPr>
      <w:r w:rsidRPr="00353C68">
        <w:rPr>
          <w:b/>
          <w:bCs w:val="0"/>
        </w:rPr>
        <w:t>preliminary design solution</w:t>
      </w:r>
    </w:p>
    <w:p w14:paraId="1DBB5580" w14:textId="08A16CA5" w:rsidR="00FE380C" w:rsidRPr="00183134" w:rsidRDefault="00FE380C" w:rsidP="00376186">
      <w:pPr>
        <w:pStyle w:val="DefenceHeading4"/>
      </w:pPr>
      <w:bookmarkStart w:id="141" w:name="_Ref44927165"/>
      <w:r w:rsidRPr="00183134">
        <w:rPr>
          <w:b/>
        </w:rPr>
        <w:t xml:space="preserve">workload and </w:t>
      </w:r>
      <w:r w:rsidR="00ED5204" w:rsidRPr="00183134">
        <w:rPr>
          <w:b/>
        </w:rPr>
        <w:t>proposed resources</w:t>
      </w:r>
      <w:r w:rsidR="00CD491D" w:rsidRPr="00183134">
        <w:rPr>
          <w:b/>
        </w:rPr>
        <w:t xml:space="preserve"> </w:t>
      </w:r>
      <w:r w:rsidR="00A001B7" w:rsidRPr="00183134">
        <w:rPr>
          <w:b/>
        </w:rPr>
        <w:t>(</w:t>
      </w:r>
      <w:r w:rsidR="00C116EB" w:rsidRPr="00183134">
        <w:rPr>
          <w:b/>
          <w:iCs/>
        </w:rPr>
        <w:t xml:space="preserve">15% </w:t>
      </w:r>
      <w:r w:rsidR="00CD491D" w:rsidRPr="00183134">
        <w:rPr>
          <w:b/>
        </w:rPr>
        <w:t>weighting)</w:t>
      </w:r>
      <w:r w:rsidR="00ED5204" w:rsidRPr="00183134">
        <w:rPr>
          <w:b/>
        </w:rPr>
        <w:t>.</w:t>
      </w:r>
      <w:r w:rsidR="00ED5204" w:rsidRPr="00183134">
        <w:t xml:space="preserve">  The extent to which the Tenderer has demonstrated</w:t>
      </w:r>
      <w:r w:rsidRPr="00183134">
        <w:t>:</w:t>
      </w:r>
      <w:r w:rsidR="00ED5204" w:rsidRPr="00183134">
        <w:t xml:space="preserve"> </w:t>
      </w:r>
    </w:p>
    <w:p w14:paraId="39A0A79E" w14:textId="064D3A2D" w:rsidR="00FE380C" w:rsidRPr="00183134" w:rsidRDefault="00ED5204" w:rsidP="009E5C9E">
      <w:pPr>
        <w:pStyle w:val="DefenceHeading5"/>
      </w:pPr>
      <w:bookmarkStart w:id="142" w:name="_Ref161064974"/>
      <w:r w:rsidRPr="00183134">
        <w:t>that it has the</w:t>
      </w:r>
      <w:r w:rsidR="0097726A" w:rsidRPr="00183134">
        <w:t xml:space="preserve"> resources and</w:t>
      </w:r>
      <w:r w:rsidRPr="00183134">
        <w:t xml:space="preserve"> capacity to perform the Contractor's Activities and otherwise meet its obligations under the Contract in</w:t>
      </w:r>
      <w:r w:rsidR="00BB4976" w:rsidRPr="00183134">
        <w:t xml:space="preserve"> </w:t>
      </w:r>
      <w:r w:rsidR="009E065E" w:rsidRPr="00183134">
        <w:rPr>
          <w:szCs w:val="20"/>
        </w:rPr>
        <w:fldChar w:fldCharType="begin"/>
      </w:r>
      <w:r w:rsidR="009E065E" w:rsidRPr="00183134">
        <w:instrText xml:space="preserve"> REF _Ref159859931 \r \h </w:instrText>
      </w:r>
      <w:r w:rsidR="00E07326" w:rsidRPr="00183134">
        <w:instrText xml:space="preserve"> \* MERGEFORMAT </w:instrText>
      </w:r>
      <w:r w:rsidR="009E065E" w:rsidRPr="00183134">
        <w:rPr>
          <w:szCs w:val="20"/>
        </w:rPr>
      </w:r>
      <w:r w:rsidR="009E065E" w:rsidRPr="00183134">
        <w:rPr>
          <w:szCs w:val="20"/>
        </w:rPr>
        <w:fldChar w:fldCharType="separate"/>
      </w:r>
      <w:r w:rsidR="0009266D" w:rsidRPr="00183134">
        <w:t>Part 5</w:t>
      </w:r>
      <w:r w:rsidR="009E065E" w:rsidRPr="00183134">
        <w:rPr>
          <w:szCs w:val="20"/>
        </w:rPr>
        <w:fldChar w:fldCharType="end"/>
      </w:r>
      <w:r w:rsidR="00FE380C" w:rsidRPr="00183134">
        <w:t>; and</w:t>
      </w:r>
      <w:bookmarkEnd w:id="142"/>
      <w:r w:rsidR="00FE380C" w:rsidRPr="00183134">
        <w:t xml:space="preserve"> </w:t>
      </w:r>
      <w:r w:rsidR="00D30BFB" w:rsidRPr="00183134">
        <w:t xml:space="preserve"> </w:t>
      </w:r>
    </w:p>
    <w:p w14:paraId="7E258EBE" w14:textId="6D4FF7A8" w:rsidR="00FE380C" w:rsidRPr="00183134" w:rsidRDefault="00FE380C" w:rsidP="009E5C9E">
      <w:pPr>
        <w:pStyle w:val="DefenceHeading5"/>
      </w:pPr>
      <w:bookmarkStart w:id="143" w:name="_Ref146647956"/>
      <w:r w:rsidRPr="00183134">
        <w:t xml:space="preserve">its commitment to local industry participation </w:t>
      </w:r>
      <w:r w:rsidR="0000452A" w:rsidRPr="00183134">
        <w:t>in the delivery of the Works</w:t>
      </w:r>
      <w:r w:rsidRPr="00183134">
        <w:t>,</w:t>
      </w:r>
      <w:bookmarkEnd w:id="143"/>
    </w:p>
    <w:p w14:paraId="5F511A80" w14:textId="4EF112E8" w:rsidR="00ED5204" w:rsidRPr="00183134" w:rsidRDefault="00ED5204" w:rsidP="001566E9">
      <w:pPr>
        <w:ind w:left="1928"/>
        <w:rPr>
          <w:i/>
        </w:rPr>
      </w:pPr>
      <w:bookmarkStart w:id="144" w:name="_Ref176949216"/>
      <w:r w:rsidRPr="00183134">
        <w:lastRenderedPageBreak/>
        <w:t xml:space="preserve">if it is the successful Tenderer (noting that the type of information the Commonwealth is seeking is outlined in </w:t>
      </w:r>
      <w:bookmarkEnd w:id="137"/>
      <w:r w:rsidR="004813A0" w:rsidRPr="00183134">
        <w:fldChar w:fldCharType="begin"/>
      </w:r>
      <w:r w:rsidR="004813A0" w:rsidRPr="00183134">
        <w:instrText xml:space="preserve"> REF _Ref45299277 \w \h </w:instrText>
      </w:r>
      <w:r w:rsidR="00FE380C" w:rsidRPr="00183134">
        <w:instrText xml:space="preserve"> \* MERGEFORMAT </w:instrText>
      </w:r>
      <w:r w:rsidR="004813A0" w:rsidRPr="00183134">
        <w:fldChar w:fldCharType="separate"/>
      </w:r>
      <w:r w:rsidR="0009266D" w:rsidRPr="00183134">
        <w:t>Tender Schedule B</w:t>
      </w:r>
      <w:r w:rsidR="004813A0" w:rsidRPr="00183134">
        <w:fldChar w:fldCharType="end"/>
      </w:r>
      <w:r w:rsidR="004813A0" w:rsidRPr="00183134">
        <w:t xml:space="preserve"> - </w:t>
      </w:r>
      <w:r w:rsidR="00E53DD2" w:rsidRPr="00183134">
        <w:fldChar w:fldCharType="begin"/>
      </w:r>
      <w:r w:rsidR="00E53DD2" w:rsidRPr="00183134">
        <w:instrText xml:space="preserve"> REF _Ref45299286 \h  \* MERGEFORMAT </w:instrText>
      </w:r>
      <w:r w:rsidR="00E53DD2" w:rsidRPr="00183134">
        <w:fldChar w:fldCharType="separate"/>
      </w:r>
      <w:r w:rsidR="0009266D" w:rsidRPr="00183134">
        <w:t>Workload and Proposed Resources</w:t>
      </w:r>
      <w:r w:rsidR="00E53DD2" w:rsidRPr="00183134">
        <w:fldChar w:fldCharType="end"/>
      </w:r>
      <w:r w:rsidR="009A0B0D" w:rsidRPr="00183134">
        <w:t>)</w:t>
      </w:r>
      <w:r w:rsidRPr="00183134">
        <w:t>;</w:t>
      </w:r>
      <w:bookmarkEnd w:id="144"/>
      <w:r w:rsidR="0003720E" w:rsidRPr="00183134">
        <w:t xml:space="preserve"> </w:t>
      </w:r>
      <w:bookmarkEnd w:id="141"/>
    </w:p>
    <w:p w14:paraId="5345135B" w14:textId="6E36A6C9" w:rsidR="00ED5204" w:rsidRPr="00183134" w:rsidRDefault="00ED5204" w:rsidP="00350204">
      <w:pPr>
        <w:pStyle w:val="DefenceHeading4"/>
      </w:pPr>
      <w:bookmarkStart w:id="145" w:name="_Ref215486743"/>
      <w:bookmarkStart w:id="146" w:name="_Ref216519347"/>
      <w:bookmarkStart w:id="147" w:name="_Ref448754546"/>
      <w:bookmarkEnd w:id="138"/>
      <w:r w:rsidRPr="00183134">
        <w:rPr>
          <w:b/>
        </w:rPr>
        <w:t>previous performance</w:t>
      </w:r>
      <w:r w:rsidR="00CD491D" w:rsidRPr="00183134">
        <w:rPr>
          <w:b/>
        </w:rPr>
        <w:t xml:space="preserve"> </w:t>
      </w:r>
      <w:r w:rsidR="00551F5E" w:rsidRPr="00183134">
        <w:rPr>
          <w:b/>
        </w:rPr>
        <w:t>(15</w:t>
      </w:r>
      <w:r w:rsidR="00CD491D" w:rsidRPr="00183134">
        <w:rPr>
          <w:b/>
        </w:rPr>
        <w:t>% weighting)</w:t>
      </w:r>
      <w:r w:rsidRPr="00183134">
        <w:rPr>
          <w:b/>
        </w:rPr>
        <w:t>.</w:t>
      </w:r>
      <w:r w:rsidRPr="00183134">
        <w:t xml:space="preserve">  The extent to which the Tenderer has demonstrated that it has the experience and ability to perform the Contractor's Activities and otherwise meet its obligations under the Contract in </w:t>
      </w:r>
      <w:r w:rsidR="009E065E" w:rsidRPr="00183134">
        <w:fldChar w:fldCharType="begin"/>
      </w:r>
      <w:r w:rsidR="009E065E" w:rsidRPr="00183134">
        <w:instrText xml:space="preserve"> REF _Ref159860067 \r \h </w:instrText>
      </w:r>
      <w:r w:rsidR="00183134">
        <w:instrText xml:space="preserve"> \* MERGEFORMAT </w:instrText>
      </w:r>
      <w:r w:rsidR="009E065E" w:rsidRPr="00183134">
        <w:fldChar w:fldCharType="separate"/>
      </w:r>
      <w:r w:rsidR="0009266D" w:rsidRPr="00183134">
        <w:t>Part 5</w:t>
      </w:r>
      <w:r w:rsidR="009E065E" w:rsidRPr="00183134">
        <w:fldChar w:fldCharType="end"/>
      </w:r>
      <w:r w:rsidRPr="00183134">
        <w:t xml:space="preserve"> if it is the successful Tenderer (noting that the type of information the Commonwealth is seeking is outlined in </w:t>
      </w:r>
      <w:r w:rsidR="004813A0" w:rsidRPr="00183134">
        <w:fldChar w:fldCharType="begin"/>
      </w:r>
      <w:r w:rsidR="004813A0" w:rsidRPr="00183134">
        <w:instrText xml:space="preserve"> REF _Ref45299331 \w \h </w:instrText>
      </w:r>
      <w:r w:rsidR="00183134">
        <w:instrText xml:space="preserve"> \* MERGEFORMAT </w:instrText>
      </w:r>
      <w:r w:rsidR="004813A0" w:rsidRPr="00183134">
        <w:fldChar w:fldCharType="separate"/>
      </w:r>
      <w:r w:rsidR="0009266D" w:rsidRPr="00183134">
        <w:t>Tender Schedule C</w:t>
      </w:r>
      <w:r w:rsidR="004813A0" w:rsidRPr="00183134">
        <w:fldChar w:fldCharType="end"/>
      </w:r>
      <w:r w:rsidR="004813A0" w:rsidRPr="00183134">
        <w:t xml:space="preserve"> - </w:t>
      </w:r>
      <w:r w:rsidR="004813A0" w:rsidRPr="00183134">
        <w:rPr>
          <w:i/>
        </w:rPr>
        <w:fldChar w:fldCharType="begin"/>
      </w:r>
      <w:r w:rsidR="004813A0" w:rsidRPr="00183134">
        <w:rPr>
          <w:i/>
        </w:rPr>
        <w:instrText xml:space="preserve"> REF _Ref45299346 \h </w:instrText>
      </w:r>
      <w:r w:rsidR="00315419" w:rsidRPr="00183134">
        <w:rPr>
          <w:i/>
        </w:rPr>
        <w:instrText xml:space="preserve"> \* MERGEFORMAT </w:instrText>
      </w:r>
      <w:r w:rsidR="004813A0" w:rsidRPr="00183134">
        <w:rPr>
          <w:i/>
        </w:rPr>
      </w:r>
      <w:r w:rsidR="004813A0" w:rsidRPr="00183134">
        <w:rPr>
          <w:i/>
        </w:rPr>
        <w:fldChar w:fldCharType="separate"/>
      </w:r>
      <w:r w:rsidR="0009266D" w:rsidRPr="00183134">
        <w:rPr>
          <w:iCs/>
        </w:rPr>
        <w:t>Previous Performance</w:t>
      </w:r>
      <w:r w:rsidR="004813A0" w:rsidRPr="00183134">
        <w:rPr>
          <w:i/>
        </w:rPr>
        <w:fldChar w:fldCharType="end"/>
      </w:r>
      <w:r w:rsidRPr="00183134">
        <w:t>)</w:t>
      </w:r>
      <w:bookmarkEnd w:id="145"/>
      <w:bookmarkEnd w:id="146"/>
      <w:r w:rsidRPr="00183134">
        <w:t>;</w:t>
      </w:r>
      <w:bookmarkEnd w:id="147"/>
    </w:p>
    <w:p w14:paraId="1C046553" w14:textId="41F6CCE4" w:rsidR="00ED5204" w:rsidRPr="00183134" w:rsidRDefault="00ED5204" w:rsidP="00AB4FBC">
      <w:pPr>
        <w:pStyle w:val="DefenceHeading4"/>
        <w:keepNext/>
        <w:keepLines/>
      </w:pPr>
      <w:bookmarkStart w:id="148" w:name="_Ref217462058"/>
      <w:bookmarkStart w:id="149" w:name="_Ref465353600"/>
      <w:bookmarkStart w:id="150" w:name="_Ref216234883"/>
      <w:r w:rsidRPr="00183134">
        <w:rPr>
          <w:b/>
        </w:rPr>
        <w:t>program</w:t>
      </w:r>
      <w:r w:rsidR="00CD491D" w:rsidRPr="00183134">
        <w:rPr>
          <w:b/>
        </w:rPr>
        <w:t xml:space="preserve"> </w:t>
      </w:r>
      <w:r w:rsidR="00551F5E" w:rsidRPr="00183134">
        <w:rPr>
          <w:b/>
        </w:rPr>
        <w:t>(20</w:t>
      </w:r>
      <w:r w:rsidR="00CD491D" w:rsidRPr="00183134">
        <w:rPr>
          <w:b/>
        </w:rPr>
        <w:t>% weighting)</w:t>
      </w:r>
      <w:r w:rsidRPr="00183134">
        <w:rPr>
          <w:b/>
        </w:rPr>
        <w:t>.</w:t>
      </w:r>
      <w:r w:rsidRPr="00183134">
        <w:t xml:space="preserve">  The extent to which the Tenderer has demonstrated that it will satisfactorily program the Contractor's Activities and otherwise meet its obligations under the Contract in </w:t>
      </w:r>
      <w:r w:rsidR="009F7726" w:rsidRPr="00183134">
        <w:fldChar w:fldCharType="begin"/>
      </w:r>
      <w:r w:rsidR="009F7726" w:rsidRPr="00183134">
        <w:instrText xml:space="preserve"> REF _Ref159860181 \r \h </w:instrText>
      </w:r>
      <w:r w:rsidR="00183134">
        <w:instrText xml:space="preserve"> \* MERGEFORMAT </w:instrText>
      </w:r>
      <w:r w:rsidR="009F7726" w:rsidRPr="00183134">
        <w:fldChar w:fldCharType="separate"/>
      </w:r>
      <w:r w:rsidR="0009266D" w:rsidRPr="00183134">
        <w:t>Part 5</w:t>
      </w:r>
      <w:r w:rsidR="009F7726" w:rsidRPr="00183134">
        <w:fldChar w:fldCharType="end"/>
      </w:r>
      <w:r w:rsidRPr="00183134">
        <w:t xml:space="preserve"> if it is the successful Tenderer (noting that the type of information the Commonwealth is seeking is outlined in </w:t>
      </w:r>
      <w:r w:rsidR="004813A0" w:rsidRPr="00183134">
        <w:fldChar w:fldCharType="begin"/>
      </w:r>
      <w:r w:rsidR="004813A0" w:rsidRPr="00183134">
        <w:instrText xml:space="preserve"> REF _Ref45299369 \w \h </w:instrText>
      </w:r>
      <w:r w:rsidR="00183134">
        <w:instrText xml:space="preserve"> \* MERGEFORMAT </w:instrText>
      </w:r>
      <w:r w:rsidR="004813A0" w:rsidRPr="00183134">
        <w:fldChar w:fldCharType="separate"/>
      </w:r>
      <w:r w:rsidR="0009266D" w:rsidRPr="00183134">
        <w:t>Tender Schedule D</w:t>
      </w:r>
      <w:r w:rsidR="004813A0" w:rsidRPr="00183134">
        <w:fldChar w:fldCharType="end"/>
      </w:r>
      <w:r w:rsidR="004813A0" w:rsidRPr="00183134">
        <w:t xml:space="preserve"> - </w:t>
      </w:r>
      <w:r w:rsidR="004813A0" w:rsidRPr="00183134">
        <w:fldChar w:fldCharType="begin"/>
      </w:r>
      <w:r w:rsidR="004813A0" w:rsidRPr="00183134">
        <w:instrText xml:space="preserve"> REF _Ref45299377 \h </w:instrText>
      </w:r>
      <w:r w:rsidR="00183134">
        <w:instrText xml:space="preserve"> \* MERGEFORMAT </w:instrText>
      </w:r>
      <w:r w:rsidR="004813A0" w:rsidRPr="00183134">
        <w:fldChar w:fldCharType="separate"/>
      </w:r>
      <w:r w:rsidR="0009266D" w:rsidRPr="00183134">
        <w:t>Program</w:t>
      </w:r>
      <w:r w:rsidR="004813A0" w:rsidRPr="00183134">
        <w:fldChar w:fldCharType="end"/>
      </w:r>
      <w:r w:rsidRPr="00183134">
        <w:t>)</w:t>
      </w:r>
      <w:bookmarkEnd w:id="148"/>
      <w:r w:rsidRPr="00183134">
        <w:t>;</w:t>
      </w:r>
      <w:bookmarkEnd w:id="149"/>
    </w:p>
    <w:p w14:paraId="75D36B52" w14:textId="5A588D83" w:rsidR="009D4A8F" w:rsidRPr="00183134" w:rsidRDefault="00C72839" w:rsidP="009E5C9E">
      <w:pPr>
        <w:pStyle w:val="DefenceHeading4"/>
      </w:pPr>
      <w:bookmarkStart w:id="151" w:name="_Ref495584086"/>
      <w:bookmarkStart w:id="152" w:name="_Ref449433987"/>
      <w:bookmarkStart w:id="153" w:name="_Ref511725345"/>
      <w:r w:rsidRPr="00183134">
        <w:rPr>
          <w:b/>
        </w:rPr>
        <w:t>Indigenous Procurement Policy</w:t>
      </w:r>
      <w:r w:rsidR="00C964E7" w:rsidRPr="00183134">
        <w:rPr>
          <w:b/>
        </w:rPr>
        <w:t xml:space="preserve"> (no weighting, the Tender will be evaluated with reference to whether value for money has been demonstrated).</w:t>
      </w:r>
      <w:bookmarkEnd w:id="151"/>
      <w:r w:rsidRPr="00183134">
        <w:t xml:space="preserve"> </w:t>
      </w:r>
      <w:r w:rsidR="00ED5204" w:rsidRPr="00183134">
        <w:t xml:space="preserve"> The extent to which the Tenderer has demonstrated</w:t>
      </w:r>
      <w:bookmarkStart w:id="154" w:name="_Ref425708126"/>
      <w:bookmarkStart w:id="155" w:name="_Ref449525093"/>
      <w:bookmarkEnd w:id="152"/>
      <w:r w:rsidR="00ED5204" w:rsidRPr="00183134">
        <w:t>:</w:t>
      </w:r>
      <w:bookmarkEnd w:id="153"/>
      <w:bookmarkEnd w:id="154"/>
      <w:bookmarkEnd w:id="155"/>
    </w:p>
    <w:p w14:paraId="48DBA662" w14:textId="402892ED" w:rsidR="009502F3" w:rsidRPr="00183134" w:rsidRDefault="009502F3" w:rsidP="00985847">
      <w:pPr>
        <w:pStyle w:val="DefenceHeading5"/>
      </w:pPr>
      <w:bookmarkStart w:id="156" w:name="_Ref531336978"/>
      <w:r w:rsidRPr="00183134">
        <w:t xml:space="preserve">if clauses </w:t>
      </w:r>
      <w:r w:rsidRPr="00183134">
        <w:rPr>
          <w:bCs w:val="0"/>
          <w:iCs w:val="0"/>
        </w:rPr>
        <w:fldChar w:fldCharType="begin"/>
      </w:r>
      <w:r w:rsidRPr="00183134">
        <w:instrText xml:space="preserve"> REF _Ref531335512 \r \h </w:instrText>
      </w:r>
      <w:r w:rsidR="005B4B35" w:rsidRPr="00183134">
        <w:rPr>
          <w:bCs w:val="0"/>
          <w:iCs w:val="0"/>
        </w:rPr>
        <w:instrText xml:space="preserve"> \* MERGEFORMAT </w:instrText>
      </w:r>
      <w:r w:rsidRPr="00183134">
        <w:rPr>
          <w:bCs w:val="0"/>
          <w:iCs w:val="0"/>
        </w:rPr>
      </w:r>
      <w:r w:rsidRPr="00183134">
        <w:rPr>
          <w:bCs w:val="0"/>
          <w:iCs w:val="0"/>
        </w:rPr>
        <w:fldChar w:fldCharType="separate"/>
      </w:r>
      <w:r w:rsidR="0009266D" w:rsidRPr="00183134">
        <w:t>27.1</w:t>
      </w:r>
      <w:r w:rsidRPr="00183134">
        <w:rPr>
          <w:bCs w:val="0"/>
          <w:iCs w:val="0"/>
        </w:rPr>
        <w:fldChar w:fldCharType="end"/>
      </w:r>
      <w:r w:rsidRPr="00183134">
        <w:t xml:space="preserve"> and </w:t>
      </w:r>
      <w:r w:rsidRPr="00183134">
        <w:rPr>
          <w:bCs w:val="0"/>
          <w:iCs w:val="0"/>
        </w:rPr>
        <w:fldChar w:fldCharType="begin"/>
      </w:r>
      <w:r w:rsidRPr="00183134">
        <w:instrText xml:space="preserve"> REF _Ref531335513 \r \h </w:instrText>
      </w:r>
      <w:r w:rsidR="005B4B35" w:rsidRPr="00183134">
        <w:rPr>
          <w:bCs w:val="0"/>
          <w:iCs w:val="0"/>
        </w:rPr>
        <w:instrText xml:space="preserve"> \* MERGEFORMAT </w:instrText>
      </w:r>
      <w:r w:rsidRPr="00183134">
        <w:rPr>
          <w:bCs w:val="0"/>
          <w:iCs w:val="0"/>
        </w:rPr>
      </w:r>
      <w:r w:rsidRPr="00183134">
        <w:rPr>
          <w:bCs w:val="0"/>
          <w:iCs w:val="0"/>
        </w:rPr>
        <w:fldChar w:fldCharType="separate"/>
      </w:r>
      <w:r w:rsidR="0009266D" w:rsidRPr="00183134">
        <w:t>27.2</w:t>
      </w:r>
      <w:r w:rsidRPr="00183134">
        <w:rPr>
          <w:bCs w:val="0"/>
          <w:iCs w:val="0"/>
        </w:rPr>
        <w:fldChar w:fldCharType="end"/>
      </w:r>
      <w:r w:rsidRPr="00183134">
        <w:t xml:space="preserve"> apply, that it has a satisfactory approach to</w:t>
      </w:r>
      <w:bookmarkEnd w:id="156"/>
      <w:r w:rsidR="006E06CF" w:rsidRPr="00183134">
        <w:t xml:space="preserve"> delivering Indigenous employment and supplier use outcomes;</w:t>
      </w:r>
      <w:r w:rsidR="007B5C93" w:rsidRPr="00183134">
        <w:t xml:space="preserve"> and</w:t>
      </w:r>
    </w:p>
    <w:p w14:paraId="2D8AD2F2" w14:textId="44E65308" w:rsidR="009502F3" w:rsidRPr="00183134" w:rsidRDefault="009502F3" w:rsidP="009E5C9E">
      <w:pPr>
        <w:pStyle w:val="DefenceHeading5"/>
      </w:pPr>
      <w:r w:rsidRPr="00183134">
        <w:t xml:space="preserve">if clauses </w:t>
      </w:r>
      <w:r w:rsidRPr="00183134">
        <w:fldChar w:fldCharType="begin"/>
      </w:r>
      <w:r w:rsidRPr="00183134">
        <w:instrText xml:space="preserve"> REF _Ref531335569 \r \h </w:instrText>
      </w:r>
      <w:r w:rsidR="005B4B35" w:rsidRPr="00183134">
        <w:instrText xml:space="preserve"> \* MERGEFORMAT </w:instrText>
      </w:r>
      <w:r w:rsidRPr="00183134">
        <w:fldChar w:fldCharType="separate"/>
      </w:r>
      <w:r w:rsidR="0009266D" w:rsidRPr="00183134">
        <w:t>27.3</w:t>
      </w:r>
      <w:r w:rsidRPr="00183134">
        <w:fldChar w:fldCharType="end"/>
      </w:r>
      <w:r w:rsidRPr="00183134">
        <w:t xml:space="preserve"> and </w:t>
      </w:r>
      <w:r w:rsidRPr="00183134">
        <w:fldChar w:fldCharType="begin"/>
      </w:r>
      <w:r w:rsidRPr="00183134">
        <w:instrText xml:space="preserve"> REF _Ref531335571 \r \h </w:instrText>
      </w:r>
      <w:r w:rsidR="005B4B35" w:rsidRPr="00183134">
        <w:instrText xml:space="preserve"> \* MERGEFORMAT </w:instrText>
      </w:r>
      <w:r w:rsidRPr="00183134">
        <w:fldChar w:fldCharType="separate"/>
      </w:r>
      <w:r w:rsidR="0009266D" w:rsidRPr="00183134">
        <w:t>27.4</w:t>
      </w:r>
      <w:r w:rsidRPr="00183134">
        <w:fldChar w:fldCharType="end"/>
      </w:r>
      <w:r w:rsidRPr="00183134">
        <w:t xml:space="preserve"> apply:</w:t>
      </w:r>
    </w:p>
    <w:p w14:paraId="41CB637B" w14:textId="05F3F21E" w:rsidR="009502F3" w:rsidRPr="00183134" w:rsidRDefault="009502F3" w:rsidP="007B5C93">
      <w:pPr>
        <w:pStyle w:val="DefenceHeading6"/>
      </w:pPr>
      <w:bookmarkStart w:id="157" w:name="_Ref531336339"/>
      <w:r w:rsidRPr="00183134">
        <w:t>its commitment to increasing Indigenous participation, including:</w:t>
      </w:r>
      <w:bookmarkEnd w:id="157"/>
      <w:r w:rsidR="009E5C9E" w:rsidRPr="00183134">
        <w:t xml:space="preserve"> </w:t>
      </w:r>
      <w:r w:rsidRPr="00183134">
        <w:t xml:space="preserve"> </w:t>
      </w:r>
    </w:p>
    <w:p w14:paraId="32B45028" w14:textId="77B26D7F" w:rsidR="009502F3" w:rsidRPr="00183134" w:rsidRDefault="009502F3" w:rsidP="007B5C93">
      <w:pPr>
        <w:pStyle w:val="DefenceHeading7"/>
      </w:pPr>
      <w:r w:rsidRPr="00183134">
        <w:t xml:space="preserve">that it has a satisfactory approach to delivering Indigenous employment and Indigenous supplier use outcomes; </w:t>
      </w:r>
    </w:p>
    <w:p w14:paraId="4A73ECA4" w14:textId="5EBDBFA7" w:rsidR="009502F3" w:rsidRPr="00183134" w:rsidRDefault="009502F3" w:rsidP="007B5C93">
      <w:pPr>
        <w:pStyle w:val="DefenceHeading7"/>
      </w:pPr>
      <w:r w:rsidRPr="00183134">
        <w:t>that its Indigenous Participation Plan will meet the mandatory minimum requirements for the Indigenous Procurement Policy; and</w:t>
      </w:r>
    </w:p>
    <w:p w14:paraId="5C4A2ED0" w14:textId="52059FF9" w:rsidR="009502F3" w:rsidRPr="00183134" w:rsidRDefault="009502F3" w:rsidP="007B5C93">
      <w:pPr>
        <w:pStyle w:val="DefenceHeading7"/>
      </w:pPr>
      <w:bookmarkStart w:id="158" w:name="_Ref425168881"/>
      <w:r w:rsidRPr="00183134">
        <w:t>its past performance and/or demonstrated commitment in relation to increasing Indigenous participation, including, where relevant, compliance with:</w:t>
      </w:r>
      <w:bookmarkEnd w:id="158"/>
      <w:r w:rsidRPr="00183134">
        <w:t xml:space="preserve"> </w:t>
      </w:r>
    </w:p>
    <w:p w14:paraId="24F2B63C" w14:textId="1C155163" w:rsidR="009502F3" w:rsidRPr="00183134" w:rsidRDefault="009502F3" w:rsidP="007B5C93">
      <w:pPr>
        <w:pStyle w:val="DefenceHeading8"/>
      </w:pPr>
      <w:r w:rsidRPr="00183134">
        <w:t xml:space="preserve">an Indigenous Participation Plan; and </w:t>
      </w:r>
    </w:p>
    <w:p w14:paraId="59A7E740" w14:textId="6B04124A" w:rsidR="007B5C93" w:rsidRPr="00183134" w:rsidRDefault="009502F3" w:rsidP="007B5C93">
      <w:pPr>
        <w:pStyle w:val="DefenceHeading8"/>
      </w:pPr>
      <w:r w:rsidRPr="00183134">
        <w:t>the mandatory minimum requirements for the Indigenous Procurement Policy; and</w:t>
      </w:r>
    </w:p>
    <w:p w14:paraId="28A3314A" w14:textId="1501E562" w:rsidR="009502F3" w:rsidRPr="00183134" w:rsidRDefault="009502F3" w:rsidP="007B5C93">
      <w:pPr>
        <w:pStyle w:val="DefenceHeading6"/>
      </w:pPr>
      <w:bookmarkStart w:id="159" w:name="_Ref445399699"/>
      <w:bookmarkStart w:id="160" w:name="_Ref531336346"/>
      <w:r w:rsidRPr="00183134">
        <w:t xml:space="preserve">if clause </w:t>
      </w:r>
      <w:r w:rsidRPr="00183134">
        <w:fldChar w:fldCharType="begin"/>
      </w:r>
      <w:r w:rsidRPr="00183134">
        <w:instrText xml:space="preserve"> REF _Ref423419041 \w \h  \* MERGEFORMAT </w:instrText>
      </w:r>
      <w:r w:rsidRPr="00183134">
        <w:fldChar w:fldCharType="separate"/>
      </w:r>
      <w:r w:rsidR="0009266D" w:rsidRPr="00183134">
        <w:t>27.5</w:t>
      </w:r>
      <w:r w:rsidRPr="00183134">
        <w:fldChar w:fldCharType="end"/>
      </w:r>
      <w:r w:rsidRPr="00183134">
        <w:t xml:space="preserve"> applies, that it will ensure that the Contractor's Activities and the Works deliver significant Indigenous employment or Indigenous supplier use outcomes in the Remote Area</w:t>
      </w:r>
      <w:bookmarkEnd w:id="159"/>
      <w:r w:rsidRPr="00183134">
        <w:t>,</w:t>
      </w:r>
      <w:bookmarkEnd w:id="160"/>
      <w:r w:rsidRPr="00183134">
        <w:t xml:space="preserve"> </w:t>
      </w:r>
    </w:p>
    <w:p w14:paraId="5557A7C2" w14:textId="1F1F0C2D" w:rsidR="002E42C4" w:rsidRPr="00183134" w:rsidRDefault="00ED5204" w:rsidP="007B5C93">
      <w:pPr>
        <w:pStyle w:val="DefenceHeading5"/>
        <w:numPr>
          <w:ilvl w:val="0"/>
          <w:numId w:val="0"/>
        </w:numPr>
        <w:ind w:left="1928"/>
      </w:pPr>
      <w:bookmarkStart w:id="161" w:name="_Ref176951291"/>
      <w:r w:rsidRPr="00183134">
        <w:t xml:space="preserve">and </w:t>
      </w:r>
      <w:r w:rsidR="00703E58" w:rsidRPr="00183134">
        <w:t xml:space="preserve">it </w:t>
      </w:r>
      <w:r w:rsidRPr="00183134">
        <w:t xml:space="preserve">will otherwise meet its obligations under the Contract in </w:t>
      </w:r>
      <w:r w:rsidR="00187023" w:rsidRPr="00183134">
        <w:rPr>
          <w:bCs w:val="0"/>
          <w:iCs w:val="0"/>
        </w:rPr>
        <w:fldChar w:fldCharType="begin"/>
      </w:r>
      <w:r w:rsidR="00187023" w:rsidRPr="00183134">
        <w:instrText xml:space="preserve"> REF _Ref159918481 \r \h </w:instrText>
      </w:r>
      <w:r w:rsidR="005B4B35" w:rsidRPr="00183134">
        <w:instrText xml:space="preserve"> \* MERGEFORMAT </w:instrText>
      </w:r>
      <w:r w:rsidR="00187023" w:rsidRPr="00183134">
        <w:rPr>
          <w:bCs w:val="0"/>
          <w:iCs w:val="0"/>
        </w:rPr>
      </w:r>
      <w:r w:rsidR="00187023" w:rsidRPr="00183134">
        <w:rPr>
          <w:bCs w:val="0"/>
          <w:iCs w:val="0"/>
        </w:rPr>
        <w:fldChar w:fldCharType="separate"/>
      </w:r>
      <w:r w:rsidR="0009266D" w:rsidRPr="00183134">
        <w:t>Part 5</w:t>
      </w:r>
      <w:r w:rsidR="00187023" w:rsidRPr="00183134">
        <w:rPr>
          <w:bCs w:val="0"/>
          <w:iCs w:val="0"/>
        </w:rPr>
        <w:fldChar w:fldCharType="end"/>
      </w:r>
      <w:r w:rsidR="00BB4976" w:rsidRPr="00183134">
        <w:t xml:space="preserve"> </w:t>
      </w:r>
      <w:r w:rsidRPr="00183134">
        <w:t xml:space="preserve">if it is the successful Tenderer (noting that the type of information the Commonwealth is seeking is outlined in </w:t>
      </w:r>
      <w:r w:rsidR="004813A0" w:rsidRPr="00183134">
        <w:rPr>
          <w:bCs w:val="0"/>
          <w:iCs w:val="0"/>
        </w:rPr>
        <w:fldChar w:fldCharType="begin"/>
      </w:r>
      <w:r w:rsidR="004813A0" w:rsidRPr="00183134">
        <w:instrText xml:space="preserve"> REF _Ref45299394 \w \h </w:instrText>
      </w:r>
      <w:r w:rsidR="005B4B35" w:rsidRPr="00183134">
        <w:instrText xml:space="preserve"> \* MERGEFORMAT </w:instrText>
      </w:r>
      <w:r w:rsidR="004813A0" w:rsidRPr="00183134">
        <w:rPr>
          <w:bCs w:val="0"/>
          <w:iCs w:val="0"/>
        </w:rPr>
      </w:r>
      <w:r w:rsidR="004813A0" w:rsidRPr="00183134">
        <w:rPr>
          <w:bCs w:val="0"/>
          <w:iCs w:val="0"/>
        </w:rPr>
        <w:fldChar w:fldCharType="separate"/>
      </w:r>
      <w:r w:rsidR="0009266D" w:rsidRPr="00183134">
        <w:t>Tender Schedule E</w:t>
      </w:r>
      <w:r w:rsidR="004813A0" w:rsidRPr="00183134">
        <w:rPr>
          <w:bCs w:val="0"/>
          <w:iCs w:val="0"/>
        </w:rPr>
        <w:fldChar w:fldCharType="end"/>
      </w:r>
      <w:r w:rsidR="004813A0" w:rsidRPr="00183134">
        <w:t xml:space="preserve"> - </w:t>
      </w:r>
      <w:r w:rsidR="004813A0" w:rsidRPr="00183134">
        <w:rPr>
          <w:bCs w:val="0"/>
          <w:iCs w:val="0"/>
        </w:rPr>
        <w:fldChar w:fldCharType="begin"/>
      </w:r>
      <w:r w:rsidR="004813A0" w:rsidRPr="00183134">
        <w:instrText xml:space="preserve"> REF _Ref45299403 \h </w:instrText>
      </w:r>
      <w:r w:rsidR="005B4B35" w:rsidRPr="00183134">
        <w:instrText xml:space="preserve"> \* MERGEFORMAT </w:instrText>
      </w:r>
      <w:r w:rsidR="004813A0" w:rsidRPr="00183134">
        <w:rPr>
          <w:bCs w:val="0"/>
          <w:iCs w:val="0"/>
        </w:rPr>
      </w:r>
      <w:r w:rsidR="004813A0" w:rsidRPr="00183134">
        <w:rPr>
          <w:bCs w:val="0"/>
          <w:iCs w:val="0"/>
        </w:rPr>
        <w:fldChar w:fldCharType="separate"/>
      </w:r>
      <w:r w:rsidR="0009266D" w:rsidRPr="00183134">
        <w:t>Indigenous Procurement Policy</w:t>
      </w:r>
      <w:r w:rsidR="004813A0" w:rsidRPr="00183134">
        <w:rPr>
          <w:bCs w:val="0"/>
          <w:iCs w:val="0"/>
        </w:rPr>
        <w:fldChar w:fldCharType="end"/>
      </w:r>
      <w:r w:rsidRPr="00183134">
        <w:t>);</w:t>
      </w:r>
      <w:bookmarkEnd w:id="161"/>
    </w:p>
    <w:p w14:paraId="1D0EEFBB" w14:textId="77777777" w:rsidR="005813F4" w:rsidRPr="00183134" w:rsidRDefault="00BB4976" w:rsidP="006E65C0">
      <w:pPr>
        <w:pStyle w:val="DefenceHeading4"/>
      </w:pPr>
      <w:bookmarkStart w:id="162" w:name="_Ref448322424"/>
      <w:bookmarkStart w:id="163" w:name="_Ref448307010"/>
      <w:bookmarkStart w:id="164" w:name="_Ref425433239"/>
      <w:bookmarkStart w:id="165" w:name="_Ref44916613"/>
      <w:r w:rsidRPr="00183134">
        <w:rPr>
          <w:b/>
        </w:rPr>
        <w:t>Commonwealth Procurement Rules compliance (no weighting, the Tender will be evaluated with reference to whether value for money has been demonstrated).</w:t>
      </w:r>
      <w:r w:rsidR="00ED5204" w:rsidRPr="00183134">
        <w:t xml:space="preserve">  The</w:t>
      </w:r>
      <w:r w:rsidR="00355E6E" w:rsidRPr="00183134">
        <w:t xml:space="preserve"> extent to which the</w:t>
      </w:r>
      <w:r w:rsidR="00ED5204" w:rsidRPr="00183134">
        <w:t xml:space="preserve"> Tenderer has</w:t>
      </w:r>
      <w:r w:rsidR="005813F4" w:rsidRPr="00183134">
        <w:t>:</w:t>
      </w:r>
      <w:r w:rsidR="00ED5204" w:rsidRPr="00183134">
        <w:t xml:space="preserve"> </w:t>
      </w:r>
    </w:p>
    <w:p w14:paraId="7B1A7FF8" w14:textId="1F36B41F" w:rsidR="005813F4" w:rsidRPr="00183134" w:rsidRDefault="00355E6E" w:rsidP="005813F4">
      <w:pPr>
        <w:pStyle w:val="DefenceHeading5"/>
      </w:pPr>
      <w:r w:rsidRPr="00183134">
        <w:t>provided details of its practices regarding labour regulations</w:t>
      </w:r>
      <w:r w:rsidR="005813F4" w:rsidRPr="00183134">
        <w:t xml:space="preserve"> and</w:t>
      </w:r>
      <w:r w:rsidRPr="00183134">
        <w:t xml:space="preserve"> ethical employment</w:t>
      </w:r>
      <w:r w:rsidR="005813F4" w:rsidRPr="00183134">
        <w:t>;</w:t>
      </w:r>
      <w:r w:rsidR="00F6221A" w:rsidRPr="00183134">
        <w:t xml:space="preserve"> </w:t>
      </w:r>
    </w:p>
    <w:p w14:paraId="65BD8B93" w14:textId="2B42199B" w:rsidR="005813F4" w:rsidRPr="00183134" w:rsidRDefault="005813F4" w:rsidP="00F00B6B">
      <w:pPr>
        <w:pStyle w:val="DefenceHeading5"/>
      </w:pPr>
      <w:r w:rsidRPr="00183134">
        <w:t xml:space="preserve">provided details of its practices regarding </w:t>
      </w:r>
      <w:r w:rsidR="007968BF" w:rsidRPr="00183134">
        <w:t>promoting environmental sustainability</w:t>
      </w:r>
      <w:r w:rsidRPr="00183134">
        <w:t>;</w:t>
      </w:r>
      <w:r w:rsidR="007968BF" w:rsidRPr="00183134">
        <w:t xml:space="preserve"> </w:t>
      </w:r>
    </w:p>
    <w:p w14:paraId="6D31BFB3" w14:textId="4383EAF4" w:rsidR="00F00B6B" w:rsidRPr="00183134" w:rsidRDefault="00F00B6B" w:rsidP="00F00B6B">
      <w:pPr>
        <w:pStyle w:val="DefenceHeading5"/>
      </w:pPr>
      <w:r w:rsidRPr="00183134">
        <w:t xml:space="preserve">provided details of its practices regarding achieving efficiencies and savings in whole of life costs; </w:t>
      </w:r>
    </w:p>
    <w:p w14:paraId="2B44BA22" w14:textId="339DFB20" w:rsidR="005813F4" w:rsidRPr="00183134" w:rsidRDefault="005813F4" w:rsidP="005813F4">
      <w:pPr>
        <w:pStyle w:val="DefenceHeading5"/>
      </w:pPr>
      <w:r w:rsidRPr="00183134">
        <w:lastRenderedPageBreak/>
        <w:t xml:space="preserve">demonstrated its capability to meet the </w:t>
      </w:r>
      <w:r w:rsidR="001C0277" w:rsidRPr="00183134">
        <w:t>Applicable Standards</w:t>
      </w:r>
      <w:r w:rsidRPr="00183134">
        <w:t>; and</w:t>
      </w:r>
    </w:p>
    <w:p w14:paraId="68123EEA" w14:textId="77777777" w:rsidR="005813F4" w:rsidRPr="00183134" w:rsidRDefault="005813F4" w:rsidP="005813F4">
      <w:pPr>
        <w:pStyle w:val="DefenceHeading5"/>
      </w:pPr>
      <w:r w:rsidRPr="00183134">
        <w:t>provided details of its organisational commitment to ethical conduct,</w:t>
      </w:r>
    </w:p>
    <w:p w14:paraId="72EBB253" w14:textId="014431DF" w:rsidR="00ED5204" w:rsidRPr="00183134" w:rsidRDefault="00355E6E" w:rsidP="0027632E">
      <w:pPr>
        <w:pStyle w:val="DefenceHeading5"/>
        <w:numPr>
          <w:ilvl w:val="0"/>
          <w:numId w:val="0"/>
        </w:numPr>
        <w:ind w:left="1928"/>
      </w:pPr>
      <w:r w:rsidRPr="00183134">
        <w:t xml:space="preserve">(noting that the type of information the Commonwealth is seeking is outlined in </w:t>
      </w:r>
      <w:r w:rsidR="009425A5" w:rsidRPr="00183134">
        <w:fldChar w:fldCharType="begin"/>
      </w:r>
      <w:r w:rsidR="009425A5" w:rsidRPr="00183134">
        <w:instrText xml:space="preserve"> REF _Ref45299427 \w \h </w:instrText>
      </w:r>
      <w:r w:rsidR="001349A0" w:rsidRPr="00183134">
        <w:instrText xml:space="preserve"> \* MERGEFORMAT </w:instrText>
      </w:r>
      <w:r w:rsidR="009425A5" w:rsidRPr="00183134">
        <w:fldChar w:fldCharType="separate"/>
      </w:r>
      <w:r w:rsidR="0009266D" w:rsidRPr="00183134">
        <w:t>Tender Schedule F</w:t>
      </w:r>
      <w:r w:rsidR="009425A5" w:rsidRPr="00183134">
        <w:fldChar w:fldCharType="end"/>
      </w:r>
      <w:r w:rsidR="009425A5" w:rsidRPr="00183134">
        <w:t xml:space="preserve"> - </w:t>
      </w:r>
      <w:r w:rsidR="009425A5" w:rsidRPr="00183134">
        <w:fldChar w:fldCharType="begin"/>
      </w:r>
      <w:r w:rsidR="009425A5" w:rsidRPr="00183134">
        <w:instrText xml:space="preserve"> REF _Ref45299435 \h </w:instrText>
      </w:r>
      <w:r w:rsidR="001349A0" w:rsidRPr="00183134">
        <w:instrText xml:space="preserve"> \* MERGEFORMAT </w:instrText>
      </w:r>
      <w:r w:rsidR="009425A5" w:rsidRPr="00183134">
        <w:fldChar w:fldCharType="separate"/>
      </w:r>
      <w:r w:rsidR="0009266D" w:rsidRPr="00183134">
        <w:t>Commonwealth Procurement Rules Compliance</w:t>
      </w:r>
      <w:r w:rsidR="009425A5" w:rsidRPr="00183134">
        <w:fldChar w:fldCharType="end"/>
      </w:r>
      <w:r w:rsidRPr="00183134">
        <w:t>);</w:t>
      </w:r>
      <w:bookmarkEnd w:id="162"/>
      <w:bookmarkEnd w:id="163"/>
      <w:bookmarkEnd w:id="164"/>
      <w:bookmarkEnd w:id="165"/>
      <w:r w:rsidR="005815C3" w:rsidRPr="00183134">
        <w:t xml:space="preserve"> </w:t>
      </w:r>
    </w:p>
    <w:p w14:paraId="57250ED1" w14:textId="2AA5013E" w:rsidR="00ED5204" w:rsidRPr="00183134" w:rsidRDefault="00355E6E" w:rsidP="00204F9B">
      <w:pPr>
        <w:pStyle w:val="DefenceHeading4"/>
      </w:pPr>
      <w:bookmarkStart w:id="166" w:name="_Ref215486883"/>
      <w:bookmarkStart w:id="167" w:name="_Ref215486615"/>
      <w:bookmarkStart w:id="168" w:name="_Ref217461916"/>
      <w:bookmarkStart w:id="169" w:name="_Ref221421168"/>
      <w:bookmarkStart w:id="170" w:name="_Ref448382259"/>
      <w:bookmarkStart w:id="171" w:name="_Ref44682535"/>
      <w:bookmarkEnd w:id="150"/>
      <w:r w:rsidRPr="00183134">
        <w:rPr>
          <w:b/>
        </w:rPr>
        <w:t>financial</w:t>
      </w:r>
      <w:r w:rsidR="00CD491D" w:rsidRPr="00183134">
        <w:rPr>
          <w:b/>
        </w:rPr>
        <w:t xml:space="preserve"> (no weighting, the Tender will be evaluated with reference to whether value for money has been demonstrated)</w:t>
      </w:r>
      <w:r w:rsidR="00ED5204" w:rsidRPr="00183134">
        <w:rPr>
          <w:b/>
        </w:rPr>
        <w:t>.</w:t>
      </w:r>
      <w:r w:rsidR="00ED5204" w:rsidRPr="00183134">
        <w:t xml:space="preserve">  The extent to which the Tenderer has demonstrated that its Contract Price</w:t>
      </w:r>
      <w:r w:rsidRPr="00183134">
        <w:t xml:space="preserve"> and other financial information,</w:t>
      </w:r>
      <w:r w:rsidR="00ED5204" w:rsidRPr="00183134">
        <w:t xml:space="preserve"> when considered in conjunction with all other evaluation criteria and all other information</w:t>
      </w:r>
      <w:r w:rsidRPr="00183134">
        <w:t>,</w:t>
      </w:r>
      <w:r w:rsidR="00ED5204" w:rsidRPr="00183134">
        <w:t xml:space="preserve"> is value for money (noting that the type of information the Commonwealth is seeking is outlined in </w:t>
      </w:r>
      <w:bookmarkStart w:id="172" w:name="_Ref215488168"/>
      <w:bookmarkEnd w:id="166"/>
      <w:bookmarkEnd w:id="167"/>
      <w:bookmarkEnd w:id="168"/>
      <w:bookmarkEnd w:id="169"/>
      <w:r w:rsidR="009425A5" w:rsidRPr="00183134">
        <w:fldChar w:fldCharType="begin"/>
      </w:r>
      <w:r w:rsidR="009425A5" w:rsidRPr="00183134">
        <w:instrText xml:space="preserve"> REF _Ref45299470 \w \h </w:instrText>
      </w:r>
      <w:r w:rsidR="00183134">
        <w:instrText xml:space="preserve"> \* MERGEFORMAT </w:instrText>
      </w:r>
      <w:r w:rsidR="009425A5" w:rsidRPr="00183134">
        <w:fldChar w:fldCharType="separate"/>
      </w:r>
      <w:r w:rsidR="0009266D" w:rsidRPr="00183134">
        <w:t>Tender Schedule G</w:t>
      </w:r>
      <w:r w:rsidR="009425A5" w:rsidRPr="00183134">
        <w:fldChar w:fldCharType="end"/>
      </w:r>
      <w:r w:rsidR="009425A5" w:rsidRPr="00183134">
        <w:t xml:space="preserve"> - </w:t>
      </w:r>
      <w:r w:rsidR="009425A5" w:rsidRPr="00183134">
        <w:fldChar w:fldCharType="begin"/>
      </w:r>
      <w:r w:rsidR="009425A5" w:rsidRPr="00183134">
        <w:instrText xml:space="preserve"> REF _Ref45299477 \h </w:instrText>
      </w:r>
      <w:r w:rsidR="00183134">
        <w:instrText xml:space="preserve"> \* MERGEFORMAT </w:instrText>
      </w:r>
      <w:r w:rsidR="009425A5" w:rsidRPr="00183134">
        <w:fldChar w:fldCharType="separate"/>
      </w:r>
      <w:r w:rsidR="0009266D" w:rsidRPr="00183134">
        <w:t>Financial</w:t>
      </w:r>
      <w:r w:rsidR="009425A5" w:rsidRPr="00183134">
        <w:fldChar w:fldCharType="end"/>
      </w:r>
      <w:r w:rsidR="009A0B0D" w:rsidRPr="00183134">
        <w:t>)</w:t>
      </w:r>
      <w:r w:rsidR="00ED5204" w:rsidRPr="00183134">
        <w:t>;</w:t>
      </w:r>
      <w:bookmarkEnd w:id="170"/>
      <w:bookmarkEnd w:id="171"/>
    </w:p>
    <w:p w14:paraId="43B63AB9" w14:textId="772E7688" w:rsidR="00ED5204" w:rsidRPr="00183134" w:rsidRDefault="00ED5204" w:rsidP="00E6049E">
      <w:pPr>
        <w:pStyle w:val="DefenceHeading4"/>
      </w:pPr>
      <w:bookmarkStart w:id="173" w:name="_Ref221421579"/>
      <w:bookmarkStart w:id="174" w:name="_Ref448382897"/>
      <w:bookmarkStart w:id="175" w:name="_Ref189219492"/>
      <w:r w:rsidRPr="00183134">
        <w:t xml:space="preserve">subject to clause </w:t>
      </w:r>
      <w:r w:rsidRPr="00183134">
        <w:fldChar w:fldCharType="begin"/>
      </w:r>
      <w:r w:rsidRPr="00183134">
        <w:instrText xml:space="preserve"> REF _Ref409103389 \w \h </w:instrText>
      </w:r>
      <w:r w:rsidR="00183134">
        <w:instrText xml:space="preserve"> \* MERGEFORMAT </w:instrText>
      </w:r>
      <w:r w:rsidRPr="00183134">
        <w:fldChar w:fldCharType="separate"/>
      </w:r>
      <w:r w:rsidR="0009266D" w:rsidRPr="00183134">
        <w:t>3.2</w:t>
      </w:r>
      <w:r w:rsidRPr="00183134">
        <w:fldChar w:fldCharType="end"/>
      </w:r>
      <w:r w:rsidRPr="00183134">
        <w:t xml:space="preserve"> (including the Commonwealth's absolute discretion with respect to alternative proposals), </w:t>
      </w:r>
      <w:r w:rsidRPr="00183134">
        <w:rPr>
          <w:b/>
        </w:rPr>
        <w:t xml:space="preserve">alternative proposals </w:t>
      </w:r>
      <w:r w:rsidRPr="00183134">
        <w:t>(if any)</w:t>
      </w:r>
      <w:r w:rsidR="00CD491D" w:rsidRPr="00183134">
        <w:t xml:space="preserve"> </w:t>
      </w:r>
      <w:r w:rsidR="00CD491D" w:rsidRPr="00183134">
        <w:rPr>
          <w:b/>
        </w:rPr>
        <w:t>(no weighting, the Tender will be evaluated with reference to whether value for money has been demonstrated)</w:t>
      </w:r>
      <w:r w:rsidRPr="00183134">
        <w:rPr>
          <w:b/>
        </w:rPr>
        <w:t>.</w:t>
      </w:r>
      <w:r w:rsidRPr="00183134">
        <w:t xml:space="preserve">  The extent to which the Tenderer has demonstrated greater value for money</w:t>
      </w:r>
      <w:r w:rsidRPr="00183134">
        <w:rPr>
          <w:b/>
        </w:rPr>
        <w:t xml:space="preserve"> </w:t>
      </w:r>
      <w:r w:rsidRPr="00183134">
        <w:t>(noting that the type of information the Commonwealth is seeking is outlined in</w:t>
      </w:r>
      <w:r w:rsidR="00A712BF" w:rsidRPr="00183134" w:rsidDel="00A712BF">
        <w:rPr>
          <w:b/>
        </w:rPr>
        <w:t xml:space="preserve"> </w:t>
      </w:r>
      <w:r w:rsidR="009425A5" w:rsidRPr="00183134">
        <w:fldChar w:fldCharType="begin"/>
      </w:r>
      <w:r w:rsidR="009425A5" w:rsidRPr="00183134">
        <w:instrText xml:space="preserve"> REF _Ref45299491 \w \h </w:instrText>
      </w:r>
      <w:r w:rsidR="00183134">
        <w:instrText xml:space="preserve"> \* MERGEFORMAT </w:instrText>
      </w:r>
      <w:r w:rsidR="009425A5" w:rsidRPr="00183134">
        <w:fldChar w:fldCharType="separate"/>
      </w:r>
      <w:r w:rsidR="0009266D" w:rsidRPr="00183134">
        <w:t>Tender Schedule H</w:t>
      </w:r>
      <w:r w:rsidR="009425A5" w:rsidRPr="00183134">
        <w:fldChar w:fldCharType="end"/>
      </w:r>
      <w:r w:rsidR="009425A5" w:rsidRPr="00183134">
        <w:t xml:space="preserve"> - </w:t>
      </w:r>
      <w:r w:rsidR="009425A5" w:rsidRPr="00183134">
        <w:fldChar w:fldCharType="begin"/>
      </w:r>
      <w:r w:rsidR="009425A5" w:rsidRPr="00183134">
        <w:instrText xml:space="preserve"> REF _Ref45299498 \h </w:instrText>
      </w:r>
      <w:r w:rsidR="00183134">
        <w:instrText xml:space="preserve"> \* MERGEFORMAT </w:instrText>
      </w:r>
      <w:r w:rsidR="009425A5" w:rsidRPr="00183134">
        <w:fldChar w:fldCharType="separate"/>
      </w:r>
      <w:r w:rsidR="0009266D" w:rsidRPr="00183134">
        <w:t>Alternative Proposals</w:t>
      </w:r>
      <w:r w:rsidR="009425A5" w:rsidRPr="00183134">
        <w:fldChar w:fldCharType="end"/>
      </w:r>
      <w:r w:rsidRPr="00183134">
        <w:t>)</w:t>
      </w:r>
      <w:bookmarkEnd w:id="172"/>
      <w:bookmarkEnd w:id="173"/>
      <w:r w:rsidRPr="00183134">
        <w:t>;</w:t>
      </w:r>
      <w:bookmarkEnd w:id="174"/>
      <w:r w:rsidR="00ED185A" w:rsidRPr="00183134">
        <w:t xml:space="preserve"> </w:t>
      </w:r>
      <w:bookmarkEnd w:id="175"/>
    </w:p>
    <w:p w14:paraId="40F79A08" w14:textId="77777777" w:rsidR="004D745F" w:rsidRPr="00183134" w:rsidRDefault="004D745F" w:rsidP="00E6049E">
      <w:pPr>
        <w:pStyle w:val="DefenceHeading4"/>
        <w:rPr>
          <w:b/>
        </w:rPr>
      </w:pPr>
      <w:bookmarkStart w:id="176" w:name="_Ref44683413"/>
      <w:r w:rsidRPr="00183134">
        <w:rPr>
          <w:b/>
        </w:rPr>
        <w:t>miscellaneous matters for evaluation</w:t>
      </w:r>
      <w:r w:rsidRPr="00183134">
        <w:t>:</w:t>
      </w:r>
      <w:bookmarkEnd w:id="176"/>
    </w:p>
    <w:p w14:paraId="75DD020A" w14:textId="549F3CDD" w:rsidR="004D745F" w:rsidRPr="00183134" w:rsidRDefault="00DD0B55" w:rsidP="004D745F">
      <w:pPr>
        <w:pStyle w:val="DefenceHeading5"/>
      </w:pPr>
      <w:bookmarkStart w:id="177" w:name="_Ref44942338"/>
      <w:r w:rsidRPr="00183134">
        <w:rPr>
          <w:b/>
        </w:rPr>
        <w:t xml:space="preserve">security (if applicable), </w:t>
      </w:r>
      <w:r w:rsidR="004D745F" w:rsidRPr="00183134">
        <w:rPr>
          <w:b/>
        </w:rPr>
        <w:t xml:space="preserve">insurance details and levels and Tenderer's commercial-in-confidence information (no weighting, the Tender will be evaluated with reference to whether </w:t>
      </w:r>
      <w:r w:rsidR="00A65EC6" w:rsidRPr="00183134">
        <w:rPr>
          <w:b/>
        </w:rPr>
        <w:t>value for money has been demonstrated</w:t>
      </w:r>
      <w:r w:rsidR="004D745F" w:rsidRPr="00183134">
        <w:rPr>
          <w:b/>
        </w:rPr>
        <w:t>)</w:t>
      </w:r>
      <w:r w:rsidR="004D745F" w:rsidRPr="00183134">
        <w:t xml:space="preserve"> (noting that the type of information the Commonwealth is seeking is outlined in </w:t>
      </w:r>
      <w:r w:rsidR="009425A5" w:rsidRPr="00183134">
        <w:fldChar w:fldCharType="begin"/>
      </w:r>
      <w:r w:rsidR="009425A5" w:rsidRPr="00183134">
        <w:instrText xml:space="preserve"> REF _Ref45299539 \w \h </w:instrText>
      </w:r>
      <w:r w:rsidR="00183134">
        <w:instrText xml:space="preserve"> \* MERGEFORMAT </w:instrText>
      </w:r>
      <w:r w:rsidR="009425A5" w:rsidRPr="00183134">
        <w:fldChar w:fldCharType="separate"/>
      </w:r>
      <w:r w:rsidR="0009266D" w:rsidRPr="00183134">
        <w:t>Tender Schedule I</w:t>
      </w:r>
      <w:r w:rsidR="009425A5" w:rsidRPr="00183134">
        <w:fldChar w:fldCharType="end"/>
      </w:r>
      <w:r w:rsidR="009425A5" w:rsidRPr="00183134">
        <w:t xml:space="preserve"> - </w:t>
      </w:r>
      <w:r w:rsidR="009425A5" w:rsidRPr="00183134">
        <w:fldChar w:fldCharType="begin"/>
      </w:r>
      <w:r w:rsidR="009425A5" w:rsidRPr="00183134">
        <w:instrText xml:space="preserve"> REF _Ref45299544 \h </w:instrText>
      </w:r>
      <w:r w:rsidR="00183134">
        <w:instrText xml:space="preserve"> \* MERGEFORMAT </w:instrText>
      </w:r>
      <w:r w:rsidR="009425A5" w:rsidRPr="00183134">
        <w:fldChar w:fldCharType="separate"/>
      </w:r>
      <w:r w:rsidR="0009266D" w:rsidRPr="00183134">
        <w:t>Miscellaneous Matters For Evaluation</w:t>
      </w:r>
      <w:r w:rsidR="009425A5" w:rsidRPr="00183134">
        <w:fldChar w:fldCharType="end"/>
      </w:r>
      <w:r w:rsidR="004D745F" w:rsidRPr="00183134">
        <w:t>); and</w:t>
      </w:r>
      <w:bookmarkEnd w:id="177"/>
      <w:r w:rsidR="00FE0F42" w:rsidRPr="00183134">
        <w:t xml:space="preserve"> </w:t>
      </w:r>
    </w:p>
    <w:p w14:paraId="3AA4315E" w14:textId="0BCEAD82" w:rsidR="004D745F" w:rsidRPr="00183134" w:rsidRDefault="004D745F" w:rsidP="004D745F">
      <w:pPr>
        <w:pStyle w:val="DefenceHeading5"/>
        <w:rPr>
          <w:i/>
        </w:rPr>
      </w:pPr>
      <w:bookmarkStart w:id="178" w:name="_Ref44943840"/>
      <w:r w:rsidRPr="00183134">
        <w:rPr>
          <w:b/>
        </w:rPr>
        <w:t xml:space="preserve">information security (no weighting, the Tender will be evaluated with reference to </w:t>
      </w:r>
      <w:proofErr w:type="gramStart"/>
      <w:r w:rsidRPr="00183134">
        <w:rPr>
          <w:b/>
        </w:rPr>
        <w:t>whether or not</w:t>
      </w:r>
      <w:proofErr w:type="gramEnd"/>
      <w:r w:rsidRPr="00183134">
        <w:rPr>
          <w:b/>
        </w:rPr>
        <w:t xml:space="preserve"> this evaluation criterion is met).</w:t>
      </w:r>
      <w:r w:rsidRPr="00183134">
        <w:t xml:space="preserve">  Whether or not the Tenderer has demonstrated that it </w:t>
      </w:r>
      <w:proofErr w:type="gramStart"/>
      <w:r w:rsidRPr="00183134">
        <w:t>has the ability to</w:t>
      </w:r>
      <w:proofErr w:type="gramEnd"/>
      <w:r w:rsidRPr="00183134">
        <w:t xml:space="preserve"> meet its information security obligations under the Contract in </w:t>
      </w:r>
      <w:r w:rsidR="00187023" w:rsidRPr="00183134">
        <w:fldChar w:fldCharType="begin"/>
      </w:r>
      <w:r w:rsidR="00187023" w:rsidRPr="00183134">
        <w:instrText xml:space="preserve"> REF _Ref159918577 \r \h </w:instrText>
      </w:r>
      <w:r w:rsidR="00183134">
        <w:instrText xml:space="preserve"> \* MERGEFORMAT </w:instrText>
      </w:r>
      <w:r w:rsidR="00187023" w:rsidRPr="00183134">
        <w:fldChar w:fldCharType="separate"/>
      </w:r>
      <w:r w:rsidR="0009266D" w:rsidRPr="00183134">
        <w:t>Part 5</w:t>
      </w:r>
      <w:r w:rsidR="00187023" w:rsidRPr="00183134">
        <w:fldChar w:fldCharType="end"/>
      </w:r>
      <w:r w:rsidRPr="00183134">
        <w:t xml:space="preserve"> if it is the successful Tenderer (noting that the type of information the Commonwealth is seeking is outlined in </w:t>
      </w:r>
      <w:r w:rsidR="009425A5" w:rsidRPr="00183134">
        <w:fldChar w:fldCharType="begin"/>
      </w:r>
      <w:r w:rsidR="009425A5" w:rsidRPr="00183134">
        <w:instrText xml:space="preserve"> REF _Ref45299539 \w \h </w:instrText>
      </w:r>
      <w:r w:rsidR="00183134">
        <w:instrText xml:space="preserve"> \* MERGEFORMAT </w:instrText>
      </w:r>
      <w:r w:rsidR="009425A5" w:rsidRPr="00183134">
        <w:fldChar w:fldCharType="separate"/>
      </w:r>
      <w:r w:rsidR="0009266D" w:rsidRPr="00183134">
        <w:t>Tender Schedule I</w:t>
      </w:r>
      <w:r w:rsidR="009425A5" w:rsidRPr="00183134">
        <w:fldChar w:fldCharType="end"/>
      </w:r>
      <w:r w:rsidR="009425A5" w:rsidRPr="00183134">
        <w:t xml:space="preserve"> - </w:t>
      </w:r>
      <w:r w:rsidR="009425A5" w:rsidRPr="00183134">
        <w:fldChar w:fldCharType="begin"/>
      </w:r>
      <w:r w:rsidR="009425A5" w:rsidRPr="00183134">
        <w:instrText xml:space="preserve"> REF _Ref45299544 \h </w:instrText>
      </w:r>
      <w:r w:rsidR="00183134">
        <w:instrText xml:space="preserve"> \* MERGEFORMAT </w:instrText>
      </w:r>
      <w:r w:rsidR="009425A5" w:rsidRPr="00183134">
        <w:fldChar w:fldCharType="separate"/>
      </w:r>
      <w:r w:rsidR="0009266D" w:rsidRPr="00183134">
        <w:t xml:space="preserve">Miscellaneous Matters </w:t>
      </w:r>
      <w:proofErr w:type="gramStart"/>
      <w:r w:rsidR="0009266D" w:rsidRPr="00183134">
        <w:t>For</w:t>
      </w:r>
      <w:proofErr w:type="gramEnd"/>
      <w:r w:rsidR="0009266D" w:rsidRPr="00183134">
        <w:t xml:space="preserve"> Evaluation</w:t>
      </w:r>
      <w:r w:rsidR="009425A5" w:rsidRPr="00183134">
        <w:fldChar w:fldCharType="end"/>
      </w:r>
      <w:r w:rsidRPr="00183134">
        <w:t>);</w:t>
      </w:r>
      <w:bookmarkEnd w:id="178"/>
      <w:r w:rsidR="00F6221A" w:rsidRPr="00183134">
        <w:t xml:space="preserve"> </w:t>
      </w:r>
    </w:p>
    <w:p w14:paraId="6A4CB5F8" w14:textId="12E3115F" w:rsidR="00F6221A" w:rsidRPr="00183134" w:rsidRDefault="00F6221A" w:rsidP="00F6221A">
      <w:pPr>
        <w:pStyle w:val="DefenceHeading4"/>
      </w:pPr>
      <w:bookmarkStart w:id="179" w:name="_Ref176950952"/>
      <w:r w:rsidRPr="00183134">
        <w:rPr>
          <w:bCs/>
        </w:rPr>
        <w:t xml:space="preserve">if clause </w:t>
      </w:r>
      <w:r w:rsidRPr="00183134">
        <w:rPr>
          <w:bCs/>
        </w:rPr>
        <w:fldChar w:fldCharType="begin"/>
      </w:r>
      <w:r w:rsidRPr="00183134">
        <w:rPr>
          <w:bCs/>
        </w:rPr>
        <w:instrText xml:space="preserve"> REF _Ref176782628 \r \h </w:instrText>
      </w:r>
      <w:r w:rsidR="00183134">
        <w:rPr>
          <w:bCs/>
        </w:rPr>
        <w:instrText xml:space="preserve"> \* MERGEFORMAT </w:instrText>
      </w:r>
      <w:r w:rsidRPr="00183134">
        <w:rPr>
          <w:bCs/>
        </w:rPr>
      </w:r>
      <w:r w:rsidRPr="00183134">
        <w:rPr>
          <w:bCs/>
        </w:rPr>
        <w:fldChar w:fldCharType="separate"/>
      </w:r>
      <w:r w:rsidR="0009266D" w:rsidRPr="00183134">
        <w:rPr>
          <w:bCs/>
        </w:rPr>
        <w:t>30</w:t>
      </w:r>
      <w:r w:rsidRPr="00183134">
        <w:rPr>
          <w:bCs/>
        </w:rPr>
        <w:fldChar w:fldCharType="end"/>
      </w:r>
      <w:r w:rsidRPr="00183134">
        <w:rPr>
          <w:bCs/>
        </w:rPr>
        <w:t xml:space="preserve"> applies,</w:t>
      </w:r>
      <w:r w:rsidRPr="00183134">
        <w:rPr>
          <w:b/>
        </w:rPr>
        <w:t xml:space="preserve"> Environmentally Sustainable Procurement</w:t>
      </w:r>
      <w:r w:rsidR="00DF0642" w:rsidRPr="00183134">
        <w:rPr>
          <w:b/>
        </w:rPr>
        <w:t xml:space="preserve"> </w:t>
      </w:r>
      <w:r w:rsidRPr="00183134">
        <w:rPr>
          <w:b/>
        </w:rPr>
        <w:t>(no weighting, the Tender will be evaluated with reference to whether value for money has been demonstrated).</w:t>
      </w:r>
      <w:r w:rsidRPr="00183134">
        <w:t xml:space="preserve"> The extent to which the Tenderer has demonstrated that:</w:t>
      </w:r>
      <w:bookmarkEnd w:id="179"/>
    </w:p>
    <w:p w14:paraId="1BEDD738" w14:textId="77777777" w:rsidR="00F6221A" w:rsidRPr="00183134" w:rsidRDefault="00F6221A" w:rsidP="00F6221A">
      <w:pPr>
        <w:pStyle w:val="DefenceHeading5"/>
        <w:tabs>
          <w:tab w:val="num" w:pos="2977"/>
        </w:tabs>
      </w:pPr>
      <w:r w:rsidRPr="00183134">
        <w:t>its proposed approach to optimising environmental sustainability outcomes in the performance of the Contractor's Activities and the Works is satisfactory;</w:t>
      </w:r>
    </w:p>
    <w:p w14:paraId="0E6636F2" w14:textId="77777777" w:rsidR="00F6221A" w:rsidRPr="00183134" w:rsidRDefault="00F6221A" w:rsidP="00F6221A">
      <w:pPr>
        <w:pStyle w:val="DefenceHeading5"/>
        <w:tabs>
          <w:tab w:val="num" w:pos="2977"/>
        </w:tabs>
      </w:pPr>
      <w:r w:rsidRPr="00183134">
        <w:t>its proposed approach to substantiating environmental sustainability claims is satisfactory;</w:t>
      </w:r>
    </w:p>
    <w:p w14:paraId="02568CDA" w14:textId="77777777" w:rsidR="00F6221A" w:rsidRPr="00183134" w:rsidRDefault="00F6221A" w:rsidP="00F6221A">
      <w:pPr>
        <w:pStyle w:val="DefenceHeading5"/>
        <w:tabs>
          <w:tab w:val="num" w:pos="2977"/>
        </w:tabs>
      </w:pPr>
      <w:r w:rsidRPr="00183134">
        <w:t>its proposed environmental outcomes in its completed Supplier Environmental Sustainability Plan are satisfactory and that they align with the Environmental Sustainability Principles; and</w:t>
      </w:r>
    </w:p>
    <w:p w14:paraId="4D663DBE" w14:textId="77777777" w:rsidR="00F6221A" w:rsidRPr="00183134" w:rsidRDefault="00F6221A" w:rsidP="00F6221A">
      <w:pPr>
        <w:pStyle w:val="DefenceHeading5"/>
        <w:tabs>
          <w:tab w:val="num" w:pos="2977"/>
        </w:tabs>
      </w:pPr>
      <w:r w:rsidRPr="00183134">
        <w:t>its corporate commitment to environmental sustainability is satisfactory,</w:t>
      </w:r>
    </w:p>
    <w:p w14:paraId="5FB219D4" w14:textId="2C1E2562" w:rsidR="00F6221A" w:rsidRPr="00183134" w:rsidRDefault="00F6221A" w:rsidP="00DF0642">
      <w:pPr>
        <w:pStyle w:val="DefenceHeading5"/>
        <w:numPr>
          <w:ilvl w:val="0"/>
          <w:numId w:val="0"/>
        </w:numPr>
        <w:ind w:left="1928"/>
      </w:pPr>
      <w:r w:rsidRPr="00183134">
        <w:t xml:space="preserve">and it will otherwise meet its obligations under the Contract in </w:t>
      </w:r>
      <w:r w:rsidRPr="00183134">
        <w:fldChar w:fldCharType="begin"/>
      </w:r>
      <w:r w:rsidRPr="00183134">
        <w:instrText xml:space="preserve"> REF _Ref159918481 \r \h  \* MERGEFORMAT </w:instrText>
      </w:r>
      <w:r w:rsidRPr="00183134">
        <w:fldChar w:fldCharType="separate"/>
      </w:r>
      <w:r w:rsidR="0009266D" w:rsidRPr="00183134">
        <w:t>Part 5</w:t>
      </w:r>
      <w:r w:rsidRPr="00183134">
        <w:fldChar w:fldCharType="end"/>
      </w:r>
      <w:r w:rsidRPr="00183134">
        <w:t xml:space="preserve"> if it is the successful Tenderer (noting that the type of information the Commonwealth is seeking is outlined in </w:t>
      </w:r>
      <w:r w:rsidRPr="00183134">
        <w:fldChar w:fldCharType="begin"/>
      </w:r>
      <w:r w:rsidRPr="00183134">
        <w:instrText xml:space="preserve"> REF _Ref173248151 \r \h  \* MERGEFORMAT </w:instrText>
      </w:r>
      <w:r w:rsidRPr="00183134">
        <w:fldChar w:fldCharType="separate"/>
      </w:r>
      <w:r w:rsidR="0009266D" w:rsidRPr="00183134">
        <w:t>Tender Schedule L</w:t>
      </w:r>
      <w:r w:rsidRPr="00183134">
        <w:fldChar w:fldCharType="end"/>
      </w:r>
      <w:r w:rsidRPr="00183134">
        <w:t xml:space="preserve"> - </w:t>
      </w:r>
      <w:r w:rsidR="00925CCE" w:rsidRPr="00183134">
        <w:rPr>
          <w:szCs w:val="20"/>
        </w:rPr>
        <w:fldChar w:fldCharType="begin"/>
      </w:r>
      <w:r w:rsidR="00925CCE" w:rsidRPr="00183134">
        <w:rPr>
          <w:szCs w:val="20"/>
        </w:rPr>
        <w:instrText xml:space="preserve"> REF _Ref191923358 \h </w:instrText>
      </w:r>
      <w:r w:rsidR="00183134">
        <w:rPr>
          <w:szCs w:val="20"/>
        </w:rPr>
        <w:instrText xml:space="preserve"> \* MERGEFORMAT </w:instrText>
      </w:r>
      <w:r w:rsidR="00925CCE" w:rsidRPr="00183134">
        <w:rPr>
          <w:szCs w:val="20"/>
        </w:rPr>
      </w:r>
      <w:r w:rsidR="00925CCE" w:rsidRPr="00183134">
        <w:rPr>
          <w:szCs w:val="20"/>
        </w:rPr>
        <w:fldChar w:fldCharType="separate"/>
      </w:r>
      <w:r w:rsidR="0009266D" w:rsidRPr="00183134">
        <w:t>Environmentally Sustainable Procurement</w:t>
      </w:r>
      <w:r w:rsidR="00925CCE" w:rsidRPr="00183134">
        <w:rPr>
          <w:szCs w:val="20"/>
        </w:rPr>
        <w:fldChar w:fldCharType="end"/>
      </w:r>
      <w:r w:rsidRPr="00183134">
        <w:t>);</w:t>
      </w:r>
      <w:r w:rsidR="00BE66C3" w:rsidRPr="00183134">
        <w:t xml:space="preserve"> and</w:t>
      </w:r>
    </w:p>
    <w:p w14:paraId="39B993BE" w14:textId="1B8CD91A" w:rsidR="00DF0642" w:rsidRPr="00183134" w:rsidRDefault="00DF0642" w:rsidP="00DF0642">
      <w:pPr>
        <w:pStyle w:val="DefenceHeading4"/>
      </w:pPr>
      <w:bookmarkStart w:id="180" w:name="_Ref191923866"/>
      <w:r w:rsidRPr="00183134">
        <w:rPr>
          <w:bCs/>
        </w:rPr>
        <w:t xml:space="preserve">if clause </w:t>
      </w:r>
      <w:r w:rsidRPr="00183134">
        <w:rPr>
          <w:bCs/>
        </w:rPr>
        <w:fldChar w:fldCharType="begin"/>
      </w:r>
      <w:r w:rsidRPr="00183134">
        <w:rPr>
          <w:bCs/>
        </w:rPr>
        <w:instrText xml:space="preserve"> REF _Ref176862805 \r \h </w:instrText>
      </w:r>
      <w:r w:rsidR="00183134">
        <w:rPr>
          <w:bCs/>
        </w:rPr>
        <w:instrText xml:space="preserve"> \* MERGEFORMAT </w:instrText>
      </w:r>
      <w:r w:rsidRPr="00183134">
        <w:rPr>
          <w:bCs/>
        </w:rPr>
      </w:r>
      <w:r w:rsidRPr="00183134">
        <w:rPr>
          <w:bCs/>
        </w:rPr>
        <w:fldChar w:fldCharType="separate"/>
      </w:r>
      <w:r w:rsidR="0009266D" w:rsidRPr="00183134">
        <w:rPr>
          <w:bCs/>
        </w:rPr>
        <w:t>31</w:t>
      </w:r>
      <w:r w:rsidRPr="00183134">
        <w:rPr>
          <w:bCs/>
        </w:rPr>
        <w:fldChar w:fldCharType="end"/>
      </w:r>
      <w:r w:rsidRPr="00183134">
        <w:rPr>
          <w:bCs/>
        </w:rPr>
        <w:t xml:space="preserve"> applies,</w:t>
      </w:r>
      <w:r w:rsidRPr="00183134">
        <w:rPr>
          <w:b/>
        </w:rPr>
        <w:t xml:space="preserve"> Australian Skills Guarantee (no weighting, the Tender will be evaluated with reference to whether value for money has been demonstrated).</w:t>
      </w:r>
      <w:r w:rsidRPr="00183134">
        <w:t xml:space="preserve"> The extent to which the:</w:t>
      </w:r>
      <w:bookmarkEnd w:id="180"/>
    </w:p>
    <w:p w14:paraId="49CA4416" w14:textId="7101963B" w:rsidR="00552A8A" w:rsidRPr="00183134" w:rsidRDefault="004C2123" w:rsidP="00AB4FBC">
      <w:pPr>
        <w:pStyle w:val="DefenceHeading5"/>
      </w:pPr>
      <w:bookmarkStart w:id="181" w:name="_Ref209799671"/>
      <w:r w:rsidRPr="00183134">
        <w:lastRenderedPageBreak/>
        <w:t>Tenderer's</w:t>
      </w:r>
      <w:r w:rsidR="00552A8A" w:rsidRPr="00183134">
        <w:t xml:space="preserve"> past performance and reporting in accordance with the Australian Skills Guarantee Procurement Connected Policy (if any) is satisfactory; and</w:t>
      </w:r>
      <w:bookmarkEnd w:id="181"/>
    </w:p>
    <w:p w14:paraId="6FA2DD20" w14:textId="7C020206" w:rsidR="00552A8A" w:rsidRPr="00183134" w:rsidRDefault="004C2123" w:rsidP="00AB4FBC">
      <w:pPr>
        <w:pStyle w:val="DefenceHeading5"/>
      </w:pPr>
      <w:r w:rsidRPr="00183134">
        <w:t xml:space="preserve">Tenderer has demonstrated that </w:t>
      </w:r>
      <w:r w:rsidR="00552A8A" w:rsidRPr="00183134">
        <w:t>it will meet the Skills Guarantee Targets</w:t>
      </w:r>
      <w:r w:rsidR="00BE66C3" w:rsidRPr="00183134">
        <w:t xml:space="preserve"> set out in its Tender</w:t>
      </w:r>
      <w:r w:rsidR="00552A8A" w:rsidRPr="00183134">
        <w:t>,</w:t>
      </w:r>
    </w:p>
    <w:p w14:paraId="4294F8C8" w14:textId="6B538B40" w:rsidR="00DF0642" w:rsidRPr="00183134" w:rsidRDefault="00552A8A" w:rsidP="00AB4FBC">
      <w:pPr>
        <w:ind w:left="1928"/>
      </w:pPr>
      <w:r w:rsidRPr="00183134">
        <w:t>and</w:t>
      </w:r>
      <w:r w:rsidR="00703E58" w:rsidRPr="00183134">
        <w:t xml:space="preserve"> it</w:t>
      </w:r>
      <w:r w:rsidRPr="00183134">
        <w:t xml:space="preserve"> will otherwise meet its obligations under the Contract in </w:t>
      </w:r>
      <w:r w:rsidRPr="00183134">
        <w:fldChar w:fldCharType="begin"/>
      </w:r>
      <w:r w:rsidRPr="00183134">
        <w:instrText xml:space="preserve"> REF _Ref159918481 \r \h  \* MERGEFORMAT </w:instrText>
      </w:r>
      <w:r w:rsidRPr="00183134">
        <w:fldChar w:fldCharType="separate"/>
      </w:r>
      <w:r w:rsidR="0009266D" w:rsidRPr="00183134">
        <w:t>Part 5</w:t>
      </w:r>
      <w:r w:rsidRPr="00183134">
        <w:fldChar w:fldCharType="end"/>
      </w:r>
      <w:r w:rsidRPr="00183134">
        <w:t xml:space="preserve"> if it is the successful Tenderer (noting that the type of information the Commonwealth is seeking is outlined in </w:t>
      </w:r>
      <w:r w:rsidR="00FF73E7" w:rsidRPr="00183134">
        <w:fldChar w:fldCharType="begin"/>
      </w:r>
      <w:r w:rsidR="00FF73E7" w:rsidRPr="00183134">
        <w:instrText xml:space="preserve"> REF _Ref191923712 \w \h </w:instrText>
      </w:r>
      <w:r w:rsidR="00183134">
        <w:instrText xml:space="preserve"> \* MERGEFORMAT </w:instrText>
      </w:r>
      <w:r w:rsidR="00FF73E7" w:rsidRPr="00183134">
        <w:fldChar w:fldCharType="separate"/>
      </w:r>
      <w:r w:rsidR="0009266D" w:rsidRPr="00183134">
        <w:t>Tender Schedule M</w:t>
      </w:r>
      <w:r w:rsidR="00FF73E7" w:rsidRPr="00183134">
        <w:fldChar w:fldCharType="end"/>
      </w:r>
      <w:r w:rsidR="00FF73E7" w:rsidRPr="00183134">
        <w:t xml:space="preserve"> - </w:t>
      </w:r>
      <w:r w:rsidR="00FF73E7" w:rsidRPr="00183134">
        <w:fldChar w:fldCharType="begin"/>
      </w:r>
      <w:r w:rsidR="00FF73E7" w:rsidRPr="00183134">
        <w:instrText xml:space="preserve"> REF _Ref191923712 \h </w:instrText>
      </w:r>
      <w:r w:rsidR="00183134">
        <w:instrText xml:space="preserve"> \* MERGEFORMAT </w:instrText>
      </w:r>
      <w:r w:rsidR="00FF73E7" w:rsidRPr="00183134">
        <w:fldChar w:fldCharType="separate"/>
      </w:r>
      <w:r w:rsidR="0009266D" w:rsidRPr="00183134">
        <w:t>Australian Skills Guarantee</w:t>
      </w:r>
      <w:r w:rsidR="00FF73E7" w:rsidRPr="00183134">
        <w:fldChar w:fldCharType="end"/>
      </w:r>
      <w:r w:rsidRPr="00183134">
        <w:t>)</w:t>
      </w:r>
      <w:r w:rsidR="00BE66C3" w:rsidRPr="00183134">
        <w:t>;</w:t>
      </w:r>
    </w:p>
    <w:p w14:paraId="4806C72D" w14:textId="77777777" w:rsidR="00ED5204" w:rsidRPr="00183134" w:rsidRDefault="00ED5204" w:rsidP="00E6049E">
      <w:pPr>
        <w:pStyle w:val="DefenceHeading3"/>
      </w:pPr>
      <w:bookmarkStart w:id="182" w:name="_Ref216501216"/>
      <w:r w:rsidRPr="00183134">
        <w:t xml:space="preserve">will apply any </w:t>
      </w:r>
      <w:r w:rsidRPr="00183134">
        <w:rPr>
          <w:b/>
        </w:rPr>
        <w:t>additional evaluation criteria</w:t>
      </w:r>
      <w:r w:rsidRPr="00183134">
        <w:t xml:space="preserve"> specified in the Tender Particulars;</w:t>
      </w:r>
      <w:bookmarkEnd w:id="182"/>
    </w:p>
    <w:bookmarkEnd w:id="136"/>
    <w:p w14:paraId="4713F5FE" w14:textId="7039DCD2" w:rsidR="00ED5204" w:rsidRPr="00183134" w:rsidRDefault="00ED5204" w:rsidP="00E6049E">
      <w:pPr>
        <w:pStyle w:val="DefenceHeading3"/>
      </w:pPr>
      <w:r w:rsidRPr="00183134">
        <w:t xml:space="preserve">may (in its absolute discretion) </w:t>
      </w:r>
      <w:proofErr w:type="gramStart"/>
      <w:r w:rsidRPr="00183134">
        <w:t>take into account</w:t>
      </w:r>
      <w:proofErr w:type="gramEnd"/>
      <w:r w:rsidRPr="00183134">
        <w:t xml:space="preserve"> the information which the Tenderer provides under clause </w:t>
      </w:r>
      <w:r w:rsidR="00EA2E49" w:rsidRPr="00183134">
        <w:fldChar w:fldCharType="begin"/>
      </w:r>
      <w:r w:rsidR="00EA2E49" w:rsidRPr="00183134">
        <w:instrText xml:space="preserve"> REF _Ref45182235 \r \h </w:instrText>
      </w:r>
      <w:r w:rsidR="00183134">
        <w:instrText xml:space="preserve"> \* MERGEFORMAT </w:instrText>
      </w:r>
      <w:r w:rsidR="00EA2E49" w:rsidRPr="00183134">
        <w:fldChar w:fldCharType="separate"/>
      </w:r>
      <w:r w:rsidR="0009266D" w:rsidRPr="00183134">
        <w:t>7.2</w:t>
      </w:r>
      <w:r w:rsidR="00EA2E49" w:rsidRPr="00183134">
        <w:fldChar w:fldCharType="end"/>
      </w:r>
      <w:r w:rsidRPr="00183134">
        <w:t xml:space="preserve"> but not the information which the Tenderer provides under clause</w:t>
      </w:r>
      <w:r w:rsidR="006F7DFF" w:rsidRPr="00183134">
        <w:t xml:space="preserve"> </w:t>
      </w:r>
      <w:r w:rsidR="00EA2E49" w:rsidRPr="00183134">
        <w:fldChar w:fldCharType="begin"/>
      </w:r>
      <w:r w:rsidR="00EA2E49" w:rsidRPr="00183134">
        <w:instrText xml:space="preserve"> REF _Ref45182222 \r \h </w:instrText>
      </w:r>
      <w:r w:rsidR="00183134">
        <w:instrText xml:space="preserve"> \* MERGEFORMAT </w:instrText>
      </w:r>
      <w:r w:rsidR="00EA2E49" w:rsidRPr="00183134">
        <w:fldChar w:fldCharType="separate"/>
      </w:r>
      <w:r w:rsidR="0009266D" w:rsidRPr="00183134">
        <w:t>7.1</w:t>
      </w:r>
      <w:r w:rsidR="00EA2E49" w:rsidRPr="00183134">
        <w:fldChar w:fldCharType="end"/>
      </w:r>
      <w:r w:rsidRPr="00183134">
        <w:t>; and</w:t>
      </w:r>
    </w:p>
    <w:p w14:paraId="63D0F9A6" w14:textId="77777777" w:rsidR="00ED5204" w:rsidRPr="00183134" w:rsidRDefault="00ED5204" w:rsidP="009C7D73">
      <w:pPr>
        <w:pStyle w:val="DefenceHeading3"/>
      </w:pPr>
      <w:bookmarkStart w:id="183" w:name="_Toc211405649"/>
      <w:bookmarkStart w:id="184" w:name="_Toc211933877"/>
      <w:bookmarkStart w:id="185" w:name="_Toc211939090"/>
      <w:bookmarkStart w:id="186" w:name="_Ref419881515"/>
      <w:bookmarkStart w:id="187" w:name="_Ref221417361"/>
      <w:bookmarkEnd w:id="183"/>
      <w:bookmarkEnd w:id="184"/>
      <w:bookmarkEnd w:id="185"/>
      <w:r w:rsidRPr="00183134">
        <w:t>may (in its absolute discretion):</w:t>
      </w:r>
      <w:bookmarkEnd w:id="186"/>
    </w:p>
    <w:p w14:paraId="6306301E" w14:textId="77777777" w:rsidR="00ED5204" w:rsidRPr="00183134" w:rsidRDefault="00ED5204" w:rsidP="009C7D73">
      <w:pPr>
        <w:pStyle w:val="DefenceHeading4"/>
      </w:pPr>
      <w:r w:rsidRPr="00183134">
        <w:t xml:space="preserve">obtain and </w:t>
      </w:r>
      <w:proofErr w:type="gramStart"/>
      <w:r w:rsidRPr="00183134">
        <w:t>take into account</w:t>
      </w:r>
      <w:proofErr w:type="gramEnd"/>
      <w:r w:rsidRPr="00183134">
        <w:t xml:space="preserve"> information from </w:t>
      </w:r>
      <w:r w:rsidR="00A55D7A" w:rsidRPr="00183134">
        <w:t>referees</w:t>
      </w:r>
      <w:r w:rsidRPr="00183134">
        <w:t>, enquiries and investigations, including:</w:t>
      </w:r>
    </w:p>
    <w:p w14:paraId="7F70CE6E" w14:textId="45535074" w:rsidR="00ED5204" w:rsidRPr="00183134" w:rsidRDefault="00ED5204" w:rsidP="009C7D73">
      <w:pPr>
        <w:pStyle w:val="DefenceHeading5"/>
      </w:pPr>
      <w:r w:rsidRPr="00183134">
        <w:t>from referees on prior or current projects on which a Tenderer may have been involved (</w:t>
      </w:r>
      <w:proofErr w:type="gramStart"/>
      <w:r w:rsidRPr="00183134">
        <w:t>whether or not</w:t>
      </w:r>
      <w:proofErr w:type="gramEnd"/>
      <w:r w:rsidRPr="00183134">
        <w:t xml:space="preserve"> nominated by the Tenderer in its Tender);</w:t>
      </w:r>
    </w:p>
    <w:p w14:paraId="25AC4281" w14:textId="77777777" w:rsidR="00ED5204" w:rsidRPr="00183134" w:rsidRDefault="00ED5204" w:rsidP="00A35EE1">
      <w:pPr>
        <w:pStyle w:val="DefenceHeading5"/>
      </w:pPr>
      <w:r w:rsidRPr="00183134">
        <w:t>in connection with any other Commonwealth project; or</w:t>
      </w:r>
    </w:p>
    <w:p w14:paraId="5C80221B" w14:textId="4A58218C" w:rsidR="00ED5204" w:rsidRPr="00183134" w:rsidRDefault="00ED5204" w:rsidP="00F83013">
      <w:pPr>
        <w:pStyle w:val="DefenceHeading5"/>
      </w:pPr>
      <w:r w:rsidRPr="00183134">
        <w:t xml:space="preserve">from financial information or documents (whether provided by the Tenderer under clause </w:t>
      </w:r>
      <w:r w:rsidRPr="00183134">
        <w:fldChar w:fldCharType="begin"/>
      </w:r>
      <w:r w:rsidRPr="00183134">
        <w:instrText xml:space="preserve"> REF _Ref254362699 \n \h </w:instrText>
      </w:r>
      <w:r w:rsidR="00A55D7A" w:rsidRPr="00183134">
        <w:instrText xml:space="preserve"> \* MERGEFORMAT </w:instrText>
      </w:r>
      <w:r w:rsidRPr="00183134">
        <w:fldChar w:fldCharType="separate"/>
      </w:r>
      <w:r w:rsidR="0009266D" w:rsidRPr="00183134">
        <w:t>24</w:t>
      </w:r>
      <w:r w:rsidRPr="00183134">
        <w:fldChar w:fldCharType="end"/>
      </w:r>
      <w:r w:rsidRPr="00183134">
        <w:t xml:space="preserve"> or otherwise and any Financial Viability Assessment under clause </w:t>
      </w:r>
      <w:r w:rsidRPr="00183134">
        <w:fldChar w:fldCharType="begin"/>
      </w:r>
      <w:r w:rsidRPr="00183134">
        <w:instrText xml:space="preserve"> REF _Ref254362699 \n \h </w:instrText>
      </w:r>
      <w:r w:rsidR="00A55D7A" w:rsidRPr="00183134">
        <w:instrText xml:space="preserve"> \* MERGEFORMAT </w:instrText>
      </w:r>
      <w:r w:rsidRPr="00183134">
        <w:fldChar w:fldCharType="separate"/>
      </w:r>
      <w:r w:rsidR="0009266D" w:rsidRPr="00183134">
        <w:t>24</w:t>
      </w:r>
      <w:r w:rsidRPr="00183134">
        <w:fldChar w:fldCharType="end"/>
      </w:r>
      <w:r w:rsidRPr="00183134">
        <w:t xml:space="preserve"> or otherwise);</w:t>
      </w:r>
    </w:p>
    <w:p w14:paraId="3AA95E72" w14:textId="2B5CA729" w:rsidR="00ED5204" w:rsidRPr="00183134" w:rsidRDefault="00ED5204" w:rsidP="009C7D73">
      <w:pPr>
        <w:pStyle w:val="DefenceHeading4"/>
      </w:pPr>
      <w:proofErr w:type="gramStart"/>
      <w:r w:rsidRPr="00183134">
        <w:t>take into account</w:t>
      </w:r>
      <w:proofErr w:type="gramEnd"/>
      <w:r w:rsidRPr="00183134">
        <w:t xml:space="preserve"> any information lodged by the Tenderer in any registration of interest process, tender process or similar procurement process in connection with the Project or any other Commonwealth project;</w:t>
      </w:r>
    </w:p>
    <w:p w14:paraId="0E98FFD4" w14:textId="77777777" w:rsidR="00ED5204" w:rsidRPr="00183134" w:rsidRDefault="00ED5204" w:rsidP="009C7D73">
      <w:pPr>
        <w:pStyle w:val="DefenceHeading4"/>
      </w:pPr>
      <w:bookmarkStart w:id="188" w:name="_Ref493512879"/>
      <w:bookmarkStart w:id="189" w:name="_Ref242247149"/>
      <w:r w:rsidRPr="00183134">
        <w:t>without limiting any other right or remedy of the Commonwealth (under the Tender Documents or otherwise at law or in equity):</w:t>
      </w:r>
      <w:bookmarkEnd w:id="188"/>
    </w:p>
    <w:p w14:paraId="1E9B1546" w14:textId="77777777" w:rsidR="00ED5204" w:rsidRPr="00183134" w:rsidRDefault="00ED5204" w:rsidP="009C7D73">
      <w:pPr>
        <w:pStyle w:val="DefenceHeading5"/>
      </w:pPr>
      <w:r w:rsidRPr="00183134">
        <w:t>decide not to evaluate a Tender (or continue to evaluate a Tender); or</w:t>
      </w:r>
    </w:p>
    <w:p w14:paraId="3E8BED2E" w14:textId="76D95E32" w:rsidR="00ED5204" w:rsidRPr="00183134" w:rsidRDefault="00ED5204" w:rsidP="009C7D73">
      <w:pPr>
        <w:pStyle w:val="DefenceHeading5"/>
      </w:pPr>
      <w:r w:rsidRPr="00183134">
        <w:t xml:space="preserve">decide to discontinue negotiations </w:t>
      </w:r>
      <w:r w:rsidR="00EC4AA8" w:rsidRPr="00183134">
        <w:t xml:space="preserve">or dealings </w:t>
      </w:r>
      <w:r w:rsidRPr="00183134">
        <w:t xml:space="preserve">with any preferred Tenderer appointed under clause </w:t>
      </w:r>
      <w:r w:rsidRPr="00183134">
        <w:fldChar w:fldCharType="begin"/>
      </w:r>
      <w:r w:rsidRPr="00183134">
        <w:instrText xml:space="preserve"> REF _Ref254359828 \w \h </w:instrText>
      </w:r>
      <w:r w:rsidR="00183134">
        <w:instrText xml:space="preserve"> \* MERGEFORMAT </w:instrText>
      </w:r>
      <w:r w:rsidRPr="00183134">
        <w:fldChar w:fldCharType="separate"/>
      </w:r>
      <w:r w:rsidR="0009266D" w:rsidRPr="00183134">
        <w:t>7.2(d)</w:t>
      </w:r>
      <w:r w:rsidRPr="00183134">
        <w:fldChar w:fldCharType="end"/>
      </w:r>
      <w:r w:rsidRPr="00183134">
        <w:t>,</w:t>
      </w:r>
    </w:p>
    <w:p w14:paraId="1916D3E2" w14:textId="77777777" w:rsidR="00ED5204" w:rsidRPr="00183134" w:rsidRDefault="00ED5204" w:rsidP="009C7D73">
      <w:pPr>
        <w:pStyle w:val="DefenceIndent2"/>
      </w:pPr>
      <w:r w:rsidRPr="00183134">
        <w:t>if:</w:t>
      </w:r>
    </w:p>
    <w:p w14:paraId="1BCB343C" w14:textId="669F9AEE" w:rsidR="00ED5204" w:rsidRPr="00183134" w:rsidRDefault="00ED5204" w:rsidP="009C7D73">
      <w:pPr>
        <w:pStyle w:val="DefenceHeading5"/>
      </w:pPr>
      <w:r w:rsidRPr="00183134">
        <w:t>the Commonwealth considers (in its absolute discretion)</w:t>
      </w:r>
      <w:r w:rsidR="00187023" w:rsidRPr="00183134">
        <w:t>,</w:t>
      </w:r>
      <w:r w:rsidRPr="00183134">
        <w:t xml:space="preserve"> </w:t>
      </w:r>
      <w:r w:rsidR="00187023" w:rsidRPr="00183134">
        <w:t xml:space="preserve">and whether as a result of the exercise of its rights under clause </w:t>
      </w:r>
      <w:r w:rsidR="006722B1" w:rsidRPr="00183134">
        <w:fldChar w:fldCharType="begin"/>
      </w:r>
      <w:r w:rsidR="006722B1" w:rsidRPr="00183134">
        <w:instrText xml:space="preserve"> REF _Ref254362699 \r \h </w:instrText>
      </w:r>
      <w:r w:rsidR="00183134">
        <w:instrText xml:space="preserve"> \* MERGEFORMAT </w:instrText>
      </w:r>
      <w:r w:rsidR="006722B1" w:rsidRPr="00183134">
        <w:fldChar w:fldCharType="separate"/>
      </w:r>
      <w:r w:rsidR="0009266D" w:rsidRPr="00183134">
        <w:t>24</w:t>
      </w:r>
      <w:r w:rsidR="006722B1" w:rsidRPr="00183134">
        <w:fldChar w:fldCharType="end"/>
      </w:r>
      <w:r w:rsidR="00187023" w:rsidRPr="00183134">
        <w:t xml:space="preserve"> or otherwise, </w:t>
      </w:r>
      <w:r w:rsidRPr="00183134">
        <w:t xml:space="preserve">that the Tenderer does not have the necessary financial viability to perform the Contractor's Activities and otherwise meet its obligations under the Contract in </w:t>
      </w:r>
      <w:r w:rsidR="006722B1" w:rsidRPr="00183134">
        <w:fldChar w:fldCharType="begin"/>
      </w:r>
      <w:r w:rsidR="006722B1" w:rsidRPr="00183134">
        <w:instrText xml:space="preserve"> REF _Ref159919199 \r \h </w:instrText>
      </w:r>
      <w:r w:rsidR="00183134">
        <w:instrText xml:space="preserve"> \* MERGEFORMAT </w:instrText>
      </w:r>
      <w:r w:rsidR="006722B1" w:rsidRPr="00183134">
        <w:fldChar w:fldCharType="separate"/>
      </w:r>
      <w:r w:rsidR="0009266D" w:rsidRPr="00183134">
        <w:t>Part 5</w:t>
      </w:r>
      <w:r w:rsidR="006722B1" w:rsidRPr="00183134">
        <w:fldChar w:fldCharType="end"/>
      </w:r>
      <w:r w:rsidRPr="00183134">
        <w:t xml:space="preserve"> if it is the successful Tenderer;</w:t>
      </w:r>
    </w:p>
    <w:p w14:paraId="5D9F9EF0" w14:textId="77777777" w:rsidR="00ED5204" w:rsidRPr="00183134" w:rsidRDefault="00ED5204" w:rsidP="009C7D73">
      <w:pPr>
        <w:pStyle w:val="DefenceHeading5"/>
      </w:pPr>
      <w:r w:rsidRPr="00183134">
        <w:t>the Tenderer has:</w:t>
      </w:r>
    </w:p>
    <w:p w14:paraId="4FA13F6B" w14:textId="77777777" w:rsidR="00ED5204" w:rsidRPr="00183134" w:rsidRDefault="00ED5204" w:rsidP="009C7D73">
      <w:pPr>
        <w:pStyle w:val="DefenceHeading6"/>
      </w:pPr>
      <w:r w:rsidRPr="00183134">
        <w:t>failed to comply with any of its obligations in the Disclaimer and Confidentiality Agreement or the Tender Conditions; or</w:t>
      </w:r>
    </w:p>
    <w:p w14:paraId="01BC4029" w14:textId="11FD0E1B" w:rsidR="00CA621C" w:rsidRPr="00183134" w:rsidRDefault="00ED5204" w:rsidP="009C7D73">
      <w:pPr>
        <w:pStyle w:val="DefenceHeading6"/>
      </w:pPr>
      <w:r w:rsidRPr="00183134">
        <w:t>otherwise acted inconsistently with the tender process</w:t>
      </w:r>
      <w:r w:rsidR="00427BD0" w:rsidRPr="00183134">
        <w:t xml:space="preserve">; </w:t>
      </w:r>
      <w:r w:rsidR="00CA621C" w:rsidRPr="00183134">
        <w:t>or</w:t>
      </w:r>
    </w:p>
    <w:p w14:paraId="780ACABA" w14:textId="14079ACB" w:rsidR="00ED5204" w:rsidRPr="00183134" w:rsidRDefault="00CA621C" w:rsidP="00E6123F">
      <w:pPr>
        <w:pStyle w:val="DefenceHeading5"/>
      </w:pPr>
      <w:r w:rsidRPr="00183134">
        <w:t xml:space="preserve">the Commonwealth considers (in its absolute discretion) that the Tender is incomplete or clearly not competitive against the evaluation criteria under paragraph </w:t>
      </w:r>
      <w:r w:rsidRPr="00183134">
        <w:fldChar w:fldCharType="begin"/>
      </w:r>
      <w:r w:rsidRPr="00183134">
        <w:instrText xml:space="preserve"> REF _Ref217120529 \n \h </w:instrText>
      </w:r>
      <w:r w:rsidR="00183134">
        <w:instrText xml:space="preserve"> \* MERGEFORMAT </w:instrText>
      </w:r>
      <w:r w:rsidRPr="00183134">
        <w:fldChar w:fldCharType="separate"/>
      </w:r>
      <w:r w:rsidR="0009266D" w:rsidRPr="00183134">
        <w:t>(a)</w:t>
      </w:r>
      <w:r w:rsidRPr="00183134">
        <w:fldChar w:fldCharType="end"/>
      </w:r>
      <w:r w:rsidRPr="00183134">
        <w:t xml:space="preserve"> and is unlikely to represent value for money; </w:t>
      </w:r>
      <w:r w:rsidR="00427BD0" w:rsidRPr="00183134">
        <w:t>and</w:t>
      </w:r>
      <w:bookmarkEnd w:id="189"/>
    </w:p>
    <w:p w14:paraId="04037840" w14:textId="27166E1D" w:rsidR="00427BD0" w:rsidRPr="00183134" w:rsidRDefault="00427BD0" w:rsidP="00AB4FBC">
      <w:pPr>
        <w:pStyle w:val="DefenceHeading4"/>
      </w:pPr>
      <w:r w:rsidRPr="00183134">
        <w:t xml:space="preserve">decide not to evaluate or continue to evaluate any material provided </w:t>
      </w:r>
      <w:proofErr w:type="gramStart"/>
      <w:r w:rsidRPr="00183134">
        <w:t>in excess of</w:t>
      </w:r>
      <w:proofErr w:type="gramEnd"/>
      <w:r w:rsidRPr="00183134">
        <w:t xml:space="preserve"> any page limit specified in a Tender Schedule.</w:t>
      </w:r>
    </w:p>
    <w:p w14:paraId="51104020" w14:textId="77777777" w:rsidR="00ED5204" w:rsidRPr="00183134" w:rsidRDefault="00ED5204" w:rsidP="00E6049E">
      <w:pPr>
        <w:pStyle w:val="DefenceHeading1"/>
      </w:pPr>
      <w:bookmarkStart w:id="190" w:name="_Ref425715704"/>
      <w:bookmarkStart w:id="191" w:name="_Ref425715714"/>
      <w:bookmarkStart w:id="192" w:name="_Toc233714464"/>
      <w:r w:rsidRPr="00183134">
        <w:rPr>
          <w:bCs/>
        </w:rPr>
        <w:lastRenderedPageBreak/>
        <w:t>Tenderer's Due Diligence</w:t>
      </w:r>
      <w:bookmarkEnd w:id="187"/>
      <w:bookmarkEnd w:id="190"/>
      <w:bookmarkEnd w:id="191"/>
      <w:bookmarkEnd w:id="192"/>
    </w:p>
    <w:p w14:paraId="7778DD85" w14:textId="42FCDBC6" w:rsidR="00ED5204" w:rsidRPr="00183134" w:rsidRDefault="00ED5204" w:rsidP="00E6049E">
      <w:pPr>
        <w:pStyle w:val="DefenceHeading3"/>
      </w:pPr>
      <w:bookmarkStart w:id="193" w:name="_Ref221360951"/>
      <w:r w:rsidRPr="00183134">
        <w:t xml:space="preserve">No representation has been or is made to the Tenderer by the Commonwealth, the </w:t>
      </w:r>
      <w:r w:rsidR="00A55D7A" w:rsidRPr="00183134">
        <w:t>Tender Administrator</w:t>
      </w:r>
      <w:r w:rsidRPr="00183134">
        <w:t xml:space="preserve"> or any of their employees, agents or consultants about the accuracy, completeness or sufficiency of the </w:t>
      </w:r>
      <w:r w:rsidR="00116238" w:rsidRPr="00183134">
        <w:t xml:space="preserve">Works Description </w:t>
      </w:r>
      <w:r w:rsidRPr="00183134">
        <w:t xml:space="preserve">or that the </w:t>
      </w:r>
      <w:r w:rsidR="00116238" w:rsidRPr="00183134">
        <w:t xml:space="preserve">Works Description </w:t>
      </w:r>
      <w:r w:rsidRPr="00183134">
        <w:t>represents a completed design of the Works which is suitable for construction purposes and the Commonwealth:</w:t>
      </w:r>
      <w:bookmarkEnd w:id="193"/>
    </w:p>
    <w:p w14:paraId="72D7259C" w14:textId="77777777" w:rsidR="00ED5204" w:rsidRPr="00183134" w:rsidRDefault="00ED5204" w:rsidP="00E6049E">
      <w:pPr>
        <w:pStyle w:val="DefenceHeading4"/>
      </w:pPr>
      <w:r w:rsidRPr="00183134">
        <w:t>has not assumed; nor</w:t>
      </w:r>
    </w:p>
    <w:p w14:paraId="42CAB9E6" w14:textId="77777777" w:rsidR="00ED5204" w:rsidRPr="00183134" w:rsidRDefault="00ED5204" w:rsidP="00E6049E">
      <w:pPr>
        <w:pStyle w:val="DefenceHeading4"/>
      </w:pPr>
      <w:r w:rsidRPr="00183134">
        <w:t>does it assume,</w:t>
      </w:r>
    </w:p>
    <w:p w14:paraId="764A7981" w14:textId="77777777" w:rsidR="00ED5204" w:rsidRPr="00183134" w:rsidRDefault="00ED5204" w:rsidP="00E6049E">
      <w:pPr>
        <w:pStyle w:val="DefenceIndent"/>
      </w:pPr>
      <w:r w:rsidRPr="00183134">
        <w:t xml:space="preserve">a duty of care to the Tenderer concerning the </w:t>
      </w:r>
      <w:r w:rsidR="00116238" w:rsidRPr="00183134">
        <w:t>Works Description</w:t>
      </w:r>
      <w:r w:rsidRPr="00183134">
        <w:t>.</w:t>
      </w:r>
    </w:p>
    <w:p w14:paraId="2224389C" w14:textId="77777777" w:rsidR="00ED5204" w:rsidRPr="00183134" w:rsidRDefault="00ED5204" w:rsidP="00E6049E">
      <w:pPr>
        <w:pStyle w:val="DefenceHeading3"/>
      </w:pPr>
      <w:r w:rsidRPr="00183134">
        <w:t>The Tenderer is required to do, and will be deemed to have done, everything that would be expected of a prudent, competent and experienced contractor in:</w:t>
      </w:r>
    </w:p>
    <w:p w14:paraId="629C7E21" w14:textId="02CA1AAB" w:rsidR="00ED5204" w:rsidRPr="00183134" w:rsidRDefault="00ED5204" w:rsidP="00E6049E">
      <w:pPr>
        <w:pStyle w:val="DefenceHeading4"/>
      </w:pPr>
      <w:r w:rsidRPr="00183134">
        <w:t xml:space="preserve">assessing the risks which it is assuming under the Contract in </w:t>
      </w:r>
      <w:r w:rsidR="006722B1" w:rsidRPr="00183134">
        <w:fldChar w:fldCharType="begin"/>
      </w:r>
      <w:r w:rsidR="006722B1" w:rsidRPr="00183134">
        <w:instrText xml:space="preserve"> REF _Ref159919296 \r \h </w:instrText>
      </w:r>
      <w:r w:rsidR="00183134">
        <w:instrText xml:space="preserve"> \* MERGEFORMAT </w:instrText>
      </w:r>
      <w:r w:rsidR="006722B1" w:rsidRPr="00183134">
        <w:fldChar w:fldCharType="separate"/>
      </w:r>
      <w:r w:rsidR="0009266D" w:rsidRPr="00183134">
        <w:t>Part 5</w:t>
      </w:r>
      <w:r w:rsidR="006722B1" w:rsidRPr="00183134">
        <w:fldChar w:fldCharType="end"/>
      </w:r>
      <w:r w:rsidRPr="00183134">
        <w:t>; and</w:t>
      </w:r>
    </w:p>
    <w:p w14:paraId="289FA071" w14:textId="5466B407" w:rsidR="00ED5204" w:rsidRPr="00183134" w:rsidRDefault="00ED5204" w:rsidP="00E6049E">
      <w:pPr>
        <w:pStyle w:val="DefenceHeading4"/>
      </w:pPr>
      <w:r w:rsidRPr="00183134">
        <w:t>ensuring that its tendered Contract Price contains allowances to protect it against any of these risks, including all those things, activities and tasks set out in the Tender Form.</w:t>
      </w:r>
    </w:p>
    <w:p w14:paraId="0EDACA79" w14:textId="77777777" w:rsidR="00ED5204" w:rsidRPr="00183134" w:rsidRDefault="00ED5204" w:rsidP="00E6049E">
      <w:pPr>
        <w:pStyle w:val="DefenceHeading1"/>
        <w:rPr>
          <w:lang w:val="fr-FR"/>
        </w:rPr>
      </w:pPr>
      <w:bookmarkStart w:id="194" w:name="_Toc44942989"/>
      <w:bookmarkStart w:id="195" w:name="_Toc44948012"/>
      <w:bookmarkStart w:id="196" w:name="_Toc45001578"/>
      <w:bookmarkStart w:id="197" w:name="_Toc45001639"/>
      <w:bookmarkStart w:id="198" w:name="_Toc45001749"/>
      <w:bookmarkStart w:id="199" w:name="_Toc45001889"/>
      <w:bookmarkStart w:id="200" w:name="_Toc45096150"/>
      <w:bookmarkStart w:id="201" w:name="_Toc45536699"/>
      <w:bookmarkStart w:id="202" w:name="_Toc45541240"/>
      <w:bookmarkStart w:id="203" w:name="_Toc45542096"/>
      <w:bookmarkStart w:id="204" w:name="_Toc45542952"/>
      <w:bookmarkStart w:id="205" w:name="_Toc45543806"/>
      <w:bookmarkStart w:id="206" w:name="_Toc49780152"/>
      <w:bookmarkStart w:id="207" w:name="_Toc49780369"/>
      <w:bookmarkStart w:id="208" w:name="_Toc55567213"/>
      <w:bookmarkStart w:id="209" w:name="_Toc57213594"/>
      <w:bookmarkStart w:id="210" w:name="_Toc57213831"/>
      <w:bookmarkStart w:id="211" w:name="_Toc57214066"/>
      <w:bookmarkStart w:id="212" w:name="_Toc57648904"/>
      <w:bookmarkStart w:id="213" w:name="_Toc63335940"/>
      <w:bookmarkStart w:id="214" w:name="_Toc65849584"/>
      <w:bookmarkStart w:id="215" w:name="_Toc44942990"/>
      <w:bookmarkStart w:id="216" w:name="_Toc44948013"/>
      <w:bookmarkStart w:id="217" w:name="_Toc45001579"/>
      <w:bookmarkStart w:id="218" w:name="_Toc45001640"/>
      <w:bookmarkStart w:id="219" w:name="_Toc45001750"/>
      <w:bookmarkStart w:id="220" w:name="_Toc45001890"/>
      <w:bookmarkStart w:id="221" w:name="_Toc45096151"/>
      <w:bookmarkStart w:id="222" w:name="_Toc45536700"/>
      <w:bookmarkStart w:id="223" w:name="_Toc45541241"/>
      <w:bookmarkStart w:id="224" w:name="_Toc45542097"/>
      <w:bookmarkStart w:id="225" w:name="_Toc45542953"/>
      <w:bookmarkStart w:id="226" w:name="_Toc45543807"/>
      <w:bookmarkStart w:id="227" w:name="_Toc49780153"/>
      <w:bookmarkStart w:id="228" w:name="_Toc49780370"/>
      <w:bookmarkStart w:id="229" w:name="_Toc55567214"/>
      <w:bookmarkStart w:id="230" w:name="_Toc57213595"/>
      <w:bookmarkStart w:id="231" w:name="_Toc57213832"/>
      <w:bookmarkStart w:id="232" w:name="_Toc57214067"/>
      <w:bookmarkStart w:id="233" w:name="_Toc57648905"/>
      <w:bookmarkStart w:id="234" w:name="_Toc63335941"/>
      <w:bookmarkStart w:id="235" w:name="_Toc65849585"/>
      <w:bookmarkStart w:id="236" w:name="_Toc44942991"/>
      <w:bookmarkStart w:id="237" w:name="_Toc44948014"/>
      <w:bookmarkStart w:id="238" w:name="_Toc45001580"/>
      <w:bookmarkStart w:id="239" w:name="_Toc45001641"/>
      <w:bookmarkStart w:id="240" w:name="_Toc45001751"/>
      <w:bookmarkStart w:id="241" w:name="_Toc45001891"/>
      <w:bookmarkStart w:id="242" w:name="_Toc45096152"/>
      <w:bookmarkStart w:id="243" w:name="_Toc45536701"/>
      <w:bookmarkStart w:id="244" w:name="_Toc45541242"/>
      <w:bookmarkStart w:id="245" w:name="_Toc45542098"/>
      <w:bookmarkStart w:id="246" w:name="_Toc45542954"/>
      <w:bookmarkStart w:id="247" w:name="_Toc45543808"/>
      <w:bookmarkStart w:id="248" w:name="_Toc49780154"/>
      <w:bookmarkStart w:id="249" w:name="_Toc49780371"/>
      <w:bookmarkStart w:id="250" w:name="_Toc55567215"/>
      <w:bookmarkStart w:id="251" w:name="_Toc57213596"/>
      <w:bookmarkStart w:id="252" w:name="_Toc57213833"/>
      <w:bookmarkStart w:id="253" w:name="_Toc57214068"/>
      <w:bookmarkStart w:id="254" w:name="_Toc57648906"/>
      <w:bookmarkStart w:id="255" w:name="_Toc63335942"/>
      <w:bookmarkStart w:id="256" w:name="_Toc65849586"/>
      <w:bookmarkStart w:id="257" w:name="_Toc44942992"/>
      <w:bookmarkStart w:id="258" w:name="_Toc44948015"/>
      <w:bookmarkStart w:id="259" w:name="_Toc45001581"/>
      <w:bookmarkStart w:id="260" w:name="_Toc45001642"/>
      <w:bookmarkStart w:id="261" w:name="_Toc45001752"/>
      <w:bookmarkStart w:id="262" w:name="_Toc45001892"/>
      <w:bookmarkStart w:id="263" w:name="_Toc45096153"/>
      <w:bookmarkStart w:id="264" w:name="_Toc45536702"/>
      <w:bookmarkStart w:id="265" w:name="_Toc45541243"/>
      <w:bookmarkStart w:id="266" w:name="_Toc45542099"/>
      <w:bookmarkStart w:id="267" w:name="_Toc45542955"/>
      <w:bookmarkStart w:id="268" w:name="_Toc45543809"/>
      <w:bookmarkStart w:id="269" w:name="_Toc49780155"/>
      <w:bookmarkStart w:id="270" w:name="_Toc49780372"/>
      <w:bookmarkStart w:id="271" w:name="_Toc55567216"/>
      <w:bookmarkStart w:id="272" w:name="_Toc57213597"/>
      <w:bookmarkStart w:id="273" w:name="_Toc57213834"/>
      <w:bookmarkStart w:id="274" w:name="_Toc57214069"/>
      <w:bookmarkStart w:id="275" w:name="_Toc57648907"/>
      <w:bookmarkStart w:id="276" w:name="_Toc63335943"/>
      <w:bookmarkStart w:id="277" w:name="_Toc65849587"/>
      <w:bookmarkStart w:id="278" w:name="_Ref217702567"/>
      <w:bookmarkStart w:id="279" w:name="_Ref408316371"/>
      <w:bookmarkStart w:id="280" w:name="_Toc233714465"/>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r w:rsidRPr="00183134">
        <w:rPr>
          <w:bCs/>
          <w:lang w:val="fr-FR"/>
        </w:rPr>
        <w:t>Information Documents</w:t>
      </w:r>
      <w:bookmarkEnd w:id="278"/>
      <w:bookmarkEnd w:id="279"/>
      <w:bookmarkEnd w:id="280"/>
    </w:p>
    <w:p w14:paraId="7A963901" w14:textId="178885AB" w:rsidR="00ED5204" w:rsidRPr="00183134" w:rsidRDefault="006722B1" w:rsidP="00E6049E">
      <w:pPr>
        <w:pStyle w:val="DefenceHeading3"/>
      </w:pPr>
      <w:bookmarkStart w:id="281" w:name="_Ref392235250"/>
      <w:r w:rsidRPr="00183134">
        <w:t>The Tenderer acknowledges and agrees that</w:t>
      </w:r>
      <w:r w:rsidR="00ED5204" w:rsidRPr="00183134">
        <w:t>:</w:t>
      </w:r>
      <w:bookmarkEnd w:id="281"/>
    </w:p>
    <w:p w14:paraId="0F4AB5CF" w14:textId="4E232750" w:rsidR="00ED5204" w:rsidRPr="00183134" w:rsidRDefault="00ED5204" w:rsidP="00B20760">
      <w:pPr>
        <w:pStyle w:val="DefenceHeading4"/>
      </w:pPr>
      <w:r w:rsidRPr="00183134">
        <w:t xml:space="preserve">the Information Documents </w:t>
      </w:r>
      <w:r w:rsidR="006722B1" w:rsidRPr="00183134">
        <w:t xml:space="preserve">are </w:t>
      </w:r>
      <w:r w:rsidRPr="00183134">
        <w:t>for the information only of the Tenderer;</w:t>
      </w:r>
    </w:p>
    <w:p w14:paraId="402D7CF9" w14:textId="1E6DB916" w:rsidR="00ED5204" w:rsidRPr="00183134" w:rsidRDefault="00ED5204" w:rsidP="00E6049E">
      <w:pPr>
        <w:pStyle w:val="DefenceHeading4"/>
      </w:pPr>
      <w:r w:rsidRPr="00183134">
        <w:t xml:space="preserve">the </w:t>
      </w:r>
      <w:r w:rsidR="006722B1" w:rsidRPr="00183134">
        <w:t xml:space="preserve">Information Documents </w:t>
      </w:r>
      <w:r w:rsidRPr="00183134">
        <w:t xml:space="preserve">do not form part of the Tender Documents and will not form part of the Contract in </w:t>
      </w:r>
      <w:r w:rsidR="006722B1" w:rsidRPr="00183134">
        <w:fldChar w:fldCharType="begin"/>
      </w:r>
      <w:r w:rsidR="006722B1" w:rsidRPr="00183134">
        <w:instrText xml:space="preserve"> REF _Ref159919376 \r \h </w:instrText>
      </w:r>
      <w:r w:rsidR="00183134">
        <w:instrText xml:space="preserve"> \* MERGEFORMAT </w:instrText>
      </w:r>
      <w:r w:rsidR="006722B1" w:rsidRPr="00183134">
        <w:fldChar w:fldCharType="separate"/>
      </w:r>
      <w:r w:rsidR="0009266D" w:rsidRPr="00183134">
        <w:t>Part 5</w:t>
      </w:r>
      <w:r w:rsidR="006722B1" w:rsidRPr="00183134">
        <w:fldChar w:fldCharType="end"/>
      </w:r>
      <w:r w:rsidRPr="00183134">
        <w:t>; and</w:t>
      </w:r>
    </w:p>
    <w:p w14:paraId="2C202DD5" w14:textId="726245DA" w:rsidR="00ED5204" w:rsidRPr="00183134" w:rsidRDefault="00ED5204" w:rsidP="00E6049E">
      <w:pPr>
        <w:pStyle w:val="DefenceHeading4"/>
      </w:pPr>
      <w:r w:rsidRPr="00183134">
        <w:t xml:space="preserve">this clause </w:t>
      </w:r>
      <w:r w:rsidRPr="00183134">
        <w:fldChar w:fldCharType="begin"/>
      </w:r>
      <w:r w:rsidRPr="00183134">
        <w:instrText xml:space="preserve"> REF _Ref408316371 \n \h </w:instrText>
      </w:r>
      <w:r w:rsidR="00183134">
        <w:instrText xml:space="preserve"> \* MERGEFORMAT </w:instrText>
      </w:r>
      <w:r w:rsidRPr="00183134">
        <w:fldChar w:fldCharType="separate"/>
      </w:r>
      <w:r w:rsidR="0009266D" w:rsidRPr="00183134">
        <w:t>6</w:t>
      </w:r>
      <w:r w:rsidRPr="00183134">
        <w:fldChar w:fldCharType="end"/>
      </w:r>
      <w:r w:rsidRPr="00183134">
        <w:t xml:space="preserve"> applies notwithstanding that AusTender </w:t>
      </w:r>
      <w:r w:rsidR="006722B1" w:rsidRPr="00183134">
        <w:t xml:space="preserve">may </w:t>
      </w:r>
      <w:r w:rsidRPr="00183134">
        <w:t>describe such documents as "addenda" or "ATM Documents".</w:t>
      </w:r>
    </w:p>
    <w:p w14:paraId="698B01E5" w14:textId="77777777" w:rsidR="00ED5204" w:rsidRPr="00183134" w:rsidRDefault="00ED5204" w:rsidP="00E6049E">
      <w:pPr>
        <w:pStyle w:val="DefenceHeading3"/>
      </w:pPr>
      <w:bookmarkStart w:id="282" w:name="_Ref408316349"/>
      <w:bookmarkStart w:id="283" w:name="_Ref110138273"/>
      <w:r w:rsidRPr="00183134">
        <w:t>The Tenderer:</w:t>
      </w:r>
      <w:bookmarkEnd w:id="282"/>
    </w:p>
    <w:p w14:paraId="392E442C" w14:textId="77777777" w:rsidR="00ED5204" w:rsidRPr="00183134" w:rsidRDefault="00ED5204" w:rsidP="00EA6644">
      <w:pPr>
        <w:pStyle w:val="DefenceHeading4"/>
      </w:pPr>
      <w:bookmarkStart w:id="284" w:name="_Ref113613659"/>
      <w:bookmarkEnd w:id="283"/>
      <w:r w:rsidRPr="00183134">
        <w:t>warrants that</w:t>
      </w:r>
      <w:r w:rsidR="0053254B" w:rsidRPr="00183134">
        <w:t>,</w:t>
      </w:r>
      <w:r w:rsidR="0041158D" w:rsidRPr="00183134">
        <w:t xml:space="preserve"> </w:t>
      </w:r>
      <w:r w:rsidRPr="00183134">
        <w:t>to the extent that the Tender Documents and the Information Documents:</w:t>
      </w:r>
    </w:p>
    <w:p w14:paraId="3EFA260C" w14:textId="77777777" w:rsidR="00ED5204" w:rsidRPr="00183134" w:rsidRDefault="00ED5204" w:rsidP="00EA6644">
      <w:pPr>
        <w:pStyle w:val="DefenceHeading5"/>
      </w:pPr>
      <w:r w:rsidRPr="00183134">
        <w:t>are published on AusTender, before the Tenderer downloaded any of the Tender Documents or the Information Documents from AusTender; or</w:t>
      </w:r>
    </w:p>
    <w:p w14:paraId="1D9280F0" w14:textId="610AA0E4" w:rsidR="00ED5204" w:rsidRPr="00183134" w:rsidRDefault="00ED5204" w:rsidP="00EA6644">
      <w:pPr>
        <w:pStyle w:val="DefenceHeading5"/>
      </w:pPr>
      <w:r w:rsidRPr="00183134">
        <w:t xml:space="preserve">are not published on AusTender, before the </w:t>
      </w:r>
      <w:r w:rsidR="00590E6A" w:rsidRPr="00183134">
        <w:t>Tender Administrator</w:t>
      </w:r>
      <w:r w:rsidRPr="00183134">
        <w:t xml:space="preserve"> issued any of the Tender Documents or the Information Documents to the Tenderer</w:t>
      </w:r>
      <w:r w:rsidR="006F7DFF" w:rsidRPr="00183134">
        <w:t>,</w:t>
      </w:r>
    </w:p>
    <w:p w14:paraId="18694437" w14:textId="77777777" w:rsidR="00ED5204" w:rsidRPr="00183134" w:rsidRDefault="00ED5204" w:rsidP="008C477C">
      <w:pPr>
        <w:pStyle w:val="DefenceIndent2"/>
      </w:pPr>
      <w:r w:rsidRPr="00183134">
        <w:t xml:space="preserve">the Tenderer duly completed, executed and returned the Disclaimer and Confidentiality Agreement by email to the </w:t>
      </w:r>
      <w:r w:rsidR="00590E6A" w:rsidRPr="00183134">
        <w:t>Tender Administrator</w:t>
      </w:r>
      <w:r w:rsidRPr="00183134">
        <w:t>; and</w:t>
      </w:r>
    </w:p>
    <w:p w14:paraId="196AC155" w14:textId="6FCB2FAE" w:rsidR="00ED5204" w:rsidRPr="00183134" w:rsidRDefault="00ED5204" w:rsidP="009C7D73">
      <w:pPr>
        <w:pStyle w:val="DefenceHeading4"/>
      </w:pPr>
      <w:r w:rsidRPr="00183134">
        <w:t>acknowledges and agrees that</w:t>
      </w:r>
      <w:r w:rsidR="003C72EB" w:rsidRPr="00183134">
        <w:t>,</w:t>
      </w:r>
      <w:r w:rsidRPr="00183134">
        <w:t xml:space="preserve"> if requested by the </w:t>
      </w:r>
      <w:r w:rsidR="0098510E" w:rsidRPr="00183134">
        <w:t>Tender Administrator</w:t>
      </w:r>
      <w:r w:rsidRPr="00183134">
        <w:t xml:space="preserve">, the Tenderer must provide to the </w:t>
      </w:r>
      <w:r w:rsidR="0098510E" w:rsidRPr="00183134">
        <w:t>Tender Administrator</w:t>
      </w:r>
      <w:r w:rsidRPr="00183134">
        <w:t xml:space="preserve"> by email the names and addresses of all persons to whom the Tenderer has issued the whole or any part of the Tender Documents and Information Documents by the time and date specified in the </w:t>
      </w:r>
      <w:r w:rsidR="0098510E" w:rsidRPr="00183134">
        <w:t>Tender Administrator</w:t>
      </w:r>
      <w:r w:rsidRPr="00183134">
        <w:t>'s request.</w:t>
      </w:r>
    </w:p>
    <w:p w14:paraId="2F879B11" w14:textId="77777777" w:rsidR="00ED5204" w:rsidRPr="00183134" w:rsidRDefault="00ED5204" w:rsidP="00E6049E">
      <w:pPr>
        <w:pStyle w:val="DefenceHeading1"/>
      </w:pPr>
      <w:bookmarkStart w:id="285" w:name="_Ref419895874"/>
      <w:bookmarkStart w:id="286" w:name="_Toc233714466"/>
      <w:r w:rsidRPr="00183134">
        <w:t xml:space="preserve">Proposed Procedure Before and After </w:t>
      </w:r>
      <w:bookmarkEnd w:id="284"/>
      <w:r w:rsidRPr="00183134">
        <w:t>ATM Close Date and ATM Close Time</w:t>
      </w:r>
      <w:bookmarkEnd w:id="285"/>
      <w:bookmarkEnd w:id="286"/>
    </w:p>
    <w:p w14:paraId="0054B611" w14:textId="77777777" w:rsidR="0098510E" w:rsidRPr="00183134" w:rsidRDefault="0098510E" w:rsidP="00EA6644">
      <w:pPr>
        <w:pStyle w:val="DefenceHeading2"/>
      </w:pPr>
      <w:bookmarkStart w:id="287" w:name="_Ref45182222"/>
      <w:r w:rsidRPr="00183134">
        <w:t>Procedure Before the ATM Close Date and ATM Close Time</w:t>
      </w:r>
      <w:bookmarkEnd w:id="287"/>
    </w:p>
    <w:p w14:paraId="4BD06B7C" w14:textId="1C58AA33" w:rsidR="00ED5204" w:rsidRPr="00183134" w:rsidRDefault="00ED5204" w:rsidP="008F1917">
      <w:pPr>
        <w:pStyle w:val="DefenceHeading3"/>
      </w:pPr>
      <w:bookmarkStart w:id="288" w:name="_Ref113677671"/>
      <w:bookmarkStart w:id="289" w:name="_Ref448304008"/>
      <w:bookmarkStart w:id="290" w:name="_Ref448402131"/>
      <w:r w:rsidRPr="00183134">
        <w:t>The Commonwealth requires the lodgement of fully competitive Tenders from each Tenderer, which will generally maximise the possibility of exceptional performance by the successful Tenderer in accordance with the terms of the Tender Documents</w:t>
      </w:r>
      <w:bookmarkEnd w:id="288"/>
      <w:r w:rsidRPr="00183134">
        <w:t>.</w:t>
      </w:r>
      <w:r w:rsidR="003B78DA" w:rsidRPr="00183134">
        <w:t xml:space="preserve"> </w:t>
      </w:r>
      <w:r w:rsidRPr="00183134">
        <w:t xml:space="preserve"> In light of this paragraph </w:t>
      </w:r>
      <w:r w:rsidRPr="00183134">
        <w:fldChar w:fldCharType="begin"/>
      </w:r>
      <w:r w:rsidRPr="00183134">
        <w:instrText xml:space="preserve"> REF _Ref113677671 \r \h  \* MERGEFORMAT </w:instrText>
      </w:r>
      <w:r w:rsidRPr="00183134">
        <w:fldChar w:fldCharType="separate"/>
      </w:r>
      <w:r w:rsidR="0009266D" w:rsidRPr="00183134">
        <w:t>(a)</w:t>
      </w:r>
      <w:r w:rsidRPr="00183134">
        <w:fldChar w:fldCharType="end"/>
      </w:r>
      <w:r w:rsidRPr="00183134">
        <w:t xml:space="preserve"> (and without limiting any other provision of the Tender Conditions), before the ATM Close Date and ATM Close Time, the Commonwealth may (in its absolute discretion) from time to time with one or more Tenderers</w:t>
      </w:r>
      <w:r w:rsidR="00EC4AA8" w:rsidRPr="00183134">
        <w:t>,</w:t>
      </w:r>
      <w:bookmarkEnd w:id="289"/>
      <w:bookmarkEnd w:id="290"/>
      <w:r w:rsidR="00EC4AA8" w:rsidRPr="00183134">
        <w:t xml:space="preserve"> </w:t>
      </w:r>
      <w:bookmarkStart w:id="291" w:name="_Ref159919931"/>
      <w:r w:rsidR="00AB13D1" w:rsidRPr="00183134">
        <w:t xml:space="preserve">at a time </w:t>
      </w:r>
      <w:r w:rsidR="00AB13D1" w:rsidRPr="00183134">
        <w:lastRenderedPageBreak/>
        <w:t xml:space="preserve">and place and in a manner notified by the Commonwealth, </w:t>
      </w:r>
      <w:r w:rsidRPr="00183134">
        <w:t>meet separately with representatives of each Tenderer to:</w:t>
      </w:r>
      <w:bookmarkEnd w:id="291"/>
    </w:p>
    <w:p w14:paraId="15B855E8" w14:textId="3F1EAA44" w:rsidR="00ED5204" w:rsidRPr="00183134" w:rsidRDefault="00ED5204" w:rsidP="008F1917">
      <w:pPr>
        <w:pStyle w:val="DefenceHeading4"/>
      </w:pPr>
      <w:r w:rsidRPr="00183134">
        <w:t>obtain information in relation to, and</w:t>
      </w:r>
      <w:r w:rsidR="002501B4" w:rsidRPr="00183134">
        <w:t xml:space="preserve"> discuss and</w:t>
      </w:r>
      <w:r w:rsidRPr="00183134">
        <w:t xml:space="preserve"> clarify aspects of, the Tenderer's proposed Tender</w:t>
      </w:r>
      <w:r w:rsidR="002501B4" w:rsidRPr="00183134">
        <w:t xml:space="preserve"> and the Contract in </w:t>
      </w:r>
      <w:r w:rsidR="006722B1" w:rsidRPr="00183134">
        <w:fldChar w:fldCharType="begin"/>
      </w:r>
      <w:r w:rsidR="006722B1" w:rsidRPr="00183134">
        <w:instrText xml:space="preserve"> REF _Ref159919546 \r \h </w:instrText>
      </w:r>
      <w:r w:rsidR="00183134">
        <w:instrText xml:space="preserve"> \* MERGEFORMAT </w:instrText>
      </w:r>
      <w:r w:rsidR="006722B1" w:rsidRPr="00183134">
        <w:fldChar w:fldCharType="separate"/>
      </w:r>
      <w:r w:rsidR="0009266D" w:rsidRPr="00183134">
        <w:t>Part 5</w:t>
      </w:r>
      <w:r w:rsidR="006722B1" w:rsidRPr="00183134">
        <w:fldChar w:fldCharType="end"/>
      </w:r>
      <w:r w:rsidRPr="00183134">
        <w:t>; and</w:t>
      </w:r>
    </w:p>
    <w:p w14:paraId="5BC4614C" w14:textId="1676C61A" w:rsidR="00ED5204" w:rsidRPr="00183134" w:rsidRDefault="00ED5204" w:rsidP="008F1917">
      <w:pPr>
        <w:pStyle w:val="DefenceHeading4"/>
      </w:pPr>
      <w:r w:rsidRPr="00183134">
        <w:t>explain the intention of, and answer questions about, any aspect of the Tender Documents</w:t>
      </w:r>
      <w:r w:rsidR="00DB124F" w:rsidRPr="00183134">
        <w:t xml:space="preserve">, including the Contract in </w:t>
      </w:r>
      <w:r w:rsidR="006722B1" w:rsidRPr="00183134">
        <w:fldChar w:fldCharType="begin"/>
      </w:r>
      <w:r w:rsidR="006722B1" w:rsidRPr="00183134">
        <w:instrText xml:space="preserve"> REF _Ref159919557 \r \h </w:instrText>
      </w:r>
      <w:r w:rsidR="00183134">
        <w:instrText xml:space="preserve"> \* MERGEFORMAT </w:instrText>
      </w:r>
      <w:r w:rsidR="006722B1" w:rsidRPr="00183134">
        <w:fldChar w:fldCharType="separate"/>
      </w:r>
      <w:r w:rsidR="0009266D" w:rsidRPr="00183134">
        <w:t>Part 5</w:t>
      </w:r>
      <w:r w:rsidR="006722B1" w:rsidRPr="00183134">
        <w:fldChar w:fldCharType="end"/>
      </w:r>
      <w:r w:rsidR="006722B1" w:rsidRPr="00183134">
        <w:t>,</w:t>
      </w:r>
    </w:p>
    <w:p w14:paraId="0AB1B895" w14:textId="77777777" w:rsidR="00ED5204" w:rsidRPr="00183134" w:rsidRDefault="00ED5204" w:rsidP="008C477C">
      <w:pPr>
        <w:pStyle w:val="DefenceIndent"/>
      </w:pPr>
      <w:r w:rsidRPr="00183134">
        <w:t>but the Commonwealth is not obliged to:</w:t>
      </w:r>
    </w:p>
    <w:p w14:paraId="5F02F4F5" w14:textId="659A8D4A" w:rsidR="00ED5204" w:rsidRPr="00183134" w:rsidRDefault="00ED5204" w:rsidP="008D676C">
      <w:pPr>
        <w:pStyle w:val="DefenceHeading4"/>
      </w:pPr>
      <w:r w:rsidRPr="00183134">
        <w:t>provide any information or explanation, answer any questions or otherwise act in any particular manner in or arising out of or in connection with any meeting convened</w:t>
      </w:r>
      <w:r w:rsidRPr="00183134">
        <w:rPr>
          <w:b/>
        </w:rPr>
        <w:t xml:space="preserve"> </w:t>
      </w:r>
      <w:r w:rsidRPr="00183134">
        <w:t xml:space="preserve">under this paragraph </w:t>
      </w:r>
      <w:r w:rsidRPr="00183134">
        <w:fldChar w:fldCharType="begin"/>
      </w:r>
      <w:r w:rsidRPr="00183134">
        <w:instrText xml:space="preserve"> REF _Ref448402131 \n \h </w:instrText>
      </w:r>
      <w:r w:rsidR="00183134">
        <w:instrText xml:space="preserve"> \* MERGEFORMAT </w:instrText>
      </w:r>
      <w:r w:rsidRPr="00183134">
        <w:fldChar w:fldCharType="separate"/>
      </w:r>
      <w:r w:rsidR="0009266D" w:rsidRPr="00183134">
        <w:t>(a)</w:t>
      </w:r>
      <w:r w:rsidRPr="00183134">
        <w:fldChar w:fldCharType="end"/>
      </w:r>
      <w:r w:rsidRPr="00183134">
        <w:t>; or</w:t>
      </w:r>
    </w:p>
    <w:p w14:paraId="0F7C4A20" w14:textId="752B3269" w:rsidR="00ED5204" w:rsidRPr="00183134" w:rsidRDefault="00ED5204" w:rsidP="008D676C">
      <w:pPr>
        <w:pStyle w:val="DefenceHeading4"/>
      </w:pPr>
      <w:r w:rsidRPr="00183134">
        <w:t xml:space="preserve">amend the Tender Documents arising out of or in connection with any meeting under this paragraph </w:t>
      </w:r>
      <w:r w:rsidRPr="00183134">
        <w:fldChar w:fldCharType="begin"/>
      </w:r>
      <w:r w:rsidRPr="00183134">
        <w:instrText xml:space="preserve"> REF _Ref448402131 \n \h </w:instrText>
      </w:r>
      <w:r w:rsidR="00183134">
        <w:instrText xml:space="preserve"> \* MERGEFORMAT </w:instrText>
      </w:r>
      <w:r w:rsidRPr="00183134">
        <w:fldChar w:fldCharType="separate"/>
      </w:r>
      <w:r w:rsidR="0009266D" w:rsidRPr="00183134">
        <w:t>(a)</w:t>
      </w:r>
      <w:r w:rsidRPr="00183134">
        <w:fldChar w:fldCharType="end"/>
      </w:r>
      <w:r w:rsidRPr="00183134">
        <w:t>.</w:t>
      </w:r>
    </w:p>
    <w:p w14:paraId="2E346F6A" w14:textId="1539E0E1" w:rsidR="000915B3" w:rsidRPr="00183134" w:rsidRDefault="000915B3" w:rsidP="00E6049E">
      <w:pPr>
        <w:pStyle w:val="DefenceHeading3"/>
      </w:pPr>
      <w:bookmarkStart w:id="292" w:name="_Ref44677717"/>
      <w:bookmarkStart w:id="293" w:name="_Ref74457955"/>
      <w:r w:rsidRPr="00183134">
        <w:t xml:space="preserve">The Commonwealth may issue, and require Tenderer compliance with, protocols or other conditions which will govern any meeting convened in accordance with paragraph </w:t>
      </w:r>
      <w:r w:rsidR="00EB19AF" w:rsidRPr="00183134">
        <w:fldChar w:fldCharType="begin"/>
      </w:r>
      <w:r w:rsidR="00EB19AF" w:rsidRPr="00183134">
        <w:instrText xml:space="preserve"> REF _Ref159919931 \r \h </w:instrText>
      </w:r>
      <w:r w:rsidR="00183134">
        <w:instrText xml:space="preserve"> \* MERGEFORMAT </w:instrText>
      </w:r>
      <w:r w:rsidR="00EB19AF" w:rsidRPr="00183134">
        <w:fldChar w:fldCharType="separate"/>
      </w:r>
      <w:r w:rsidR="0009266D" w:rsidRPr="00183134">
        <w:t>(a)</w:t>
      </w:r>
      <w:r w:rsidR="00EB19AF" w:rsidRPr="00183134">
        <w:fldChar w:fldCharType="end"/>
      </w:r>
      <w:r w:rsidRPr="00183134">
        <w:t>.</w:t>
      </w:r>
      <w:bookmarkEnd w:id="292"/>
      <w:r w:rsidRPr="00183134">
        <w:t xml:space="preserve">  </w:t>
      </w:r>
    </w:p>
    <w:p w14:paraId="2CA2FB6B" w14:textId="77777777" w:rsidR="000915B3" w:rsidRPr="00183134" w:rsidRDefault="000915B3" w:rsidP="00E6049E">
      <w:pPr>
        <w:pStyle w:val="DefenceHeading3"/>
      </w:pPr>
      <w:bookmarkStart w:id="294" w:name="_Ref45016713"/>
      <w:r w:rsidRPr="00183134">
        <w:t>The Tenderer must:</w:t>
      </w:r>
      <w:bookmarkEnd w:id="294"/>
    </w:p>
    <w:p w14:paraId="0393FD69" w14:textId="6874DF98" w:rsidR="000915B3" w:rsidRPr="00183134" w:rsidRDefault="000915B3" w:rsidP="008A23E8">
      <w:pPr>
        <w:pStyle w:val="DefenceHeading4"/>
      </w:pPr>
      <w:r w:rsidRPr="00183134">
        <w:t xml:space="preserve">attend and participate in all meetings required by the Commonwealth under paragraph </w:t>
      </w:r>
      <w:r w:rsidR="00B20760" w:rsidRPr="00183134">
        <w:fldChar w:fldCharType="begin"/>
      </w:r>
      <w:r w:rsidR="00B20760" w:rsidRPr="00183134">
        <w:instrText xml:space="preserve"> REF _Ref159919931 \r \h </w:instrText>
      </w:r>
      <w:r w:rsidR="00183134">
        <w:instrText xml:space="preserve"> \* MERGEFORMAT </w:instrText>
      </w:r>
      <w:r w:rsidR="00B20760" w:rsidRPr="00183134">
        <w:fldChar w:fldCharType="separate"/>
      </w:r>
      <w:r w:rsidR="0009266D" w:rsidRPr="00183134">
        <w:t>(a)</w:t>
      </w:r>
      <w:r w:rsidR="00B20760" w:rsidRPr="00183134">
        <w:fldChar w:fldCharType="end"/>
      </w:r>
      <w:r w:rsidRPr="00183134">
        <w:t>;</w:t>
      </w:r>
    </w:p>
    <w:p w14:paraId="5F6D47D6" w14:textId="66B2AB79" w:rsidR="000915B3" w:rsidRPr="00183134" w:rsidRDefault="000915B3" w:rsidP="008A23E8">
      <w:pPr>
        <w:pStyle w:val="DefenceHeading4"/>
      </w:pPr>
      <w:bookmarkStart w:id="295" w:name="_Ref57648161"/>
      <w:r w:rsidRPr="00183134">
        <w:t xml:space="preserve">comply with any protocol or other condition issued by the Commonwealth under paragraph </w:t>
      </w:r>
      <w:r w:rsidRPr="00183134">
        <w:fldChar w:fldCharType="begin"/>
      </w:r>
      <w:r w:rsidRPr="00183134">
        <w:instrText xml:space="preserve"> REF _Ref44677717 \r \h </w:instrText>
      </w:r>
      <w:r w:rsidR="00183134">
        <w:instrText xml:space="preserve"> \* MERGEFORMAT </w:instrText>
      </w:r>
      <w:r w:rsidRPr="00183134">
        <w:fldChar w:fldCharType="separate"/>
      </w:r>
      <w:r w:rsidR="0009266D" w:rsidRPr="00183134">
        <w:t>(b)</w:t>
      </w:r>
      <w:r w:rsidRPr="00183134">
        <w:fldChar w:fldCharType="end"/>
      </w:r>
      <w:r w:rsidRPr="00183134">
        <w:t>; and</w:t>
      </w:r>
      <w:bookmarkEnd w:id="295"/>
      <w:r w:rsidRPr="00183134">
        <w:t xml:space="preserve"> </w:t>
      </w:r>
    </w:p>
    <w:p w14:paraId="7E69BA66" w14:textId="6F693851" w:rsidR="00BC2BE5" w:rsidRPr="00183134" w:rsidRDefault="00BC2BE5" w:rsidP="008A23E8">
      <w:pPr>
        <w:pStyle w:val="DefenceHeading4"/>
      </w:pPr>
      <w:r w:rsidRPr="00183134">
        <w:t xml:space="preserve">provide all information or clarifications required by the Commonwealth under paragraph </w:t>
      </w:r>
      <w:r w:rsidR="00196C78" w:rsidRPr="00183134">
        <w:fldChar w:fldCharType="begin"/>
      </w:r>
      <w:r w:rsidR="00196C78" w:rsidRPr="00183134">
        <w:instrText xml:space="preserve"> REF _Ref159919931 \r \h </w:instrText>
      </w:r>
      <w:r w:rsidR="00183134">
        <w:instrText xml:space="preserve"> \* MERGEFORMAT </w:instrText>
      </w:r>
      <w:r w:rsidR="00196C78" w:rsidRPr="00183134">
        <w:fldChar w:fldCharType="separate"/>
      </w:r>
      <w:r w:rsidR="0009266D" w:rsidRPr="00183134">
        <w:t>(a)</w:t>
      </w:r>
      <w:r w:rsidR="00196C78" w:rsidRPr="00183134">
        <w:fldChar w:fldCharType="end"/>
      </w:r>
      <w:r w:rsidRPr="00183134">
        <w:t>:</w:t>
      </w:r>
    </w:p>
    <w:p w14:paraId="3920DD35" w14:textId="77777777" w:rsidR="00BC2BE5" w:rsidRPr="00183134" w:rsidRDefault="00BC2BE5" w:rsidP="00EA6644">
      <w:pPr>
        <w:pStyle w:val="DefenceHeading5"/>
      </w:pPr>
      <w:r w:rsidRPr="00183134">
        <w:t>by the time and date specified by the Commonwealth; and</w:t>
      </w:r>
    </w:p>
    <w:p w14:paraId="3CD3015D" w14:textId="77777777" w:rsidR="00BC2BE5" w:rsidRPr="00183134" w:rsidRDefault="00BC2BE5" w:rsidP="00EA6644">
      <w:pPr>
        <w:pStyle w:val="DefenceHeading5"/>
      </w:pPr>
      <w:r w:rsidRPr="00183134">
        <w:t>by the form of communication specified by the Tender Documents or otherwise specified by the Commonwealth.</w:t>
      </w:r>
    </w:p>
    <w:p w14:paraId="05E80EBA" w14:textId="32A262D4" w:rsidR="00741138" w:rsidRPr="00183134" w:rsidRDefault="00741138" w:rsidP="00E6049E">
      <w:pPr>
        <w:pStyle w:val="DefenceHeading3"/>
      </w:pPr>
      <w:bookmarkStart w:id="296" w:name="_Ref44678634"/>
      <w:r w:rsidRPr="00183134">
        <w:t>At the time of any Tenderer meeting, the Tenderer may request that any matter raised by the Tenderer during the Tenderer meeting and any response by the Commonwealth remains confidential on the basis that the whole or any part of the matter raised contains commercial-in-confidence information.  The Tenderer must provide justification if the Tenderer makes a request under this paragraph</w:t>
      </w:r>
      <w:bookmarkEnd w:id="296"/>
      <w:r w:rsidRPr="00183134">
        <w:t xml:space="preserve"> </w:t>
      </w:r>
      <w:r w:rsidRPr="00183134">
        <w:fldChar w:fldCharType="begin"/>
      </w:r>
      <w:r w:rsidRPr="00183134">
        <w:instrText xml:space="preserve"> REF _Ref44678634 \r \h </w:instrText>
      </w:r>
      <w:r w:rsidR="00183134">
        <w:instrText xml:space="preserve"> \* MERGEFORMAT </w:instrText>
      </w:r>
      <w:r w:rsidRPr="00183134">
        <w:fldChar w:fldCharType="separate"/>
      </w:r>
      <w:r w:rsidR="0009266D" w:rsidRPr="00183134">
        <w:t>(d)</w:t>
      </w:r>
      <w:r w:rsidRPr="00183134">
        <w:fldChar w:fldCharType="end"/>
      </w:r>
      <w:r w:rsidRPr="00183134">
        <w:t>.</w:t>
      </w:r>
    </w:p>
    <w:p w14:paraId="3289A30E" w14:textId="1AB62BF8" w:rsidR="00741138" w:rsidRPr="00183134" w:rsidRDefault="00741138" w:rsidP="00741138">
      <w:pPr>
        <w:pStyle w:val="DefenceHeading3"/>
      </w:pPr>
      <w:r w:rsidRPr="00183134">
        <w:t xml:space="preserve">If a request is made under paragraph </w:t>
      </w:r>
      <w:r w:rsidRPr="00183134">
        <w:fldChar w:fldCharType="begin"/>
      </w:r>
      <w:r w:rsidRPr="00183134">
        <w:instrText xml:space="preserve"> REF _Ref44678634 \r \h </w:instrText>
      </w:r>
      <w:r w:rsidR="00183134">
        <w:instrText xml:space="preserve"> \* MERGEFORMAT </w:instrText>
      </w:r>
      <w:r w:rsidRPr="00183134">
        <w:fldChar w:fldCharType="separate"/>
      </w:r>
      <w:r w:rsidR="0009266D" w:rsidRPr="00183134">
        <w:t>(d)</w:t>
      </w:r>
      <w:r w:rsidRPr="00183134">
        <w:fldChar w:fldCharType="end"/>
      </w:r>
      <w:r w:rsidRPr="00183134">
        <w:t>, the Commonwealth will notify the Tenderer that the Commonwealth (in its absolute discretion) either:</w:t>
      </w:r>
    </w:p>
    <w:p w14:paraId="65410D60" w14:textId="685A064F" w:rsidR="00741138" w:rsidRPr="00183134" w:rsidRDefault="00741138" w:rsidP="00741138">
      <w:pPr>
        <w:pStyle w:val="DefenceHeading4"/>
      </w:pPr>
      <w:r w:rsidRPr="00183134">
        <w:t xml:space="preserve">agrees that the whole or any part of the matter raised contains commercial-in-confidence information (in which case the relevant matter </w:t>
      </w:r>
      <w:proofErr w:type="gramStart"/>
      <w:r w:rsidRPr="00183134">
        <w:t>raised</w:t>
      </w:r>
      <w:proofErr w:type="gramEnd"/>
      <w:r w:rsidRPr="00183134">
        <w:t xml:space="preserve"> and any response will not be issued to all Tenderers); or </w:t>
      </w:r>
    </w:p>
    <w:p w14:paraId="0BAB0C0C" w14:textId="77777777" w:rsidR="00741138" w:rsidRPr="00183134" w:rsidRDefault="00741138" w:rsidP="00741138">
      <w:pPr>
        <w:pStyle w:val="DefenceHeading4"/>
      </w:pPr>
      <w:bookmarkStart w:id="297" w:name="_Ref40274136"/>
      <w:r w:rsidRPr="00183134">
        <w:t>does not agree that the whole or any part of the matter raised contains commercial-in-confidence information.</w:t>
      </w:r>
      <w:bookmarkEnd w:id="297"/>
    </w:p>
    <w:p w14:paraId="3BF9D89D" w14:textId="0B83A5EE" w:rsidR="00741138" w:rsidRPr="00183134" w:rsidRDefault="00741138" w:rsidP="00741138">
      <w:pPr>
        <w:pStyle w:val="DefenceHeading3"/>
      </w:pPr>
      <w:r w:rsidRPr="00183134">
        <w:t xml:space="preserve">If the Commonwealth notifies the Tenderer under paragraph </w:t>
      </w:r>
      <w:r w:rsidRPr="00183134">
        <w:fldChar w:fldCharType="begin"/>
      </w:r>
      <w:r w:rsidRPr="00183134">
        <w:instrText xml:space="preserve"> REF _Ref40274136 \r \h  \* MERGEFORMAT </w:instrText>
      </w:r>
      <w:r w:rsidRPr="00183134">
        <w:fldChar w:fldCharType="separate"/>
      </w:r>
      <w:r w:rsidR="0009266D" w:rsidRPr="00183134">
        <w:t>(e)(ii)</w:t>
      </w:r>
      <w:r w:rsidRPr="00183134">
        <w:fldChar w:fldCharType="end"/>
      </w:r>
      <w:r w:rsidRPr="00183134">
        <w:t>:</w:t>
      </w:r>
    </w:p>
    <w:p w14:paraId="7AF7D7F9" w14:textId="59C19179" w:rsidR="00741138" w:rsidRPr="00183134" w:rsidRDefault="00741138" w:rsidP="00741138">
      <w:pPr>
        <w:pStyle w:val="DefenceHeading4"/>
      </w:pPr>
      <w:bookmarkStart w:id="298" w:name="_Ref40274158"/>
      <w:r w:rsidRPr="00183134">
        <w:t xml:space="preserve">the Tenderer must immediately notify the Commonwealth if it wishes to withdraw its request under paragraph </w:t>
      </w:r>
      <w:r w:rsidRPr="00183134">
        <w:fldChar w:fldCharType="begin"/>
      </w:r>
      <w:r w:rsidRPr="00183134">
        <w:instrText xml:space="preserve"> REF _Ref44678634 \r \h </w:instrText>
      </w:r>
      <w:r w:rsidR="00183134">
        <w:instrText xml:space="preserve"> \* MERGEFORMAT </w:instrText>
      </w:r>
      <w:r w:rsidRPr="00183134">
        <w:fldChar w:fldCharType="separate"/>
      </w:r>
      <w:r w:rsidR="0009266D" w:rsidRPr="00183134">
        <w:t>(d)</w:t>
      </w:r>
      <w:r w:rsidRPr="00183134">
        <w:fldChar w:fldCharType="end"/>
      </w:r>
      <w:r w:rsidRPr="00183134">
        <w:t>; and</w:t>
      </w:r>
      <w:bookmarkEnd w:id="298"/>
      <w:r w:rsidRPr="00183134">
        <w:t xml:space="preserve"> </w:t>
      </w:r>
    </w:p>
    <w:p w14:paraId="11255C9A" w14:textId="21628D01" w:rsidR="00741138" w:rsidRPr="00183134" w:rsidRDefault="00741138" w:rsidP="00741138">
      <w:pPr>
        <w:pStyle w:val="DefenceHeading4"/>
      </w:pPr>
      <w:r w:rsidRPr="00183134">
        <w:t xml:space="preserve">if the Tenderer does not withdraw its request under subparagraph </w:t>
      </w:r>
      <w:r w:rsidRPr="00183134">
        <w:fldChar w:fldCharType="begin"/>
      </w:r>
      <w:r w:rsidRPr="00183134">
        <w:instrText xml:space="preserve"> REF _Ref40274158 \r \h </w:instrText>
      </w:r>
      <w:r w:rsidR="00183134">
        <w:instrText xml:space="preserve"> \* MERGEFORMAT </w:instrText>
      </w:r>
      <w:r w:rsidRPr="00183134">
        <w:fldChar w:fldCharType="separate"/>
      </w:r>
      <w:r w:rsidR="0009266D" w:rsidRPr="00183134">
        <w:t>(</w:t>
      </w:r>
      <w:proofErr w:type="spellStart"/>
      <w:r w:rsidR="0009266D" w:rsidRPr="00183134">
        <w:t>i</w:t>
      </w:r>
      <w:proofErr w:type="spellEnd"/>
      <w:r w:rsidR="0009266D" w:rsidRPr="00183134">
        <w:t>)</w:t>
      </w:r>
      <w:r w:rsidRPr="00183134">
        <w:fldChar w:fldCharType="end"/>
      </w:r>
      <w:r w:rsidRPr="00183134">
        <w:t xml:space="preserve">, the Commonwealth may (in its absolute discretion) disclose the matter raised and any response to the other Tenderers in the form of addenda under clause </w:t>
      </w:r>
      <w:r w:rsidR="00A66D2F" w:rsidRPr="00183134">
        <w:fldChar w:fldCharType="begin"/>
      </w:r>
      <w:r w:rsidR="00A66D2F" w:rsidRPr="00183134">
        <w:instrText xml:space="preserve"> REF _Ref45006784 \r \h </w:instrText>
      </w:r>
      <w:r w:rsidR="00183134">
        <w:instrText xml:space="preserve"> \* MERGEFORMAT </w:instrText>
      </w:r>
      <w:r w:rsidR="00A66D2F" w:rsidRPr="00183134">
        <w:fldChar w:fldCharType="separate"/>
      </w:r>
      <w:r w:rsidR="0009266D" w:rsidRPr="00183134">
        <w:t>2.2(d)</w:t>
      </w:r>
      <w:r w:rsidR="00A66D2F" w:rsidRPr="00183134">
        <w:fldChar w:fldCharType="end"/>
      </w:r>
      <w:r w:rsidRPr="00183134">
        <w:t xml:space="preserve"> or as an Information Document (in which case the relevant matter raised and any response will be issued to all Tenderers). </w:t>
      </w:r>
    </w:p>
    <w:p w14:paraId="615E3E36" w14:textId="04F477D9" w:rsidR="00741138" w:rsidRPr="00183134" w:rsidRDefault="00741138" w:rsidP="00741138">
      <w:pPr>
        <w:pStyle w:val="DefenceHeading3"/>
      </w:pPr>
      <w:r w:rsidRPr="00183134">
        <w:lastRenderedPageBreak/>
        <w:t xml:space="preserve">Without limiting any other provision of the Tender Conditions, the Commonwealth may (in its absolute discretion) publish or issue addenda under clause </w:t>
      </w:r>
      <w:r w:rsidR="00A66D2F" w:rsidRPr="00183134">
        <w:fldChar w:fldCharType="begin"/>
      </w:r>
      <w:r w:rsidR="00A66D2F" w:rsidRPr="00183134">
        <w:instrText xml:space="preserve"> REF _Ref45006784 \r \h </w:instrText>
      </w:r>
      <w:r w:rsidR="00183134">
        <w:instrText xml:space="preserve"> \* MERGEFORMAT </w:instrText>
      </w:r>
      <w:r w:rsidR="00A66D2F" w:rsidRPr="00183134">
        <w:fldChar w:fldCharType="separate"/>
      </w:r>
      <w:r w:rsidR="0009266D" w:rsidRPr="00183134">
        <w:t>2.2(d)</w:t>
      </w:r>
      <w:r w:rsidR="00A66D2F" w:rsidRPr="00183134">
        <w:fldChar w:fldCharType="end"/>
      </w:r>
      <w:r w:rsidRPr="00183134">
        <w:t xml:space="preserve"> or Information Documents to address any matters arising out of or in connection with any Tenderer meeting convened under paragraph </w:t>
      </w:r>
      <w:r w:rsidR="00196C78" w:rsidRPr="00183134">
        <w:fldChar w:fldCharType="begin"/>
      </w:r>
      <w:r w:rsidR="00196C78" w:rsidRPr="00183134">
        <w:instrText xml:space="preserve"> REF _Ref159919931 \r \h </w:instrText>
      </w:r>
      <w:r w:rsidR="00183134">
        <w:instrText xml:space="preserve"> \* MERGEFORMAT </w:instrText>
      </w:r>
      <w:r w:rsidR="00196C78" w:rsidRPr="00183134">
        <w:fldChar w:fldCharType="separate"/>
      </w:r>
      <w:r w:rsidR="0009266D" w:rsidRPr="00183134">
        <w:t>(a)</w:t>
      </w:r>
      <w:r w:rsidR="00196C78" w:rsidRPr="00183134">
        <w:fldChar w:fldCharType="end"/>
      </w:r>
      <w:r w:rsidRPr="00183134">
        <w:t xml:space="preserve">. </w:t>
      </w:r>
    </w:p>
    <w:p w14:paraId="77857548" w14:textId="77777777" w:rsidR="00503E2E" w:rsidRPr="00183134" w:rsidRDefault="00503E2E" w:rsidP="00503E2E">
      <w:pPr>
        <w:pStyle w:val="DefenceHeading2"/>
      </w:pPr>
      <w:bookmarkStart w:id="299" w:name="_Ref45182235"/>
      <w:r w:rsidRPr="00183134">
        <w:t xml:space="preserve">Procedure </w:t>
      </w:r>
      <w:r w:rsidR="00FE4C35" w:rsidRPr="00183134">
        <w:t>After</w:t>
      </w:r>
      <w:r w:rsidRPr="00183134">
        <w:t xml:space="preserve"> the ATM Close Date and ATM Close Time</w:t>
      </w:r>
      <w:bookmarkEnd w:id="299"/>
    </w:p>
    <w:p w14:paraId="55F138ED" w14:textId="77777777" w:rsidR="00ED5204" w:rsidRPr="00183134" w:rsidRDefault="00ED5204" w:rsidP="00E6049E">
      <w:pPr>
        <w:pStyle w:val="DefenceHeading3"/>
      </w:pPr>
      <w:bookmarkStart w:id="300" w:name="_Ref160437719"/>
      <w:r w:rsidRPr="00183134">
        <w:t>After the ATM Close Date and ATM Close Time the Commonwealth may (in its absolute discretion) do one or more of the following from time to time with one or more Tenderers:</w:t>
      </w:r>
      <w:bookmarkEnd w:id="293"/>
      <w:bookmarkEnd w:id="300"/>
    </w:p>
    <w:p w14:paraId="2221B9FC" w14:textId="561F506C" w:rsidR="00ED5204" w:rsidRPr="00183134" w:rsidRDefault="00ED5204" w:rsidP="00E6049E">
      <w:pPr>
        <w:pStyle w:val="DefenceHeading4"/>
      </w:pPr>
      <w:r w:rsidRPr="00183134">
        <w:t>meet with representatives of the Tenderer to obtain further information, documents or evidence in relation to, and otherwise clarify, aspects of the Tender;</w:t>
      </w:r>
    </w:p>
    <w:p w14:paraId="02E8C2E1" w14:textId="0A5D1D7F" w:rsidR="00FE4C35" w:rsidRPr="00183134" w:rsidRDefault="00FE4C35" w:rsidP="00E6049E">
      <w:pPr>
        <w:pStyle w:val="DefenceHeading4"/>
      </w:pPr>
      <w:r w:rsidRPr="00183134">
        <w:t xml:space="preserve">require </w:t>
      </w:r>
      <w:r w:rsidR="00196C78" w:rsidRPr="00183134">
        <w:t>the</w:t>
      </w:r>
      <w:r w:rsidRPr="00183134">
        <w:t xml:space="preserve"> Tenderer to present key elements of its Tender to such persons as may be nominated by the Tender Administrator;</w:t>
      </w:r>
    </w:p>
    <w:p w14:paraId="5969A829" w14:textId="29A038DE" w:rsidR="00196C78" w:rsidRPr="00183134" w:rsidRDefault="00196C78" w:rsidP="00196C78">
      <w:pPr>
        <w:pStyle w:val="DefenceHeading4"/>
      </w:pPr>
      <w:r w:rsidRPr="00183134">
        <w:t>conduct interviews with the Tenderer and any proposed personnel/representative approved by the Tender Administrator;</w:t>
      </w:r>
    </w:p>
    <w:p w14:paraId="3688EC68" w14:textId="32D7AB58" w:rsidR="00ED5204" w:rsidRPr="00183134" w:rsidRDefault="00ED5204" w:rsidP="00E6049E">
      <w:pPr>
        <w:pStyle w:val="DefenceHeading4"/>
      </w:pPr>
      <w:r w:rsidRPr="00183134">
        <w:t>require the Tenderer to provide the Commonwealth with further information, documents, evidence or clarification in relation to any aspect of the Tender or as otherwise described in the Tender Documents; and</w:t>
      </w:r>
    </w:p>
    <w:p w14:paraId="3DE2343D" w14:textId="2A1B4B2C" w:rsidR="00ED5204" w:rsidRPr="00183134" w:rsidRDefault="00ED5204" w:rsidP="00E6049E">
      <w:pPr>
        <w:pStyle w:val="DefenceHeading4"/>
      </w:pPr>
      <w:bookmarkStart w:id="301" w:name="_Ref226265006"/>
      <w:r w:rsidRPr="00183134">
        <w:t xml:space="preserve">set aside a Tender, pending negotiations with one or more preferred Tenderers under paragraph </w:t>
      </w:r>
      <w:r w:rsidRPr="00183134">
        <w:fldChar w:fldCharType="begin"/>
      </w:r>
      <w:r w:rsidRPr="00183134">
        <w:instrText xml:space="preserve"> REF _Ref254359828 \r \h  \* MERGEFORMAT </w:instrText>
      </w:r>
      <w:r w:rsidRPr="00183134">
        <w:fldChar w:fldCharType="separate"/>
      </w:r>
      <w:r w:rsidR="0009266D" w:rsidRPr="00183134">
        <w:t>(d)</w:t>
      </w:r>
      <w:r w:rsidRPr="00183134">
        <w:fldChar w:fldCharType="end"/>
      </w:r>
      <w:r w:rsidRPr="00183134">
        <w:t>.</w:t>
      </w:r>
      <w:bookmarkEnd w:id="301"/>
    </w:p>
    <w:p w14:paraId="29FAEC91" w14:textId="31A66B11" w:rsidR="00FE4C35" w:rsidRPr="00183134" w:rsidRDefault="00FE4C35" w:rsidP="00E6049E">
      <w:pPr>
        <w:pStyle w:val="DefenceHeading3"/>
        <w:keepNext/>
        <w:keepLines/>
      </w:pPr>
      <w:bookmarkStart w:id="302" w:name="_Ref160437738"/>
      <w:r w:rsidRPr="00183134">
        <w:t xml:space="preserve">The Commonwealth may issue, and require Tenderer compliance with, protocols or other conditions which will govern any meeting convened or presentation made in accordance with paragraph </w:t>
      </w:r>
      <w:r w:rsidR="002B5F07" w:rsidRPr="00183134">
        <w:fldChar w:fldCharType="begin"/>
      </w:r>
      <w:r w:rsidR="002B5F07" w:rsidRPr="00183134">
        <w:instrText xml:space="preserve"> REF _Ref160437719 \r \h </w:instrText>
      </w:r>
      <w:r w:rsidR="00183134">
        <w:instrText xml:space="preserve"> \* MERGEFORMAT </w:instrText>
      </w:r>
      <w:r w:rsidR="002B5F07" w:rsidRPr="00183134">
        <w:fldChar w:fldCharType="separate"/>
      </w:r>
      <w:r w:rsidR="0009266D" w:rsidRPr="00183134">
        <w:t>(a)</w:t>
      </w:r>
      <w:r w:rsidR="002B5F07" w:rsidRPr="00183134">
        <w:fldChar w:fldCharType="end"/>
      </w:r>
      <w:r w:rsidRPr="00183134">
        <w:t>.</w:t>
      </w:r>
      <w:bookmarkEnd w:id="302"/>
      <w:r w:rsidRPr="00183134">
        <w:t xml:space="preserve"> </w:t>
      </w:r>
    </w:p>
    <w:p w14:paraId="1A523971" w14:textId="77777777" w:rsidR="00ED5204" w:rsidRPr="00183134" w:rsidRDefault="00ED5204" w:rsidP="00E6049E">
      <w:pPr>
        <w:pStyle w:val="DefenceHeading3"/>
        <w:keepNext/>
        <w:keepLines/>
      </w:pPr>
      <w:r w:rsidRPr="00183134">
        <w:t>The Tenderer must:</w:t>
      </w:r>
    </w:p>
    <w:p w14:paraId="5F725175" w14:textId="58663D99" w:rsidR="00FE4C35" w:rsidRPr="00183134" w:rsidRDefault="00ED5204" w:rsidP="00E6049E">
      <w:pPr>
        <w:pStyle w:val="DefenceHeading4"/>
        <w:keepNext/>
        <w:keepLines/>
      </w:pPr>
      <w:r w:rsidRPr="00183134">
        <w:t>attend and participate in all meetings</w:t>
      </w:r>
      <w:r w:rsidR="00FE4C35" w:rsidRPr="00183134">
        <w:t xml:space="preserve"> and presentations</w:t>
      </w:r>
      <w:r w:rsidRPr="00183134">
        <w:t xml:space="preserve"> required by the Commonwealth under paragraph </w:t>
      </w:r>
      <w:r w:rsidRPr="00183134">
        <w:fldChar w:fldCharType="begin"/>
      </w:r>
      <w:r w:rsidRPr="00183134">
        <w:instrText xml:space="preserve"> REF _Ref448402131 \n \h </w:instrText>
      </w:r>
      <w:r w:rsidR="00183134">
        <w:instrText xml:space="preserve"> \* MERGEFORMAT </w:instrText>
      </w:r>
      <w:r w:rsidRPr="00183134">
        <w:fldChar w:fldCharType="separate"/>
      </w:r>
      <w:r w:rsidR="0009266D" w:rsidRPr="00183134">
        <w:t>(a)</w:t>
      </w:r>
      <w:r w:rsidRPr="00183134">
        <w:fldChar w:fldCharType="end"/>
      </w:r>
      <w:r w:rsidR="00150116" w:rsidRPr="00183134">
        <w:t>;</w:t>
      </w:r>
      <w:r w:rsidR="00FE4C35" w:rsidRPr="00183134">
        <w:t xml:space="preserve"> </w:t>
      </w:r>
    </w:p>
    <w:p w14:paraId="3FABD231" w14:textId="6555E8ED" w:rsidR="00ED5204" w:rsidRPr="00183134" w:rsidRDefault="00FE4C35" w:rsidP="00E6049E">
      <w:pPr>
        <w:pStyle w:val="DefenceHeading4"/>
        <w:keepNext/>
        <w:keepLines/>
      </w:pPr>
      <w:bookmarkStart w:id="303" w:name="_Ref57648166"/>
      <w:r w:rsidRPr="00183134">
        <w:t>comply with any protocol or other condition issued by the Commonwealth under paragraph</w:t>
      </w:r>
      <w:r w:rsidR="00ED5204" w:rsidRPr="00183134">
        <w:t xml:space="preserve"> </w:t>
      </w:r>
      <w:r w:rsidR="002B5F07" w:rsidRPr="00183134">
        <w:fldChar w:fldCharType="begin"/>
      </w:r>
      <w:r w:rsidR="002B5F07" w:rsidRPr="00183134">
        <w:instrText xml:space="preserve"> REF _Ref160437738 \r \h </w:instrText>
      </w:r>
      <w:r w:rsidR="00183134">
        <w:instrText xml:space="preserve"> \* MERGEFORMAT </w:instrText>
      </w:r>
      <w:r w:rsidR="002B5F07" w:rsidRPr="00183134">
        <w:fldChar w:fldCharType="separate"/>
      </w:r>
      <w:r w:rsidR="0009266D" w:rsidRPr="00183134">
        <w:t>(b)</w:t>
      </w:r>
      <w:r w:rsidR="002B5F07" w:rsidRPr="00183134">
        <w:fldChar w:fldCharType="end"/>
      </w:r>
      <w:r w:rsidR="00ED5204" w:rsidRPr="00183134">
        <w:t>; and</w:t>
      </w:r>
      <w:bookmarkEnd w:id="303"/>
    </w:p>
    <w:p w14:paraId="3DAB6FBA" w14:textId="2BD5BDD7" w:rsidR="00ED5204" w:rsidRPr="00183134" w:rsidRDefault="00ED5204" w:rsidP="00E6049E">
      <w:pPr>
        <w:pStyle w:val="DefenceHeading4"/>
      </w:pPr>
      <w:r w:rsidRPr="00183134">
        <w:t>provide all information, documents, evidence or clarifications required by the Commonwealth under paragraph </w:t>
      </w:r>
      <w:r w:rsidR="002B5F07" w:rsidRPr="00183134">
        <w:fldChar w:fldCharType="begin"/>
      </w:r>
      <w:r w:rsidR="002B5F07" w:rsidRPr="00183134">
        <w:instrText xml:space="preserve"> REF _Ref160437719 \r \h </w:instrText>
      </w:r>
      <w:r w:rsidR="00183134">
        <w:instrText xml:space="preserve"> \* MERGEFORMAT </w:instrText>
      </w:r>
      <w:r w:rsidR="002B5F07" w:rsidRPr="00183134">
        <w:fldChar w:fldCharType="separate"/>
      </w:r>
      <w:r w:rsidR="0009266D" w:rsidRPr="00183134">
        <w:t>(a)</w:t>
      </w:r>
      <w:r w:rsidR="002B5F07" w:rsidRPr="00183134">
        <w:fldChar w:fldCharType="end"/>
      </w:r>
      <w:r w:rsidR="00FE4C35" w:rsidRPr="00183134">
        <w:t>:</w:t>
      </w:r>
    </w:p>
    <w:p w14:paraId="74EA08CF" w14:textId="77777777" w:rsidR="00ED5204" w:rsidRPr="00183134" w:rsidRDefault="00ED5204" w:rsidP="00646D2F">
      <w:pPr>
        <w:pStyle w:val="DefenceHeading5"/>
      </w:pPr>
      <w:r w:rsidRPr="00183134">
        <w:t>by the time and date specified by the Commonwealth; and</w:t>
      </w:r>
    </w:p>
    <w:p w14:paraId="5160F006" w14:textId="77777777" w:rsidR="00ED5204" w:rsidRPr="00183134" w:rsidRDefault="00ED5204" w:rsidP="00646D2F">
      <w:pPr>
        <w:pStyle w:val="DefenceHeading5"/>
      </w:pPr>
      <w:r w:rsidRPr="00183134">
        <w:t>by the form of communication specified by the Tender Documents or otherwise specified by the Commonwealth.</w:t>
      </w:r>
    </w:p>
    <w:p w14:paraId="0EE4F5B7" w14:textId="7723AC8A" w:rsidR="00ED5204" w:rsidRPr="00183134" w:rsidRDefault="00ED5204" w:rsidP="009C7D73">
      <w:pPr>
        <w:pStyle w:val="DefenceHeading3"/>
      </w:pPr>
      <w:bookmarkStart w:id="304" w:name="_Ref254359828"/>
      <w:bookmarkStart w:id="305" w:name="_Ref74458036"/>
      <w:r w:rsidRPr="00183134">
        <w:t>The Commonwealth may (in its absolute discretion) by notice appoint one or more Tenderers as preferred Tenderers:</w:t>
      </w:r>
      <w:bookmarkEnd w:id="304"/>
    </w:p>
    <w:p w14:paraId="00B337AA" w14:textId="439D6982" w:rsidR="00ED5204" w:rsidRPr="00183134" w:rsidRDefault="00196C78" w:rsidP="009C7D73">
      <w:pPr>
        <w:pStyle w:val="DefenceHeading4"/>
      </w:pPr>
      <w:r w:rsidRPr="00183134">
        <w:t xml:space="preserve">for the purposes of </w:t>
      </w:r>
      <w:r w:rsidR="00ED5204" w:rsidRPr="00183134">
        <w:t>negotiatin</w:t>
      </w:r>
      <w:r w:rsidRPr="00183134">
        <w:t>g or otherwise seeking to document and finalise a contract</w:t>
      </w:r>
      <w:r w:rsidR="00ED5204" w:rsidRPr="00183134">
        <w:t>; and</w:t>
      </w:r>
    </w:p>
    <w:p w14:paraId="766B217D" w14:textId="77777777" w:rsidR="00ED5204" w:rsidRPr="00183134" w:rsidRDefault="00ED5204" w:rsidP="009C7D73">
      <w:pPr>
        <w:pStyle w:val="DefenceHeading4"/>
      </w:pPr>
      <w:bookmarkStart w:id="306" w:name="_Ref52374458"/>
      <w:bookmarkStart w:id="307" w:name="_Ref110066219"/>
      <w:r w:rsidRPr="00183134">
        <w:t>subject to the satisfaction of such conditions (if any) as may be stated in the notice, including:</w:t>
      </w:r>
      <w:bookmarkEnd w:id="306"/>
    </w:p>
    <w:p w14:paraId="06F0A31D" w14:textId="77777777" w:rsidR="00ED5204" w:rsidRPr="00183134" w:rsidRDefault="00ED5204" w:rsidP="009C7D73">
      <w:pPr>
        <w:pStyle w:val="DefenceHeading5"/>
      </w:pPr>
      <w:r w:rsidRPr="00183134">
        <w:t>the Tenderer duly completing, executing and returning a preferred Tenderer negotiation protocol in the form specified by the Commonwealth (setting out the basis on which the Commonwealth will negotiate with the preferred Tenderer):</w:t>
      </w:r>
    </w:p>
    <w:p w14:paraId="58AE415C" w14:textId="77777777" w:rsidR="00ED5204" w:rsidRPr="00183134" w:rsidRDefault="00ED5204" w:rsidP="005C62ED">
      <w:pPr>
        <w:pStyle w:val="DefenceHeading6"/>
      </w:pPr>
      <w:r w:rsidRPr="00183134">
        <w:t>by the time and date specified by the Commonwealth; and</w:t>
      </w:r>
    </w:p>
    <w:p w14:paraId="300E5E9C" w14:textId="77777777" w:rsidR="00ED5204" w:rsidRPr="00183134" w:rsidRDefault="00ED5204" w:rsidP="00F83013">
      <w:pPr>
        <w:pStyle w:val="DefenceHeading6"/>
      </w:pPr>
      <w:r w:rsidRPr="00183134">
        <w:t>by the form of communication specified by the Commonwealth; and</w:t>
      </w:r>
    </w:p>
    <w:p w14:paraId="325047A3" w14:textId="0FB07F67" w:rsidR="00ED5204" w:rsidRPr="00183134" w:rsidRDefault="00ED5204" w:rsidP="009C7D73">
      <w:pPr>
        <w:pStyle w:val="DefenceHeading5"/>
      </w:pPr>
      <w:r w:rsidRPr="00183134">
        <w:t xml:space="preserve">any Financial Viability Assessment under clause </w:t>
      </w:r>
      <w:r w:rsidRPr="00183134">
        <w:fldChar w:fldCharType="begin"/>
      </w:r>
      <w:r w:rsidRPr="00183134">
        <w:instrText xml:space="preserve"> REF _Ref254362699 \w \h </w:instrText>
      </w:r>
      <w:r w:rsidR="003344E3" w:rsidRPr="00183134">
        <w:instrText xml:space="preserve"> \* MERGEFORMAT </w:instrText>
      </w:r>
      <w:r w:rsidRPr="00183134">
        <w:fldChar w:fldCharType="separate"/>
      </w:r>
      <w:r w:rsidR="0009266D" w:rsidRPr="00183134">
        <w:t>24</w:t>
      </w:r>
      <w:r w:rsidRPr="00183134">
        <w:fldChar w:fldCharType="end"/>
      </w:r>
      <w:r w:rsidRPr="00183134">
        <w:t xml:space="preserve"> or otherwise.</w:t>
      </w:r>
      <w:bookmarkEnd w:id="305"/>
      <w:bookmarkEnd w:id="307"/>
    </w:p>
    <w:p w14:paraId="4CD8FE33" w14:textId="41E0B09B" w:rsidR="00ED5204" w:rsidRPr="00183134" w:rsidRDefault="00ED5204" w:rsidP="00E6049E">
      <w:pPr>
        <w:pStyle w:val="DefenceHeading3"/>
      </w:pPr>
      <w:r w:rsidRPr="00183134">
        <w:lastRenderedPageBreak/>
        <w:t xml:space="preserve">Without limiting clause </w:t>
      </w:r>
      <w:r w:rsidRPr="00183134">
        <w:fldChar w:fldCharType="begin"/>
      </w:r>
      <w:r w:rsidRPr="00183134">
        <w:instrText xml:space="preserve"> REF _Ref106077294 \r \h  \* MERGEFORMAT </w:instrText>
      </w:r>
      <w:r w:rsidRPr="00183134">
        <w:fldChar w:fldCharType="separate"/>
      </w:r>
      <w:r w:rsidR="0009266D" w:rsidRPr="00183134">
        <w:t>8</w:t>
      </w:r>
      <w:r w:rsidRPr="00183134">
        <w:fldChar w:fldCharType="end"/>
      </w:r>
      <w:r w:rsidRPr="00183134">
        <w:t xml:space="preserve"> or the legal effect of the preferred Tenderer's obligations under any preferred Tenderer negotiation protocol required under paragraph </w:t>
      </w:r>
      <w:r w:rsidRPr="00183134">
        <w:fldChar w:fldCharType="begin"/>
      </w:r>
      <w:r w:rsidRPr="00183134">
        <w:instrText xml:space="preserve"> REF _Ref110066219 \r \h  \* MERGEFORMAT </w:instrText>
      </w:r>
      <w:r w:rsidRPr="00183134">
        <w:fldChar w:fldCharType="separate"/>
      </w:r>
      <w:r w:rsidR="0009266D" w:rsidRPr="00183134">
        <w:t>(d)(ii)</w:t>
      </w:r>
      <w:r w:rsidRPr="00183134">
        <w:fldChar w:fldCharType="end"/>
      </w:r>
      <w:r w:rsidRPr="00183134">
        <w:t xml:space="preserve">, the appointment of a Tenderer as a preferred Tenderer under paragraph </w:t>
      </w:r>
      <w:r w:rsidRPr="00183134">
        <w:fldChar w:fldCharType="begin"/>
      </w:r>
      <w:r w:rsidRPr="00183134">
        <w:instrText xml:space="preserve"> REF _Ref74458036 \r \h  \* MERGEFORMAT </w:instrText>
      </w:r>
      <w:r w:rsidRPr="00183134">
        <w:fldChar w:fldCharType="separate"/>
      </w:r>
      <w:r w:rsidR="0009266D" w:rsidRPr="00183134">
        <w:t>(d)</w:t>
      </w:r>
      <w:r w:rsidRPr="00183134">
        <w:fldChar w:fldCharType="end"/>
      </w:r>
      <w:r w:rsidRPr="00183134">
        <w:t xml:space="preserve"> is not to be taken as a representation that the Commonwealth will award the Contract in </w:t>
      </w:r>
      <w:r w:rsidR="00196C78" w:rsidRPr="00183134">
        <w:fldChar w:fldCharType="begin"/>
      </w:r>
      <w:r w:rsidR="00196C78" w:rsidRPr="00183134">
        <w:instrText xml:space="preserve"> REF _Ref159921487 \r \h </w:instrText>
      </w:r>
      <w:r w:rsidR="00183134">
        <w:instrText xml:space="preserve"> \* MERGEFORMAT </w:instrText>
      </w:r>
      <w:r w:rsidR="00196C78" w:rsidRPr="00183134">
        <w:fldChar w:fldCharType="separate"/>
      </w:r>
      <w:r w:rsidR="0009266D" w:rsidRPr="00183134">
        <w:t>Part 5</w:t>
      </w:r>
      <w:r w:rsidR="00196C78" w:rsidRPr="00183134">
        <w:fldChar w:fldCharType="end"/>
      </w:r>
      <w:r w:rsidR="002B5F07" w:rsidRPr="00183134">
        <w:t xml:space="preserve"> </w:t>
      </w:r>
      <w:r w:rsidRPr="00183134">
        <w:t>to the preferred Tenderer and does not bind the Commonwealth to do so.</w:t>
      </w:r>
    </w:p>
    <w:p w14:paraId="3B9CB708" w14:textId="7D0ABCAD" w:rsidR="00ED5204" w:rsidRPr="00183134" w:rsidRDefault="00ED5204" w:rsidP="00E6049E">
      <w:pPr>
        <w:pStyle w:val="DefenceHeading3"/>
      </w:pPr>
      <w:r w:rsidRPr="00183134">
        <w:t xml:space="preserve">Negotiations </w:t>
      </w:r>
      <w:r w:rsidR="00196C78" w:rsidRPr="00183134">
        <w:t xml:space="preserve">or other dealings </w:t>
      </w:r>
      <w:r w:rsidRPr="00183134">
        <w:t>with preferred Tenderers under paragraph </w:t>
      </w:r>
      <w:r w:rsidRPr="00183134">
        <w:fldChar w:fldCharType="begin"/>
      </w:r>
      <w:r w:rsidRPr="00183134">
        <w:instrText xml:space="preserve"> REF _Ref74458036 \r \h  \* MERGEFORMAT </w:instrText>
      </w:r>
      <w:r w:rsidRPr="00183134">
        <w:fldChar w:fldCharType="separate"/>
      </w:r>
      <w:r w:rsidR="0009266D" w:rsidRPr="00183134">
        <w:t>(d)</w:t>
      </w:r>
      <w:r w:rsidRPr="00183134">
        <w:fldChar w:fldCharType="end"/>
      </w:r>
      <w:r w:rsidRPr="00183134">
        <w:t>:</w:t>
      </w:r>
    </w:p>
    <w:p w14:paraId="062672D8" w14:textId="77777777" w:rsidR="00ED5204" w:rsidRPr="00183134" w:rsidRDefault="00ED5204" w:rsidP="00E6049E">
      <w:pPr>
        <w:pStyle w:val="DefenceHeading4"/>
      </w:pPr>
      <w:bookmarkStart w:id="308" w:name="_Ref113677737"/>
      <w:r w:rsidRPr="00183134">
        <w:t>may be conducted on any basis which the Commonwealth (in its absolute discretion) considers will enable the Commonwealth to improve the value for money which it would obtain from acceptance of any preferred Tenderer's Tender;</w:t>
      </w:r>
      <w:bookmarkEnd w:id="308"/>
    </w:p>
    <w:p w14:paraId="0C108025" w14:textId="63E3F96E" w:rsidR="00ED5204" w:rsidRPr="00183134" w:rsidRDefault="00ED5204" w:rsidP="00E6049E">
      <w:pPr>
        <w:pStyle w:val="DefenceHeading4"/>
      </w:pPr>
      <w:r w:rsidRPr="00183134">
        <w:t xml:space="preserve">without limiting subparagraph </w:t>
      </w:r>
      <w:r w:rsidRPr="00183134">
        <w:fldChar w:fldCharType="begin"/>
      </w:r>
      <w:r w:rsidRPr="00183134">
        <w:instrText xml:space="preserve"> REF _Ref113677737 \r \h  \* MERGEFORMAT </w:instrText>
      </w:r>
      <w:r w:rsidRPr="00183134">
        <w:fldChar w:fldCharType="separate"/>
      </w:r>
      <w:r w:rsidR="0009266D" w:rsidRPr="00183134">
        <w:t>(</w:t>
      </w:r>
      <w:proofErr w:type="spellStart"/>
      <w:r w:rsidR="0009266D" w:rsidRPr="00183134">
        <w:t>i</w:t>
      </w:r>
      <w:proofErr w:type="spellEnd"/>
      <w:r w:rsidR="0009266D" w:rsidRPr="00183134">
        <w:t>)</w:t>
      </w:r>
      <w:r w:rsidRPr="00183134">
        <w:fldChar w:fldCharType="end"/>
      </w:r>
      <w:r w:rsidRPr="00183134">
        <w:t xml:space="preserve">, may involve the amendment of any aspect of the Tender Documents (including the Contract in </w:t>
      </w:r>
      <w:r w:rsidR="00520C04" w:rsidRPr="00183134">
        <w:fldChar w:fldCharType="begin"/>
      </w:r>
      <w:r w:rsidR="00520C04" w:rsidRPr="00183134">
        <w:instrText xml:space="preserve"> REF _Ref159921768 \r \h </w:instrText>
      </w:r>
      <w:r w:rsidR="00183134">
        <w:instrText xml:space="preserve"> \* MERGEFORMAT </w:instrText>
      </w:r>
      <w:r w:rsidR="00520C04" w:rsidRPr="00183134">
        <w:fldChar w:fldCharType="separate"/>
      </w:r>
      <w:r w:rsidR="0009266D" w:rsidRPr="00183134">
        <w:t>Part 5</w:t>
      </w:r>
      <w:r w:rsidR="00520C04" w:rsidRPr="00183134">
        <w:fldChar w:fldCharType="end"/>
      </w:r>
      <w:r w:rsidRPr="00183134">
        <w:t>) or a preferred Tenderer's Tender, regardless of how substantial the amendment or the fact that the amendment is only proposed to a particular preferred Tenderer; and</w:t>
      </w:r>
    </w:p>
    <w:p w14:paraId="7010BD57" w14:textId="3BE4E9F8" w:rsidR="00ED5204" w:rsidRPr="00183134" w:rsidRDefault="00ED5204" w:rsidP="00E6049E">
      <w:pPr>
        <w:pStyle w:val="DefenceHeading4"/>
      </w:pPr>
      <w:r w:rsidRPr="00183134">
        <w:t xml:space="preserve">do not require the Commonwealth to provide each preferred Tenderer (if more than one) with the same information, opportunity to negotiate, or proposed amendment of any aspect of the Tender Documents (including the Contract in </w:t>
      </w:r>
      <w:r w:rsidR="00520C04" w:rsidRPr="00183134">
        <w:fldChar w:fldCharType="begin"/>
      </w:r>
      <w:r w:rsidR="00520C04" w:rsidRPr="00183134">
        <w:instrText xml:space="preserve"> REF _Ref159921784 \r \h </w:instrText>
      </w:r>
      <w:r w:rsidR="00183134">
        <w:instrText xml:space="preserve"> \* MERGEFORMAT </w:instrText>
      </w:r>
      <w:r w:rsidR="00520C04" w:rsidRPr="00183134">
        <w:fldChar w:fldCharType="separate"/>
      </w:r>
      <w:r w:rsidR="0009266D" w:rsidRPr="00183134">
        <w:t>Part 5</w:t>
      </w:r>
      <w:r w:rsidR="00520C04" w:rsidRPr="00183134">
        <w:fldChar w:fldCharType="end"/>
      </w:r>
      <w:r w:rsidRPr="00183134">
        <w:t>) or the preferred Tenderer's Tender.</w:t>
      </w:r>
    </w:p>
    <w:p w14:paraId="2C7C42C2" w14:textId="09DF8A5D" w:rsidR="00ED5204" w:rsidRPr="00183134" w:rsidRDefault="00ED5204" w:rsidP="008F1917">
      <w:pPr>
        <w:pStyle w:val="DefenceHeading3"/>
      </w:pPr>
      <w:r w:rsidRPr="00183134">
        <w:t xml:space="preserve">Without limiting clause </w:t>
      </w:r>
      <w:r w:rsidR="00520C04" w:rsidRPr="00183134">
        <w:t>4</w:t>
      </w:r>
      <w:r w:rsidRPr="00183134">
        <w:t xml:space="preserve"> of the Disclaimer and Confidentiality Agreement</w:t>
      </w:r>
      <w:r w:rsidR="005B0261" w:rsidRPr="00183134">
        <w:t>,</w:t>
      </w:r>
      <w:r w:rsidRPr="00183134">
        <w:t xml:space="preserve"> the Commonwealth may (in its absolute discretion) by notice</w:t>
      </w:r>
      <w:r w:rsidR="002B5F07" w:rsidRPr="00183134">
        <w:t xml:space="preserve"> </w:t>
      </w:r>
      <w:r w:rsidRPr="00183134">
        <w:t xml:space="preserve">discontinue negotiations </w:t>
      </w:r>
      <w:r w:rsidR="00520C04" w:rsidRPr="00183134">
        <w:t xml:space="preserve">or dealings </w:t>
      </w:r>
      <w:r w:rsidRPr="00183134">
        <w:t>at any time and for any reason with a preferred Tenderer</w:t>
      </w:r>
      <w:r w:rsidR="002B5F07" w:rsidRPr="00183134">
        <w:t>.</w:t>
      </w:r>
    </w:p>
    <w:p w14:paraId="18C578B3" w14:textId="77777777" w:rsidR="0097726A" w:rsidRPr="00183134" w:rsidRDefault="0097726A" w:rsidP="0097726A">
      <w:pPr>
        <w:pStyle w:val="DefenceHeading2"/>
      </w:pPr>
      <w:bookmarkStart w:id="309" w:name="_Ref52183312"/>
      <w:r w:rsidRPr="00183134">
        <w:t>Tender Process Acknowledgements</w:t>
      </w:r>
      <w:bookmarkEnd w:id="309"/>
    </w:p>
    <w:p w14:paraId="6AB41BBA" w14:textId="77777777" w:rsidR="0097726A" w:rsidRPr="00183134" w:rsidRDefault="0097726A" w:rsidP="0097726A">
      <w:pPr>
        <w:pStyle w:val="DefenceHeading3"/>
        <w:numPr>
          <w:ilvl w:val="0"/>
          <w:numId w:val="0"/>
        </w:numPr>
      </w:pPr>
      <w:bookmarkStart w:id="310" w:name="_Ref74458024"/>
      <w:r w:rsidRPr="00183134">
        <w:t>The Tenderer acknowledges that:</w:t>
      </w:r>
      <w:bookmarkEnd w:id="310"/>
    </w:p>
    <w:p w14:paraId="1A98B153" w14:textId="77777777" w:rsidR="0097726A" w:rsidRPr="00183134" w:rsidRDefault="0097726A" w:rsidP="0097726A">
      <w:pPr>
        <w:pStyle w:val="DefenceHeading3"/>
      </w:pPr>
      <w:r w:rsidRPr="00183134">
        <w:t>to the extent permitted by law:</w:t>
      </w:r>
    </w:p>
    <w:p w14:paraId="6ED76F34" w14:textId="5F0EADF4" w:rsidR="0097726A" w:rsidRPr="00183134" w:rsidRDefault="0097726A" w:rsidP="0097726A">
      <w:pPr>
        <w:pStyle w:val="DefenceHeading4"/>
      </w:pPr>
      <w:r w:rsidRPr="00183134">
        <w:t>without limiting the legal effect of a Tenderer's obligations under any protocol required under clause</w:t>
      </w:r>
      <w:r w:rsidR="00744D0A" w:rsidRPr="00183134">
        <w:t xml:space="preserve">s </w:t>
      </w:r>
      <w:r w:rsidR="00744D0A" w:rsidRPr="00183134">
        <w:fldChar w:fldCharType="begin"/>
      </w:r>
      <w:r w:rsidR="00744D0A" w:rsidRPr="00183134">
        <w:instrText xml:space="preserve"> REF _Ref57648161 \r \h </w:instrText>
      </w:r>
      <w:r w:rsidR="00183134">
        <w:instrText xml:space="preserve"> \* MERGEFORMAT </w:instrText>
      </w:r>
      <w:r w:rsidR="00744D0A" w:rsidRPr="00183134">
        <w:fldChar w:fldCharType="separate"/>
      </w:r>
      <w:r w:rsidR="0009266D" w:rsidRPr="00183134">
        <w:t>7.1(c)(ii)</w:t>
      </w:r>
      <w:r w:rsidR="00744D0A" w:rsidRPr="00183134">
        <w:fldChar w:fldCharType="end"/>
      </w:r>
      <w:r w:rsidR="00744D0A" w:rsidRPr="00183134">
        <w:t xml:space="preserve">, </w:t>
      </w:r>
      <w:r w:rsidR="00744D0A" w:rsidRPr="00183134">
        <w:fldChar w:fldCharType="begin"/>
      </w:r>
      <w:r w:rsidR="00744D0A" w:rsidRPr="00183134">
        <w:instrText xml:space="preserve"> REF _Ref57648166 \r \h </w:instrText>
      </w:r>
      <w:r w:rsidR="00183134">
        <w:instrText xml:space="preserve"> \* MERGEFORMAT </w:instrText>
      </w:r>
      <w:r w:rsidR="00744D0A" w:rsidRPr="00183134">
        <w:fldChar w:fldCharType="separate"/>
      </w:r>
      <w:r w:rsidR="0009266D" w:rsidRPr="00183134">
        <w:t>7.2(c)(ii)</w:t>
      </w:r>
      <w:r w:rsidR="00744D0A" w:rsidRPr="00183134">
        <w:fldChar w:fldCharType="end"/>
      </w:r>
      <w:r w:rsidR="00744D0A" w:rsidRPr="00183134">
        <w:t xml:space="preserve"> and</w:t>
      </w:r>
      <w:r w:rsidRPr="00183134">
        <w:t xml:space="preserve"> </w:t>
      </w:r>
      <w:r w:rsidRPr="00183134">
        <w:fldChar w:fldCharType="begin"/>
      </w:r>
      <w:r w:rsidRPr="00183134">
        <w:instrText xml:space="preserve"> REF _Ref52374458 \w \h </w:instrText>
      </w:r>
      <w:r w:rsidR="00183134">
        <w:instrText xml:space="preserve"> \* MERGEFORMAT </w:instrText>
      </w:r>
      <w:r w:rsidRPr="00183134">
        <w:fldChar w:fldCharType="separate"/>
      </w:r>
      <w:r w:rsidR="0009266D" w:rsidRPr="00183134">
        <w:t>7.2(d)(ii)</w:t>
      </w:r>
      <w:r w:rsidRPr="00183134">
        <w:fldChar w:fldCharType="end"/>
      </w:r>
      <w:r w:rsidRPr="00183134">
        <w:t>, the Commonwealth does not intend to create any contract or other relationship under which the Commonwealth is legally obliged to conduct the tender process in any manner or at all and that there is in fact no such contract or other relationship in existence;</w:t>
      </w:r>
    </w:p>
    <w:p w14:paraId="59D2049E" w14:textId="77777777" w:rsidR="0097726A" w:rsidRPr="00183134" w:rsidRDefault="0097726A" w:rsidP="0097726A">
      <w:pPr>
        <w:pStyle w:val="DefenceHeading4"/>
      </w:pPr>
      <w:bookmarkStart w:id="311" w:name="_Ref38968014"/>
      <w:r w:rsidRPr="00183134">
        <w:t xml:space="preserve">there will be no procedural or substantive limitation upon the </w:t>
      </w:r>
      <w:proofErr w:type="gramStart"/>
      <w:r w:rsidRPr="00183134">
        <w:t>manner in which</w:t>
      </w:r>
      <w:proofErr w:type="gramEnd"/>
      <w:r w:rsidRPr="00183134">
        <w:t xml:space="preserve"> the Commonwealth may (in its absolute discretion) conduct the tender process;</w:t>
      </w:r>
      <w:bookmarkEnd w:id="311"/>
    </w:p>
    <w:p w14:paraId="6907FC6F" w14:textId="60774641" w:rsidR="0097726A" w:rsidRPr="00183134" w:rsidRDefault="00520C04" w:rsidP="0097726A">
      <w:pPr>
        <w:pStyle w:val="DefenceHeading4"/>
      </w:pPr>
      <w:r w:rsidRPr="00183134">
        <w:t xml:space="preserve">neither </w:t>
      </w:r>
      <w:r w:rsidR="0097726A" w:rsidRPr="00183134">
        <w:t>the Commonwealth</w:t>
      </w:r>
      <w:r w:rsidRPr="00183134">
        <w:t>, the Tender Administrator nor anyone on the Commonwealth's behalf</w:t>
      </w:r>
      <w:r w:rsidR="0097726A" w:rsidRPr="00183134">
        <w:t xml:space="preserve"> warrant</w:t>
      </w:r>
      <w:r w:rsidRPr="00183134">
        <w:t>s</w:t>
      </w:r>
      <w:r w:rsidR="0097726A" w:rsidRPr="00183134">
        <w:t>, guarantee</w:t>
      </w:r>
      <w:r w:rsidRPr="00183134">
        <w:t>s</w:t>
      </w:r>
      <w:r w:rsidR="0097726A" w:rsidRPr="00183134">
        <w:t xml:space="preserve"> or </w:t>
      </w:r>
      <w:r w:rsidRPr="00183134">
        <w:t xml:space="preserve">makes any </w:t>
      </w:r>
      <w:r w:rsidR="0097726A" w:rsidRPr="00183134">
        <w:t xml:space="preserve">representation about: </w:t>
      </w:r>
    </w:p>
    <w:p w14:paraId="726C22C3" w14:textId="77777777" w:rsidR="0097726A" w:rsidRPr="00183134" w:rsidRDefault="0097726A" w:rsidP="0097726A">
      <w:pPr>
        <w:pStyle w:val="DefenceHeading5"/>
      </w:pPr>
      <w:r w:rsidRPr="00183134">
        <w:t xml:space="preserve">the relevance, completeness, accuracy or adequacy of any Information Document or </w:t>
      </w:r>
      <w:proofErr w:type="gramStart"/>
      <w:r w:rsidRPr="00183134">
        <w:t>whether or not</w:t>
      </w:r>
      <w:proofErr w:type="gramEnd"/>
      <w:r w:rsidRPr="00183134">
        <w:t xml:space="preserve"> any other information exists; or</w:t>
      </w:r>
    </w:p>
    <w:p w14:paraId="397E7705" w14:textId="5F9CF9DE" w:rsidR="0097726A" w:rsidRPr="00183134" w:rsidRDefault="0097726A" w:rsidP="0097726A">
      <w:pPr>
        <w:pStyle w:val="DefenceHeading5"/>
      </w:pPr>
      <w:r w:rsidRPr="00183134">
        <w:t>a</w:t>
      </w:r>
      <w:r w:rsidR="00895229" w:rsidRPr="00183134">
        <w:t>ny</w:t>
      </w:r>
      <w:r w:rsidRPr="00183134">
        <w:t xml:space="preserve"> Tender, the Commonwealth's requirements for the Contractor's Activities, the Works, the Project or the way in which it will evaluate Tenders arising out of or in connection with anything which the Commonwealth states or does or omits to state or do in, arising out of or in connection with any industry briefing, meeting or presentation under clause </w:t>
      </w:r>
      <w:r w:rsidRPr="00183134">
        <w:fldChar w:fldCharType="begin"/>
      </w:r>
      <w:r w:rsidRPr="00183134">
        <w:instrText xml:space="preserve"> REF _Ref448305984 \w \h </w:instrText>
      </w:r>
      <w:r w:rsidR="00183134">
        <w:instrText xml:space="preserve"> \* MERGEFORMAT </w:instrText>
      </w:r>
      <w:r w:rsidRPr="00183134">
        <w:fldChar w:fldCharType="separate"/>
      </w:r>
      <w:r w:rsidR="0009266D" w:rsidRPr="00183134">
        <w:t>2.3</w:t>
      </w:r>
      <w:r w:rsidRPr="00183134">
        <w:fldChar w:fldCharType="end"/>
      </w:r>
      <w:r w:rsidR="00895229" w:rsidRPr="00183134">
        <w:t xml:space="preserve"> or</w:t>
      </w:r>
      <w:r w:rsidRPr="00183134">
        <w:t xml:space="preserve"> </w:t>
      </w:r>
      <w:r w:rsidRPr="00183134">
        <w:fldChar w:fldCharType="begin"/>
      </w:r>
      <w:r w:rsidRPr="00183134">
        <w:instrText xml:space="preserve"> REF _Ref419895874 \w \h </w:instrText>
      </w:r>
      <w:r w:rsidR="00183134">
        <w:instrText xml:space="preserve"> \* MERGEFORMAT </w:instrText>
      </w:r>
      <w:r w:rsidRPr="00183134">
        <w:fldChar w:fldCharType="separate"/>
      </w:r>
      <w:r w:rsidR="0009266D" w:rsidRPr="00183134">
        <w:t>7</w:t>
      </w:r>
      <w:r w:rsidRPr="00183134">
        <w:fldChar w:fldCharType="end"/>
      </w:r>
      <w:r w:rsidR="001C56A4" w:rsidRPr="00183134">
        <w:t xml:space="preserve"> </w:t>
      </w:r>
      <w:r w:rsidRPr="00183134">
        <w:t>(</w:t>
      </w:r>
      <w:r w:rsidRPr="00183134">
        <w:rPr>
          <w:b/>
        </w:rPr>
        <w:t>Meeting Conduct</w:t>
      </w:r>
      <w:r w:rsidRPr="00183134">
        <w:t>);</w:t>
      </w:r>
    </w:p>
    <w:p w14:paraId="43A8CF1C" w14:textId="77777777" w:rsidR="0097726A" w:rsidRPr="00183134" w:rsidRDefault="0097726A" w:rsidP="0097726A">
      <w:pPr>
        <w:pStyle w:val="DefenceHeading4"/>
      </w:pPr>
      <w:bookmarkStart w:id="312" w:name="_Ref38015474"/>
      <w:r w:rsidRPr="00183134">
        <w:t>the Commonwealth does not owe any duty of care to the Tenderer in respect of any Information Document or any Meeting Conduct; and</w:t>
      </w:r>
      <w:bookmarkEnd w:id="312"/>
      <w:r w:rsidRPr="00183134">
        <w:t xml:space="preserve"> </w:t>
      </w:r>
    </w:p>
    <w:p w14:paraId="3E1E4C46" w14:textId="77777777" w:rsidR="0097726A" w:rsidRPr="00183134" w:rsidRDefault="0097726A" w:rsidP="0097726A">
      <w:pPr>
        <w:pStyle w:val="DefenceHeading4"/>
      </w:pPr>
      <w:r w:rsidRPr="00183134">
        <w:t>the Tenderer will not in any way rely upon any Information Document (or the relevance, completeness, accuracy or adequacy of any Information Document) or any Meeting Conduct for the purposes of preparing, amending or negotiating its Tender or entry into any contract with the Commonwealth;</w:t>
      </w:r>
    </w:p>
    <w:p w14:paraId="2B60F0DF" w14:textId="54A1F190" w:rsidR="0097726A" w:rsidRPr="00183134" w:rsidRDefault="0097726A" w:rsidP="0097726A">
      <w:pPr>
        <w:pStyle w:val="DefenceHeading3"/>
      </w:pPr>
      <w:bookmarkStart w:id="313" w:name="_Ref74458068"/>
      <w:r w:rsidRPr="00183134">
        <w:lastRenderedPageBreak/>
        <w:t>the Commonwealth may vary, suspend or discontinue or terminate the tender process at any time and for any reason;</w:t>
      </w:r>
      <w:bookmarkEnd w:id="313"/>
      <w:r w:rsidRPr="00183134">
        <w:t xml:space="preserve"> </w:t>
      </w:r>
    </w:p>
    <w:p w14:paraId="410573E0" w14:textId="77777777" w:rsidR="0097726A" w:rsidRPr="00183134" w:rsidRDefault="0097726A" w:rsidP="0097726A">
      <w:pPr>
        <w:pStyle w:val="DefenceHeading3"/>
      </w:pPr>
      <w:r w:rsidRPr="00183134">
        <w:t xml:space="preserve">the Commonwealth is proceeding with the tender process strictly </w:t>
      </w:r>
      <w:proofErr w:type="gramStart"/>
      <w:r w:rsidRPr="00183134">
        <w:t>on the basis of</w:t>
      </w:r>
      <w:proofErr w:type="gramEnd"/>
      <w:r w:rsidRPr="00183134">
        <w:t>, and in reliance upon, the acknowledgements set out above</w:t>
      </w:r>
      <w:r w:rsidR="00AE201D" w:rsidRPr="00183134">
        <w:t>; and</w:t>
      </w:r>
    </w:p>
    <w:p w14:paraId="093B428D" w14:textId="1343133C" w:rsidR="00AE201D" w:rsidRPr="00183134" w:rsidRDefault="00AE201D" w:rsidP="0097726A">
      <w:pPr>
        <w:pStyle w:val="DefenceHeading3"/>
      </w:pPr>
      <w:r w:rsidRPr="00183134">
        <w:t xml:space="preserve">the Commonwealth may exercise its rights under clauses </w:t>
      </w:r>
      <w:r w:rsidRPr="00183134">
        <w:fldChar w:fldCharType="begin"/>
      </w:r>
      <w:r w:rsidRPr="00183134">
        <w:instrText xml:space="preserve"> REF _Ref45182222 \r \h </w:instrText>
      </w:r>
      <w:r w:rsidR="00183134">
        <w:instrText xml:space="preserve"> \* MERGEFORMAT </w:instrText>
      </w:r>
      <w:r w:rsidRPr="00183134">
        <w:fldChar w:fldCharType="separate"/>
      </w:r>
      <w:r w:rsidR="0009266D" w:rsidRPr="00183134">
        <w:t>7.1</w:t>
      </w:r>
      <w:r w:rsidRPr="00183134">
        <w:fldChar w:fldCharType="end"/>
      </w:r>
      <w:r w:rsidRPr="00183134">
        <w:t xml:space="preserve"> and </w:t>
      </w:r>
      <w:r w:rsidRPr="00183134">
        <w:fldChar w:fldCharType="begin"/>
      </w:r>
      <w:r w:rsidRPr="00183134">
        <w:instrText xml:space="preserve"> REF _Ref45182235 \r \h </w:instrText>
      </w:r>
      <w:r w:rsidR="00183134">
        <w:instrText xml:space="preserve"> \* MERGEFORMAT </w:instrText>
      </w:r>
      <w:r w:rsidRPr="00183134">
        <w:fldChar w:fldCharType="separate"/>
      </w:r>
      <w:r w:rsidR="0009266D" w:rsidRPr="00183134">
        <w:t>7.2</w:t>
      </w:r>
      <w:r w:rsidRPr="00183134">
        <w:fldChar w:fldCharType="end"/>
      </w:r>
      <w:r w:rsidRPr="00183134">
        <w:t xml:space="preserve"> either itself or through the Tender Administrator acting on its behalf. </w:t>
      </w:r>
    </w:p>
    <w:p w14:paraId="4174DD76" w14:textId="77777777" w:rsidR="00ED5204" w:rsidRPr="00183134" w:rsidRDefault="00ED5204" w:rsidP="00EE4E59">
      <w:pPr>
        <w:pStyle w:val="DefenceHeading1"/>
      </w:pPr>
      <w:bookmarkStart w:id="314" w:name="_Toc448383959"/>
      <w:bookmarkStart w:id="315" w:name="_Toc448384347"/>
      <w:bookmarkStart w:id="316" w:name="_Toc448384735"/>
      <w:bookmarkStart w:id="317" w:name="_Toc448407164"/>
      <w:bookmarkStart w:id="318" w:name="_Toc448407550"/>
      <w:bookmarkStart w:id="319" w:name="_Toc448408000"/>
      <w:bookmarkStart w:id="320" w:name="_Toc448747090"/>
      <w:bookmarkStart w:id="321" w:name="_Toc448747481"/>
      <w:bookmarkStart w:id="322" w:name="_Toc448749444"/>
      <w:bookmarkStart w:id="323" w:name="_Toc448749824"/>
      <w:bookmarkStart w:id="324" w:name="_Toc448750205"/>
      <w:bookmarkStart w:id="325" w:name="_Toc448750586"/>
      <w:bookmarkStart w:id="326" w:name="_Toc448758294"/>
      <w:bookmarkStart w:id="327" w:name="_Toc448383966"/>
      <w:bookmarkStart w:id="328" w:name="_Toc448384354"/>
      <w:bookmarkStart w:id="329" w:name="_Toc448384742"/>
      <w:bookmarkStart w:id="330" w:name="_Toc448407171"/>
      <w:bookmarkStart w:id="331" w:name="_Toc448407557"/>
      <w:bookmarkStart w:id="332" w:name="_Toc448408007"/>
      <w:bookmarkStart w:id="333" w:name="_Toc448747097"/>
      <w:bookmarkStart w:id="334" w:name="_Toc448747488"/>
      <w:bookmarkStart w:id="335" w:name="_Toc448749451"/>
      <w:bookmarkStart w:id="336" w:name="_Toc448749831"/>
      <w:bookmarkStart w:id="337" w:name="_Toc448750212"/>
      <w:bookmarkStart w:id="338" w:name="_Toc448750593"/>
      <w:bookmarkStart w:id="339" w:name="_Toc448758301"/>
      <w:bookmarkStart w:id="340" w:name="_Ref106077294"/>
      <w:bookmarkStart w:id="341" w:name="_Ref106078053"/>
      <w:bookmarkStart w:id="342" w:name="_Ref106078252"/>
      <w:bookmarkStart w:id="343" w:name="_Toc233714467"/>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r w:rsidRPr="00183134">
        <w:t>Acceptance of Tenders</w:t>
      </w:r>
      <w:bookmarkEnd w:id="340"/>
      <w:bookmarkEnd w:id="341"/>
      <w:bookmarkEnd w:id="342"/>
      <w:bookmarkEnd w:id="343"/>
    </w:p>
    <w:p w14:paraId="3B60C139" w14:textId="77777777" w:rsidR="00ED5204" w:rsidRPr="00183134" w:rsidRDefault="00ED5204" w:rsidP="00E6049E">
      <w:pPr>
        <w:pStyle w:val="DefenceHeading3"/>
      </w:pPr>
      <w:r w:rsidRPr="00183134">
        <w:t>The Commonwealth is not bound or required to accept the lowest or any Tender.</w:t>
      </w:r>
    </w:p>
    <w:p w14:paraId="09E17AE2" w14:textId="7FFA588A" w:rsidR="00ED5204" w:rsidRPr="00183134" w:rsidRDefault="00ED5204" w:rsidP="00E6049E">
      <w:pPr>
        <w:pStyle w:val="DefenceHeading3"/>
      </w:pPr>
      <w:bookmarkStart w:id="344" w:name="_Ref74458220"/>
      <w:r w:rsidRPr="00183134">
        <w:t xml:space="preserve">A Tender (as amended, if at all, under clause </w:t>
      </w:r>
      <w:r w:rsidRPr="00183134">
        <w:fldChar w:fldCharType="begin"/>
      </w:r>
      <w:r w:rsidRPr="00183134">
        <w:instrText xml:space="preserve"> REF _Ref419895874 \r \h </w:instrText>
      </w:r>
      <w:r w:rsidR="00183134">
        <w:instrText xml:space="preserve"> \* MERGEFORMAT </w:instrText>
      </w:r>
      <w:r w:rsidRPr="00183134">
        <w:fldChar w:fldCharType="separate"/>
      </w:r>
      <w:r w:rsidR="0009266D" w:rsidRPr="00183134">
        <w:t>7</w:t>
      </w:r>
      <w:r w:rsidRPr="00183134">
        <w:fldChar w:fldCharType="end"/>
      </w:r>
      <w:r w:rsidRPr="00183134">
        <w:t>) will not be deemed to be accepted unless and until</w:t>
      </w:r>
      <w:bookmarkEnd w:id="344"/>
      <w:r w:rsidRPr="00183134">
        <w:t xml:space="preserve"> the </w:t>
      </w:r>
      <w:r w:rsidR="00AE201D" w:rsidRPr="00183134">
        <w:t xml:space="preserve">Contract </w:t>
      </w:r>
      <w:r w:rsidRPr="00183134">
        <w:t xml:space="preserve">set out in </w:t>
      </w:r>
      <w:r w:rsidR="00895229" w:rsidRPr="00183134">
        <w:fldChar w:fldCharType="begin"/>
      </w:r>
      <w:r w:rsidR="00895229" w:rsidRPr="00183134">
        <w:instrText xml:space="preserve"> REF _Ref159922636 \r \h </w:instrText>
      </w:r>
      <w:r w:rsidR="00183134">
        <w:instrText xml:space="preserve"> \* MERGEFORMAT </w:instrText>
      </w:r>
      <w:r w:rsidR="00895229" w:rsidRPr="00183134">
        <w:fldChar w:fldCharType="separate"/>
      </w:r>
      <w:r w:rsidR="0009266D" w:rsidRPr="00183134">
        <w:t>Part 5</w:t>
      </w:r>
      <w:r w:rsidR="00895229" w:rsidRPr="00183134">
        <w:fldChar w:fldCharType="end"/>
      </w:r>
      <w:r w:rsidR="002B5F07" w:rsidRPr="00183134">
        <w:t xml:space="preserve"> </w:t>
      </w:r>
      <w:r w:rsidRPr="00183134">
        <w:t xml:space="preserve">is </w:t>
      </w:r>
      <w:r w:rsidR="00AE201D" w:rsidRPr="00183134">
        <w:t xml:space="preserve">completed and the Formal Agreement </w:t>
      </w:r>
      <w:r w:rsidRPr="00183134">
        <w:t>signed by the Tenderer and the Commonwealth</w:t>
      </w:r>
      <w:r w:rsidR="00AE201D" w:rsidRPr="00183134">
        <w:t>, and for this purpose the successful Tenderer must take all necessary steps to execute the Formal Agreement when required by the Commonwealth</w:t>
      </w:r>
      <w:r w:rsidRPr="00183134">
        <w:t>.</w:t>
      </w:r>
    </w:p>
    <w:p w14:paraId="2A33D50B" w14:textId="0C9C40B4" w:rsidR="00ED5204" w:rsidRPr="00183134" w:rsidRDefault="00ED5204" w:rsidP="00E6049E">
      <w:pPr>
        <w:pStyle w:val="DefenceHeading3"/>
      </w:pPr>
      <w:r w:rsidRPr="00183134">
        <w:t xml:space="preserve">No other document issued or made available and no other representation made or conduct engaged in, by or on behalf of the Commonwealth (other than as set out under paragraph </w:t>
      </w:r>
      <w:r w:rsidRPr="00183134">
        <w:fldChar w:fldCharType="begin"/>
      </w:r>
      <w:r w:rsidRPr="00183134">
        <w:instrText xml:space="preserve"> REF _Ref74458220 \r \h  \* MERGEFORMAT </w:instrText>
      </w:r>
      <w:r w:rsidRPr="00183134">
        <w:fldChar w:fldCharType="separate"/>
      </w:r>
      <w:r w:rsidR="0009266D" w:rsidRPr="00183134">
        <w:t>(b)</w:t>
      </w:r>
      <w:r w:rsidRPr="00183134">
        <w:fldChar w:fldCharType="end"/>
      </w:r>
      <w:r w:rsidRPr="00183134">
        <w:t xml:space="preserve">) will be deemed to be acceptance of a Tender or to create any contractual or other legal relationship </w:t>
      </w:r>
      <w:r w:rsidR="00744D0A" w:rsidRPr="00183134">
        <w:t xml:space="preserve">which is binding on </w:t>
      </w:r>
      <w:r w:rsidRPr="00183134">
        <w:t>the Commonwealth or otherwise oblige the Commonwealth to enter into a contract with the Tenderer.</w:t>
      </w:r>
    </w:p>
    <w:p w14:paraId="2180CF87" w14:textId="77777777" w:rsidR="00ED5204" w:rsidRPr="00183134" w:rsidRDefault="00ED5204" w:rsidP="00E6049E">
      <w:pPr>
        <w:pStyle w:val="DefenceHeading1"/>
      </w:pPr>
      <w:bookmarkStart w:id="345" w:name="_Toc233714468"/>
      <w:r w:rsidRPr="00183134">
        <w:t>Notification and debrief</w:t>
      </w:r>
      <w:bookmarkEnd w:id="345"/>
    </w:p>
    <w:p w14:paraId="65A64149" w14:textId="77777777" w:rsidR="00ED5204" w:rsidRPr="00183134" w:rsidRDefault="00ED5204" w:rsidP="00E6049E">
      <w:pPr>
        <w:pStyle w:val="DefenceHeading3"/>
      </w:pPr>
      <w:r w:rsidRPr="00183134">
        <w:t>If the Tenderer:</w:t>
      </w:r>
    </w:p>
    <w:p w14:paraId="36238628" w14:textId="3BA53F40" w:rsidR="00ED5204" w:rsidRPr="00183134" w:rsidRDefault="00ED5204" w:rsidP="00E6049E">
      <w:pPr>
        <w:pStyle w:val="DefenceHeading4"/>
      </w:pPr>
      <w:bookmarkStart w:id="346" w:name="_Ref48124634"/>
      <w:r w:rsidRPr="00183134">
        <w:t xml:space="preserve">did not lodge a conforming Tender, the Commonwealth will notify the Tenderer </w:t>
      </w:r>
      <w:r w:rsidR="00903694" w:rsidRPr="00183134">
        <w:t xml:space="preserve">in writing </w:t>
      </w:r>
      <w:r w:rsidRPr="00183134">
        <w:t>and no debrief will be provided</w:t>
      </w:r>
      <w:r w:rsidR="0097726A" w:rsidRPr="00183134">
        <w:t xml:space="preserve"> unless the Commonwealth </w:t>
      </w:r>
      <w:r w:rsidR="00BF69B6" w:rsidRPr="00183134">
        <w:t xml:space="preserve">considers, </w:t>
      </w:r>
      <w:r w:rsidR="0097726A" w:rsidRPr="00183134">
        <w:t>in its absolute discretion</w:t>
      </w:r>
      <w:r w:rsidR="00BF69B6" w:rsidRPr="00183134">
        <w:t>,</w:t>
      </w:r>
      <w:r w:rsidR="0097726A" w:rsidRPr="00183134">
        <w:t xml:space="preserve"> that it would be appropriate in the </w:t>
      </w:r>
      <w:proofErr w:type="gramStart"/>
      <w:r w:rsidR="0097726A" w:rsidRPr="00183134">
        <w:t>particular circumstances</w:t>
      </w:r>
      <w:proofErr w:type="gramEnd"/>
      <w:r w:rsidR="0097726A" w:rsidRPr="00183134">
        <w:t xml:space="preserve"> to do so following a written request from the Tenderer</w:t>
      </w:r>
      <w:r w:rsidRPr="00183134">
        <w:t>; or</w:t>
      </w:r>
      <w:bookmarkEnd w:id="346"/>
    </w:p>
    <w:p w14:paraId="0BDE70F2" w14:textId="77777777" w:rsidR="00ED5204" w:rsidRPr="00183134" w:rsidRDefault="00ED5204" w:rsidP="00731221">
      <w:pPr>
        <w:pStyle w:val="DefenceHeading4"/>
      </w:pPr>
      <w:bookmarkStart w:id="347" w:name="_Ref225844254"/>
      <w:bookmarkStart w:id="348" w:name="_Ref211395743"/>
      <w:r w:rsidRPr="00183134">
        <w:t>did lodge a conforming Tender, the Commonwealth</w:t>
      </w:r>
      <w:bookmarkEnd w:id="347"/>
      <w:r w:rsidRPr="00183134">
        <w:t>:</w:t>
      </w:r>
    </w:p>
    <w:p w14:paraId="6F9FA12B" w14:textId="5DC315AE" w:rsidR="00ED5204" w:rsidRPr="00183134" w:rsidRDefault="00ED5204" w:rsidP="00731221">
      <w:pPr>
        <w:pStyle w:val="DefenceHeading5"/>
      </w:pPr>
      <w:r w:rsidRPr="00183134">
        <w:t xml:space="preserve">may (in its absolute discretion) notify the Tenderer if its Tender has been set aside under clause </w:t>
      </w:r>
      <w:r w:rsidRPr="00183134">
        <w:fldChar w:fldCharType="begin"/>
      </w:r>
      <w:r w:rsidRPr="00183134">
        <w:instrText xml:space="preserve"> REF _Ref226265006 \r \h  \* MERGEFORMAT </w:instrText>
      </w:r>
      <w:r w:rsidRPr="00183134">
        <w:fldChar w:fldCharType="separate"/>
      </w:r>
      <w:r w:rsidR="0009266D" w:rsidRPr="00183134">
        <w:t>7.2(a)(v)</w:t>
      </w:r>
      <w:r w:rsidRPr="00183134">
        <w:fldChar w:fldCharType="end"/>
      </w:r>
      <w:r w:rsidRPr="00183134">
        <w:t>; and</w:t>
      </w:r>
    </w:p>
    <w:p w14:paraId="59F6E3BC" w14:textId="138B26AB" w:rsidR="00ED5204" w:rsidRPr="00183134" w:rsidRDefault="00ED5204" w:rsidP="00731221">
      <w:pPr>
        <w:pStyle w:val="DefenceHeading5"/>
      </w:pPr>
      <w:bookmarkStart w:id="349" w:name="_Ref230491407"/>
      <w:bookmarkStart w:id="350" w:name="_Ref254360470"/>
      <w:r w:rsidRPr="00183134">
        <w:t xml:space="preserve">will notify the Tenderer </w:t>
      </w:r>
      <w:bookmarkEnd w:id="349"/>
      <w:r w:rsidR="00903694" w:rsidRPr="00183134">
        <w:t xml:space="preserve">in writing </w:t>
      </w:r>
      <w:r w:rsidRPr="00183134">
        <w:t xml:space="preserve">if its Tender was unsuccessful (regardless of </w:t>
      </w:r>
      <w:proofErr w:type="gramStart"/>
      <w:r w:rsidRPr="00183134">
        <w:t>whether or not</w:t>
      </w:r>
      <w:proofErr w:type="gramEnd"/>
      <w:r w:rsidRPr="00183134">
        <w:t xml:space="preserve"> its Tender was set aside under clause </w:t>
      </w:r>
      <w:r w:rsidRPr="00183134">
        <w:fldChar w:fldCharType="begin"/>
      </w:r>
      <w:r w:rsidRPr="00183134">
        <w:instrText xml:space="preserve"> REF _Ref226265006 \r \h  \* MERGEFORMAT </w:instrText>
      </w:r>
      <w:r w:rsidRPr="00183134">
        <w:fldChar w:fldCharType="separate"/>
      </w:r>
      <w:r w:rsidR="0009266D" w:rsidRPr="00183134">
        <w:t>7.2(a)(v)</w:t>
      </w:r>
      <w:r w:rsidRPr="00183134">
        <w:fldChar w:fldCharType="end"/>
      </w:r>
      <w:r w:rsidRPr="00183134">
        <w:t>).</w:t>
      </w:r>
      <w:bookmarkEnd w:id="350"/>
    </w:p>
    <w:p w14:paraId="6F8B7989" w14:textId="77777777" w:rsidR="00ED5204" w:rsidRPr="00183134" w:rsidRDefault="00ED5204" w:rsidP="00E6049E">
      <w:pPr>
        <w:pStyle w:val="DefenceHeading3"/>
      </w:pPr>
      <w:bookmarkStart w:id="351" w:name="_Ref254360503"/>
      <w:r w:rsidRPr="00183134">
        <w:t>Within 14 days of:</w:t>
      </w:r>
      <w:bookmarkEnd w:id="348"/>
      <w:bookmarkEnd w:id="351"/>
    </w:p>
    <w:p w14:paraId="54C27F98" w14:textId="1C859124" w:rsidR="00ED5204" w:rsidRPr="00183134" w:rsidRDefault="00ED5204" w:rsidP="00E6049E">
      <w:pPr>
        <w:pStyle w:val="DefenceHeading4"/>
      </w:pPr>
      <w:r w:rsidRPr="00183134">
        <w:t>receipt of a notice from the Commonwealth under paragraph</w:t>
      </w:r>
      <w:r w:rsidR="00C770FB" w:rsidRPr="00183134">
        <w:t xml:space="preserve"> </w:t>
      </w:r>
      <w:r w:rsidR="00C770FB" w:rsidRPr="00183134">
        <w:fldChar w:fldCharType="begin"/>
      </w:r>
      <w:r w:rsidR="00C770FB" w:rsidRPr="00183134">
        <w:instrText xml:space="preserve"> REF _Ref48124634 \r \h  \* MERGEFORMAT </w:instrText>
      </w:r>
      <w:r w:rsidR="00C770FB" w:rsidRPr="00183134">
        <w:fldChar w:fldCharType="separate"/>
      </w:r>
      <w:r w:rsidR="0009266D" w:rsidRPr="00183134">
        <w:t>(a)(</w:t>
      </w:r>
      <w:proofErr w:type="spellStart"/>
      <w:r w:rsidR="0009266D" w:rsidRPr="00183134">
        <w:t>i</w:t>
      </w:r>
      <w:proofErr w:type="spellEnd"/>
      <w:r w:rsidR="0009266D" w:rsidRPr="00183134">
        <w:t>)</w:t>
      </w:r>
      <w:r w:rsidR="00C770FB" w:rsidRPr="00183134">
        <w:fldChar w:fldCharType="end"/>
      </w:r>
      <w:r w:rsidR="00C770FB" w:rsidRPr="00183134">
        <w:t xml:space="preserve"> or</w:t>
      </w:r>
      <w:r w:rsidRPr="00183134">
        <w:t xml:space="preserve"> </w:t>
      </w:r>
      <w:r w:rsidRPr="00183134">
        <w:fldChar w:fldCharType="begin"/>
      </w:r>
      <w:r w:rsidRPr="00183134">
        <w:instrText xml:space="preserve"> REF _Ref254360470 \r \h  \* MERGEFORMAT </w:instrText>
      </w:r>
      <w:r w:rsidRPr="00183134">
        <w:fldChar w:fldCharType="separate"/>
      </w:r>
      <w:r w:rsidR="0009266D" w:rsidRPr="00183134">
        <w:t>(a)(</w:t>
      </w:r>
      <w:proofErr w:type="gramStart"/>
      <w:r w:rsidR="0009266D" w:rsidRPr="00183134">
        <w:t>ii)B</w:t>
      </w:r>
      <w:proofErr w:type="gramEnd"/>
      <w:r w:rsidRPr="00183134">
        <w:fldChar w:fldCharType="end"/>
      </w:r>
      <w:r w:rsidRPr="00183134">
        <w:t>; or</w:t>
      </w:r>
    </w:p>
    <w:p w14:paraId="44A5C9C1" w14:textId="508126A3" w:rsidR="00ED5204" w:rsidRPr="00183134" w:rsidRDefault="00ED5204" w:rsidP="00E6049E">
      <w:pPr>
        <w:pStyle w:val="DefenceHeading4"/>
      </w:pPr>
      <w:bookmarkStart w:id="352" w:name="_Ref224026909"/>
      <w:r w:rsidRPr="00183134">
        <w:t xml:space="preserve">the date upon which the Tender is accepted under clause </w:t>
      </w:r>
      <w:r w:rsidRPr="00183134">
        <w:fldChar w:fldCharType="begin"/>
      </w:r>
      <w:r w:rsidRPr="00183134">
        <w:instrText xml:space="preserve"> REF _Ref106077294 \r \h  \* MERGEFORMAT </w:instrText>
      </w:r>
      <w:r w:rsidRPr="00183134">
        <w:fldChar w:fldCharType="separate"/>
      </w:r>
      <w:r w:rsidR="0009266D" w:rsidRPr="00183134">
        <w:t>8</w:t>
      </w:r>
      <w:r w:rsidRPr="00183134">
        <w:fldChar w:fldCharType="end"/>
      </w:r>
      <w:r w:rsidRPr="00183134">
        <w:t>,</w:t>
      </w:r>
      <w:bookmarkEnd w:id="352"/>
    </w:p>
    <w:p w14:paraId="2739BB4B" w14:textId="77777777" w:rsidR="00ED5204" w:rsidRPr="00183134" w:rsidRDefault="00ED5204" w:rsidP="008C477C">
      <w:pPr>
        <w:pStyle w:val="DefenceIndent"/>
      </w:pPr>
      <w:r w:rsidRPr="00183134">
        <w:t xml:space="preserve">the Tenderer may notify the </w:t>
      </w:r>
      <w:r w:rsidR="004610CC" w:rsidRPr="00183134">
        <w:t>Tender Administrator</w:t>
      </w:r>
      <w:r w:rsidRPr="00183134">
        <w:t xml:space="preserve"> by email that a debrief is requested.</w:t>
      </w:r>
    </w:p>
    <w:p w14:paraId="6CD2FF57" w14:textId="4136D88C" w:rsidR="00ED5204" w:rsidRPr="00183134" w:rsidRDefault="00ED5204" w:rsidP="00E6049E">
      <w:pPr>
        <w:pStyle w:val="DefenceHeading3"/>
      </w:pPr>
      <w:r w:rsidRPr="00183134">
        <w:t xml:space="preserve">If a request is made under paragraph </w:t>
      </w:r>
      <w:r w:rsidRPr="00183134">
        <w:fldChar w:fldCharType="begin"/>
      </w:r>
      <w:r w:rsidRPr="00183134">
        <w:instrText xml:space="preserve"> REF _Ref254360503 \r \h </w:instrText>
      </w:r>
      <w:r w:rsidR="00624873" w:rsidRPr="00183134">
        <w:instrText xml:space="preserve"> \* MERGEFORMAT </w:instrText>
      </w:r>
      <w:r w:rsidRPr="00183134">
        <w:fldChar w:fldCharType="separate"/>
      </w:r>
      <w:r w:rsidR="0009266D" w:rsidRPr="00183134">
        <w:t>(b)</w:t>
      </w:r>
      <w:r w:rsidRPr="00183134">
        <w:fldChar w:fldCharType="end"/>
      </w:r>
      <w:r w:rsidRPr="00183134">
        <w:t>:</w:t>
      </w:r>
    </w:p>
    <w:p w14:paraId="759A974D" w14:textId="77777777" w:rsidR="00ED5204" w:rsidRPr="00183134" w:rsidRDefault="00ED5204" w:rsidP="00915369">
      <w:pPr>
        <w:pStyle w:val="DefenceHeading4"/>
      </w:pPr>
      <w:r w:rsidRPr="00183134">
        <w:t>the Commonwealth will determine (in its absolute discretion) a suitable time, date and place for the debrief after the Award Date;</w:t>
      </w:r>
    </w:p>
    <w:p w14:paraId="46AB57FD" w14:textId="40CA573E" w:rsidR="00ED5204" w:rsidRPr="00183134" w:rsidRDefault="00ED5204" w:rsidP="00915369">
      <w:pPr>
        <w:pStyle w:val="DefenceHeading4"/>
      </w:pPr>
      <w:r w:rsidRPr="00183134">
        <w:t xml:space="preserve">the </w:t>
      </w:r>
      <w:r w:rsidR="004610CC" w:rsidRPr="00183134">
        <w:t>Tender Administrator</w:t>
      </w:r>
      <w:r w:rsidRPr="00183134">
        <w:t xml:space="preserve"> will notify the Tenderer of the time, date and place for the debrief; and</w:t>
      </w:r>
    </w:p>
    <w:p w14:paraId="365B57DB" w14:textId="77777777" w:rsidR="00ED5204" w:rsidRPr="00183134" w:rsidRDefault="00ED5204" w:rsidP="00915369">
      <w:pPr>
        <w:pStyle w:val="DefenceHeading4"/>
      </w:pPr>
      <w:bookmarkStart w:id="353" w:name="_Ref409103850"/>
      <w:r w:rsidRPr="00183134">
        <w:t>the Commonwealth will provide the debrief.</w:t>
      </w:r>
      <w:bookmarkEnd w:id="353"/>
    </w:p>
    <w:p w14:paraId="69464951" w14:textId="2D81B5EC" w:rsidR="00ED5204" w:rsidRPr="00183134" w:rsidRDefault="00ED5204" w:rsidP="00E6049E">
      <w:pPr>
        <w:pStyle w:val="DefenceHeading3"/>
      </w:pPr>
      <w:r w:rsidRPr="00183134">
        <w:t>The purpose of the debrief is to discuss the reasons why the Tender was</w:t>
      </w:r>
      <w:r w:rsidR="00C770FB" w:rsidRPr="00183134">
        <w:t xml:space="preserve"> non-conforming,</w:t>
      </w:r>
      <w:r w:rsidRPr="00183134">
        <w:t xml:space="preserve"> successful or unsuccessful</w:t>
      </w:r>
      <w:r w:rsidR="00BF69B6" w:rsidRPr="00183134">
        <w:t xml:space="preserve"> (as the case may be)</w:t>
      </w:r>
      <w:r w:rsidRPr="00183134">
        <w:t xml:space="preserve"> and neither the Commonwealth nor the </w:t>
      </w:r>
      <w:r w:rsidR="004610CC" w:rsidRPr="00183134">
        <w:t>Tender Administrator</w:t>
      </w:r>
      <w:r w:rsidRPr="00183134">
        <w:t xml:space="preserve"> is obliged to make any comparison with or provide any information about any other Tenderer or Tender at the debrief.</w:t>
      </w:r>
    </w:p>
    <w:p w14:paraId="4877A3AF" w14:textId="77777777" w:rsidR="00ED5204" w:rsidRPr="00183134" w:rsidRDefault="00ED5204" w:rsidP="00EE4E59">
      <w:pPr>
        <w:pStyle w:val="DefenceHeading1"/>
      </w:pPr>
      <w:bookmarkStart w:id="354" w:name="_Toc233714469"/>
      <w:r w:rsidRPr="00183134">
        <w:lastRenderedPageBreak/>
        <w:t xml:space="preserve">Costs AND </w:t>
      </w:r>
      <w:r w:rsidRPr="00183134">
        <w:rPr>
          <w:bCs/>
        </w:rPr>
        <w:t>CLAIMS</w:t>
      </w:r>
      <w:bookmarkEnd w:id="354"/>
    </w:p>
    <w:p w14:paraId="30CF42B2" w14:textId="77777777" w:rsidR="00ED5204" w:rsidRPr="00183134" w:rsidRDefault="00ED5204" w:rsidP="00E6049E">
      <w:pPr>
        <w:pStyle w:val="DefenceNormal"/>
      </w:pPr>
      <w:r w:rsidRPr="00183134">
        <w:t>Without limiting any other provision of these Tender Documents</w:t>
      </w:r>
      <w:r w:rsidR="00A13692" w:rsidRPr="00183134">
        <w:t xml:space="preserve"> and except to the extent of any compensation awarded under the </w:t>
      </w:r>
      <w:r w:rsidR="00451EEE" w:rsidRPr="00183134">
        <w:t xml:space="preserve">Judicial Review </w:t>
      </w:r>
      <w:r w:rsidR="00A13692" w:rsidRPr="00183134">
        <w:t>Act</w:t>
      </w:r>
      <w:r w:rsidRPr="00183134">
        <w:t>, no payment will be made by the Commonwealth to the Tenderer or any other person or entity for any costs, expenses, losses, damages or liabilities incurred or suffered by the Tenderer or any other person or entity arising out of or in connection with:</w:t>
      </w:r>
    </w:p>
    <w:p w14:paraId="1A3E8381" w14:textId="77777777" w:rsidR="00ED5204" w:rsidRPr="00183134" w:rsidRDefault="00ED5204" w:rsidP="00E6049E">
      <w:pPr>
        <w:pStyle w:val="DefenceHeading3"/>
      </w:pPr>
      <w:r w:rsidRPr="00183134">
        <w:t>preparing a Tender;</w:t>
      </w:r>
    </w:p>
    <w:p w14:paraId="6B47A15C" w14:textId="6E82AE09" w:rsidR="00ED5204" w:rsidRPr="00183134" w:rsidRDefault="00ED5204" w:rsidP="006C23F7">
      <w:pPr>
        <w:pStyle w:val="DefenceHeading3"/>
      </w:pPr>
      <w:r w:rsidRPr="00183134">
        <w:t xml:space="preserve">the tender process (including an industry briefing, if applicable, any Tenderer meeting, a debrief or any discussions, negotiations or enquiries or any work undertaken by the Tenderer before or after the ATM Close Date and ATM Close Time, including in relation to anything that occurs under clauses </w:t>
      </w:r>
      <w:r w:rsidRPr="00183134">
        <w:fldChar w:fldCharType="begin"/>
      </w:r>
      <w:r w:rsidRPr="00183134">
        <w:instrText xml:space="preserve"> REF _Ref448305984 \w \h </w:instrText>
      </w:r>
      <w:r w:rsidR="00183134">
        <w:instrText xml:space="preserve"> \* MERGEFORMAT </w:instrText>
      </w:r>
      <w:r w:rsidRPr="00183134">
        <w:fldChar w:fldCharType="separate"/>
      </w:r>
      <w:r w:rsidR="0009266D" w:rsidRPr="00183134">
        <w:t>2.3</w:t>
      </w:r>
      <w:r w:rsidRPr="00183134">
        <w:fldChar w:fldCharType="end"/>
      </w:r>
      <w:r w:rsidRPr="00183134">
        <w:t xml:space="preserve"> or </w:t>
      </w:r>
      <w:r w:rsidRPr="00183134">
        <w:fldChar w:fldCharType="begin"/>
      </w:r>
      <w:r w:rsidRPr="00183134">
        <w:instrText xml:space="preserve"> REF _Ref419895874 \r \h </w:instrText>
      </w:r>
      <w:r w:rsidR="00183134">
        <w:instrText xml:space="preserve"> \* MERGEFORMAT </w:instrText>
      </w:r>
      <w:r w:rsidRPr="00183134">
        <w:fldChar w:fldCharType="separate"/>
      </w:r>
      <w:r w:rsidR="0009266D" w:rsidRPr="00183134">
        <w:t>7</w:t>
      </w:r>
      <w:r w:rsidRPr="00183134">
        <w:fldChar w:fldCharType="end"/>
      </w:r>
      <w:r w:rsidRPr="00183134">
        <w:t>); or</w:t>
      </w:r>
    </w:p>
    <w:p w14:paraId="36063AC9" w14:textId="77777777" w:rsidR="00ED5204" w:rsidRPr="00183134" w:rsidRDefault="00ED5204" w:rsidP="00E6049E">
      <w:pPr>
        <w:pStyle w:val="DefenceHeading3"/>
      </w:pPr>
      <w:r w:rsidRPr="00183134">
        <w:t>any failure to comply with the Disclaimer and Confidentiality Agreement or the Tender Conditions.</w:t>
      </w:r>
    </w:p>
    <w:p w14:paraId="280A0E4F" w14:textId="77777777" w:rsidR="00ED5204" w:rsidRPr="00183134" w:rsidRDefault="00ED5204" w:rsidP="00E6049E">
      <w:pPr>
        <w:pStyle w:val="DefenceHeading1"/>
      </w:pPr>
      <w:bookmarkStart w:id="355" w:name="_Ref226266119"/>
      <w:bookmarkStart w:id="356" w:name="_Toc233714470"/>
      <w:r w:rsidRPr="00183134">
        <w:t>JOINT BIDS</w:t>
      </w:r>
      <w:bookmarkEnd w:id="355"/>
      <w:bookmarkEnd w:id="356"/>
    </w:p>
    <w:p w14:paraId="01AE0F22" w14:textId="265B868F" w:rsidR="00F51FCE" w:rsidRPr="00183134" w:rsidRDefault="00A42B16" w:rsidP="002B5F07">
      <w:pPr>
        <w:pStyle w:val="DefenceHeading3"/>
        <w:numPr>
          <w:ilvl w:val="0"/>
          <w:numId w:val="0"/>
        </w:numPr>
      </w:pPr>
      <w:bookmarkStart w:id="357" w:name="_Ref226266153"/>
      <w:r w:rsidRPr="00183134">
        <w:t>C</w:t>
      </w:r>
      <w:r w:rsidR="00F51FCE" w:rsidRPr="00183134">
        <w:t xml:space="preserve">lause </w:t>
      </w:r>
      <w:r w:rsidRPr="00183134">
        <w:fldChar w:fldCharType="begin"/>
      </w:r>
      <w:r w:rsidRPr="00183134">
        <w:instrText xml:space="preserve"> REF _Ref226266119 \r \h </w:instrText>
      </w:r>
      <w:r w:rsidR="00183134">
        <w:instrText xml:space="preserve"> \* MERGEFORMAT </w:instrText>
      </w:r>
      <w:r w:rsidRPr="00183134">
        <w:fldChar w:fldCharType="separate"/>
      </w:r>
      <w:r w:rsidR="0009266D" w:rsidRPr="00183134">
        <w:t>11</w:t>
      </w:r>
      <w:r w:rsidRPr="00183134">
        <w:fldChar w:fldCharType="end"/>
      </w:r>
      <w:r w:rsidR="00F51FCE" w:rsidRPr="00183134">
        <w:t xml:space="preserve"> does not apply unless the Tender Particulars state that it applies. </w:t>
      </w:r>
    </w:p>
    <w:p w14:paraId="37D1BBCC" w14:textId="78F241BE" w:rsidR="002B5F07" w:rsidRPr="00183134" w:rsidRDefault="002B5F07" w:rsidP="008F1917">
      <w:pPr>
        <w:pStyle w:val="DefenceHeading2"/>
      </w:pPr>
      <w:r w:rsidRPr="00183134">
        <w:t>Lodgement on a Joint Bid Basis</w:t>
      </w:r>
    </w:p>
    <w:bookmarkEnd w:id="357"/>
    <w:p w14:paraId="4BD715BE" w14:textId="22276DE8" w:rsidR="00ED5204" w:rsidRPr="00183134" w:rsidRDefault="002B4B0F" w:rsidP="00F847C3">
      <w:pPr>
        <w:pStyle w:val="DefenceHeading3"/>
      </w:pPr>
      <w:r w:rsidRPr="00183134">
        <w:t>T</w:t>
      </w:r>
      <w:r w:rsidR="00ED5204" w:rsidRPr="00183134">
        <w:t>he Commonwealth offers the Tenderer the opportunity to lodge its Tender on a Joint Bid Basis.</w:t>
      </w:r>
    </w:p>
    <w:p w14:paraId="1C4FFBE0" w14:textId="2045D605" w:rsidR="00ED5204" w:rsidRPr="00183134" w:rsidRDefault="00ED5204" w:rsidP="00F847C3">
      <w:pPr>
        <w:pStyle w:val="DefenceHeading3"/>
      </w:pPr>
      <w:r w:rsidRPr="00183134">
        <w:t xml:space="preserve">If the Commonwealth considers negotiating or accepting a Tender lodged on a Joint Bid Basis, the Commonwealth reserves the right to require such amendments to the Contract in </w:t>
      </w:r>
      <w:r w:rsidR="00A71D95" w:rsidRPr="00183134">
        <w:fldChar w:fldCharType="begin"/>
      </w:r>
      <w:r w:rsidR="00A71D95" w:rsidRPr="00183134">
        <w:instrText xml:space="preserve"> REF _Ref159849039 \r \h </w:instrText>
      </w:r>
      <w:r w:rsidR="00183134">
        <w:instrText xml:space="preserve"> \* MERGEFORMAT </w:instrText>
      </w:r>
      <w:r w:rsidR="00A71D95" w:rsidRPr="00183134">
        <w:fldChar w:fldCharType="separate"/>
      </w:r>
      <w:r w:rsidR="0009266D" w:rsidRPr="00183134">
        <w:t>Part 5</w:t>
      </w:r>
      <w:r w:rsidR="00A71D95" w:rsidRPr="00183134">
        <w:fldChar w:fldCharType="end"/>
      </w:r>
      <w:r w:rsidRPr="00183134">
        <w:t xml:space="preserve"> as the Commonwealth considers (in its absolute discretion) are necessary to:</w:t>
      </w:r>
    </w:p>
    <w:p w14:paraId="437E768C" w14:textId="77777777" w:rsidR="00ED5204" w:rsidRPr="00183134" w:rsidRDefault="00ED5204" w:rsidP="00F847C3">
      <w:pPr>
        <w:pStyle w:val="DefenceHeading4"/>
      </w:pPr>
      <w:r w:rsidRPr="00183134">
        <w:t>ensure the joint and several liability of the parties comprising the Contractor; and</w:t>
      </w:r>
    </w:p>
    <w:p w14:paraId="6596BF36" w14:textId="32304EE4" w:rsidR="00ED5204" w:rsidRPr="00183134" w:rsidRDefault="00ED5204" w:rsidP="00F847C3">
      <w:pPr>
        <w:pStyle w:val="DefenceHeading4"/>
      </w:pPr>
      <w:r w:rsidRPr="00183134">
        <w:t xml:space="preserve">otherwise provide it with sufficient protection in the event of default or financial difficulty of any type (including the circumstances described in the definition of </w:t>
      </w:r>
      <w:r w:rsidR="00F064F2" w:rsidRPr="00183134">
        <w:t>“</w:t>
      </w:r>
      <w:r w:rsidRPr="00183134">
        <w:t>Insolvency Event</w:t>
      </w:r>
      <w:r w:rsidR="00F064F2" w:rsidRPr="00183134">
        <w:t>”</w:t>
      </w:r>
      <w:r w:rsidRPr="00183134">
        <w:t xml:space="preserve"> under clause 2</w:t>
      </w:r>
      <w:r w:rsidR="00A71D95" w:rsidRPr="00183134">
        <w:t>4</w:t>
      </w:r>
      <w:r w:rsidRPr="00183134">
        <w:t>.1</w:t>
      </w:r>
      <w:r w:rsidRPr="00183134">
        <w:rPr>
          <w:i/>
        </w:rPr>
        <w:t xml:space="preserve"> </w:t>
      </w:r>
      <w:r w:rsidRPr="00183134">
        <w:t xml:space="preserve">of the Conditions of Contract in </w:t>
      </w:r>
      <w:r w:rsidR="00A71D95" w:rsidRPr="00183134">
        <w:fldChar w:fldCharType="begin"/>
      </w:r>
      <w:r w:rsidR="00A71D95" w:rsidRPr="00183134">
        <w:instrText xml:space="preserve"> REF _Ref159849039 \r \h </w:instrText>
      </w:r>
      <w:r w:rsidR="00183134">
        <w:instrText xml:space="preserve"> \* MERGEFORMAT </w:instrText>
      </w:r>
      <w:r w:rsidR="00A71D95" w:rsidRPr="00183134">
        <w:fldChar w:fldCharType="separate"/>
      </w:r>
      <w:r w:rsidR="0009266D" w:rsidRPr="00183134">
        <w:t>Part 5</w:t>
      </w:r>
      <w:r w:rsidR="00A71D95" w:rsidRPr="00183134">
        <w:fldChar w:fldCharType="end"/>
      </w:r>
      <w:r w:rsidRPr="00183134">
        <w:t>),</w:t>
      </w:r>
    </w:p>
    <w:p w14:paraId="6332591A" w14:textId="77777777" w:rsidR="00ED5204" w:rsidRPr="00183134" w:rsidRDefault="00ED5204" w:rsidP="00F847C3">
      <w:pPr>
        <w:pStyle w:val="DefenceNormal"/>
        <w:ind w:left="964"/>
      </w:pPr>
      <w:r w:rsidRPr="00183134">
        <w:t>including in relation to the provision of cross guarantees, parent company guarantees, indemnities, collateral warranties, direct collateral covenants with subcontractors or otherwise.</w:t>
      </w:r>
    </w:p>
    <w:p w14:paraId="4687542F" w14:textId="5AA05F3E" w:rsidR="002B5F07" w:rsidRPr="00183134" w:rsidRDefault="002B5F07" w:rsidP="002B5F07">
      <w:pPr>
        <w:pStyle w:val="DefenceHeading2"/>
      </w:pPr>
      <w:bookmarkStart w:id="358" w:name="_Ref207810869"/>
      <w:r w:rsidRPr="00183134">
        <w:rPr>
          <w:bCs w:val="0"/>
        </w:rPr>
        <w:t>Completion of Tender Form and Tender Schedules</w:t>
      </w:r>
      <w:bookmarkEnd w:id="358"/>
    </w:p>
    <w:p w14:paraId="50B55A74" w14:textId="77777777" w:rsidR="002B5F07" w:rsidRPr="00183134" w:rsidRDefault="002B5F07" w:rsidP="002B5F07">
      <w:pPr>
        <w:pStyle w:val="DefenceNormal"/>
      </w:pPr>
      <w:r w:rsidRPr="00183134">
        <w:rPr>
          <w:bCs/>
        </w:rPr>
        <w:t xml:space="preserve">Where the </w:t>
      </w:r>
      <w:r w:rsidRPr="00183134">
        <w:t>Tender</w:t>
      </w:r>
      <w:r w:rsidRPr="00183134">
        <w:rPr>
          <w:bCs/>
        </w:rPr>
        <w:t xml:space="preserve"> is lodged on a </w:t>
      </w:r>
      <w:r w:rsidRPr="00183134">
        <w:t xml:space="preserve">Joint Bid Basis, the Tenderer is requested to: </w:t>
      </w:r>
    </w:p>
    <w:p w14:paraId="585BE3A3" w14:textId="77777777" w:rsidR="002B5F07" w:rsidRPr="00183134" w:rsidRDefault="002B5F07" w:rsidP="002B5F07">
      <w:pPr>
        <w:pStyle w:val="DefenceHeading3"/>
      </w:pPr>
      <w:r w:rsidRPr="00183134">
        <w:t xml:space="preserve">comply with any specific requirement of these Tender Conditions and any Tender Schedule insofar as it relates to a Tender lodged on a Joint Bid Basis; </w:t>
      </w:r>
    </w:p>
    <w:p w14:paraId="5838D9B4" w14:textId="63F6A49F" w:rsidR="002B5F07" w:rsidRPr="00183134" w:rsidRDefault="002B5F07" w:rsidP="002B5F07">
      <w:pPr>
        <w:pStyle w:val="DefenceHeading3"/>
      </w:pPr>
      <w:r w:rsidRPr="00183134">
        <w:t xml:space="preserve">otherwise ensure that it provides any information which it considers relevant to its proposed joint bid arrangements </w:t>
      </w:r>
      <w:r w:rsidR="00CA621C" w:rsidRPr="00183134">
        <w:t xml:space="preserve">and each entity comprising the Tenderer </w:t>
      </w:r>
      <w:r w:rsidRPr="00183134">
        <w:t>in the context of its response to the Tender Form and each Tender Schedule; and</w:t>
      </w:r>
    </w:p>
    <w:p w14:paraId="36DC9132" w14:textId="31BBB1A3" w:rsidR="006C3403" w:rsidRPr="00183134" w:rsidRDefault="002B5F07" w:rsidP="006C3403">
      <w:pPr>
        <w:pStyle w:val="DefenceHeading3"/>
      </w:pPr>
      <w:r w:rsidRPr="00183134">
        <w:t>complete and lodge a single Tender Form on behalf of all entities that are lodging the Tender on a Joint Bid Basis and ensure that the Tender Form is duly executed by each such entity.</w:t>
      </w:r>
    </w:p>
    <w:p w14:paraId="1D911629" w14:textId="77777777" w:rsidR="00ED5204" w:rsidRPr="00183134" w:rsidRDefault="00D378E5" w:rsidP="009C7D73">
      <w:pPr>
        <w:pStyle w:val="DefenceHeading1"/>
      </w:pPr>
      <w:bookmarkStart w:id="359" w:name="_Toc448383974"/>
      <w:bookmarkStart w:id="360" w:name="_Toc448384362"/>
      <w:bookmarkStart w:id="361" w:name="_Toc448384750"/>
      <w:bookmarkStart w:id="362" w:name="_Toc448407179"/>
      <w:bookmarkStart w:id="363" w:name="_Toc448407565"/>
      <w:bookmarkStart w:id="364" w:name="_Toc448408015"/>
      <w:bookmarkStart w:id="365" w:name="_Toc448747105"/>
      <w:bookmarkStart w:id="366" w:name="_Toc448747496"/>
      <w:bookmarkStart w:id="367" w:name="_Toc448749459"/>
      <w:bookmarkStart w:id="368" w:name="_Toc448749839"/>
      <w:bookmarkStart w:id="369" w:name="_Toc448750220"/>
      <w:bookmarkStart w:id="370" w:name="_Toc448750601"/>
      <w:bookmarkStart w:id="371" w:name="_Toc448758309"/>
      <w:bookmarkStart w:id="372" w:name="_Toc449708547"/>
      <w:bookmarkStart w:id="373" w:name="_Toc449708550"/>
      <w:bookmarkStart w:id="374" w:name="_Toc449708551"/>
      <w:bookmarkStart w:id="375" w:name="_Toc419731659"/>
      <w:bookmarkStart w:id="376" w:name="_Toc233714471"/>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r w:rsidRPr="00183134">
        <w:t xml:space="preserve">restriction on </w:t>
      </w:r>
      <w:r w:rsidR="00ED5204" w:rsidRPr="00183134">
        <w:t>USE OF PERSONNEL IN PREPARATION OF TENDER</w:t>
      </w:r>
      <w:bookmarkEnd w:id="375"/>
      <w:bookmarkEnd w:id="376"/>
    </w:p>
    <w:p w14:paraId="620BE2F5" w14:textId="70A7D47D" w:rsidR="00ED5204" w:rsidRPr="00183134" w:rsidRDefault="00ED5204" w:rsidP="009C7D73">
      <w:pPr>
        <w:pStyle w:val="DefenceHeading3"/>
      </w:pPr>
      <w:bookmarkStart w:id="377" w:name="_Ref254360957"/>
      <w:r w:rsidRPr="00183134">
        <w:t xml:space="preserve">Subject to paragraph </w:t>
      </w:r>
      <w:r w:rsidRPr="00183134">
        <w:fldChar w:fldCharType="begin"/>
      </w:r>
      <w:r w:rsidRPr="00183134">
        <w:instrText xml:space="preserve"> REF _Ref226266276 \n \h  \* MERGEFORMAT </w:instrText>
      </w:r>
      <w:r w:rsidRPr="00183134">
        <w:fldChar w:fldCharType="separate"/>
      </w:r>
      <w:r w:rsidR="0009266D" w:rsidRPr="00183134">
        <w:t>(c)</w:t>
      </w:r>
      <w:r w:rsidRPr="00183134">
        <w:fldChar w:fldCharType="end"/>
      </w:r>
      <w:r w:rsidRPr="00183134">
        <w:fldChar w:fldCharType="begin"/>
      </w:r>
      <w:r w:rsidRPr="00183134">
        <w:instrText xml:space="preserve"> REF _Ref226266365 \n \h  \* MERGEFORMAT </w:instrText>
      </w:r>
      <w:r w:rsidRPr="00183134">
        <w:fldChar w:fldCharType="separate"/>
      </w:r>
      <w:r w:rsidR="0009266D" w:rsidRPr="00183134">
        <w:t>(</w:t>
      </w:r>
      <w:proofErr w:type="spellStart"/>
      <w:r w:rsidR="0009266D" w:rsidRPr="00183134">
        <w:t>i</w:t>
      </w:r>
      <w:proofErr w:type="spellEnd"/>
      <w:r w:rsidR="0009266D" w:rsidRPr="00183134">
        <w:t>)</w:t>
      </w:r>
      <w:r w:rsidRPr="00183134">
        <w:fldChar w:fldCharType="end"/>
      </w:r>
      <w:r w:rsidR="003C72EB" w:rsidRPr="00183134">
        <w:t>,</w:t>
      </w:r>
      <w:r w:rsidRPr="00183134">
        <w:t xml:space="preserve"> the Tenderer must ensure that its Tender is not prepared (in whole or in part) by any officer, employee, agent or adviser of the Tenderer who was:</w:t>
      </w:r>
      <w:bookmarkEnd w:id="377"/>
    </w:p>
    <w:p w14:paraId="7D0EB674" w14:textId="089A7A48" w:rsidR="00ED5204" w:rsidRPr="00183134" w:rsidRDefault="00ED5204" w:rsidP="00EA6644">
      <w:pPr>
        <w:pStyle w:val="DefenceHeading4"/>
      </w:pPr>
      <w:r w:rsidRPr="00183134">
        <w:t>an employee of</w:t>
      </w:r>
      <w:r w:rsidR="002E42A4" w:rsidRPr="00183134">
        <w:t xml:space="preserve"> </w:t>
      </w:r>
      <w:r w:rsidRPr="00183134">
        <w:t>the Department of Defence</w:t>
      </w:r>
      <w:r w:rsidR="002E42A4" w:rsidRPr="00183134">
        <w:t xml:space="preserve">, or involved in any capacity in the </w:t>
      </w:r>
      <w:r w:rsidRPr="00183134">
        <w:t>planning or performance of the Contractor</w:t>
      </w:r>
      <w:r w:rsidR="00AA3598" w:rsidRPr="00183134">
        <w:t>'</w:t>
      </w:r>
      <w:r w:rsidRPr="00183134">
        <w:t>s Activities, the Works or the Project</w:t>
      </w:r>
      <w:r w:rsidR="002E42A4" w:rsidRPr="00183134">
        <w:t>,</w:t>
      </w:r>
      <w:r w:rsidRPr="00183134">
        <w:t xml:space="preserve"> at any time during the 12 months immediately preceding</w:t>
      </w:r>
      <w:r w:rsidR="002E42A4" w:rsidRPr="00183134">
        <w:t xml:space="preserve"> </w:t>
      </w:r>
      <w:r w:rsidRPr="00183134">
        <w:t>the date on which the Tender Documents were issued to the Tenderer; or</w:t>
      </w:r>
    </w:p>
    <w:p w14:paraId="387A7E19" w14:textId="749C2A9E" w:rsidR="00ED5204" w:rsidRPr="00183134" w:rsidRDefault="00ED5204" w:rsidP="009C7D73">
      <w:pPr>
        <w:pStyle w:val="DefenceHeading4"/>
      </w:pPr>
      <w:r w:rsidRPr="00183134">
        <w:lastRenderedPageBreak/>
        <w:t>involved in</w:t>
      </w:r>
      <w:r w:rsidR="002E42A4" w:rsidRPr="00183134">
        <w:t xml:space="preserve"> any capacity</w:t>
      </w:r>
      <w:r w:rsidR="006F7DFF" w:rsidRPr="00183134">
        <w:t xml:space="preserve"> in</w:t>
      </w:r>
      <w:r w:rsidRPr="00183134">
        <w:t xml:space="preserve"> the</w:t>
      </w:r>
      <w:r w:rsidR="00A71D95" w:rsidRPr="00183134">
        <w:t xml:space="preserve"> Commonwealth's</w:t>
      </w:r>
      <w:r w:rsidRPr="00183134">
        <w:t xml:space="preserve"> management of the tender process or preparation of the Tender Documents at any time.</w:t>
      </w:r>
    </w:p>
    <w:p w14:paraId="4E444598" w14:textId="7FAF7670" w:rsidR="00ED5204" w:rsidRPr="00183134" w:rsidRDefault="00ED5204" w:rsidP="009C7D73">
      <w:pPr>
        <w:pStyle w:val="DefenceHeading3"/>
      </w:pPr>
      <w:bookmarkStart w:id="378" w:name="_Ref254360980"/>
      <w:r w:rsidRPr="00183134">
        <w:t xml:space="preserve">If the Tenderer wishes to request permission to have a person described under paragraph </w:t>
      </w:r>
      <w:r w:rsidRPr="00183134">
        <w:fldChar w:fldCharType="begin"/>
      </w:r>
      <w:r w:rsidRPr="00183134">
        <w:instrText xml:space="preserve"> REF _Ref254360957 \n \h  \* MERGEFORMAT </w:instrText>
      </w:r>
      <w:r w:rsidRPr="00183134">
        <w:fldChar w:fldCharType="separate"/>
      </w:r>
      <w:r w:rsidR="0009266D" w:rsidRPr="00183134">
        <w:t>(a)</w:t>
      </w:r>
      <w:r w:rsidRPr="00183134">
        <w:fldChar w:fldCharType="end"/>
      </w:r>
      <w:r w:rsidRPr="00183134">
        <w:t xml:space="preserve"> contribute to or participate in the preparation of the Tender, it must notify the </w:t>
      </w:r>
      <w:r w:rsidR="002E42A4" w:rsidRPr="00183134">
        <w:t>Tender Administrator</w:t>
      </w:r>
      <w:r w:rsidRPr="00183134">
        <w:t xml:space="preserve"> by email no later than 14 days prior to the ATM Close Date and ATM Close Time, providing details of the person, the person's status under paragraph </w:t>
      </w:r>
      <w:r w:rsidRPr="00183134">
        <w:fldChar w:fldCharType="begin"/>
      </w:r>
      <w:r w:rsidRPr="00183134">
        <w:instrText xml:space="preserve"> REF _Ref254360957 \n \h  \* MERGEFORMAT </w:instrText>
      </w:r>
      <w:r w:rsidRPr="00183134">
        <w:fldChar w:fldCharType="separate"/>
      </w:r>
      <w:r w:rsidR="0009266D" w:rsidRPr="00183134">
        <w:t>(a)</w:t>
      </w:r>
      <w:r w:rsidRPr="00183134">
        <w:fldChar w:fldCharType="end"/>
      </w:r>
      <w:r w:rsidRPr="00183134">
        <w:t xml:space="preserve"> and the person</w:t>
      </w:r>
      <w:r w:rsidR="00AA3598" w:rsidRPr="00183134">
        <w:t>'</w:t>
      </w:r>
      <w:r w:rsidRPr="00183134">
        <w:t>s proposed contribution to or participation in the preparation of the Tender.</w:t>
      </w:r>
      <w:bookmarkEnd w:id="378"/>
    </w:p>
    <w:p w14:paraId="2C2EC11F" w14:textId="711B60DE" w:rsidR="00ED5204" w:rsidRPr="00183134" w:rsidRDefault="00ED5204" w:rsidP="009C7D73">
      <w:pPr>
        <w:pStyle w:val="DefenceHeading3"/>
      </w:pPr>
      <w:bookmarkStart w:id="379" w:name="_Ref226266276"/>
      <w:r w:rsidRPr="00183134">
        <w:t xml:space="preserve">If a request is made under paragraph </w:t>
      </w:r>
      <w:r w:rsidRPr="00183134">
        <w:fldChar w:fldCharType="begin"/>
      </w:r>
      <w:r w:rsidRPr="00183134">
        <w:instrText xml:space="preserve"> REF _Ref254360980 \n \h  \* MERGEFORMAT </w:instrText>
      </w:r>
      <w:r w:rsidRPr="00183134">
        <w:fldChar w:fldCharType="separate"/>
      </w:r>
      <w:r w:rsidR="0009266D" w:rsidRPr="00183134">
        <w:t>(b)</w:t>
      </w:r>
      <w:r w:rsidRPr="00183134">
        <w:fldChar w:fldCharType="end"/>
      </w:r>
      <w:r w:rsidRPr="00183134">
        <w:t xml:space="preserve">, the </w:t>
      </w:r>
      <w:r w:rsidR="002E42A4" w:rsidRPr="00183134">
        <w:t>Tender Administrator</w:t>
      </w:r>
      <w:r w:rsidRPr="00183134">
        <w:t xml:space="preserve"> will notify the Tenderer that the Commonwealth (in its absolute discretion) either:</w:t>
      </w:r>
      <w:bookmarkEnd w:id="379"/>
    </w:p>
    <w:p w14:paraId="18B38121" w14:textId="77777777" w:rsidR="00ED5204" w:rsidRPr="00183134" w:rsidRDefault="00ED5204" w:rsidP="009C7D73">
      <w:pPr>
        <w:pStyle w:val="DefenceHeading4"/>
      </w:pPr>
      <w:bookmarkStart w:id="380" w:name="_Ref226266365"/>
      <w:r w:rsidRPr="00183134">
        <w:t>grants permission, whether with or without such conditions as the Commonwealth thinks fit (which may include requiring the relevant person to make a statutory declaration or duly execute a deed); or</w:t>
      </w:r>
      <w:bookmarkEnd w:id="380"/>
    </w:p>
    <w:p w14:paraId="396D91AD" w14:textId="77777777" w:rsidR="00ED5204" w:rsidRPr="00183134" w:rsidRDefault="00ED5204" w:rsidP="009C7D73">
      <w:pPr>
        <w:pStyle w:val="DefenceHeading4"/>
      </w:pPr>
      <w:r w:rsidRPr="00183134">
        <w:t>refuses permission.</w:t>
      </w:r>
    </w:p>
    <w:p w14:paraId="3B7A66A6" w14:textId="77777777" w:rsidR="00ED5204" w:rsidRPr="00183134" w:rsidRDefault="00ED5204" w:rsidP="00E6049E">
      <w:pPr>
        <w:pStyle w:val="DefenceHeading1"/>
      </w:pPr>
      <w:bookmarkStart w:id="381" w:name="_Toc233714472"/>
      <w:r w:rsidRPr="00183134">
        <w:t>CONFLICT OF INTEREST</w:t>
      </w:r>
      <w:bookmarkEnd w:id="381"/>
    </w:p>
    <w:p w14:paraId="61C0CF1C" w14:textId="77777777" w:rsidR="00ED5204" w:rsidRPr="00183134" w:rsidRDefault="00ED5204" w:rsidP="00E6049E">
      <w:pPr>
        <w:pStyle w:val="DefenceHeading3"/>
      </w:pPr>
      <w:bookmarkStart w:id="382" w:name="_Ref226363718"/>
      <w:r w:rsidRPr="00183134">
        <w:t>The Tenderer must not place itself, and must ensure that its officers, employees, agents and advisers do not place themselves, in a position that may or does give rise to an actual, potential or perceived conflict of interest between the interests of the Commonwealth and the Tenderer during this tender process.</w:t>
      </w:r>
      <w:bookmarkEnd w:id="382"/>
    </w:p>
    <w:p w14:paraId="3CD65916" w14:textId="77777777" w:rsidR="00ED5204" w:rsidRPr="00183134" w:rsidRDefault="00ED5204" w:rsidP="00E6049E">
      <w:pPr>
        <w:pStyle w:val="DefenceHeading3"/>
      </w:pPr>
      <w:bookmarkStart w:id="383" w:name="_Ref226267020"/>
      <w:r w:rsidRPr="00183134">
        <w:t xml:space="preserve">If during this tender process a conflict of interest arises, or appears likely to arise, the Tenderer must immediately notify the </w:t>
      </w:r>
      <w:r w:rsidR="002E42A4" w:rsidRPr="00183134">
        <w:t>Tender Administrator</w:t>
      </w:r>
      <w:r w:rsidRPr="00183134">
        <w:t xml:space="preserve"> by email, providing details of such conflict of interest and the steps which the Tenderer has taken (or will take) to prevent, end, avoid, mitigate, resolve or otherwise manage the conflict of interest.</w:t>
      </w:r>
    </w:p>
    <w:p w14:paraId="06247AC3" w14:textId="3253CA45" w:rsidR="00ED5204" w:rsidRPr="00183134" w:rsidRDefault="00ED5204" w:rsidP="00E6049E">
      <w:pPr>
        <w:pStyle w:val="DefenceHeading3"/>
      </w:pPr>
      <w:bookmarkStart w:id="384" w:name="_Ref448306751"/>
      <w:r w:rsidRPr="00183134">
        <w:t xml:space="preserve">If a notice is given under paragraph </w:t>
      </w:r>
      <w:r w:rsidRPr="00183134">
        <w:fldChar w:fldCharType="begin"/>
      </w:r>
      <w:r w:rsidRPr="00183134">
        <w:instrText xml:space="preserve"> REF _Ref226267020 \n \h  \* MERGEFORMAT </w:instrText>
      </w:r>
      <w:r w:rsidRPr="00183134">
        <w:fldChar w:fldCharType="separate"/>
      </w:r>
      <w:r w:rsidR="0009266D" w:rsidRPr="00183134">
        <w:t>(b)</w:t>
      </w:r>
      <w:r w:rsidRPr="00183134">
        <w:fldChar w:fldCharType="end"/>
      </w:r>
      <w:r w:rsidRPr="00183134">
        <w:t xml:space="preserve">, the </w:t>
      </w:r>
      <w:r w:rsidR="002E42A4" w:rsidRPr="00183134">
        <w:t>Tender Administrator</w:t>
      </w:r>
      <w:r w:rsidRPr="00183134">
        <w:t xml:space="preserve"> will notify the Tenderer of any steps the Commonwealth requires the Tenderer to take to prevent, end, avoid, mitigate, resolve or otherwise manage the conflict of interest.</w:t>
      </w:r>
      <w:bookmarkEnd w:id="383"/>
      <w:bookmarkEnd w:id="384"/>
    </w:p>
    <w:p w14:paraId="40862F2E" w14:textId="3B23E506" w:rsidR="00ED5204" w:rsidRPr="00183134" w:rsidRDefault="00ED5204" w:rsidP="00E87ABD">
      <w:pPr>
        <w:pStyle w:val="DefenceHeading3"/>
      </w:pPr>
      <w:r w:rsidRPr="00183134">
        <w:t xml:space="preserve">Without limiting clause </w:t>
      </w:r>
      <w:r w:rsidRPr="00183134">
        <w:fldChar w:fldCharType="begin"/>
      </w:r>
      <w:r w:rsidRPr="00183134">
        <w:instrText xml:space="preserve"> REF _Ref242247149 \w \h  \* MERGEFORMAT </w:instrText>
      </w:r>
      <w:r w:rsidRPr="00183134">
        <w:fldChar w:fldCharType="separate"/>
      </w:r>
      <w:r w:rsidR="0009266D" w:rsidRPr="00183134">
        <w:t>4(d)(iii)</w:t>
      </w:r>
      <w:r w:rsidRPr="00183134">
        <w:fldChar w:fldCharType="end"/>
      </w:r>
      <w:r w:rsidRPr="00183134">
        <w:t>, the Commonwealth may (in its absolute discretion) decide not to evaluate (or continue to evaluate) a Tender if the Tenderer:</w:t>
      </w:r>
    </w:p>
    <w:p w14:paraId="76CCD538" w14:textId="43F73C8C" w:rsidR="00ED5204" w:rsidRPr="00183134" w:rsidRDefault="00ED5204" w:rsidP="00E6049E">
      <w:pPr>
        <w:pStyle w:val="DefenceHeading4"/>
      </w:pPr>
      <w:r w:rsidRPr="00183134">
        <w:t xml:space="preserve">has not complied with paragraph </w:t>
      </w:r>
      <w:r w:rsidRPr="00183134">
        <w:fldChar w:fldCharType="begin"/>
      </w:r>
      <w:r w:rsidRPr="00183134">
        <w:instrText xml:space="preserve"> REF _Ref226363718 \r \h  \* MERGEFORMAT </w:instrText>
      </w:r>
      <w:r w:rsidRPr="00183134">
        <w:fldChar w:fldCharType="separate"/>
      </w:r>
      <w:r w:rsidR="0009266D" w:rsidRPr="00183134">
        <w:t>(a)</w:t>
      </w:r>
      <w:r w:rsidRPr="00183134">
        <w:fldChar w:fldCharType="end"/>
      </w:r>
      <w:r w:rsidRPr="00183134">
        <w:t>;</w:t>
      </w:r>
    </w:p>
    <w:p w14:paraId="2B1CB98F" w14:textId="26816B9D" w:rsidR="00ED5204" w:rsidRPr="00183134" w:rsidRDefault="00ED5204" w:rsidP="00E6049E">
      <w:pPr>
        <w:pStyle w:val="DefenceHeading4"/>
      </w:pPr>
      <w:r w:rsidRPr="00183134">
        <w:t xml:space="preserve">fails to notify the </w:t>
      </w:r>
      <w:r w:rsidR="002E42A4" w:rsidRPr="00183134">
        <w:t>Tender Administrator</w:t>
      </w:r>
      <w:r w:rsidRPr="00183134">
        <w:t xml:space="preserve"> under paragraph </w:t>
      </w:r>
      <w:r w:rsidRPr="00183134">
        <w:fldChar w:fldCharType="begin"/>
      </w:r>
      <w:r w:rsidRPr="00183134">
        <w:instrText xml:space="preserve"> REF _Ref226267020 \n \h  \* MERGEFORMAT </w:instrText>
      </w:r>
      <w:r w:rsidRPr="00183134">
        <w:fldChar w:fldCharType="separate"/>
      </w:r>
      <w:r w:rsidR="0009266D" w:rsidRPr="00183134">
        <w:t>(b)</w:t>
      </w:r>
      <w:r w:rsidRPr="00183134">
        <w:fldChar w:fldCharType="end"/>
      </w:r>
      <w:r w:rsidRPr="00183134">
        <w:t>; or</w:t>
      </w:r>
    </w:p>
    <w:p w14:paraId="0807724D" w14:textId="024F48D7" w:rsidR="00ED5204" w:rsidRPr="00183134" w:rsidRDefault="00ED5204" w:rsidP="00E6049E">
      <w:pPr>
        <w:pStyle w:val="DefenceHeading4"/>
      </w:pPr>
      <w:r w:rsidRPr="00183134">
        <w:t xml:space="preserve">fails to take the steps notified by the </w:t>
      </w:r>
      <w:r w:rsidR="002E42A4" w:rsidRPr="00183134">
        <w:t>Tender Administrator</w:t>
      </w:r>
      <w:r w:rsidRPr="00183134">
        <w:t xml:space="preserve"> under paragraph </w:t>
      </w:r>
      <w:r w:rsidRPr="00183134">
        <w:fldChar w:fldCharType="begin"/>
      </w:r>
      <w:r w:rsidRPr="00183134">
        <w:instrText xml:space="preserve"> REF _Ref448306751 \n \h </w:instrText>
      </w:r>
      <w:r w:rsidR="00183134">
        <w:instrText xml:space="preserve"> \* MERGEFORMAT </w:instrText>
      </w:r>
      <w:r w:rsidRPr="00183134">
        <w:fldChar w:fldCharType="separate"/>
      </w:r>
      <w:r w:rsidR="0009266D" w:rsidRPr="00183134">
        <w:t>(c)</w:t>
      </w:r>
      <w:r w:rsidRPr="00183134">
        <w:fldChar w:fldCharType="end"/>
      </w:r>
      <w:r w:rsidRPr="00183134">
        <w:t xml:space="preserve"> to prevent, end, avoid, mitigate, resolve or otherwise manage the conflict of interest.</w:t>
      </w:r>
    </w:p>
    <w:p w14:paraId="20B8B52A" w14:textId="77777777" w:rsidR="00ED5204" w:rsidRPr="00183134" w:rsidRDefault="00ED5204" w:rsidP="008F1917">
      <w:pPr>
        <w:pStyle w:val="DefenceHeading1"/>
        <w:keepNext w:val="0"/>
      </w:pPr>
      <w:bookmarkStart w:id="385" w:name="_Toc233714473"/>
      <w:r w:rsidRPr="00183134">
        <w:t>USE OF TENDERS</w:t>
      </w:r>
      <w:bookmarkEnd w:id="385"/>
    </w:p>
    <w:p w14:paraId="690AC0C8" w14:textId="77777777" w:rsidR="00ED5204" w:rsidRPr="00183134" w:rsidRDefault="00ED5204" w:rsidP="008F1917">
      <w:pPr>
        <w:pStyle w:val="DefenceNormal"/>
      </w:pPr>
      <w:r w:rsidRPr="00183134">
        <w:t>The Tenderer acknowledges that:</w:t>
      </w:r>
    </w:p>
    <w:p w14:paraId="5C929F28" w14:textId="77777777" w:rsidR="00ED5204" w:rsidRPr="00183134" w:rsidRDefault="00ED5204" w:rsidP="008F1917">
      <w:pPr>
        <w:pStyle w:val="DefenceHeading3"/>
      </w:pPr>
      <w:r w:rsidRPr="00183134">
        <w:t>its Tender and any other documents arising out of or in connection with this tender process become the property of the Commonwealth; and</w:t>
      </w:r>
    </w:p>
    <w:p w14:paraId="7FF0ADF3" w14:textId="77777777" w:rsidR="00ED5204" w:rsidRPr="00183134" w:rsidRDefault="00ED5204" w:rsidP="005A0192">
      <w:pPr>
        <w:pStyle w:val="DefenceHeading3"/>
      </w:pPr>
      <w:r w:rsidRPr="00183134">
        <w:t>subject to the Commonwealth Procurement Rules, the Commonwealth may (in its absolute discretion) use, retain and copy the information contained in its Tender and any other documents arising out of or in connection with this tender process for any purpose arising out of or in connection with:</w:t>
      </w:r>
    </w:p>
    <w:p w14:paraId="4F4E3D1C" w14:textId="77777777" w:rsidR="00ED5204" w:rsidRPr="00183134" w:rsidRDefault="00ED5204" w:rsidP="00393720">
      <w:pPr>
        <w:pStyle w:val="DefenceHeading4"/>
      </w:pPr>
      <w:r w:rsidRPr="00183134">
        <w:t>the evaluation and selection of applicants and tenderers;</w:t>
      </w:r>
    </w:p>
    <w:p w14:paraId="078B4280" w14:textId="4A9AA87B" w:rsidR="00ED5204" w:rsidRPr="00183134" w:rsidRDefault="00ED5204" w:rsidP="00393720">
      <w:pPr>
        <w:pStyle w:val="DefenceHeading4"/>
      </w:pPr>
      <w:r w:rsidRPr="00183134">
        <w:t>the development and preparation of tender documents and any subsequent tender process conducted by the Commonwealth in respect of the Contractor</w:t>
      </w:r>
      <w:r w:rsidR="00AA3598" w:rsidRPr="00183134">
        <w:t>'</w:t>
      </w:r>
      <w:r w:rsidRPr="00183134">
        <w:t>s Activities, the Works or the Project;</w:t>
      </w:r>
    </w:p>
    <w:p w14:paraId="0482EE7D" w14:textId="77777777" w:rsidR="00ED5204" w:rsidRPr="00183134" w:rsidRDefault="00ED5204" w:rsidP="00393720">
      <w:pPr>
        <w:pStyle w:val="DefenceHeading4"/>
      </w:pPr>
      <w:r w:rsidRPr="00183134">
        <w:lastRenderedPageBreak/>
        <w:t>verifying the accuracy, consistency and adequacy of information provided under any other invitation to register interest process, tender process or similar procurement process conducted by the Commonwealth; or</w:t>
      </w:r>
    </w:p>
    <w:p w14:paraId="2E03D78D" w14:textId="77777777" w:rsidR="00ED5204" w:rsidRPr="00183134" w:rsidRDefault="00ED5204" w:rsidP="00393720">
      <w:pPr>
        <w:pStyle w:val="DefenceHeading4"/>
      </w:pPr>
      <w:r w:rsidRPr="00183134">
        <w:t>the development and preparation of invitation to register interest documents, tender documents or similar documents and any subsequent invitation to register interest process, tender process or similar procurement process conducted by the Commonwealth.</w:t>
      </w:r>
    </w:p>
    <w:p w14:paraId="64710128" w14:textId="77777777" w:rsidR="00ED5204" w:rsidRPr="00183134" w:rsidRDefault="00F81CBF" w:rsidP="00E6049E">
      <w:pPr>
        <w:pStyle w:val="DefenceHeading1"/>
      </w:pPr>
      <w:bookmarkStart w:id="386" w:name="_Ref226267068"/>
      <w:bookmarkStart w:id="387" w:name="_Toc233714474"/>
      <w:r w:rsidRPr="00183134">
        <w:t xml:space="preserve">IMPROPER OR </w:t>
      </w:r>
      <w:r w:rsidR="00ED5204" w:rsidRPr="00183134">
        <w:t xml:space="preserve">UNLAWFUL </w:t>
      </w:r>
      <w:bookmarkEnd w:id="386"/>
      <w:r w:rsidR="00ED5204" w:rsidRPr="00183134">
        <w:t>CONDUCT</w:t>
      </w:r>
      <w:bookmarkEnd w:id="387"/>
    </w:p>
    <w:p w14:paraId="5E463991" w14:textId="77777777" w:rsidR="00F81CBF" w:rsidRPr="00183134" w:rsidRDefault="00F81CBF" w:rsidP="00EA6644">
      <w:pPr>
        <w:pStyle w:val="DefenceHeading2"/>
      </w:pPr>
      <w:bookmarkStart w:id="388" w:name="_Ref61533550"/>
      <w:r w:rsidRPr="00183134">
        <w:t>No Understanding or Arrangement</w:t>
      </w:r>
      <w:bookmarkEnd w:id="388"/>
      <w:r w:rsidRPr="00183134">
        <w:t xml:space="preserve"> </w:t>
      </w:r>
    </w:p>
    <w:p w14:paraId="471B47F1" w14:textId="77777777" w:rsidR="00F81CBF" w:rsidRPr="00183134" w:rsidRDefault="00F81CBF" w:rsidP="00F81CBF">
      <w:pPr>
        <w:pStyle w:val="DefenceNormal"/>
      </w:pPr>
      <w:r w:rsidRPr="00183134">
        <w:t>The Tenderer must not, in preparing its Tender, communicate (verbally or otherwise) or make any arrangement or arrive at any understanding with any of the other Tenderers or with any employee of an association of which it or any other Tenderers are a member concerning the Tender Documents or any aspect of the Contractor's Activities or the Works and, without limitation, must not engage in</w:t>
      </w:r>
      <w:r w:rsidR="00BE659B" w:rsidRPr="00183134">
        <w:t xml:space="preserve"> any</w:t>
      </w:r>
      <w:r w:rsidRPr="00183134">
        <w:t>:</w:t>
      </w:r>
    </w:p>
    <w:p w14:paraId="7CA3C156" w14:textId="77777777" w:rsidR="00F81CBF" w:rsidRPr="00183134" w:rsidRDefault="00F81CBF" w:rsidP="00EA6644">
      <w:pPr>
        <w:pStyle w:val="DefenceHeading3"/>
        <w:keepNext/>
      </w:pPr>
      <w:r w:rsidRPr="00183134">
        <w:t>discussion or correspondence with such entities concerning the prices included in its Tender;</w:t>
      </w:r>
    </w:p>
    <w:p w14:paraId="313D09D0" w14:textId="77777777" w:rsidR="00F81CBF" w:rsidRPr="00183134" w:rsidRDefault="00F81CBF" w:rsidP="00EA6644">
      <w:pPr>
        <w:pStyle w:val="DefenceHeading3"/>
        <w:keepNext/>
      </w:pPr>
      <w:r w:rsidRPr="00183134">
        <w:t>collusive tendering with any of the other Tenderers; or</w:t>
      </w:r>
    </w:p>
    <w:p w14:paraId="0DAE36EC" w14:textId="77777777" w:rsidR="00F81CBF" w:rsidRPr="00183134" w:rsidRDefault="00F81CBF" w:rsidP="00EA6644">
      <w:pPr>
        <w:pStyle w:val="DefenceHeading3"/>
        <w:keepNext/>
      </w:pPr>
      <w:r w:rsidRPr="00183134">
        <w:t>other conduct or make any other arrangement or arrive at any other understanding with any of the other Tenderers,</w:t>
      </w:r>
    </w:p>
    <w:p w14:paraId="6F7DC4B6" w14:textId="77777777" w:rsidR="00F81CBF" w:rsidRPr="00183134" w:rsidRDefault="00F81CBF" w:rsidP="00EA6644">
      <w:pPr>
        <w:pStyle w:val="DefenceNormal"/>
      </w:pPr>
      <w:r w:rsidRPr="00183134">
        <w:t>which in any way will reduce, or could have the effect of reducing, the competitiveness of the tender process for the Contractor's Activities and the Works.</w:t>
      </w:r>
    </w:p>
    <w:p w14:paraId="46F0772C" w14:textId="77777777" w:rsidR="00F81CBF" w:rsidRPr="00183134" w:rsidRDefault="00F81CBF" w:rsidP="00F81CBF">
      <w:pPr>
        <w:pStyle w:val="DefenceHeading2"/>
      </w:pPr>
      <w:r w:rsidRPr="00183134">
        <w:t>Consequences of Improper or Unlawful Conduct</w:t>
      </w:r>
    </w:p>
    <w:p w14:paraId="1218B2F8" w14:textId="65EEE2A4" w:rsidR="00ED5204" w:rsidRPr="00183134" w:rsidRDefault="00ED5204" w:rsidP="008C477C">
      <w:pPr>
        <w:pStyle w:val="DefenceNormal"/>
      </w:pPr>
      <w:r w:rsidRPr="00183134">
        <w:t xml:space="preserve">Without limiting clause </w:t>
      </w:r>
      <w:r w:rsidRPr="00183134">
        <w:fldChar w:fldCharType="begin"/>
      </w:r>
      <w:r w:rsidRPr="00183134">
        <w:instrText xml:space="preserve"> REF _Ref242247149 \w \h  \* MERGEFORMAT </w:instrText>
      </w:r>
      <w:r w:rsidRPr="00183134">
        <w:fldChar w:fldCharType="separate"/>
      </w:r>
      <w:r w:rsidR="0009266D" w:rsidRPr="00183134">
        <w:t>4(d)(iii)</w:t>
      </w:r>
      <w:r w:rsidRPr="00183134">
        <w:fldChar w:fldCharType="end"/>
      </w:r>
      <w:r w:rsidRPr="00183134">
        <w:t>, the Commonwealth may (in its absolute discretion) decide not to evaluate (or continue to evaluate) a Tender if the Tender has been prepared:</w:t>
      </w:r>
    </w:p>
    <w:p w14:paraId="5896A1B8" w14:textId="77777777" w:rsidR="00ED5204" w:rsidRPr="00183134" w:rsidRDefault="00ED5204" w:rsidP="00C028E7">
      <w:pPr>
        <w:pStyle w:val="DefenceHeading3"/>
      </w:pPr>
      <w:r w:rsidRPr="00183134">
        <w:t xml:space="preserve">in breach of or otherwise inconsistently with any Statutory Requirement regarding the offering of unlawful inducements in connection with the preparation of a tender or during a tender process; </w:t>
      </w:r>
    </w:p>
    <w:p w14:paraId="25C6F094" w14:textId="77777777" w:rsidR="00F81CBF" w:rsidRPr="00183134" w:rsidRDefault="00ED5204" w:rsidP="00C028E7">
      <w:pPr>
        <w:pStyle w:val="DefenceHeading3"/>
      </w:pPr>
      <w:r w:rsidRPr="00183134">
        <w:t>with the utilisation of information unlawfully obtained from the Commonwealth</w:t>
      </w:r>
      <w:r w:rsidR="00F81CBF" w:rsidRPr="00183134">
        <w:t>; or</w:t>
      </w:r>
    </w:p>
    <w:p w14:paraId="5C082459" w14:textId="36AA0293" w:rsidR="00ED5204" w:rsidRPr="00183134" w:rsidRDefault="00F81CBF" w:rsidP="00C028E7">
      <w:pPr>
        <w:pStyle w:val="DefenceHeading3"/>
      </w:pPr>
      <w:r w:rsidRPr="00183134">
        <w:t xml:space="preserve">in breach of clause </w:t>
      </w:r>
      <w:r w:rsidRPr="00183134">
        <w:fldChar w:fldCharType="begin"/>
      </w:r>
      <w:r w:rsidRPr="00183134">
        <w:instrText xml:space="preserve"> REF _Ref61533550 \r \h </w:instrText>
      </w:r>
      <w:r w:rsidR="00183134">
        <w:instrText xml:space="preserve"> \* MERGEFORMAT </w:instrText>
      </w:r>
      <w:r w:rsidRPr="00183134">
        <w:fldChar w:fldCharType="separate"/>
      </w:r>
      <w:r w:rsidR="0009266D" w:rsidRPr="00183134">
        <w:t>15.1</w:t>
      </w:r>
      <w:r w:rsidRPr="00183134">
        <w:fldChar w:fldCharType="end"/>
      </w:r>
      <w:r w:rsidRPr="00183134">
        <w:t>.</w:t>
      </w:r>
    </w:p>
    <w:p w14:paraId="608FBD7C" w14:textId="77777777" w:rsidR="00ED5204" w:rsidRPr="00183134" w:rsidRDefault="00ED5204" w:rsidP="00E6049E">
      <w:pPr>
        <w:pStyle w:val="DefenceHeading1"/>
      </w:pPr>
      <w:bookmarkStart w:id="389" w:name="_Toc448384003"/>
      <w:bookmarkStart w:id="390" w:name="_Toc448384391"/>
      <w:bookmarkStart w:id="391" w:name="_Toc448384779"/>
      <w:bookmarkStart w:id="392" w:name="_Toc448407208"/>
      <w:bookmarkStart w:id="393" w:name="_Toc448407594"/>
      <w:bookmarkStart w:id="394" w:name="_Toc448408044"/>
      <w:bookmarkStart w:id="395" w:name="_Toc448747134"/>
      <w:bookmarkStart w:id="396" w:name="_Toc448747525"/>
      <w:bookmarkStart w:id="397" w:name="_Toc448749488"/>
      <w:bookmarkStart w:id="398" w:name="_Toc448749868"/>
      <w:bookmarkStart w:id="399" w:name="_Toc448750249"/>
      <w:bookmarkStart w:id="400" w:name="_Toc448750630"/>
      <w:bookmarkStart w:id="401" w:name="_Toc448758338"/>
      <w:bookmarkStart w:id="402" w:name="_Toc448384006"/>
      <w:bookmarkStart w:id="403" w:name="_Toc448384394"/>
      <w:bookmarkStart w:id="404" w:name="_Toc448384782"/>
      <w:bookmarkStart w:id="405" w:name="_Toc448407211"/>
      <w:bookmarkStart w:id="406" w:name="_Toc448407597"/>
      <w:bookmarkStart w:id="407" w:name="_Toc448408047"/>
      <w:bookmarkStart w:id="408" w:name="_Toc448747137"/>
      <w:bookmarkStart w:id="409" w:name="_Toc448747528"/>
      <w:bookmarkStart w:id="410" w:name="_Toc448749491"/>
      <w:bookmarkStart w:id="411" w:name="_Toc448749871"/>
      <w:bookmarkStart w:id="412" w:name="_Toc448750252"/>
      <w:bookmarkStart w:id="413" w:name="_Toc448750633"/>
      <w:bookmarkStart w:id="414" w:name="_Toc448758341"/>
      <w:bookmarkStart w:id="415" w:name="_Toc448384011"/>
      <w:bookmarkStart w:id="416" w:name="_Toc448384399"/>
      <w:bookmarkStart w:id="417" w:name="_Toc448384787"/>
      <w:bookmarkStart w:id="418" w:name="_Toc448407216"/>
      <w:bookmarkStart w:id="419" w:name="_Toc448407602"/>
      <w:bookmarkStart w:id="420" w:name="_Toc448408052"/>
      <w:bookmarkStart w:id="421" w:name="_Toc448747142"/>
      <w:bookmarkStart w:id="422" w:name="_Toc448747533"/>
      <w:bookmarkStart w:id="423" w:name="_Toc448749496"/>
      <w:bookmarkStart w:id="424" w:name="_Toc448749876"/>
      <w:bookmarkStart w:id="425" w:name="_Toc448750257"/>
      <w:bookmarkStart w:id="426" w:name="_Toc448750638"/>
      <w:bookmarkStart w:id="427" w:name="_Toc448758346"/>
      <w:bookmarkStart w:id="428" w:name="_Toc448384025"/>
      <w:bookmarkStart w:id="429" w:name="_Toc448384413"/>
      <w:bookmarkStart w:id="430" w:name="_Toc448384801"/>
      <w:bookmarkStart w:id="431" w:name="_Toc448407230"/>
      <w:bookmarkStart w:id="432" w:name="_Toc448407616"/>
      <w:bookmarkStart w:id="433" w:name="_Toc448408066"/>
      <w:bookmarkStart w:id="434" w:name="_Toc448747156"/>
      <w:bookmarkStart w:id="435" w:name="_Toc448747547"/>
      <w:bookmarkStart w:id="436" w:name="_Toc448749510"/>
      <w:bookmarkStart w:id="437" w:name="_Toc448749890"/>
      <w:bookmarkStart w:id="438" w:name="_Toc448750271"/>
      <w:bookmarkStart w:id="439" w:name="_Toc448750652"/>
      <w:bookmarkStart w:id="440" w:name="_Toc448758360"/>
      <w:bookmarkStart w:id="441" w:name="_Toc448384040"/>
      <w:bookmarkStart w:id="442" w:name="_Toc448384428"/>
      <w:bookmarkStart w:id="443" w:name="_Toc448384816"/>
      <w:bookmarkStart w:id="444" w:name="_Toc448407245"/>
      <w:bookmarkStart w:id="445" w:name="_Toc448407631"/>
      <w:bookmarkStart w:id="446" w:name="_Toc448408081"/>
      <w:bookmarkStart w:id="447" w:name="_Toc448747171"/>
      <w:bookmarkStart w:id="448" w:name="_Toc448747562"/>
      <w:bookmarkStart w:id="449" w:name="_Toc448749525"/>
      <w:bookmarkStart w:id="450" w:name="_Toc448749905"/>
      <w:bookmarkStart w:id="451" w:name="_Toc448750286"/>
      <w:bookmarkStart w:id="452" w:name="_Toc448750667"/>
      <w:bookmarkStart w:id="453" w:name="_Toc448758375"/>
      <w:bookmarkStart w:id="454" w:name="_Toc448384041"/>
      <w:bookmarkStart w:id="455" w:name="_Toc448384429"/>
      <w:bookmarkStart w:id="456" w:name="_Toc448384817"/>
      <w:bookmarkStart w:id="457" w:name="_Toc448407246"/>
      <w:bookmarkStart w:id="458" w:name="_Toc448407632"/>
      <w:bookmarkStart w:id="459" w:name="_Toc448408082"/>
      <w:bookmarkStart w:id="460" w:name="_Toc448747172"/>
      <w:bookmarkStart w:id="461" w:name="_Toc448747563"/>
      <w:bookmarkStart w:id="462" w:name="_Toc448749526"/>
      <w:bookmarkStart w:id="463" w:name="_Toc448749906"/>
      <w:bookmarkStart w:id="464" w:name="_Toc448750287"/>
      <w:bookmarkStart w:id="465" w:name="_Toc448750668"/>
      <w:bookmarkStart w:id="466" w:name="_Toc448758376"/>
      <w:bookmarkStart w:id="467" w:name="_Toc448384068"/>
      <w:bookmarkStart w:id="468" w:name="_Toc448384456"/>
      <w:bookmarkStart w:id="469" w:name="_Toc448384844"/>
      <w:bookmarkStart w:id="470" w:name="_Toc448407273"/>
      <w:bookmarkStart w:id="471" w:name="_Toc448407659"/>
      <w:bookmarkStart w:id="472" w:name="_Toc448408109"/>
      <w:bookmarkStart w:id="473" w:name="_Toc448747199"/>
      <w:bookmarkStart w:id="474" w:name="_Toc448747590"/>
      <w:bookmarkStart w:id="475" w:name="_Toc448749553"/>
      <w:bookmarkStart w:id="476" w:name="_Toc448749933"/>
      <w:bookmarkStart w:id="477" w:name="_Toc448750314"/>
      <w:bookmarkStart w:id="478" w:name="_Toc448750695"/>
      <w:bookmarkStart w:id="479" w:name="_Toc448758403"/>
      <w:bookmarkStart w:id="480" w:name="_Toc448384101"/>
      <w:bookmarkStart w:id="481" w:name="_Toc448384489"/>
      <w:bookmarkStart w:id="482" w:name="_Toc448384877"/>
      <w:bookmarkStart w:id="483" w:name="_Toc448407306"/>
      <w:bookmarkStart w:id="484" w:name="_Toc448407692"/>
      <w:bookmarkStart w:id="485" w:name="_Toc448408142"/>
      <w:bookmarkStart w:id="486" w:name="_Toc448747232"/>
      <w:bookmarkStart w:id="487" w:name="_Toc448747623"/>
      <w:bookmarkStart w:id="488" w:name="_Toc448749586"/>
      <w:bookmarkStart w:id="489" w:name="_Toc448749966"/>
      <w:bookmarkStart w:id="490" w:name="_Toc448750347"/>
      <w:bookmarkStart w:id="491" w:name="_Toc448750728"/>
      <w:bookmarkStart w:id="492" w:name="_Toc448758436"/>
      <w:bookmarkStart w:id="493" w:name="_Toc448384104"/>
      <w:bookmarkStart w:id="494" w:name="_Toc448384492"/>
      <w:bookmarkStart w:id="495" w:name="_Toc448384880"/>
      <w:bookmarkStart w:id="496" w:name="_Toc448407309"/>
      <w:bookmarkStart w:id="497" w:name="_Toc448407695"/>
      <w:bookmarkStart w:id="498" w:name="_Toc448408145"/>
      <w:bookmarkStart w:id="499" w:name="_Toc448747235"/>
      <w:bookmarkStart w:id="500" w:name="_Toc448747626"/>
      <w:bookmarkStart w:id="501" w:name="_Toc448749589"/>
      <w:bookmarkStart w:id="502" w:name="_Toc448749969"/>
      <w:bookmarkStart w:id="503" w:name="_Toc448750350"/>
      <w:bookmarkStart w:id="504" w:name="_Toc448750731"/>
      <w:bookmarkStart w:id="505" w:name="_Toc448758439"/>
      <w:bookmarkStart w:id="506" w:name="_Toc448384115"/>
      <w:bookmarkStart w:id="507" w:name="_Toc448384503"/>
      <w:bookmarkStart w:id="508" w:name="_Toc448384891"/>
      <w:bookmarkStart w:id="509" w:name="_Toc448407320"/>
      <w:bookmarkStart w:id="510" w:name="_Toc448407706"/>
      <w:bookmarkStart w:id="511" w:name="_Toc448408156"/>
      <w:bookmarkStart w:id="512" w:name="_Toc448747246"/>
      <w:bookmarkStart w:id="513" w:name="_Toc448747637"/>
      <w:bookmarkStart w:id="514" w:name="_Toc448749600"/>
      <w:bookmarkStart w:id="515" w:name="_Toc448749980"/>
      <w:bookmarkStart w:id="516" w:name="_Toc448750361"/>
      <w:bookmarkStart w:id="517" w:name="_Toc448750742"/>
      <w:bookmarkStart w:id="518" w:name="_Toc448758450"/>
      <w:bookmarkStart w:id="519" w:name="_Toc448384139"/>
      <w:bookmarkStart w:id="520" w:name="_Toc448384527"/>
      <w:bookmarkStart w:id="521" w:name="_Toc448384915"/>
      <w:bookmarkStart w:id="522" w:name="_Toc448407344"/>
      <w:bookmarkStart w:id="523" w:name="_Toc448407730"/>
      <w:bookmarkStart w:id="524" w:name="_Toc448408180"/>
      <w:bookmarkStart w:id="525" w:name="_Toc448747270"/>
      <w:bookmarkStart w:id="526" w:name="_Toc448747661"/>
      <w:bookmarkStart w:id="527" w:name="_Toc448749624"/>
      <w:bookmarkStart w:id="528" w:name="_Toc448750004"/>
      <w:bookmarkStart w:id="529" w:name="_Toc448750385"/>
      <w:bookmarkStart w:id="530" w:name="_Toc448750766"/>
      <w:bookmarkStart w:id="531" w:name="_Toc448758474"/>
      <w:bookmarkStart w:id="532" w:name="_Toc448384153"/>
      <w:bookmarkStart w:id="533" w:name="_Toc448384541"/>
      <w:bookmarkStart w:id="534" w:name="_Toc448384929"/>
      <w:bookmarkStart w:id="535" w:name="_Toc448407358"/>
      <w:bookmarkStart w:id="536" w:name="_Toc448407744"/>
      <w:bookmarkStart w:id="537" w:name="_Toc448408194"/>
      <w:bookmarkStart w:id="538" w:name="_Toc448747284"/>
      <w:bookmarkStart w:id="539" w:name="_Toc448747675"/>
      <w:bookmarkStart w:id="540" w:name="_Toc448749638"/>
      <w:bookmarkStart w:id="541" w:name="_Toc448750018"/>
      <w:bookmarkStart w:id="542" w:name="_Toc448750399"/>
      <w:bookmarkStart w:id="543" w:name="_Toc448750780"/>
      <w:bookmarkStart w:id="544" w:name="_Toc448758488"/>
      <w:bookmarkStart w:id="545" w:name="_Toc448384155"/>
      <w:bookmarkStart w:id="546" w:name="_Toc448384543"/>
      <w:bookmarkStart w:id="547" w:name="_Toc448384931"/>
      <w:bookmarkStart w:id="548" w:name="_Toc448407360"/>
      <w:bookmarkStart w:id="549" w:name="_Toc448407746"/>
      <w:bookmarkStart w:id="550" w:name="_Toc448408196"/>
      <w:bookmarkStart w:id="551" w:name="_Toc448747286"/>
      <w:bookmarkStart w:id="552" w:name="_Toc448747677"/>
      <w:bookmarkStart w:id="553" w:name="_Toc448749640"/>
      <w:bookmarkStart w:id="554" w:name="_Toc448750020"/>
      <w:bookmarkStart w:id="555" w:name="_Toc448750401"/>
      <w:bookmarkStart w:id="556" w:name="_Toc448750782"/>
      <w:bookmarkStart w:id="557" w:name="_Toc448758490"/>
      <w:bookmarkStart w:id="558" w:name="_Toc448384158"/>
      <w:bookmarkStart w:id="559" w:name="_Toc448384546"/>
      <w:bookmarkStart w:id="560" w:name="_Toc448384934"/>
      <w:bookmarkStart w:id="561" w:name="_Toc448407363"/>
      <w:bookmarkStart w:id="562" w:name="_Toc448407749"/>
      <w:bookmarkStart w:id="563" w:name="_Toc448408199"/>
      <w:bookmarkStart w:id="564" w:name="_Toc448747289"/>
      <w:bookmarkStart w:id="565" w:name="_Toc448747680"/>
      <w:bookmarkStart w:id="566" w:name="_Toc448749643"/>
      <w:bookmarkStart w:id="567" w:name="_Toc448750023"/>
      <w:bookmarkStart w:id="568" w:name="_Toc448750404"/>
      <w:bookmarkStart w:id="569" w:name="_Toc448750785"/>
      <w:bookmarkStart w:id="570" w:name="_Toc448758493"/>
      <w:bookmarkStart w:id="571" w:name="_Toc448384166"/>
      <w:bookmarkStart w:id="572" w:name="_Toc448384554"/>
      <w:bookmarkStart w:id="573" w:name="_Toc448384942"/>
      <w:bookmarkStart w:id="574" w:name="_Toc448407371"/>
      <w:bookmarkStart w:id="575" w:name="_Toc448407757"/>
      <w:bookmarkStart w:id="576" w:name="_Toc448408207"/>
      <w:bookmarkStart w:id="577" w:name="_Toc448747297"/>
      <w:bookmarkStart w:id="578" w:name="_Toc448747688"/>
      <w:bookmarkStart w:id="579" w:name="_Toc448749651"/>
      <w:bookmarkStart w:id="580" w:name="_Toc448750031"/>
      <w:bookmarkStart w:id="581" w:name="_Toc448750412"/>
      <w:bookmarkStart w:id="582" w:name="_Toc448750793"/>
      <w:bookmarkStart w:id="583" w:name="_Toc448758501"/>
      <w:bookmarkStart w:id="584" w:name="_Toc448384173"/>
      <w:bookmarkStart w:id="585" w:name="_Toc448384561"/>
      <w:bookmarkStart w:id="586" w:name="_Toc448384949"/>
      <w:bookmarkStart w:id="587" w:name="_Toc448407378"/>
      <w:bookmarkStart w:id="588" w:name="_Toc448407764"/>
      <w:bookmarkStart w:id="589" w:name="_Toc448408214"/>
      <w:bookmarkStart w:id="590" w:name="_Toc448747304"/>
      <w:bookmarkStart w:id="591" w:name="_Toc448747695"/>
      <w:bookmarkStart w:id="592" w:name="_Toc448749658"/>
      <w:bookmarkStart w:id="593" w:name="_Toc448750038"/>
      <w:bookmarkStart w:id="594" w:name="_Toc448750419"/>
      <w:bookmarkStart w:id="595" w:name="_Toc448750800"/>
      <w:bookmarkStart w:id="596" w:name="_Toc448758508"/>
      <w:bookmarkStart w:id="597" w:name="_Toc448384174"/>
      <w:bookmarkStart w:id="598" w:name="_Toc448384562"/>
      <w:bookmarkStart w:id="599" w:name="_Toc448384950"/>
      <w:bookmarkStart w:id="600" w:name="_Toc448407379"/>
      <w:bookmarkStart w:id="601" w:name="_Toc448407765"/>
      <w:bookmarkStart w:id="602" w:name="_Toc448408215"/>
      <w:bookmarkStart w:id="603" w:name="_Toc448747305"/>
      <w:bookmarkStart w:id="604" w:name="_Toc448747696"/>
      <w:bookmarkStart w:id="605" w:name="_Toc448749659"/>
      <w:bookmarkStart w:id="606" w:name="_Toc448750039"/>
      <w:bookmarkStart w:id="607" w:name="_Toc448750420"/>
      <w:bookmarkStart w:id="608" w:name="_Toc448750801"/>
      <w:bookmarkStart w:id="609" w:name="_Toc448758509"/>
      <w:bookmarkStart w:id="610" w:name="_Toc92186994"/>
      <w:bookmarkStart w:id="611" w:name="_Ref110070226"/>
      <w:bookmarkStart w:id="612" w:name="_Toc233714475"/>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r w:rsidRPr="00183134">
        <w:t>Commonwealth Policies</w:t>
      </w:r>
      <w:bookmarkEnd w:id="610"/>
      <w:bookmarkEnd w:id="611"/>
      <w:bookmarkEnd w:id="612"/>
    </w:p>
    <w:p w14:paraId="05653AE2" w14:textId="7CA25069" w:rsidR="00ED5204" w:rsidRPr="00183134" w:rsidRDefault="00ED5204" w:rsidP="00E6049E">
      <w:pPr>
        <w:pStyle w:val="DefenceNormal"/>
        <w:rPr>
          <w:lang w:eastAsia="en-AU"/>
        </w:rPr>
      </w:pPr>
      <w:r w:rsidRPr="00183134">
        <w:rPr>
          <w:lang w:eastAsia="en-AU"/>
        </w:rPr>
        <w:t xml:space="preserve">The Commonwealth is and will be subject to </w:t>
      </w:r>
      <w:proofErr w:type="gramStart"/>
      <w:r w:rsidRPr="00183134">
        <w:rPr>
          <w:lang w:eastAsia="en-AU"/>
        </w:rPr>
        <w:t>a number of</w:t>
      </w:r>
      <w:proofErr w:type="gramEnd"/>
      <w:r w:rsidRPr="00183134">
        <w:rPr>
          <w:lang w:eastAsia="en-AU"/>
        </w:rPr>
        <w:t xml:space="preserve"> Commonwealth requirements and policies, which support internal and external scrutiny of its tendering and contracting processes and the objectives of transparency, accountability and value-for-money, including to:</w:t>
      </w:r>
    </w:p>
    <w:p w14:paraId="179094BF" w14:textId="77777777" w:rsidR="00ED5204" w:rsidRPr="00183134" w:rsidRDefault="00ED5204" w:rsidP="00E6049E">
      <w:pPr>
        <w:pStyle w:val="DefenceHeading3"/>
        <w:rPr>
          <w:lang w:val="x-none" w:eastAsia="en-AU"/>
        </w:rPr>
      </w:pPr>
      <w:r w:rsidRPr="00183134">
        <w:rPr>
          <w:lang w:val="x-none" w:eastAsia="en-AU"/>
        </w:rPr>
        <w:t>publish details of agency agreements, Commonwealth contracts, amendments and variations to any agreement or contract and standing offers with an estimated value of $10,000 or more on AusTender (the Commonwealth's business opportunity website located at www.tenders.gov.au);</w:t>
      </w:r>
    </w:p>
    <w:p w14:paraId="20A7100C" w14:textId="79F3C0A8" w:rsidR="00ED5204" w:rsidRPr="00183134" w:rsidRDefault="00ED5204" w:rsidP="00E6049E">
      <w:pPr>
        <w:pStyle w:val="DefenceHeading3"/>
        <w:rPr>
          <w:lang w:val="x-none" w:eastAsia="en-AU"/>
        </w:rPr>
      </w:pPr>
      <w:r w:rsidRPr="00183134">
        <w:rPr>
          <w:lang w:val="x-none" w:eastAsia="en-AU"/>
        </w:rPr>
        <w:t>report and post on the internet a list of contracts valued at $100,000 or more and identify confidentiality requirements in accordance with the Senate Order on Department and Agency Contracts;</w:t>
      </w:r>
    </w:p>
    <w:p w14:paraId="6D2C93A0" w14:textId="77777777" w:rsidR="005813F4" w:rsidRPr="00183134" w:rsidRDefault="00ED5204" w:rsidP="00E6049E">
      <w:pPr>
        <w:pStyle w:val="DefenceHeading3"/>
        <w:rPr>
          <w:lang w:val="x-none" w:eastAsia="en-AU"/>
        </w:rPr>
      </w:pPr>
      <w:r w:rsidRPr="00183134">
        <w:rPr>
          <w:lang w:val="x-none" w:eastAsia="en-AU"/>
        </w:rPr>
        <w:t>report and post on the internet information about its contracts in other ways pursuant to its other reporting and disclosure obligations, including annual reporting requirements and disclosure to any House or Committee of the Parliament of the Commonwealth of Australia</w:t>
      </w:r>
      <w:r w:rsidR="005813F4" w:rsidRPr="00183134">
        <w:rPr>
          <w:lang w:val="x-none" w:eastAsia="en-AU"/>
        </w:rPr>
        <w:t>; and</w:t>
      </w:r>
    </w:p>
    <w:p w14:paraId="441F59BA" w14:textId="1D9BFDE2" w:rsidR="00ED5204" w:rsidRPr="00183134" w:rsidRDefault="005813F4" w:rsidP="00E6049E">
      <w:pPr>
        <w:pStyle w:val="DefenceHeading3"/>
        <w:rPr>
          <w:lang w:val="x-none" w:eastAsia="en-AU"/>
        </w:rPr>
      </w:pPr>
      <w:r w:rsidRPr="00183134">
        <w:rPr>
          <w:lang w:val="x-none" w:eastAsia="en-AU"/>
        </w:rPr>
        <w:t xml:space="preserve">disclose </w:t>
      </w:r>
      <w:r w:rsidRPr="00183134">
        <w:rPr>
          <w:lang w:eastAsia="en-AU"/>
        </w:rPr>
        <w:t xml:space="preserve">information to other Commonwealth departments, agencies or authorities by virtue of or in connection with their functions, or statutory or portfolio responsibilities or </w:t>
      </w:r>
      <w:r w:rsidRPr="00183134">
        <w:t>for any legitimate government purpose or process</w:t>
      </w:r>
      <w:r w:rsidR="00ED5204" w:rsidRPr="00183134">
        <w:rPr>
          <w:lang w:val="x-none" w:eastAsia="en-AU"/>
        </w:rPr>
        <w:t>.</w:t>
      </w:r>
    </w:p>
    <w:p w14:paraId="01C20559" w14:textId="77777777" w:rsidR="00ED5204" w:rsidRPr="00183134" w:rsidRDefault="00ED5204" w:rsidP="00E6049E">
      <w:pPr>
        <w:pStyle w:val="DefenceHeading1"/>
        <w:rPr>
          <w:lang w:eastAsia="en-AU"/>
        </w:rPr>
      </w:pPr>
      <w:bookmarkStart w:id="613" w:name="_Toc233714476"/>
      <w:r w:rsidRPr="00183134">
        <w:rPr>
          <w:lang w:eastAsia="en-AU"/>
        </w:rPr>
        <w:lastRenderedPageBreak/>
        <w:t>Australian national audit office</w:t>
      </w:r>
      <w:bookmarkEnd w:id="613"/>
    </w:p>
    <w:p w14:paraId="0B53D378" w14:textId="77777777" w:rsidR="00ED5204" w:rsidRPr="00183134" w:rsidRDefault="00ED5204" w:rsidP="00E6049E">
      <w:pPr>
        <w:pStyle w:val="DefenceHeading3"/>
        <w:rPr>
          <w:lang w:val="x-none" w:eastAsia="en-AU"/>
        </w:rPr>
      </w:pPr>
      <w:r w:rsidRPr="00183134">
        <w:rPr>
          <w:lang w:val="x-none" w:eastAsia="en-AU"/>
        </w:rPr>
        <w:t xml:space="preserve">The </w:t>
      </w:r>
      <w:r w:rsidRPr="00183134">
        <w:t>Tenderer</w:t>
      </w:r>
      <w:r w:rsidRPr="00183134">
        <w:rPr>
          <w:lang w:val="x-none" w:eastAsia="en-AU"/>
        </w:rPr>
        <w:t>'s attention is drawn to the</w:t>
      </w:r>
      <w:r w:rsidRPr="00183134">
        <w:rPr>
          <w:i/>
          <w:lang w:val="x-none" w:eastAsia="en-AU"/>
        </w:rPr>
        <w:t xml:space="preserve"> Auditor-General Act</w:t>
      </w:r>
      <w:r w:rsidRPr="00183134">
        <w:rPr>
          <w:lang w:val="x-none" w:eastAsia="en-AU"/>
        </w:rPr>
        <w:t xml:space="preserve"> </w:t>
      </w:r>
      <w:r w:rsidRPr="00183134">
        <w:rPr>
          <w:i/>
          <w:lang w:val="x-none" w:eastAsia="en-AU"/>
        </w:rPr>
        <w:t>1997</w:t>
      </w:r>
      <w:r w:rsidRPr="00183134">
        <w:rPr>
          <w:lang w:val="x-none" w:eastAsia="en-AU"/>
        </w:rPr>
        <w:t xml:space="preserve"> (</w:t>
      </w:r>
      <w:proofErr w:type="spellStart"/>
      <w:r w:rsidRPr="00183134">
        <w:rPr>
          <w:lang w:val="x-none" w:eastAsia="en-AU"/>
        </w:rPr>
        <w:t>Cth</w:t>
      </w:r>
      <w:proofErr w:type="spellEnd"/>
      <w:r w:rsidRPr="00183134">
        <w:rPr>
          <w:lang w:val="x-none" w:eastAsia="en-AU"/>
        </w:rPr>
        <w:t>), which provides the Auditor-General or an authorised person with certain rights to have access to information, documents and records.</w:t>
      </w:r>
    </w:p>
    <w:p w14:paraId="29E4558D" w14:textId="0E8E1FB0" w:rsidR="00ED5204" w:rsidRPr="00183134" w:rsidRDefault="00ED5204" w:rsidP="00E6049E">
      <w:pPr>
        <w:pStyle w:val="DefenceHeading3"/>
        <w:rPr>
          <w:lang w:val="x-none" w:eastAsia="en-AU"/>
        </w:rPr>
      </w:pPr>
      <w:r w:rsidRPr="00183134">
        <w:rPr>
          <w:lang w:val="x-none" w:eastAsia="en-AU"/>
        </w:rPr>
        <w:t xml:space="preserve">Without limiting the Contract Administrator's rights, or the Contractor's obligations or liabilities under clause 5.7 of the Conditions of Contract in </w:t>
      </w:r>
      <w:r w:rsidR="00234A1E" w:rsidRPr="00183134">
        <w:rPr>
          <w:lang w:val="x-none" w:eastAsia="en-AU"/>
        </w:rPr>
        <w:fldChar w:fldCharType="begin"/>
      </w:r>
      <w:r w:rsidR="00234A1E" w:rsidRPr="00183134">
        <w:rPr>
          <w:lang w:val="x-none" w:eastAsia="en-AU"/>
        </w:rPr>
        <w:instrText xml:space="preserve"> REF _Ref159849039 \r \h </w:instrText>
      </w:r>
      <w:r w:rsidR="00183134">
        <w:rPr>
          <w:lang w:val="x-none" w:eastAsia="en-AU"/>
        </w:rPr>
        <w:instrText xml:space="preserve"> \* MERGEFORMAT </w:instrText>
      </w:r>
      <w:r w:rsidR="00234A1E" w:rsidRPr="00183134">
        <w:rPr>
          <w:lang w:val="x-none" w:eastAsia="en-AU"/>
        </w:rPr>
      </w:r>
      <w:r w:rsidR="00234A1E" w:rsidRPr="00183134">
        <w:rPr>
          <w:lang w:val="x-none" w:eastAsia="en-AU"/>
        </w:rPr>
        <w:fldChar w:fldCharType="separate"/>
      </w:r>
      <w:r w:rsidR="0009266D" w:rsidRPr="00183134">
        <w:rPr>
          <w:lang w:val="x-none" w:eastAsia="en-AU"/>
        </w:rPr>
        <w:t>Part 5</w:t>
      </w:r>
      <w:r w:rsidR="00234A1E" w:rsidRPr="00183134">
        <w:rPr>
          <w:lang w:val="x-none" w:eastAsia="en-AU"/>
        </w:rPr>
        <w:fldChar w:fldCharType="end"/>
      </w:r>
      <w:r w:rsidR="00E056CE" w:rsidRPr="00183134">
        <w:rPr>
          <w:lang w:eastAsia="en-AU"/>
        </w:rPr>
        <w:t>,</w:t>
      </w:r>
      <w:r w:rsidRPr="00183134">
        <w:rPr>
          <w:lang w:val="x-none" w:eastAsia="en-AU"/>
        </w:rPr>
        <w:t xml:space="preserve"> the Auditor-General or other authorised persons may be nominated by the Contract Administrator under clause 5.7 of the Conditions of Contract in </w:t>
      </w:r>
      <w:r w:rsidR="00234A1E" w:rsidRPr="00183134">
        <w:rPr>
          <w:lang w:val="x-none" w:eastAsia="en-AU"/>
        </w:rPr>
        <w:fldChar w:fldCharType="begin"/>
      </w:r>
      <w:r w:rsidR="00234A1E" w:rsidRPr="00183134">
        <w:rPr>
          <w:lang w:val="x-none" w:eastAsia="en-AU"/>
        </w:rPr>
        <w:instrText xml:space="preserve"> REF _Ref159849039 \r \h </w:instrText>
      </w:r>
      <w:r w:rsidR="00183134">
        <w:rPr>
          <w:lang w:val="x-none" w:eastAsia="en-AU"/>
        </w:rPr>
        <w:instrText xml:space="preserve"> \* MERGEFORMAT </w:instrText>
      </w:r>
      <w:r w:rsidR="00234A1E" w:rsidRPr="00183134">
        <w:rPr>
          <w:lang w:val="x-none" w:eastAsia="en-AU"/>
        </w:rPr>
      </w:r>
      <w:r w:rsidR="00234A1E" w:rsidRPr="00183134">
        <w:rPr>
          <w:lang w:val="x-none" w:eastAsia="en-AU"/>
        </w:rPr>
        <w:fldChar w:fldCharType="separate"/>
      </w:r>
      <w:r w:rsidR="0009266D" w:rsidRPr="00183134">
        <w:rPr>
          <w:lang w:val="x-none" w:eastAsia="en-AU"/>
        </w:rPr>
        <w:t>Part 5</w:t>
      </w:r>
      <w:r w:rsidR="00234A1E" w:rsidRPr="00183134">
        <w:rPr>
          <w:lang w:val="x-none" w:eastAsia="en-AU"/>
        </w:rPr>
        <w:fldChar w:fldCharType="end"/>
      </w:r>
      <w:r w:rsidR="005A0192" w:rsidRPr="00183134">
        <w:rPr>
          <w:lang w:val="en-US" w:eastAsia="en-AU"/>
        </w:rPr>
        <w:t xml:space="preserve"> </w:t>
      </w:r>
      <w:r w:rsidRPr="00183134">
        <w:rPr>
          <w:lang w:val="x-none" w:eastAsia="en-AU"/>
        </w:rPr>
        <w:t xml:space="preserve">for the purpose of exercising their rights under the </w:t>
      </w:r>
      <w:r w:rsidRPr="00183134">
        <w:rPr>
          <w:i/>
          <w:lang w:val="x-none" w:eastAsia="en-AU"/>
        </w:rPr>
        <w:t>Auditor-General Act</w:t>
      </w:r>
      <w:r w:rsidRPr="00183134">
        <w:rPr>
          <w:lang w:val="x-none" w:eastAsia="en-AU"/>
        </w:rPr>
        <w:t xml:space="preserve"> </w:t>
      </w:r>
      <w:r w:rsidRPr="00183134">
        <w:rPr>
          <w:i/>
          <w:lang w:val="x-none" w:eastAsia="en-AU"/>
        </w:rPr>
        <w:t>1997</w:t>
      </w:r>
      <w:r w:rsidRPr="00183134">
        <w:rPr>
          <w:lang w:val="x-none" w:eastAsia="en-AU"/>
        </w:rPr>
        <w:t xml:space="preserve"> (</w:t>
      </w:r>
      <w:proofErr w:type="spellStart"/>
      <w:r w:rsidRPr="00183134">
        <w:rPr>
          <w:lang w:val="x-none" w:eastAsia="en-AU"/>
        </w:rPr>
        <w:t>Cth</w:t>
      </w:r>
      <w:proofErr w:type="spellEnd"/>
      <w:r w:rsidRPr="00183134">
        <w:rPr>
          <w:lang w:val="x-none" w:eastAsia="en-AU"/>
        </w:rPr>
        <w:t>).</w:t>
      </w:r>
    </w:p>
    <w:p w14:paraId="37B2BA1C" w14:textId="3E9D104E" w:rsidR="0040071D" w:rsidRPr="00183134" w:rsidRDefault="00234A1E" w:rsidP="00227048">
      <w:pPr>
        <w:pStyle w:val="DefenceHeading1"/>
        <w:rPr>
          <w:lang w:eastAsia="en-AU"/>
        </w:rPr>
      </w:pPr>
      <w:bookmarkStart w:id="614" w:name="_Toc233714477"/>
      <w:bookmarkStart w:id="615" w:name="_Ref7167948"/>
      <w:r w:rsidRPr="00183134">
        <w:rPr>
          <w:lang w:eastAsia="en-AU"/>
        </w:rPr>
        <w:t xml:space="preserve">PROCUREMENT </w:t>
      </w:r>
      <w:r w:rsidR="0040071D" w:rsidRPr="00183134">
        <w:rPr>
          <w:lang w:eastAsia="en-AU"/>
        </w:rPr>
        <w:t>Complaints</w:t>
      </w:r>
      <w:bookmarkEnd w:id="614"/>
    </w:p>
    <w:p w14:paraId="5E9AA218" w14:textId="0329B139" w:rsidR="0040071D" w:rsidRPr="00183134" w:rsidRDefault="0040071D" w:rsidP="006365D2">
      <w:pPr>
        <w:pStyle w:val="DefenceHeading2"/>
        <w:rPr>
          <w:lang w:eastAsia="en-AU"/>
        </w:rPr>
      </w:pPr>
      <w:bookmarkStart w:id="616" w:name="_Ref22636885"/>
      <w:r w:rsidRPr="00183134">
        <w:rPr>
          <w:lang w:eastAsia="en-AU"/>
        </w:rPr>
        <w:t xml:space="preserve">General </w:t>
      </w:r>
      <w:r w:rsidR="005A0192" w:rsidRPr="00183134">
        <w:rPr>
          <w:lang w:eastAsia="en-AU"/>
        </w:rPr>
        <w:t xml:space="preserve">Procurement </w:t>
      </w:r>
      <w:r w:rsidRPr="00183134">
        <w:rPr>
          <w:lang w:eastAsia="en-AU"/>
        </w:rPr>
        <w:t>Complaints</w:t>
      </w:r>
      <w:bookmarkEnd w:id="616"/>
    </w:p>
    <w:p w14:paraId="6D4953AC" w14:textId="77777777" w:rsidR="008E628E" w:rsidRPr="00183134" w:rsidRDefault="008E628E" w:rsidP="006365D2">
      <w:pPr>
        <w:pStyle w:val="DefenceNormal"/>
        <w:rPr>
          <w:lang w:eastAsia="en-AU"/>
        </w:rPr>
      </w:pPr>
      <w:r w:rsidRPr="00183134">
        <w:rPr>
          <w:lang w:eastAsia="en-AU"/>
        </w:rPr>
        <w:t>If the Tenderer wishes to make a complaint in relation to this tender process:</w:t>
      </w:r>
    </w:p>
    <w:p w14:paraId="311BEF56" w14:textId="7D625FC7" w:rsidR="008E628E" w:rsidRPr="00183134" w:rsidRDefault="008E628E" w:rsidP="008E628E">
      <w:pPr>
        <w:pStyle w:val="DefenceHeading3"/>
        <w:numPr>
          <w:ilvl w:val="2"/>
          <w:numId w:val="19"/>
        </w:numPr>
        <w:rPr>
          <w:lang w:eastAsia="en-AU"/>
        </w:rPr>
      </w:pPr>
      <w:r w:rsidRPr="00183134">
        <w:rPr>
          <w:lang w:eastAsia="en-AU"/>
        </w:rPr>
        <w:t xml:space="preserve">subject to paragraph </w:t>
      </w:r>
      <w:r w:rsidRPr="00183134">
        <w:rPr>
          <w:lang w:eastAsia="en-AU"/>
        </w:rPr>
        <w:fldChar w:fldCharType="begin"/>
      </w:r>
      <w:r w:rsidRPr="00183134">
        <w:rPr>
          <w:lang w:eastAsia="en-AU"/>
        </w:rPr>
        <w:instrText xml:space="preserve"> REF _Ref22199470 \n \h </w:instrText>
      </w:r>
      <w:r w:rsidR="00183134">
        <w:rPr>
          <w:lang w:eastAsia="en-AU"/>
        </w:rPr>
        <w:instrText xml:space="preserve"> \* MERGEFORMAT </w:instrText>
      </w:r>
      <w:r w:rsidRPr="00183134">
        <w:rPr>
          <w:lang w:eastAsia="en-AU"/>
        </w:rPr>
      </w:r>
      <w:r w:rsidRPr="00183134">
        <w:rPr>
          <w:lang w:eastAsia="en-AU"/>
        </w:rPr>
        <w:fldChar w:fldCharType="separate"/>
      </w:r>
      <w:r w:rsidR="0009266D" w:rsidRPr="00183134">
        <w:rPr>
          <w:lang w:eastAsia="en-AU"/>
        </w:rPr>
        <w:t>(b)</w:t>
      </w:r>
      <w:r w:rsidRPr="00183134">
        <w:rPr>
          <w:lang w:eastAsia="en-AU"/>
        </w:rPr>
        <w:fldChar w:fldCharType="end"/>
      </w:r>
      <w:r w:rsidRPr="00183134">
        <w:rPr>
          <w:lang w:eastAsia="en-AU"/>
        </w:rPr>
        <w:t xml:space="preserve">, the Tenderer </w:t>
      </w:r>
      <w:r w:rsidRPr="00183134">
        <w:t>should submit the complaint in writing to the email address set out in the Tender Particulars; or</w:t>
      </w:r>
    </w:p>
    <w:p w14:paraId="17B987D8" w14:textId="42014204" w:rsidR="008E628E" w:rsidRPr="00183134" w:rsidRDefault="008E628E" w:rsidP="006365D2">
      <w:pPr>
        <w:pStyle w:val="DefenceHeading3"/>
        <w:numPr>
          <w:ilvl w:val="2"/>
          <w:numId w:val="19"/>
        </w:numPr>
        <w:rPr>
          <w:lang w:eastAsia="en-AU"/>
        </w:rPr>
      </w:pPr>
      <w:bookmarkStart w:id="617" w:name="_Ref22199470"/>
      <w:r w:rsidRPr="00183134">
        <w:t xml:space="preserve">if the Tenderer has reason to believe that the complaint satisfies the requirements of the Judicial Review Act, the Tenderer may submit the complaint under the process set out in clause </w:t>
      </w:r>
      <w:r w:rsidRPr="00183134">
        <w:fldChar w:fldCharType="begin"/>
      </w:r>
      <w:r w:rsidRPr="00183134">
        <w:instrText xml:space="preserve"> REF _Ref22635149 \n \h </w:instrText>
      </w:r>
      <w:r w:rsidR="00183134">
        <w:instrText xml:space="preserve"> \* MERGEFORMAT </w:instrText>
      </w:r>
      <w:r w:rsidRPr="00183134">
        <w:fldChar w:fldCharType="separate"/>
      </w:r>
      <w:r w:rsidR="0009266D" w:rsidRPr="00183134">
        <w:t>18.2</w:t>
      </w:r>
      <w:r w:rsidRPr="00183134">
        <w:fldChar w:fldCharType="end"/>
      </w:r>
      <w:r w:rsidRPr="00183134">
        <w:t>.</w:t>
      </w:r>
      <w:bookmarkEnd w:id="617"/>
    </w:p>
    <w:p w14:paraId="439D1587" w14:textId="77777777" w:rsidR="008C3DA7" w:rsidRPr="00183134" w:rsidRDefault="008E628E" w:rsidP="006365D2">
      <w:pPr>
        <w:pStyle w:val="DefenceHeading2"/>
        <w:rPr>
          <w:lang w:eastAsia="en-AU"/>
        </w:rPr>
      </w:pPr>
      <w:bookmarkStart w:id="618" w:name="_Ref22120351"/>
      <w:bookmarkStart w:id="619" w:name="_Ref22635149"/>
      <w:r w:rsidRPr="00183134">
        <w:rPr>
          <w:lang w:eastAsia="en-AU"/>
        </w:rPr>
        <w:t xml:space="preserve">Complaints under the </w:t>
      </w:r>
      <w:r w:rsidRPr="00183134">
        <w:rPr>
          <w:i/>
          <w:lang w:eastAsia="en-AU"/>
        </w:rPr>
        <w:t>Government Procurement (Judicial Review) Act</w:t>
      </w:r>
      <w:r w:rsidRPr="00183134">
        <w:rPr>
          <w:lang w:eastAsia="en-AU"/>
        </w:rPr>
        <w:t xml:space="preserve"> </w:t>
      </w:r>
      <w:r w:rsidRPr="00183134">
        <w:rPr>
          <w:i/>
          <w:lang w:eastAsia="en-AU"/>
        </w:rPr>
        <w:t>2018</w:t>
      </w:r>
      <w:bookmarkEnd w:id="615"/>
      <w:bookmarkEnd w:id="618"/>
      <w:bookmarkEnd w:id="619"/>
    </w:p>
    <w:p w14:paraId="7C4FAE63" w14:textId="454E5C82" w:rsidR="008E628E" w:rsidRPr="00183134" w:rsidRDefault="008C3DA7" w:rsidP="008C3DA7">
      <w:pPr>
        <w:pStyle w:val="DefenceHeading3"/>
        <w:rPr>
          <w:lang w:eastAsia="en-AU"/>
        </w:rPr>
      </w:pPr>
      <w:r w:rsidRPr="00183134">
        <w:rPr>
          <w:lang w:eastAsia="en-AU"/>
        </w:rPr>
        <w:t xml:space="preserve">Clause </w:t>
      </w:r>
      <w:r w:rsidR="008E628E" w:rsidRPr="00183134">
        <w:fldChar w:fldCharType="begin"/>
      </w:r>
      <w:r w:rsidR="008E628E" w:rsidRPr="00183134">
        <w:instrText xml:space="preserve"> REF _Ref22635149 \n \h </w:instrText>
      </w:r>
      <w:r w:rsidR="00183134">
        <w:instrText xml:space="preserve"> \* MERGEFORMAT </w:instrText>
      </w:r>
      <w:r w:rsidR="008E628E" w:rsidRPr="00183134">
        <w:fldChar w:fldCharType="separate"/>
      </w:r>
      <w:r w:rsidR="0009266D" w:rsidRPr="00183134">
        <w:t>18.2</w:t>
      </w:r>
      <w:r w:rsidR="008E628E" w:rsidRPr="00183134">
        <w:fldChar w:fldCharType="end"/>
      </w:r>
      <w:r w:rsidR="001E468E" w:rsidRPr="00183134">
        <w:t xml:space="preserve"> </w:t>
      </w:r>
      <w:r w:rsidRPr="00183134">
        <w:rPr>
          <w:lang w:eastAsia="en-AU"/>
        </w:rPr>
        <w:t>only appli</w:t>
      </w:r>
      <w:r w:rsidR="00CB1AE5" w:rsidRPr="00183134">
        <w:rPr>
          <w:lang w:eastAsia="en-AU"/>
        </w:rPr>
        <w:t>es if this tender process is a Covered P</w:t>
      </w:r>
      <w:r w:rsidRPr="00183134">
        <w:rPr>
          <w:lang w:eastAsia="en-AU"/>
        </w:rPr>
        <w:t xml:space="preserve">rocurement for the purposes of the </w:t>
      </w:r>
      <w:r w:rsidR="008E628E" w:rsidRPr="00183134">
        <w:rPr>
          <w:lang w:eastAsia="en-AU"/>
        </w:rPr>
        <w:t xml:space="preserve">Judicial Review </w:t>
      </w:r>
      <w:r w:rsidRPr="00183134">
        <w:rPr>
          <w:lang w:eastAsia="en-AU"/>
        </w:rPr>
        <w:t>Act.</w:t>
      </w:r>
    </w:p>
    <w:p w14:paraId="17E1FDB5" w14:textId="77777777" w:rsidR="008C3DA7" w:rsidRPr="00183134" w:rsidRDefault="008E628E">
      <w:pPr>
        <w:pStyle w:val="DefenceHeading3"/>
        <w:rPr>
          <w:lang w:eastAsia="en-AU"/>
        </w:rPr>
      </w:pPr>
      <w:r w:rsidRPr="00183134">
        <w:rPr>
          <w:lang w:eastAsia="en-AU"/>
        </w:rPr>
        <w:t xml:space="preserve">The Judicial Review Act establishes a statutory framework for suppliers to make complaints about non-compliance with specific provisions of the Commonwealth Procurement Rules in respect of Covered Procurements.  </w:t>
      </w:r>
    </w:p>
    <w:p w14:paraId="53CED867" w14:textId="6A3FC4E2" w:rsidR="008C3DA7" w:rsidRPr="00183134" w:rsidRDefault="008C3DA7" w:rsidP="008C3DA7">
      <w:pPr>
        <w:pStyle w:val="DefenceHeading3"/>
        <w:rPr>
          <w:lang w:eastAsia="en-AU"/>
        </w:rPr>
      </w:pPr>
      <w:bookmarkStart w:id="620" w:name="_Ref7168188"/>
      <w:r w:rsidRPr="00183134">
        <w:rPr>
          <w:lang w:eastAsia="en-AU"/>
        </w:rPr>
        <w:t xml:space="preserve">If this clause </w:t>
      </w:r>
      <w:r w:rsidR="008E628E" w:rsidRPr="00183134">
        <w:fldChar w:fldCharType="begin"/>
      </w:r>
      <w:r w:rsidR="008E628E" w:rsidRPr="00183134">
        <w:instrText xml:space="preserve"> REF _Ref22635149 \n \h </w:instrText>
      </w:r>
      <w:r w:rsidR="00183134">
        <w:instrText xml:space="preserve"> \* MERGEFORMAT </w:instrText>
      </w:r>
      <w:r w:rsidR="008E628E" w:rsidRPr="00183134">
        <w:fldChar w:fldCharType="separate"/>
      </w:r>
      <w:r w:rsidR="0009266D" w:rsidRPr="00183134">
        <w:t>18.2</w:t>
      </w:r>
      <w:r w:rsidR="008E628E" w:rsidRPr="00183134">
        <w:fldChar w:fldCharType="end"/>
      </w:r>
      <w:r w:rsidR="001E468E" w:rsidRPr="00183134">
        <w:t xml:space="preserve"> </w:t>
      </w:r>
      <w:r w:rsidRPr="00183134">
        <w:rPr>
          <w:lang w:eastAsia="en-AU"/>
        </w:rPr>
        <w:t xml:space="preserve">applies and the Tenderer </w:t>
      </w:r>
      <w:r w:rsidR="00DF4535" w:rsidRPr="00183134">
        <w:rPr>
          <w:lang w:eastAsia="en-AU"/>
        </w:rPr>
        <w:t>has reason to believe</w:t>
      </w:r>
      <w:r w:rsidRPr="00183134">
        <w:rPr>
          <w:lang w:eastAsia="en-AU"/>
        </w:rPr>
        <w:t xml:space="preserve"> that:</w:t>
      </w:r>
      <w:bookmarkEnd w:id="620"/>
    </w:p>
    <w:p w14:paraId="4150C47B" w14:textId="77777777" w:rsidR="008C3DA7" w:rsidRPr="00183134" w:rsidRDefault="008C3DA7" w:rsidP="00227048">
      <w:pPr>
        <w:pStyle w:val="DefenceHeading4"/>
        <w:rPr>
          <w:lang w:eastAsia="en-AU"/>
        </w:rPr>
      </w:pPr>
      <w:r w:rsidRPr="00183134">
        <w:rPr>
          <w:lang w:eastAsia="en-AU"/>
        </w:rPr>
        <w:t>the Commonwealth or an official of the Commonwealth has engaged, is engaging or is proposing to engage in any c</w:t>
      </w:r>
      <w:r w:rsidR="00CB1AE5" w:rsidRPr="00183134">
        <w:rPr>
          <w:lang w:eastAsia="en-AU"/>
        </w:rPr>
        <w:t>onduct in contravention of the R</w:t>
      </w:r>
      <w:r w:rsidRPr="00183134">
        <w:rPr>
          <w:lang w:eastAsia="en-AU"/>
        </w:rPr>
        <w:t>elevant Commonwealth Procurement Rules in relation to this tender process; and</w:t>
      </w:r>
    </w:p>
    <w:p w14:paraId="528E6D16" w14:textId="77777777" w:rsidR="008C3DA7" w:rsidRPr="00183134" w:rsidRDefault="008C3DA7" w:rsidP="00227048">
      <w:pPr>
        <w:pStyle w:val="DefenceHeading4"/>
        <w:rPr>
          <w:lang w:eastAsia="en-AU"/>
        </w:rPr>
      </w:pPr>
      <w:r w:rsidRPr="00183134">
        <w:rPr>
          <w:lang w:eastAsia="en-AU"/>
        </w:rPr>
        <w:t xml:space="preserve">the interests of the Tenderer are affected by the conduct, </w:t>
      </w:r>
    </w:p>
    <w:p w14:paraId="3CFBCCFE" w14:textId="77777777" w:rsidR="008C3DA7" w:rsidRPr="00183134" w:rsidRDefault="008C3DA7" w:rsidP="00227048">
      <w:pPr>
        <w:pStyle w:val="DefenceHeading3"/>
        <w:numPr>
          <w:ilvl w:val="0"/>
          <w:numId w:val="0"/>
        </w:numPr>
        <w:ind w:left="964"/>
        <w:rPr>
          <w:lang w:eastAsia="en-AU"/>
        </w:rPr>
      </w:pPr>
      <w:r w:rsidRPr="00183134">
        <w:rPr>
          <w:lang w:eastAsia="en-AU"/>
        </w:rPr>
        <w:t xml:space="preserve">the Tenderer may submit a complaint </w:t>
      </w:r>
      <w:r w:rsidR="00105054" w:rsidRPr="00183134">
        <w:rPr>
          <w:lang w:eastAsia="en-AU"/>
        </w:rPr>
        <w:t>about the conduct</w:t>
      </w:r>
      <w:r w:rsidRPr="00183134">
        <w:rPr>
          <w:lang w:eastAsia="en-AU"/>
        </w:rPr>
        <w:t xml:space="preserve"> </w:t>
      </w:r>
      <w:r w:rsidR="006B69EF" w:rsidRPr="00183134">
        <w:rPr>
          <w:lang w:eastAsia="en-AU"/>
        </w:rPr>
        <w:t xml:space="preserve">in writing </w:t>
      </w:r>
      <w:r w:rsidRPr="00183134">
        <w:rPr>
          <w:lang w:eastAsia="en-AU"/>
        </w:rPr>
        <w:t xml:space="preserve">to the email address set out in the Tender Particulars. </w:t>
      </w:r>
    </w:p>
    <w:p w14:paraId="22F40A9C" w14:textId="2B711441" w:rsidR="008C3DA7" w:rsidRPr="00183134" w:rsidRDefault="008C3DA7" w:rsidP="008C3DA7">
      <w:pPr>
        <w:pStyle w:val="DefenceHeading3"/>
        <w:rPr>
          <w:lang w:eastAsia="en-AU"/>
        </w:rPr>
      </w:pPr>
      <w:r w:rsidRPr="00183134">
        <w:rPr>
          <w:lang w:eastAsia="en-AU"/>
        </w:rPr>
        <w:t>Where requested by the Commonwealth, the Tenderer must do all things reasonably necessary to cooperate with the Commonwealth (including providing information or answering questions) in the investigation and attempted resolution of any complaint in respect of this tender process</w:t>
      </w:r>
      <w:r w:rsidR="008E628E" w:rsidRPr="00183134">
        <w:rPr>
          <w:lang w:eastAsia="en-AU"/>
        </w:rPr>
        <w:t xml:space="preserve"> under this clause </w:t>
      </w:r>
      <w:r w:rsidR="008E628E" w:rsidRPr="00183134">
        <w:fldChar w:fldCharType="begin"/>
      </w:r>
      <w:r w:rsidR="008E628E" w:rsidRPr="00183134">
        <w:instrText xml:space="preserve"> REF _Ref22635149 \n \h </w:instrText>
      </w:r>
      <w:r w:rsidR="00183134">
        <w:instrText xml:space="preserve"> \* MERGEFORMAT </w:instrText>
      </w:r>
      <w:r w:rsidR="008E628E" w:rsidRPr="00183134">
        <w:fldChar w:fldCharType="separate"/>
      </w:r>
      <w:r w:rsidR="0009266D" w:rsidRPr="00183134">
        <w:t>18.2</w:t>
      </w:r>
      <w:r w:rsidR="008E628E" w:rsidRPr="00183134">
        <w:fldChar w:fldCharType="end"/>
      </w:r>
      <w:r w:rsidRPr="00183134">
        <w:rPr>
          <w:lang w:eastAsia="en-AU"/>
        </w:rPr>
        <w:t>.</w:t>
      </w:r>
    </w:p>
    <w:p w14:paraId="0747D074" w14:textId="77777777" w:rsidR="008C3DA7" w:rsidRPr="00183134" w:rsidRDefault="008C3DA7" w:rsidP="008C3DA7">
      <w:pPr>
        <w:pStyle w:val="DefenceHeading3"/>
        <w:rPr>
          <w:lang w:eastAsia="en-AU"/>
        </w:rPr>
      </w:pPr>
      <w:bookmarkStart w:id="621" w:name="_Ref7168196"/>
      <w:r w:rsidRPr="00183134">
        <w:rPr>
          <w:lang w:eastAsia="en-AU"/>
        </w:rPr>
        <w:t xml:space="preserve">A public interest certificate under the </w:t>
      </w:r>
      <w:r w:rsidR="008E628E" w:rsidRPr="00183134">
        <w:rPr>
          <w:lang w:eastAsia="en-AU"/>
        </w:rPr>
        <w:t xml:space="preserve">Judicial Review </w:t>
      </w:r>
      <w:r w:rsidRPr="00183134">
        <w:rPr>
          <w:lang w:eastAsia="en-AU"/>
        </w:rPr>
        <w:t>Act in relation to the tender process:</w:t>
      </w:r>
      <w:bookmarkEnd w:id="621"/>
    </w:p>
    <w:p w14:paraId="69149415" w14:textId="77777777" w:rsidR="008C3DA7" w:rsidRPr="00183134" w:rsidRDefault="008C3DA7" w:rsidP="00227048">
      <w:pPr>
        <w:pStyle w:val="DefenceHeading4"/>
        <w:rPr>
          <w:lang w:eastAsia="en-AU"/>
        </w:rPr>
      </w:pPr>
      <w:bookmarkStart w:id="622" w:name="_Ref23152674"/>
      <w:r w:rsidRPr="00183134">
        <w:rPr>
          <w:lang w:eastAsia="en-AU"/>
        </w:rPr>
        <w:t>is in force if stated in the Tender Particulars as being in force; or</w:t>
      </w:r>
      <w:bookmarkEnd w:id="622"/>
    </w:p>
    <w:p w14:paraId="5581CE55" w14:textId="2C22C8A6" w:rsidR="00105054" w:rsidRPr="00183134" w:rsidRDefault="008C3DA7" w:rsidP="00EA6644">
      <w:pPr>
        <w:pStyle w:val="DefenceHeading4"/>
        <w:rPr>
          <w:lang w:eastAsia="en-AU"/>
        </w:rPr>
      </w:pPr>
      <w:r w:rsidRPr="00183134">
        <w:rPr>
          <w:lang w:eastAsia="en-AU"/>
        </w:rPr>
        <w:t xml:space="preserve">may otherwise be issued by the Commonwealth at any time during the tender process (including after any complaint has been made by a Tenderer under this clause </w:t>
      </w:r>
      <w:r w:rsidR="008E628E" w:rsidRPr="00183134">
        <w:fldChar w:fldCharType="begin"/>
      </w:r>
      <w:r w:rsidR="008E628E" w:rsidRPr="00183134">
        <w:instrText xml:space="preserve"> REF _Ref22635149 \n \h </w:instrText>
      </w:r>
      <w:r w:rsidR="00183134">
        <w:instrText xml:space="preserve"> \* MERGEFORMAT </w:instrText>
      </w:r>
      <w:r w:rsidR="008E628E" w:rsidRPr="00183134">
        <w:fldChar w:fldCharType="separate"/>
      </w:r>
      <w:r w:rsidR="0009266D" w:rsidRPr="00183134">
        <w:t>18.2</w:t>
      </w:r>
      <w:r w:rsidR="008E628E" w:rsidRPr="00183134">
        <w:fldChar w:fldCharType="end"/>
      </w:r>
      <w:r w:rsidRPr="00183134">
        <w:rPr>
          <w:lang w:eastAsia="en-AU"/>
        </w:rPr>
        <w:t xml:space="preserve">), in which case the </w:t>
      </w:r>
      <w:r w:rsidR="000942B8" w:rsidRPr="00183134">
        <w:rPr>
          <w:lang w:eastAsia="en-AU"/>
        </w:rPr>
        <w:t>Tender Administrator</w:t>
      </w:r>
      <w:r w:rsidRPr="00183134">
        <w:rPr>
          <w:lang w:eastAsia="en-AU"/>
        </w:rPr>
        <w:t xml:space="preserve"> will notify all Tenderers of the issue of the public </w:t>
      </w:r>
      <w:r w:rsidR="00105054" w:rsidRPr="00183134">
        <w:rPr>
          <w:lang w:eastAsia="en-AU"/>
        </w:rPr>
        <w:t>interest certificate</w:t>
      </w:r>
      <w:r w:rsidR="000942B8" w:rsidRPr="00183134">
        <w:rPr>
          <w:lang w:eastAsia="en-AU"/>
        </w:rPr>
        <w:t>.</w:t>
      </w:r>
      <w:r w:rsidR="00CB4837" w:rsidRPr="00183134">
        <w:rPr>
          <w:lang w:eastAsia="en-AU"/>
        </w:rPr>
        <w:t xml:space="preserve">  </w:t>
      </w:r>
    </w:p>
    <w:p w14:paraId="6FD57183" w14:textId="52DCF93E" w:rsidR="00105054" w:rsidRPr="00183134" w:rsidRDefault="008C3DA7" w:rsidP="00EA6644">
      <w:pPr>
        <w:pStyle w:val="DefenceHeading3"/>
        <w:rPr>
          <w:lang w:eastAsia="en-AU"/>
        </w:rPr>
      </w:pPr>
      <w:r w:rsidRPr="00183134">
        <w:rPr>
          <w:bCs w:val="0"/>
          <w:lang w:eastAsia="en-AU"/>
        </w:rPr>
        <w:t xml:space="preserve">Without limiting the operation of the </w:t>
      </w:r>
      <w:r w:rsidR="008E628E" w:rsidRPr="00183134">
        <w:rPr>
          <w:bCs w:val="0"/>
          <w:lang w:eastAsia="en-AU"/>
        </w:rPr>
        <w:t>Judicial Review</w:t>
      </w:r>
      <w:r w:rsidRPr="00183134">
        <w:rPr>
          <w:bCs w:val="0"/>
          <w:lang w:eastAsia="en-AU"/>
        </w:rPr>
        <w:t xml:space="preserve"> Act, if a Tenderer makes a complaint under this clause </w:t>
      </w:r>
      <w:r w:rsidR="00235598" w:rsidRPr="00183134">
        <w:rPr>
          <w:lang w:eastAsia="en-AU"/>
        </w:rPr>
        <w:fldChar w:fldCharType="begin"/>
      </w:r>
      <w:r w:rsidR="00235598" w:rsidRPr="00183134">
        <w:rPr>
          <w:bCs w:val="0"/>
          <w:lang w:eastAsia="en-AU"/>
        </w:rPr>
        <w:instrText xml:space="preserve"> REF _Ref22120351 \n \h </w:instrText>
      </w:r>
      <w:r w:rsidR="00CB4837" w:rsidRPr="00183134">
        <w:rPr>
          <w:lang w:eastAsia="en-AU"/>
        </w:rPr>
        <w:instrText xml:space="preserve"> \* MERGEFORMAT </w:instrText>
      </w:r>
      <w:r w:rsidR="00235598" w:rsidRPr="00183134">
        <w:rPr>
          <w:lang w:eastAsia="en-AU"/>
        </w:rPr>
      </w:r>
      <w:r w:rsidR="00235598" w:rsidRPr="00183134">
        <w:rPr>
          <w:lang w:eastAsia="en-AU"/>
        </w:rPr>
        <w:fldChar w:fldCharType="separate"/>
      </w:r>
      <w:r w:rsidR="0009266D" w:rsidRPr="00183134">
        <w:rPr>
          <w:bCs w:val="0"/>
          <w:lang w:eastAsia="en-AU"/>
        </w:rPr>
        <w:t>18.2</w:t>
      </w:r>
      <w:r w:rsidR="00235598" w:rsidRPr="00183134">
        <w:rPr>
          <w:lang w:eastAsia="en-AU"/>
        </w:rPr>
        <w:fldChar w:fldCharType="end"/>
      </w:r>
      <w:r w:rsidR="00105054" w:rsidRPr="00183134">
        <w:rPr>
          <w:bCs w:val="0"/>
          <w:lang w:eastAsia="en-AU"/>
        </w:rPr>
        <w:t xml:space="preserve"> and at the time of the complaint no public interest certificate is in force in relation to this tender process</w:t>
      </w:r>
      <w:r w:rsidRPr="00183134">
        <w:rPr>
          <w:bCs w:val="0"/>
          <w:lang w:eastAsia="en-AU"/>
        </w:rPr>
        <w:t xml:space="preserve">, the Commonwealth may suspend this tender process in accordance with section 20 of the </w:t>
      </w:r>
      <w:r w:rsidR="008E628E" w:rsidRPr="00183134">
        <w:rPr>
          <w:bCs w:val="0"/>
          <w:lang w:eastAsia="en-AU"/>
        </w:rPr>
        <w:t xml:space="preserve">Judicial Review </w:t>
      </w:r>
      <w:r w:rsidRPr="00183134">
        <w:rPr>
          <w:bCs w:val="0"/>
          <w:lang w:eastAsia="en-AU"/>
        </w:rPr>
        <w:t>Act by notice</w:t>
      </w:r>
      <w:r w:rsidR="008E628E" w:rsidRPr="00183134">
        <w:rPr>
          <w:bCs w:val="0"/>
          <w:lang w:eastAsia="en-AU"/>
        </w:rPr>
        <w:t xml:space="preserve"> to all Tenderers</w:t>
      </w:r>
      <w:r w:rsidR="000942B8" w:rsidRPr="00183134">
        <w:rPr>
          <w:lang w:eastAsia="en-AU"/>
        </w:rPr>
        <w:t>.</w:t>
      </w:r>
    </w:p>
    <w:p w14:paraId="6A70983D" w14:textId="77777777" w:rsidR="00ED5204" w:rsidRPr="00183134" w:rsidRDefault="00ED5204" w:rsidP="00E6049E">
      <w:pPr>
        <w:pStyle w:val="DefenceHeading1"/>
        <w:rPr>
          <w:lang w:eastAsia="en-AU"/>
        </w:rPr>
      </w:pPr>
      <w:bookmarkStart w:id="623" w:name="_Toc22640074"/>
      <w:bookmarkStart w:id="624" w:name="_Toc22640129"/>
      <w:bookmarkStart w:id="625" w:name="_Toc233714478"/>
      <w:bookmarkEnd w:id="623"/>
      <w:bookmarkEnd w:id="624"/>
      <w:r w:rsidRPr="00183134">
        <w:rPr>
          <w:lang w:eastAsia="en-AU"/>
        </w:rPr>
        <w:lastRenderedPageBreak/>
        <w:t>FREEDOM</w:t>
      </w:r>
      <w:r w:rsidRPr="00183134">
        <w:rPr>
          <w:caps w:val="0"/>
          <w:lang w:eastAsia="en-AU"/>
        </w:rPr>
        <w:t xml:space="preserve"> OF INFORMATION</w:t>
      </w:r>
      <w:bookmarkEnd w:id="625"/>
    </w:p>
    <w:p w14:paraId="7C8D3A7E" w14:textId="77777777" w:rsidR="00ED5204" w:rsidRPr="00183134" w:rsidRDefault="00ED5204" w:rsidP="00E6049E">
      <w:pPr>
        <w:pStyle w:val="DefenceHeading3"/>
        <w:rPr>
          <w:lang w:val="x-none" w:eastAsia="en-AU"/>
        </w:rPr>
      </w:pPr>
      <w:r w:rsidRPr="00183134">
        <w:rPr>
          <w:lang w:val="x-none" w:eastAsia="en-AU"/>
        </w:rPr>
        <w:t xml:space="preserve">The </w:t>
      </w:r>
      <w:r w:rsidRPr="00183134">
        <w:rPr>
          <w:i/>
          <w:lang w:val="x-none" w:eastAsia="en-AU"/>
        </w:rPr>
        <w:t>Freedom of Information Act 1982</w:t>
      </w:r>
      <w:r w:rsidRPr="00183134">
        <w:rPr>
          <w:lang w:val="x-none" w:eastAsia="en-AU"/>
        </w:rPr>
        <w:t xml:space="preserve"> (</w:t>
      </w:r>
      <w:proofErr w:type="spellStart"/>
      <w:r w:rsidRPr="00183134">
        <w:rPr>
          <w:lang w:val="x-none" w:eastAsia="en-AU"/>
        </w:rPr>
        <w:t>Cth</w:t>
      </w:r>
      <w:proofErr w:type="spellEnd"/>
      <w:r w:rsidRPr="00183134">
        <w:rPr>
          <w:lang w:val="x-none" w:eastAsia="en-AU"/>
        </w:rPr>
        <w:t>) (</w:t>
      </w:r>
      <w:r w:rsidRPr="00183134">
        <w:rPr>
          <w:b/>
          <w:lang w:val="x-none" w:eastAsia="en-AU"/>
        </w:rPr>
        <w:t>FOI Act</w:t>
      </w:r>
      <w:r w:rsidRPr="00183134">
        <w:rPr>
          <w:lang w:val="x-none" w:eastAsia="en-AU"/>
        </w:rPr>
        <w:t>) gives members of the public rights of access to official documents of the Commonwealth Government and its agencies.  The FOI Act extends, as far as possible, rights to access information (generally documents) in the possession of the Commonwealth Government, limited only by considerations for the protection of essential public interest and of the private and business affairs of entities in respect of whom information is collected and held by departments and public authorities.</w:t>
      </w:r>
    </w:p>
    <w:p w14:paraId="5109E7E9" w14:textId="4D784346" w:rsidR="00ED5204" w:rsidRPr="00183134" w:rsidRDefault="00ED5204" w:rsidP="00E6049E">
      <w:pPr>
        <w:pStyle w:val="DefenceHeading3"/>
        <w:rPr>
          <w:lang w:val="x-none" w:eastAsia="en-AU"/>
        </w:rPr>
      </w:pPr>
      <w:r w:rsidRPr="00183134">
        <w:rPr>
          <w:lang w:val="x-none" w:eastAsia="en-AU"/>
        </w:rPr>
        <w:t xml:space="preserve">Commonwealth requirements and policies will require certain identifying details of the Contract in </w:t>
      </w:r>
      <w:r w:rsidR="00D74B71" w:rsidRPr="00183134">
        <w:rPr>
          <w:lang w:val="x-none" w:eastAsia="en-AU"/>
        </w:rPr>
        <w:fldChar w:fldCharType="begin"/>
      </w:r>
      <w:r w:rsidR="00D74B71" w:rsidRPr="00183134">
        <w:rPr>
          <w:lang w:val="x-none" w:eastAsia="en-AU"/>
        </w:rPr>
        <w:instrText xml:space="preserve"> REF _Ref159849039 \r \h </w:instrText>
      </w:r>
      <w:r w:rsidR="00183134">
        <w:rPr>
          <w:lang w:val="x-none" w:eastAsia="en-AU"/>
        </w:rPr>
        <w:instrText xml:space="preserve"> \* MERGEFORMAT </w:instrText>
      </w:r>
      <w:r w:rsidR="00D74B71" w:rsidRPr="00183134">
        <w:rPr>
          <w:lang w:val="x-none" w:eastAsia="en-AU"/>
        </w:rPr>
      </w:r>
      <w:r w:rsidR="00D74B71" w:rsidRPr="00183134">
        <w:rPr>
          <w:lang w:val="x-none" w:eastAsia="en-AU"/>
        </w:rPr>
        <w:fldChar w:fldCharType="separate"/>
      </w:r>
      <w:r w:rsidR="0009266D" w:rsidRPr="00183134">
        <w:rPr>
          <w:lang w:val="x-none" w:eastAsia="en-AU"/>
        </w:rPr>
        <w:t>Part 5</w:t>
      </w:r>
      <w:r w:rsidR="00D74B71" w:rsidRPr="00183134">
        <w:rPr>
          <w:lang w:val="x-none" w:eastAsia="en-AU"/>
        </w:rPr>
        <w:fldChar w:fldCharType="end"/>
      </w:r>
      <w:r w:rsidR="005A0192" w:rsidRPr="00183134">
        <w:rPr>
          <w:lang w:val="en-US" w:eastAsia="en-AU"/>
        </w:rPr>
        <w:t xml:space="preserve"> </w:t>
      </w:r>
      <w:r w:rsidRPr="00183134">
        <w:rPr>
          <w:lang w:val="x-none" w:eastAsia="en-AU"/>
        </w:rPr>
        <w:t>to be made available to the public via the internet.</w:t>
      </w:r>
    </w:p>
    <w:p w14:paraId="0412C478" w14:textId="77777777" w:rsidR="00ED5204" w:rsidRPr="00183134" w:rsidRDefault="00ED5204" w:rsidP="00E6049E">
      <w:pPr>
        <w:pStyle w:val="DefenceHeading1"/>
      </w:pPr>
      <w:bookmarkStart w:id="626" w:name="_Toc92186995"/>
      <w:bookmarkStart w:id="627" w:name="_Ref110070223"/>
      <w:bookmarkStart w:id="628" w:name="_Toc233714479"/>
      <w:r w:rsidRPr="00183134">
        <w:t>TENDERER'S Commercial-in-Confidence Information</w:t>
      </w:r>
      <w:bookmarkEnd w:id="626"/>
      <w:bookmarkEnd w:id="627"/>
      <w:bookmarkEnd w:id="628"/>
    </w:p>
    <w:p w14:paraId="5F07D582" w14:textId="069C7DE8" w:rsidR="00ED5204" w:rsidRPr="00183134" w:rsidRDefault="00ED5204" w:rsidP="00E6049E">
      <w:pPr>
        <w:pStyle w:val="DefenceHeading3"/>
        <w:rPr>
          <w:lang w:val="x-none" w:eastAsia="en-AU"/>
        </w:rPr>
      </w:pPr>
      <w:bookmarkStart w:id="629" w:name="_Ref113677962"/>
      <w:r w:rsidRPr="00183134">
        <w:rPr>
          <w:lang w:val="x-none" w:eastAsia="en-AU"/>
        </w:rPr>
        <w:t xml:space="preserve">Subject to paragraph </w:t>
      </w:r>
      <w:r w:rsidRPr="00183134">
        <w:rPr>
          <w:lang w:val="x-none" w:eastAsia="en-AU"/>
        </w:rPr>
        <w:fldChar w:fldCharType="begin"/>
      </w:r>
      <w:r w:rsidRPr="00183134">
        <w:rPr>
          <w:lang w:val="x-none" w:eastAsia="en-AU"/>
        </w:rPr>
        <w:instrText xml:space="preserve"> REF _Ref113677949 \r \h  \* MERGEFORMAT </w:instrText>
      </w:r>
      <w:r w:rsidRPr="00183134">
        <w:rPr>
          <w:lang w:val="x-none" w:eastAsia="en-AU"/>
        </w:rPr>
      </w:r>
      <w:r w:rsidRPr="00183134">
        <w:rPr>
          <w:lang w:val="x-none" w:eastAsia="en-AU"/>
        </w:rPr>
        <w:fldChar w:fldCharType="separate"/>
      </w:r>
      <w:r w:rsidR="0009266D" w:rsidRPr="00183134">
        <w:rPr>
          <w:lang w:val="x-none" w:eastAsia="en-AU"/>
        </w:rPr>
        <w:t>(b)</w:t>
      </w:r>
      <w:r w:rsidRPr="00183134">
        <w:rPr>
          <w:lang w:val="x-none" w:eastAsia="en-AU"/>
        </w:rPr>
        <w:fldChar w:fldCharType="end"/>
      </w:r>
      <w:r w:rsidRPr="00183134">
        <w:rPr>
          <w:lang w:val="x-none" w:eastAsia="en-AU"/>
        </w:rPr>
        <w:t xml:space="preserve">, the Commonwealth must keep confidential any information provided to the Commonwealth by a </w:t>
      </w:r>
      <w:r w:rsidRPr="00183134">
        <w:t>Tenderer</w:t>
      </w:r>
      <w:r w:rsidRPr="00183134">
        <w:rPr>
          <w:lang w:val="x-none" w:eastAsia="en-AU"/>
        </w:rPr>
        <w:t xml:space="preserve"> after the Award Date when:</w:t>
      </w:r>
      <w:bookmarkEnd w:id="629"/>
    </w:p>
    <w:p w14:paraId="4A96B29E" w14:textId="031781FA" w:rsidR="00ED5204" w:rsidRPr="00183134" w:rsidRDefault="00ED5204" w:rsidP="00E6049E">
      <w:pPr>
        <w:pStyle w:val="DefenceHeading4"/>
        <w:rPr>
          <w:lang w:val="x-none" w:eastAsia="en-AU"/>
        </w:rPr>
      </w:pPr>
      <w:r w:rsidRPr="00183134">
        <w:rPr>
          <w:lang w:val="x-none" w:eastAsia="en-AU"/>
        </w:rPr>
        <w:t xml:space="preserve">a request to keep specific information confidential and the justification for keeping such information confidential is included in a </w:t>
      </w:r>
      <w:r w:rsidRPr="00183134">
        <w:t>Tender</w:t>
      </w:r>
      <w:r w:rsidRPr="00183134">
        <w:rPr>
          <w:lang w:val="x-none" w:eastAsia="en-AU"/>
        </w:rPr>
        <w:t xml:space="preserve"> by a </w:t>
      </w:r>
      <w:r w:rsidRPr="00183134">
        <w:t>Tenderer</w:t>
      </w:r>
      <w:r w:rsidRPr="00183134">
        <w:rPr>
          <w:lang w:val="x-none" w:eastAsia="en-AU"/>
        </w:rPr>
        <w:t xml:space="preserve"> in </w:t>
      </w:r>
      <w:r w:rsidR="009425A5" w:rsidRPr="00183134">
        <w:fldChar w:fldCharType="begin"/>
      </w:r>
      <w:r w:rsidR="009425A5" w:rsidRPr="00183134">
        <w:instrText xml:space="preserve"> REF _Ref45299539 \w \h </w:instrText>
      </w:r>
      <w:r w:rsidR="00183134">
        <w:instrText xml:space="preserve"> \* MERGEFORMAT </w:instrText>
      </w:r>
      <w:r w:rsidR="009425A5" w:rsidRPr="00183134">
        <w:fldChar w:fldCharType="separate"/>
      </w:r>
      <w:r w:rsidR="0009266D" w:rsidRPr="00183134">
        <w:t>Tender Schedule I</w:t>
      </w:r>
      <w:r w:rsidR="009425A5" w:rsidRPr="00183134">
        <w:fldChar w:fldCharType="end"/>
      </w:r>
      <w:r w:rsidR="009425A5" w:rsidRPr="00183134">
        <w:t xml:space="preserve"> - </w:t>
      </w:r>
      <w:r w:rsidR="009425A5" w:rsidRPr="00183134">
        <w:fldChar w:fldCharType="begin"/>
      </w:r>
      <w:r w:rsidR="009425A5" w:rsidRPr="00183134">
        <w:instrText xml:space="preserve"> REF _Ref45299544 \h </w:instrText>
      </w:r>
      <w:r w:rsidR="00183134">
        <w:instrText xml:space="preserve"> \* MERGEFORMAT </w:instrText>
      </w:r>
      <w:r w:rsidR="009425A5" w:rsidRPr="00183134">
        <w:fldChar w:fldCharType="separate"/>
      </w:r>
      <w:r w:rsidR="0009266D" w:rsidRPr="00183134">
        <w:t>Miscellaneous Matters For Evaluation</w:t>
      </w:r>
      <w:r w:rsidR="009425A5" w:rsidRPr="00183134">
        <w:fldChar w:fldCharType="end"/>
      </w:r>
      <w:r w:rsidRPr="00183134">
        <w:rPr>
          <w:lang w:val="x-none" w:eastAsia="en-AU"/>
        </w:rPr>
        <w:t>;</w:t>
      </w:r>
    </w:p>
    <w:p w14:paraId="124F41CD" w14:textId="77777777" w:rsidR="00ED5204" w:rsidRPr="00183134" w:rsidRDefault="00ED5204" w:rsidP="00E6049E">
      <w:pPr>
        <w:pStyle w:val="DefenceHeading4"/>
        <w:rPr>
          <w:lang w:val="x-none" w:eastAsia="en-AU"/>
        </w:rPr>
      </w:pPr>
      <w:bookmarkStart w:id="630" w:name="_Ref110070320"/>
      <w:r w:rsidRPr="00183134">
        <w:rPr>
          <w:lang w:val="x-none" w:eastAsia="en-AU"/>
        </w:rPr>
        <w:t>the Commonwealth agrees (in its absolute discretion) that such information is commercial-in-confidence information; and</w:t>
      </w:r>
      <w:bookmarkEnd w:id="630"/>
    </w:p>
    <w:p w14:paraId="059C0641" w14:textId="0A2DA33A" w:rsidR="00ED5204" w:rsidRPr="00183134" w:rsidRDefault="00ED5204" w:rsidP="00E6049E">
      <w:pPr>
        <w:pStyle w:val="DefenceHeading4"/>
        <w:rPr>
          <w:lang w:val="x-none" w:eastAsia="en-AU"/>
        </w:rPr>
      </w:pPr>
      <w:r w:rsidRPr="00183134">
        <w:rPr>
          <w:lang w:val="x-none" w:eastAsia="en-AU"/>
        </w:rPr>
        <w:t xml:space="preserve">the </w:t>
      </w:r>
      <w:r w:rsidR="000942B8" w:rsidRPr="00183134">
        <w:rPr>
          <w:lang w:eastAsia="en-AU"/>
        </w:rPr>
        <w:t>Tender Administrator</w:t>
      </w:r>
      <w:r w:rsidRPr="00183134">
        <w:rPr>
          <w:lang w:val="x-none" w:eastAsia="en-AU"/>
        </w:rPr>
        <w:t xml:space="preserve"> notifies the </w:t>
      </w:r>
      <w:r w:rsidRPr="00183134">
        <w:t>Tenderer</w:t>
      </w:r>
      <w:r w:rsidRPr="00183134">
        <w:rPr>
          <w:lang w:val="x-none" w:eastAsia="en-AU"/>
        </w:rPr>
        <w:t xml:space="preserve"> that the Commonwealth (in its absolute discretion) agrees, including the terms of any agreement under subparagraph </w:t>
      </w:r>
      <w:r w:rsidRPr="00183134">
        <w:rPr>
          <w:lang w:val="x-none" w:eastAsia="en-AU"/>
        </w:rPr>
        <w:fldChar w:fldCharType="begin"/>
      </w:r>
      <w:r w:rsidRPr="00183134">
        <w:rPr>
          <w:lang w:val="x-none" w:eastAsia="en-AU"/>
        </w:rPr>
        <w:instrText xml:space="preserve"> REF _Ref110070320 \r \h  \* MERGEFORMAT </w:instrText>
      </w:r>
      <w:r w:rsidRPr="00183134">
        <w:rPr>
          <w:lang w:val="x-none" w:eastAsia="en-AU"/>
        </w:rPr>
      </w:r>
      <w:r w:rsidRPr="00183134">
        <w:rPr>
          <w:lang w:val="x-none" w:eastAsia="en-AU"/>
        </w:rPr>
        <w:fldChar w:fldCharType="separate"/>
      </w:r>
      <w:r w:rsidR="0009266D" w:rsidRPr="00183134">
        <w:rPr>
          <w:lang w:val="x-none" w:eastAsia="en-AU"/>
        </w:rPr>
        <w:t>(ii)</w:t>
      </w:r>
      <w:r w:rsidRPr="00183134">
        <w:rPr>
          <w:lang w:val="x-none" w:eastAsia="en-AU"/>
        </w:rPr>
        <w:fldChar w:fldCharType="end"/>
      </w:r>
      <w:r w:rsidRPr="00183134">
        <w:rPr>
          <w:lang w:val="x-none" w:eastAsia="en-AU"/>
        </w:rPr>
        <w:t>,</w:t>
      </w:r>
    </w:p>
    <w:p w14:paraId="4DA8A89B" w14:textId="77777777" w:rsidR="00ED5204" w:rsidRPr="00183134" w:rsidRDefault="00ED5204" w:rsidP="008C477C">
      <w:pPr>
        <w:pStyle w:val="DefenceIndent"/>
        <w:rPr>
          <w:lang w:eastAsia="en-AU"/>
        </w:rPr>
      </w:pPr>
      <w:r w:rsidRPr="00183134">
        <w:rPr>
          <w:lang w:eastAsia="en-AU"/>
        </w:rPr>
        <w:t>(</w:t>
      </w:r>
      <w:r w:rsidRPr="00183134">
        <w:rPr>
          <w:b/>
          <w:lang w:eastAsia="en-AU"/>
        </w:rPr>
        <w:t>Commercial-in-Confidence Information</w:t>
      </w:r>
      <w:r w:rsidRPr="00183134">
        <w:rPr>
          <w:lang w:eastAsia="en-AU"/>
        </w:rPr>
        <w:t>).</w:t>
      </w:r>
    </w:p>
    <w:p w14:paraId="5A59169A" w14:textId="6AE55BCA" w:rsidR="00ED5204" w:rsidRPr="00183134" w:rsidRDefault="00ED5204" w:rsidP="00E6049E">
      <w:pPr>
        <w:pStyle w:val="DefenceHeading3"/>
        <w:rPr>
          <w:lang w:val="x-none" w:eastAsia="en-AU"/>
        </w:rPr>
      </w:pPr>
      <w:bookmarkStart w:id="631" w:name="_Ref113677949"/>
      <w:r w:rsidRPr="00183134">
        <w:rPr>
          <w:lang w:val="x-none" w:eastAsia="en-AU"/>
        </w:rPr>
        <w:t xml:space="preserve">The Commonwealth's obligation under paragraph </w:t>
      </w:r>
      <w:r w:rsidRPr="00183134">
        <w:rPr>
          <w:lang w:val="x-none" w:eastAsia="en-AU"/>
        </w:rPr>
        <w:fldChar w:fldCharType="begin"/>
      </w:r>
      <w:r w:rsidRPr="00183134">
        <w:rPr>
          <w:lang w:val="x-none" w:eastAsia="en-AU"/>
        </w:rPr>
        <w:instrText xml:space="preserve"> REF _Ref113677962 \r \h  \* MERGEFORMAT </w:instrText>
      </w:r>
      <w:r w:rsidRPr="00183134">
        <w:rPr>
          <w:lang w:val="x-none" w:eastAsia="en-AU"/>
        </w:rPr>
      </w:r>
      <w:r w:rsidRPr="00183134">
        <w:rPr>
          <w:lang w:val="x-none" w:eastAsia="en-AU"/>
        </w:rPr>
        <w:fldChar w:fldCharType="separate"/>
      </w:r>
      <w:r w:rsidR="0009266D" w:rsidRPr="00183134">
        <w:rPr>
          <w:lang w:val="x-none" w:eastAsia="en-AU"/>
        </w:rPr>
        <w:t>(a)</w:t>
      </w:r>
      <w:r w:rsidRPr="00183134">
        <w:rPr>
          <w:lang w:val="x-none" w:eastAsia="en-AU"/>
        </w:rPr>
        <w:fldChar w:fldCharType="end"/>
      </w:r>
      <w:r w:rsidRPr="00183134">
        <w:rPr>
          <w:lang w:val="x-none" w:eastAsia="en-AU"/>
        </w:rPr>
        <w:t xml:space="preserve"> does not apply if the Commercial-in-Confidence Information is:</w:t>
      </w:r>
      <w:bookmarkEnd w:id="631"/>
    </w:p>
    <w:p w14:paraId="26C4F90C" w14:textId="77777777" w:rsidR="00ED5204" w:rsidRPr="00183134" w:rsidRDefault="00ED5204" w:rsidP="00E6049E">
      <w:pPr>
        <w:pStyle w:val="DefenceHeading4"/>
        <w:rPr>
          <w:lang w:val="x-none" w:eastAsia="en-AU"/>
        </w:rPr>
      </w:pPr>
      <w:r w:rsidRPr="00183134">
        <w:rPr>
          <w:lang w:val="x-none" w:eastAsia="en-AU"/>
        </w:rPr>
        <w:t xml:space="preserve">disclosed by the Commonwealth to its legal or other advisers, or to its officers, employees, contractors or agents by virtue of or in connection with evaluation of the </w:t>
      </w:r>
      <w:r w:rsidRPr="00183134">
        <w:t>Tender</w:t>
      </w:r>
      <w:r w:rsidRPr="00183134">
        <w:rPr>
          <w:lang w:val="x-none" w:eastAsia="en-AU"/>
        </w:rPr>
        <w:t>;</w:t>
      </w:r>
    </w:p>
    <w:p w14:paraId="6D9318CC" w14:textId="77777777" w:rsidR="00ED5204" w:rsidRPr="00183134" w:rsidRDefault="00ED5204" w:rsidP="00E6049E">
      <w:pPr>
        <w:pStyle w:val="DefenceHeading4"/>
        <w:rPr>
          <w:lang w:val="x-none" w:eastAsia="en-AU"/>
        </w:rPr>
      </w:pPr>
      <w:r w:rsidRPr="00183134">
        <w:rPr>
          <w:lang w:val="x-none" w:eastAsia="en-AU"/>
        </w:rPr>
        <w:t>disclosed by the Commonwealth to any responsible Minister or any Ministerial adviser or assistant;</w:t>
      </w:r>
    </w:p>
    <w:p w14:paraId="3F2B4957" w14:textId="77777777" w:rsidR="00ED5204" w:rsidRPr="00183134" w:rsidRDefault="00ED5204" w:rsidP="00E6049E">
      <w:pPr>
        <w:pStyle w:val="DefenceHeading4"/>
        <w:rPr>
          <w:lang w:val="x-none" w:eastAsia="en-AU"/>
        </w:rPr>
      </w:pPr>
      <w:r w:rsidRPr="00183134">
        <w:rPr>
          <w:lang w:val="x-none" w:eastAsia="en-AU"/>
        </w:rPr>
        <w:t>disclosed by the Commonwealth to any House or Committee of the Parliament of the Commonwealth of Australia;</w:t>
      </w:r>
    </w:p>
    <w:p w14:paraId="095859BD" w14:textId="77777777" w:rsidR="005813F4" w:rsidRPr="00183134" w:rsidRDefault="00ED5204" w:rsidP="00E6049E">
      <w:pPr>
        <w:pStyle w:val="DefenceHeading4"/>
        <w:rPr>
          <w:lang w:val="x-none" w:eastAsia="en-AU"/>
        </w:rPr>
      </w:pPr>
      <w:r w:rsidRPr="00183134">
        <w:rPr>
          <w:lang w:val="x-none" w:eastAsia="en-AU"/>
        </w:rPr>
        <w:t>disclosed to any Commonwealth department, agency or authority</w:t>
      </w:r>
      <w:r w:rsidR="005813F4" w:rsidRPr="00183134">
        <w:rPr>
          <w:lang w:val="x-none" w:eastAsia="en-AU"/>
        </w:rPr>
        <w:t>:</w:t>
      </w:r>
      <w:r w:rsidRPr="00183134">
        <w:rPr>
          <w:lang w:val="x-none" w:eastAsia="en-AU"/>
        </w:rPr>
        <w:t xml:space="preserve"> </w:t>
      </w:r>
    </w:p>
    <w:p w14:paraId="5006928C" w14:textId="77777777" w:rsidR="005813F4" w:rsidRPr="00183134" w:rsidRDefault="00ED5204" w:rsidP="005813F4">
      <w:pPr>
        <w:pStyle w:val="DefenceHeading5"/>
        <w:rPr>
          <w:lang w:val="x-none" w:eastAsia="en-AU"/>
        </w:rPr>
      </w:pPr>
      <w:r w:rsidRPr="00183134">
        <w:rPr>
          <w:lang w:val="x-none" w:eastAsia="en-AU"/>
        </w:rPr>
        <w:t>by virtue of or in connection with its functions, or statutory or portfolio responsibilities</w:t>
      </w:r>
      <w:r w:rsidR="005813F4" w:rsidRPr="00183134">
        <w:rPr>
          <w:lang w:val="x-none" w:eastAsia="en-AU"/>
        </w:rPr>
        <w:t>; or</w:t>
      </w:r>
    </w:p>
    <w:p w14:paraId="7AA95290" w14:textId="33491E57" w:rsidR="00ED5204" w:rsidRPr="00183134" w:rsidRDefault="005813F4" w:rsidP="00E21B69">
      <w:pPr>
        <w:pStyle w:val="DefenceHeading5"/>
        <w:rPr>
          <w:lang w:val="x-none" w:eastAsia="en-AU"/>
        </w:rPr>
      </w:pPr>
      <w:r w:rsidRPr="00183134">
        <w:rPr>
          <w:lang w:val="x-none" w:eastAsia="en-AU"/>
        </w:rPr>
        <w:t xml:space="preserve">for </w:t>
      </w:r>
      <w:r w:rsidRPr="00183134">
        <w:t>any legitimate government purpose or process including policy development, research, compliance, regulatory and other non-commercial purposes</w:t>
      </w:r>
      <w:r w:rsidR="00ED5204" w:rsidRPr="00183134">
        <w:rPr>
          <w:lang w:val="x-none" w:eastAsia="en-AU"/>
        </w:rPr>
        <w:t>;</w:t>
      </w:r>
    </w:p>
    <w:p w14:paraId="4CD154D9" w14:textId="77777777" w:rsidR="00ED5204" w:rsidRPr="00183134" w:rsidRDefault="00ED5204" w:rsidP="00E6049E">
      <w:pPr>
        <w:pStyle w:val="DefenceHeading4"/>
        <w:rPr>
          <w:lang w:val="x-none" w:eastAsia="en-AU"/>
        </w:rPr>
      </w:pPr>
      <w:r w:rsidRPr="00183134">
        <w:rPr>
          <w:lang w:val="x-none" w:eastAsia="en-AU"/>
        </w:rPr>
        <w:t>authorised or required by law to be disclosed; or</w:t>
      </w:r>
    </w:p>
    <w:p w14:paraId="15B0F076" w14:textId="6A7B650F" w:rsidR="00ED5204" w:rsidRPr="00183134" w:rsidRDefault="00ED5204" w:rsidP="00E6049E">
      <w:pPr>
        <w:pStyle w:val="DefenceHeading4"/>
        <w:rPr>
          <w:lang w:val="x-none" w:eastAsia="en-AU"/>
        </w:rPr>
      </w:pPr>
      <w:r w:rsidRPr="00183134">
        <w:rPr>
          <w:lang w:val="x-none" w:eastAsia="en-AU"/>
        </w:rPr>
        <w:t xml:space="preserve">in the public domain otherwise than due to a breach of paragraph </w:t>
      </w:r>
      <w:r w:rsidRPr="00183134">
        <w:rPr>
          <w:lang w:val="x-none" w:eastAsia="en-AU"/>
        </w:rPr>
        <w:fldChar w:fldCharType="begin"/>
      </w:r>
      <w:r w:rsidRPr="00183134">
        <w:rPr>
          <w:lang w:val="x-none" w:eastAsia="en-AU"/>
        </w:rPr>
        <w:instrText xml:space="preserve"> REF _Ref113677962 \r \h  \* MERGEFORMAT </w:instrText>
      </w:r>
      <w:r w:rsidRPr="00183134">
        <w:rPr>
          <w:lang w:val="x-none" w:eastAsia="en-AU"/>
        </w:rPr>
      </w:r>
      <w:r w:rsidRPr="00183134">
        <w:rPr>
          <w:lang w:val="x-none" w:eastAsia="en-AU"/>
        </w:rPr>
        <w:fldChar w:fldCharType="separate"/>
      </w:r>
      <w:r w:rsidR="0009266D" w:rsidRPr="00183134">
        <w:rPr>
          <w:lang w:val="x-none" w:eastAsia="en-AU"/>
        </w:rPr>
        <w:t>(a)</w:t>
      </w:r>
      <w:r w:rsidRPr="00183134">
        <w:rPr>
          <w:lang w:val="x-none" w:eastAsia="en-AU"/>
        </w:rPr>
        <w:fldChar w:fldCharType="end"/>
      </w:r>
      <w:r w:rsidRPr="00183134">
        <w:rPr>
          <w:lang w:val="x-none" w:eastAsia="en-AU"/>
        </w:rPr>
        <w:t>.</w:t>
      </w:r>
    </w:p>
    <w:p w14:paraId="40059A5C" w14:textId="77777777" w:rsidR="00ED5204" w:rsidRPr="00183134" w:rsidRDefault="00ED5204" w:rsidP="00E6049E">
      <w:pPr>
        <w:pStyle w:val="DefenceHeading1"/>
      </w:pPr>
      <w:bookmarkStart w:id="632" w:name="_Ref392070716"/>
      <w:bookmarkStart w:id="633" w:name="_Toc233714480"/>
      <w:bookmarkStart w:id="634" w:name="_Ref216499050"/>
      <w:bookmarkStart w:id="635" w:name="_Ref148244121"/>
      <w:bookmarkStart w:id="636" w:name="_Ref174940591"/>
      <w:bookmarkStart w:id="637" w:name="_Ref110139220"/>
      <w:bookmarkStart w:id="638" w:name="_Ref113694335"/>
      <w:bookmarkStart w:id="639" w:name="_Toc120098434"/>
      <w:bookmarkStart w:id="640" w:name="_Ref147915114"/>
      <w:r w:rsidRPr="00183134">
        <w:t>PRIVACY</w:t>
      </w:r>
      <w:bookmarkEnd w:id="632"/>
      <w:bookmarkEnd w:id="633"/>
    </w:p>
    <w:p w14:paraId="31FF9DCE" w14:textId="77777777" w:rsidR="00ED5204" w:rsidRPr="00183134" w:rsidRDefault="00ED5204" w:rsidP="004819B4">
      <w:pPr>
        <w:pStyle w:val="DefenceHeading3"/>
        <w:rPr>
          <w:lang w:val="x-none" w:eastAsia="en-AU"/>
        </w:rPr>
      </w:pPr>
      <w:r w:rsidRPr="00183134">
        <w:rPr>
          <w:lang w:val="x-none" w:eastAsia="en-AU"/>
        </w:rPr>
        <w:t xml:space="preserve">The </w:t>
      </w:r>
      <w:r w:rsidRPr="00183134">
        <w:t>Tenderer</w:t>
      </w:r>
      <w:r w:rsidRPr="00183134">
        <w:rPr>
          <w:lang w:val="x-none" w:eastAsia="en-AU"/>
        </w:rPr>
        <w:t xml:space="preserve"> agrees, when doing any act or engaging in any practice for the purposes of lodging a </w:t>
      </w:r>
      <w:r w:rsidRPr="00183134">
        <w:t>Tender</w:t>
      </w:r>
      <w:r w:rsidRPr="00183134">
        <w:rPr>
          <w:lang w:val="x-none" w:eastAsia="en-AU"/>
        </w:rPr>
        <w:t xml:space="preserve"> under these </w:t>
      </w:r>
      <w:r w:rsidRPr="00183134">
        <w:t>Tender Conditions</w:t>
      </w:r>
      <w:r w:rsidRPr="00183134">
        <w:rPr>
          <w:lang w:val="x-none" w:eastAsia="en-AU"/>
        </w:rPr>
        <w:t xml:space="preserve">, to comply with the Australian Privacy Principles as if the </w:t>
      </w:r>
      <w:r w:rsidRPr="00183134">
        <w:t>Tenderer</w:t>
      </w:r>
      <w:r w:rsidRPr="00183134">
        <w:rPr>
          <w:lang w:val="x-none" w:eastAsia="en-AU"/>
        </w:rPr>
        <w:t xml:space="preserve"> were an agency as defined in the Privacy Act.</w:t>
      </w:r>
    </w:p>
    <w:p w14:paraId="3655AE45" w14:textId="4143B670" w:rsidR="00ED5204" w:rsidRPr="00183134" w:rsidRDefault="00ED5204" w:rsidP="004819B4">
      <w:pPr>
        <w:pStyle w:val="DefenceHeading3"/>
        <w:rPr>
          <w:lang w:val="x-none" w:eastAsia="en-AU"/>
        </w:rPr>
      </w:pPr>
      <w:r w:rsidRPr="00183134">
        <w:rPr>
          <w:lang w:val="x-none" w:eastAsia="en-AU"/>
        </w:rPr>
        <w:lastRenderedPageBreak/>
        <w:t xml:space="preserve">The </w:t>
      </w:r>
      <w:r w:rsidRPr="00183134">
        <w:t>Tenderer</w:t>
      </w:r>
      <w:r w:rsidRPr="00183134">
        <w:rPr>
          <w:lang w:val="x-none" w:eastAsia="en-AU"/>
        </w:rPr>
        <w:t xml:space="preserve"> acknowledges that, in addition to the requirements of this clause </w:t>
      </w:r>
      <w:r w:rsidRPr="00183134">
        <w:rPr>
          <w:lang w:val="x-none" w:eastAsia="en-AU"/>
        </w:rPr>
        <w:fldChar w:fldCharType="begin"/>
      </w:r>
      <w:r w:rsidRPr="00183134">
        <w:rPr>
          <w:lang w:val="x-none" w:eastAsia="en-AU"/>
        </w:rPr>
        <w:instrText xml:space="preserve"> REF _Ref392070716 \r \h  \* MERGEFORMAT </w:instrText>
      </w:r>
      <w:r w:rsidRPr="00183134">
        <w:rPr>
          <w:lang w:val="x-none" w:eastAsia="en-AU"/>
        </w:rPr>
      </w:r>
      <w:r w:rsidRPr="00183134">
        <w:rPr>
          <w:lang w:val="x-none" w:eastAsia="en-AU"/>
        </w:rPr>
        <w:fldChar w:fldCharType="separate"/>
      </w:r>
      <w:r w:rsidR="0009266D" w:rsidRPr="00183134">
        <w:rPr>
          <w:lang w:val="x-none" w:eastAsia="en-AU"/>
        </w:rPr>
        <w:t>21</w:t>
      </w:r>
      <w:r w:rsidRPr="00183134">
        <w:rPr>
          <w:lang w:val="x-none" w:eastAsia="en-AU"/>
        </w:rPr>
        <w:fldChar w:fldCharType="end"/>
      </w:r>
      <w:r w:rsidRPr="00183134">
        <w:rPr>
          <w:lang w:val="x-none" w:eastAsia="en-AU"/>
        </w:rPr>
        <w:t xml:space="preserve">, the </w:t>
      </w:r>
      <w:r w:rsidRPr="00183134">
        <w:t>Tenderer</w:t>
      </w:r>
      <w:r w:rsidRPr="00183134">
        <w:rPr>
          <w:lang w:val="x-none" w:eastAsia="en-AU"/>
        </w:rPr>
        <w:t xml:space="preserve"> may also be obliged to comply with other obligations in relation to the handling of Personal Information, </w:t>
      </w:r>
      <w:r w:rsidR="00D74B71" w:rsidRPr="00183134">
        <w:rPr>
          <w:lang w:val="en-US" w:eastAsia="en-AU"/>
        </w:rPr>
        <w:t xml:space="preserve">including under </w:t>
      </w:r>
      <w:r w:rsidRPr="00183134">
        <w:rPr>
          <w:lang w:val="x-none" w:eastAsia="en-AU"/>
        </w:rPr>
        <w:t>other Statutory Requirements.</w:t>
      </w:r>
    </w:p>
    <w:p w14:paraId="1EFC3507" w14:textId="77777777" w:rsidR="00ED5204" w:rsidRPr="00183134" w:rsidRDefault="00ED5204" w:rsidP="00E6049E">
      <w:pPr>
        <w:pStyle w:val="DefenceHeading1"/>
      </w:pPr>
      <w:bookmarkStart w:id="641" w:name="_Toc448384189"/>
      <w:bookmarkStart w:id="642" w:name="_Toc448384577"/>
      <w:bookmarkStart w:id="643" w:name="_Toc448384965"/>
      <w:bookmarkStart w:id="644" w:name="_Toc448407394"/>
      <w:bookmarkStart w:id="645" w:name="_Toc448407780"/>
      <w:bookmarkStart w:id="646" w:name="_Toc448408230"/>
      <w:bookmarkStart w:id="647" w:name="_Toc448747320"/>
      <w:bookmarkStart w:id="648" w:name="_Toc448747711"/>
      <w:bookmarkStart w:id="649" w:name="_Toc448749674"/>
      <w:bookmarkStart w:id="650" w:name="_Toc448750054"/>
      <w:bookmarkStart w:id="651" w:name="_Toc448750435"/>
      <w:bookmarkStart w:id="652" w:name="_Toc448750816"/>
      <w:bookmarkStart w:id="653" w:name="_Toc448758524"/>
      <w:bookmarkStart w:id="654" w:name="_Ref159928141"/>
      <w:bookmarkStart w:id="655" w:name="_Toc233714481"/>
      <w:bookmarkStart w:id="656" w:name="_Ref216677040"/>
      <w:bookmarkStart w:id="657" w:name="_Ref215305062"/>
      <w:bookmarkEnd w:id="641"/>
      <w:bookmarkEnd w:id="642"/>
      <w:bookmarkEnd w:id="643"/>
      <w:bookmarkEnd w:id="644"/>
      <w:bookmarkEnd w:id="645"/>
      <w:bookmarkEnd w:id="646"/>
      <w:bookmarkEnd w:id="647"/>
      <w:bookmarkEnd w:id="648"/>
      <w:bookmarkEnd w:id="649"/>
      <w:bookmarkEnd w:id="650"/>
      <w:bookmarkEnd w:id="651"/>
      <w:bookmarkEnd w:id="652"/>
      <w:bookmarkEnd w:id="653"/>
      <w:r w:rsidRPr="00183134">
        <w:t>WORKPLACE GENDER EQUALITY</w:t>
      </w:r>
      <w:bookmarkEnd w:id="654"/>
      <w:bookmarkEnd w:id="655"/>
    </w:p>
    <w:p w14:paraId="4C8B0776" w14:textId="5A3AEABF" w:rsidR="00ED5204" w:rsidRPr="00183134" w:rsidRDefault="00D74B71" w:rsidP="00D74B71">
      <w:pPr>
        <w:pStyle w:val="DefenceHeadingNoTOC3"/>
      </w:pPr>
      <w:r w:rsidRPr="00183134">
        <w:t xml:space="preserve">The Tenderer's attention is drawn to the Workplace Gender Equality Procurement Principles (the </w:t>
      </w:r>
      <w:proofErr w:type="gramStart"/>
      <w:r w:rsidRPr="00183134">
        <w:rPr>
          <w:b/>
        </w:rPr>
        <w:t>Principles</w:t>
      </w:r>
      <w:proofErr w:type="gramEnd"/>
      <w:r w:rsidRPr="00183134">
        <w:t>), which impose obligations on the Commonwealth to obtain a letter of compliance from any Tenderer who is a "Relevant Employer" as defined in t</w:t>
      </w:r>
      <w:r w:rsidR="00ED5204" w:rsidRPr="00183134">
        <w:t xml:space="preserve">he </w:t>
      </w:r>
      <w:r w:rsidR="00ED5204" w:rsidRPr="00183134">
        <w:rPr>
          <w:i/>
        </w:rPr>
        <w:t xml:space="preserve">Workplace Gender Equality Act 2012 </w:t>
      </w:r>
      <w:r w:rsidR="00ED5204" w:rsidRPr="00183134">
        <w:t>(</w:t>
      </w:r>
      <w:proofErr w:type="spellStart"/>
      <w:r w:rsidR="00ED5204" w:rsidRPr="00183134">
        <w:t>Cth</w:t>
      </w:r>
      <w:proofErr w:type="spellEnd"/>
      <w:r w:rsidR="00ED5204" w:rsidRPr="00183134">
        <w:t>) (</w:t>
      </w:r>
      <w:r w:rsidR="00ED5204" w:rsidRPr="00183134">
        <w:rPr>
          <w:b/>
        </w:rPr>
        <w:t>WGE Act</w:t>
      </w:r>
      <w:r w:rsidR="00ED5204" w:rsidRPr="00183134">
        <w:t>)</w:t>
      </w:r>
      <w:r w:rsidR="005A0192" w:rsidRPr="00183134">
        <w:t>.</w:t>
      </w:r>
      <w:r w:rsidR="00ED5204" w:rsidRPr="00183134">
        <w:t xml:space="preserve"> </w:t>
      </w:r>
      <w:r w:rsidR="00A025D2" w:rsidRPr="00183134">
        <w:t xml:space="preserve"> </w:t>
      </w:r>
      <w:r w:rsidR="00ED5204" w:rsidRPr="00183134">
        <w:t>The Australian Government has adopted a policy of not purchasing goods or services from suppliers who do not comply with their obligations, if any, under the WGE Act.</w:t>
      </w:r>
      <w:r w:rsidRPr="00183134">
        <w:t xml:space="preserve"> More information about the requirements arising under the Principles and the WGE Act is available from the Workplace Gender Equality Agency (</w:t>
      </w:r>
      <w:r w:rsidRPr="00183134">
        <w:rPr>
          <w:b/>
        </w:rPr>
        <w:t>WGEA</w:t>
      </w:r>
      <w:r w:rsidRPr="00183134">
        <w:t xml:space="preserve">) at </w:t>
      </w:r>
      <w:r w:rsidR="005A0192" w:rsidRPr="00183134">
        <w:t>https://www.wgea.gov.au/what-we-do/compliance-reporting/wgea-procurement-principles</w:t>
      </w:r>
      <w:r w:rsidRPr="00183134">
        <w:t>.</w:t>
      </w:r>
    </w:p>
    <w:p w14:paraId="3AC5D13E" w14:textId="735EB5E1" w:rsidR="00D74B71" w:rsidRPr="00183134" w:rsidRDefault="00D74B71" w:rsidP="008F1917">
      <w:pPr>
        <w:pStyle w:val="DefenceHeadingNoTOC3"/>
        <w:numPr>
          <w:ilvl w:val="2"/>
          <w:numId w:val="21"/>
        </w:numPr>
      </w:pPr>
      <w:r w:rsidRPr="00183134">
        <w:t xml:space="preserve">As part of its Tender, the Tenderer must complete section </w:t>
      </w:r>
      <w:r w:rsidR="00136527" w:rsidRPr="00183134">
        <w:fldChar w:fldCharType="begin"/>
      </w:r>
      <w:r w:rsidR="00136527" w:rsidRPr="00183134">
        <w:instrText xml:space="preserve"> REF _Ref146295287 \r \h </w:instrText>
      </w:r>
      <w:r w:rsidR="00183134">
        <w:instrText xml:space="preserve"> \* MERGEFORMAT </w:instrText>
      </w:r>
      <w:r w:rsidR="00136527" w:rsidRPr="00183134">
        <w:fldChar w:fldCharType="separate"/>
      </w:r>
      <w:r w:rsidR="0009266D" w:rsidRPr="00183134">
        <w:t>5</w:t>
      </w:r>
      <w:r w:rsidR="00136527" w:rsidRPr="00183134">
        <w:fldChar w:fldCharType="end"/>
      </w:r>
      <w:r w:rsidRPr="00183134">
        <w:t xml:space="preserve"> of the Tender Form in </w:t>
      </w:r>
      <w:r w:rsidR="00285FB7" w:rsidRPr="00183134">
        <w:fldChar w:fldCharType="begin"/>
      </w:r>
      <w:r w:rsidR="00285FB7" w:rsidRPr="00183134">
        <w:instrText xml:space="preserve"> REF _Ref159850666 \r \h </w:instrText>
      </w:r>
      <w:r w:rsidR="00183134">
        <w:instrText xml:space="preserve"> \* MERGEFORMAT </w:instrText>
      </w:r>
      <w:r w:rsidR="00285FB7" w:rsidRPr="00183134">
        <w:fldChar w:fldCharType="separate"/>
      </w:r>
      <w:r w:rsidR="0009266D" w:rsidRPr="00183134">
        <w:t>Part 3</w:t>
      </w:r>
      <w:r w:rsidR="00285FB7" w:rsidRPr="00183134">
        <w:fldChar w:fldCharType="end"/>
      </w:r>
      <w:r w:rsidRPr="00183134">
        <w:t xml:space="preserve">. </w:t>
      </w:r>
    </w:p>
    <w:p w14:paraId="0CAA235F" w14:textId="77777777" w:rsidR="00ED5204" w:rsidRPr="00183134" w:rsidRDefault="00ED5204" w:rsidP="008F1917">
      <w:pPr>
        <w:pStyle w:val="DefenceHeadingNoTOC3"/>
      </w:pPr>
      <w:r w:rsidRPr="00183134">
        <w:t>At the Award Date, the successful Tenderer must comply with the WGE Act if it applies to the successful Tenderer.</w:t>
      </w:r>
    </w:p>
    <w:p w14:paraId="4F5892CC" w14:textId="77777777" w:rsidR="00ED5204" w:rsidRPr="00183134" w:rsidRDefault="00ED5204" w:rsidP="000A1954">
      <w:pPr>
        <w:pStyle w:val="DefenceHeading1"/>
      </w:pPr>
      <w:bookmarkStart w:id="658" w:name="_Ref159928166"/>
      <w:bookmarkStart w:id="659" w:name="_Toc233714482"/>
      <w:r w:rsidRPr="00183134">
        <w:t>EMPLOYEE ENTITLEMENTS</w:t>
      </w:r>
      <w:bookmarkEnd w:id="658"/>
      <w:bookmarkEnd w:id="659"/>
    </w:p>
    <w:p w14:paraId="1404859D" w14:textId="13391405" w:rsidR="00ED5204" w:rsidRPr="00183134" w:rsidRDefault="00ED5204" w:rsidP="008F1917">
      <w:pPr>
        <w:pStyle w:val="DefenceHeadingNoTOC3"/>
        <w:numPr>
          <w:ilvl w:val="2"/>
          <w:numId w:val="247"/>
        </w:numPr>
      </w:pPr>
      <w:r w:rsidRPr="00183134">
        <w:t xml:space="preserve">The Tenderer should note that it is a requirement of the Commonwealth Procurement Rules that the Commonwealth must not enter into a contract with a </w:t>
      </w:r>
      <w:r w:rsidR="005A0192" w:rsidRPr="00183134">
        <w:t>t</w:t>
      </w:r>
      <w:r w:rsidRPr="00183134">
        <w:t xml:space="preserve">enderer who has a judicial decision against it (not including a decision under appeal) relating to employee entitlements and </w:t>
      </w:r>
      <w:r w:rsidR="00136527" w:rsidRPr="00183134">
        <w:t xml:space="preserve">who </w:t>
      </w:r>
      <w:r w:rsidRPr="00183134">
        <w:t xml:space="preserve">has not </w:t>
      </w:r>
      <w:r w:rsidR="00136527" w:rsidRPr="00183134">
        <w:t xml:space="preserve">satisfied any resulting order (e.g. where the entitlement remains unpaid). A judicial decision is one made by any court, tribunal or other body with authority to </w:t>
      </w:r>
      <w:proofErr w:type="gramStart"/>
      <w:r w:rsidR="00136527" w:rsidRPr="00183134">
        <w:t>make a decision</w:t>
      </w:r>
      <w:proofErr w:type="gramEnd"/>
      <w:r w:rsidR="00136527" w:rsidRPr="00183134">
        <w:t xml:space="preserve"> or determination which is binding on the Tenderer</w:t>
      </w:r>
      <w:r w:rsidRPr="00183134">
        <w:t>.</w:t>
      </w:r>
    </w:p>
    <w:p w14:paraId="6AE4C396" w14:textId="7398E697" w:rsidR="009923DA" w:rsidRPr="00183134" w:rsidRDefault="009923DA" w:rsidP="009923DA">
      <w:pPr>
        <w:pStyle w:val="DefenceHeadingNoTOC3"/>
        <w:rPr>
          <w:rFonts w:cs="Arial"/>
          <w:b/>
          <w:bCs/>
          <w:i/>
          <w:iCs/>
          <w:szCs w:val="26"/>
        </w:rPr>
      </w:pPr>
      <w:r w:rsidRPr="00183134">
        <w:t xml:space="preserve">The Tenderer must </w:t>
      </w:r>
      <w:r w:rsidR="00455920" w:rsidRPr="00183134">
        <w:t xml:space="preserve">make </w:t>
      </w:r>
      <w:r w:rsidRPr="00183134">
        <w:t xml:space="preserve">the declaration set out in section </w:t>
      </w:r>
      <w:r w:rsidRPr="00183134">
        <w:fldChar w:fldCharType="begin"/>
      </w:r>
      <w:r w:rsidRPr="00183134">
        <w:instrText xml:space="preserve"> REF _Ref146295293 \r \h </w:instrText>
      </w:r>
      <w:r w:rsidR="00183134">
        <w:instrText xml:space="preserve"> \* MERGEFORMAT </w:instrText>
      </w:r>
      <w:r w:rsidRPr="00183134">
        <w:fldChar w:fldCharType="separate"/>
      </w:r>
      <w:r w:rsidR="0009266D" w:rsidRPr="00183134">
        <w:t>6</w:t>
      </w:r>
      <w:r w:rsidRPr="00183134">
        <w:fldChar w:fldCharType="end"/>
      </w:r>
      <w:r w:rsidRPr="00183134">
        <w:t xml:space="preserve"> of the Tender Form in </w:t>
      </w:r>
      <w:r w:rsidRPr="00183134">
        <w:fldChar w:fldCharType="begin"/>
      </w:r>
      <w:r w:rsidRPr="00183134">
        <w:instrText xml:space="preserve"> REF _Ref159850666 \r \h </w:instrText>
      </w:r>
      <w:r w:rsidR="00183134">
        <w:instrText xml:space="preserve"> \* MERGEFORMAT </w:instrText>
      </w:r>
      <w:r w:rsidRPr="00183134">
        <w:fldChar w:fldCharType="separate"/>
      </w:r>
      <w:r w:rsidR="0009266D" w:rsidRPr="00183134">
        <w:t>Part 3</w:t>
      </w:r>
      <w:r w:rsidRPr="00183134">
        <w:fldChar w:fldCharType="end"/>
      </w:r>
      <w:r w:rsidRPr="00183134">
        <w:t xml:space="preserve">. </w:t>
      </w:r>
    </w:p>
    <w:p w14:paraId="021AB075" w14:textId="34824FE0" w:rsidR="009923DA" w:rsidRPr="00183134" w:rsidRDefault="00ED5204" w:rsidP="008F1917">
      <w:pPr>
        <w:pStyle w:val="DefenceHeadingNoTOC3"/>
      </w:pPr>
      <w:r w:rsidRPr="00183134">
        <w:t>At the Award Date, the successful Tenderer must not</w:t>
      </w:r>
      <w:r w:rsidR="009923DA" w:rsidRPr="00183134">
        <w:t xml:space="preserve"> </w:t>
      </w:r>
      <w:r w:rsidRPr="00183134">
        <w:t>have a</w:t>
      </w:r>
      <w:r w:rsidR="001C56A4" w:rsidRPr="00183134">
        <w:t>ny</w:t>
      </w:r>
      <w:r w:rsidRPr="00183134">
        <w:t xml:space="preserve"> judicial decision against it (not including a decision under appeal) relating to employee entitlements</w:t>
      </w:r>
      <w:r w:rsidR="009923DA" w:rsidRPr="00183134">
        <w:t xml:space="preserve"> where the resulting order remains unsatisfied</w:t>
      </w:r>
      <w:r w:rsidRPr="00183134">
        <w:t>.</w:t>
      </w:r>
    </w:p>
    <w:p w14:paraId="2C9D3335" w14:textId="063F0F62" w:rsidR="00ED5204" w:rsidRPr="00183134" w:rsidRDefault="00ED5204" w:rsidP="008F1917">
      <w:pPr>
        <w:pStyle w:val="DefenceHeadingNoTOC3"/>
      </w:pPr>
      <w:r w:rsidRPr="00183134">
        <w:t xml:space="preserve">At any time before the Award Date, the </w:t>
      </w:r>
      <w:r w:rsidR="00A41125" w:rsidRPr="00183134">
        <w:t xml:space="preserve">Tender Administrator </w:t>
      </w:r>
      <w:r w:rsidRPr="00183134">
        <w:t xml:space="preserve">may (in its absolute discretion) notify the Tenderer that the Commonwealth requires the Tenderer to provide to the </w:t>
      </w:r>
      <w:r w:rsidR="00A41125" w:rsidRPr="00183134">
        <w:t>Tender Administrator</w:t>
      </w:r>
      <w:r w:rsidRPr="00183134">
        <w:t xml:space="preserve"> by email by the time and date specified in the notice a declaration in a form approved by the Commonwealth:</w:t>
      </w:r>
    </w:p>
    <w:p w14:paraId="25C23A6B" w14:textId="08FD878B" w:rsidR="00ED5204" w:rsidRPr="00183134" w:rsidRDefault="009923DA" w:rsidP="008F1917">
      <w:pPr>
        <w:pStyle w:val="DefenceHeading4"/>
      </w:pPr>
      <w:bookmarkStart w:id="660" w:name="_Ref254362103"/>
      <w:r w:rsidRPr="00183134">
        <w:t>confirm</w:t>
      </w:r>
      <w:r w:rsidR="00ED5204" w:rsidRPr="00183134">
        <w:t xml:space="preserve">ing that it has not had any judicial decision against it (not including a decision under appeal) relating to employee entitlements </w:t>
      </w:r>
      <w:r w:rsidRPr="00183134">
        <w:t xml:space="preserve">where the resulting order </w:t>
      </w:r>
      <w:r w:rsidR="00ED5204" w:rsidRPr="00183134">
        <w:t>remains</w:t>
      </w:r>
      <w:r w:rsidRPr="00183134">
        <w:t xml:space="preserve"> unsatisfied</w:t>
      </w:r>
      <w:r w:rsidR="00ED5204" w:rsidRPr="00183134">
        <w:t>; and</w:t>
      </w:r>
      <w:bookmarkEnd w:id="660"/>
    </w:p>
    <w:p w14:paraId="2747F443" w14:textId="5896B0E7" w:rsidR="00ED5204" w:rsidRPr="00183134" w:rsidRDefault="00ED5204" w:rsidP="008F1917">
      <w:pPr>
        <w:pStyle w:val="DefenceHeading4"/>
      </w:pPr>
      <w:r w:rsidRPr="00183134">
        <w:t xml:space="preserve">providing details of any matter in respect of which the Tenderer is a party which is before any court, tribunal or authority referred to under </w:t>
      </w:r>
      <w:r w:rsidR="008753BA" w:rsidRPr="00183134">
        <w:t>sub</w:t>
      </w:r>
      <w:r w:rsidRPr="00183134">
        <w:t xml:space="preserve">paragraph </w:t>
      </w:r>
      <w:r w:rsidRPr="00183134">
        <w:fldChar w:fldCharType="begin"/>
      </w:r>
      <w:r w:rsidRPr="00183134">
        <w:instrText xml:space="preserve"> REF _Ref254362103 \n \h  \* MERGEFORMAT </w:instrText>
      </w:r>
      <w:r w:rsidRPr="00183134">
        <w:fldChar w:fldCharType="separate"/>
      </w:r>
      <w:r w:rsidR="0009266D" w:rsidRPr="00183134">
        <w:t>(</w:t>
      </w:r>
      <w:proofErr w:type="spellStart"/>
      <w:r w:rsidR="0009266D" w:rsidRPr="00183134">
        <w:t>i</w:t>
      </w:r>
      <w:proofErr w:type="spellEnd"/>
      <w:r w:rsidR="0009266D" w:rsidRPr="00183134">
        <w:t>)</w:t>
      </w:r>
      <w:r w:rsidRPr="00183134">
        <w:fldChar w:fldCharType="end"/>
      </w:r>
      <w:r w:rsidRPr="00183134">
        <w:t xml:space="preserve"> and which relates to any employee related entitlement (whether on appeal or otherwise).</w:t>
      </w:r>
    </w:p>
    <w:p w14:paraId="5921926D" w14:textId="77777777" w:rsidR="00ED5204" w:rsidRPr="00183134" w:rsidRDefault="00ED5204" w:rsidP="001150BC">
      <w:pPr>
        <w:pStyle w:val="DefenceHeading1"/>
      </w:pPr>
      <w:bookmarkStart w:id="661" w:name="_Toc44943014"/>
      <w:bookmarkStart w:id="662" w:name="_Toc44948037"/>
      <w:bookmarkStart w:id="663" w:name="_Toc45001603"/>
      <w:bookmarkStart w:id="664" w:name="_Toc45001664"/>
      <w:bookmarkStart w:id="665" w:name="_Toc45001774"/>
      <w:bookmarkStart w:id="666" w:name="_Toc45001914"/>
      <w:bookmarkStart w:id="667" w:name="_Toc45096175"/>
      <w:bookmarkStart w:id="668" w:name="_Toc45536724"/>
      <w:bookmarkStart w:id="669" w:name="_Toc45541265"/>
      <w:bookmarkStart w:id="670" w:name="_Toc45542121"/>
      <w:bookmarkStart w:id="671" w:name="_Toc45542977"/>
      <w:bookmarkStart w:id="672" w:name="_Toc45543831"/>
      <w:bookmarkStart w:id="673" w:name="_Toc49780177"/>
      <w:bookmarkStart w:id="674" w:name="_Toc49780394"/>
      <w:bookmarkStart w:id="675" w:name="_Toc55567238"/>
      <w:bookmarkStart w:id="676" w:name="_Toc57213619"/>
      <w:bookmarkStart w:id="677" w:name="_Toc57213856"/>
      <w:bookmarkStart w:id="678" w:name="_Toc57214091"/>
      <w:bookmarkStart w:id="679" w:name="_Toc57648929"/>
      <w:bookmarkStart w:id="680" w:name="_Toc63335965"/>
      <w:bookmarkStart w:id="681" w:name="_Toc65849609"/>
      <w:bookmarkStart w:id="682" w:name="_Toc44943015"/>
      <w:bookmarkStart w:id="683" w:name="_Toc44948038"/>
      <w:bookmarkStart w:id="684" w:name="_Toc45001604"/>
      <w:bookmarkStart w:id="685" w:name="_Toc45001665"/>
      <w:bookmarkStart w:id="686" w:name="_Toc45001775"/>
      <w:bookmarkStart w:id="687" w:name="_Toc45001915"/>
      <w:bookmarkStart w:id="688" w:name="_Toc45096176"/>
      <w:bookmarkStart w:id="689" w:name="_Toc45536725"/>
      <w:bookmarkStart w:id="690" w:name="_Toc45541266"/>
      <w:bookmarkStart w:id="691" w:name="_Toc45542122"/>
      <w:bookmarkStart w:id="692" w:name="_Toc45542978"/>
      <w:bookmarkStart w:id="693" w:name="_Toc45543832"/>
      <w:bookmarkStart w:id="694" w:name="_Toc49780178"/>
      <w:bookmarkStart w:id="695" w:name="_Toc49780395"/>
      <w:bookmarkStart w:id="696" w:name="_Toc55567239"/>
      <w:bookmarkStart w:id="697" w:name="_Toc57213620"/>
      <w:bookmarkStart w:id="698" w:name="_Toc57213857"/>
      <w:bookmarkStart w:id="699" w:name="_Toc57214092"/>
      <w:bookmarkStart w:id="700" w:name="_Toc57648930"/>
      <w:bookmarkStart w:id="701" w:name="_Toc63335966"/>
      <w:bookmarkStart w:id="702" w:name="_Toc65849610"/>
      <w:bookmarkStart w:id="703" w:name="_Toc44943016"/>
      <w:bookmarkStart w:id="704" w:name="_Toc44948039"/>
      <w:bookmarkStart w:id="705" w:name="_Toc45001605"/>
      <w:bookmarkStart w:id="706" w:name="_Toc45001666"/>
      <w:bookmarkStart w:id="707" w:name="_Toc45001776"/>
      <w:bookmarkStart w:id="708" w:name="_Toc45001916"/>
      <w:bookmarkStart w:id="709" w:name="_Toc45096177"/>
      <w:bookmarkStart w:id="710" w:name="_Toc45536726"/>
      <w:bookmarkStart w:id="711" w:name="_Toc45541267"/>
      <w:bookmarkStart w:id="712" w:name="_Toc45542123"/>
      <w:bookmarkStart w:id="713" w:name="_Toc45542979"/>
      <w:bookmarkStart w:id="714" w:name="_Toc45543833"/>
      <w:bookmarkStart w:id="715" w:name="_Toc49780179"/>
      <w:bookmarkStart w:id="716" w:name="_Toc49780396"/>
      <w:bookmarkStart w:id="717" w:name="_Toc55567240"/>
      <w:bookmarkStart w:id="718" w:name="_Toc57213621"/>
      <w:bookmarkStart w:id="719" w:name="_Toc57213858"/>
      <w:bookmarkStart w:id="720" w:name="_Toc57214093"/>
      <w:bookmarkStart w:id="721" w:name="_Toc57648931"/>
      <w:bookmarkStart w:id="722" w:name="_Toc63335967"/>
      <w:bookmarkStart w:id="723" w:name="_Toc65849611"/>
      <w:bookmarkStart w:id="724" w:name="_Toc44943017"/>
      <w:bookmarkStart w:id="725" w:name="_Toc44948040"/>
      <w:bookmarkStart w:id="726" w:name="_Toc45001606"/>
      <w:bookmarkStart w:id="727" w:name="_Toc45001667"/>
      <w:bookmarkStart w:id="728" w:name="_Toc45001777"/>
      <w:bookmarkStart w:id="729" w:name="_Toc45001917"/>
      <w:bookmarkStart w:id="730" w:name="_Toc45096178"/>
      <w:bookmarkStart w:id="731" w:name="_Toc45536727"/>
      <w:bookmarkStart w:id="732" w:name="_Toc45541268"/>
      <w:bookmarkStart w:id="733" w:name="_Toc45542124"/>
      <w:bookmarkStart w:id="734" w:name="_Toc45542980"/>
      <w:bookmarkStart w:id="735" w:name="_Toc45543834"/>
      <w:bookmarkStart w:id="736" w:name="_Toc49780180"/>
      <w:bookmarkStart w:id="737" w:name="_Toc49780397"/>
      <w:bookmarkStart w:id="738" w:name="_Toc55567241"/>
      <w:bookmarkStart w:id="739" w:name="_Toc57213622"/>
      <w:bookmarkStart w:id="740" w:name="_Toc57213859"/>
      <w:bookmarkStart w:id="741" w:name="_Toc57214094"/>
      <w:bookmarkStart w:id="742" w:name="_Toc57648932"/>
      <w:bookmarkStart w:id="743" w:name="_Toc63335968"/>
      <w:bookmarkStart w:id="744" w:name="_Toc65849612"/>
      <w:bookmarkStart w:id="745" w:name="_Toc448384196"/>
      <w:bookmarkStart w:id="746" w:name="_Toc448384584"/>
      <w:bookmarkStart w:id="747" w:name="_Toc448384972"/>
      <w:bookmarkStart w:id="748" w:name="_Toc448407401"/>
      <w:bookmarkStart w:id="749" w:name="_Toc448407787"/>
      <w:bookmarkStart w:id="750" w:name="_Toc448408237"/>
      <w:bookmarkStart w:id="751" w:name="_Toc448747327"/>
      <w:bookmarkStart w:id="752" w:name="_Toc448747718"/>
      <w:bookmarkStart w:id="753" w:name="_Toc448749681"/>
      <w:bookmarkStart w:id="754" w:name="_Toc448750061"/>
      <w:bookmarkStart w:id="755" w:name="_Toc448750442"/>
      <w:bookmarkStart w:id="756" w:name="_Toc448750823"/>
      <w:bookmarkStart w:id="757" w:name="_Toc448758531"/>
      <w:bookmarkStart w:id="758" w:name="_Ref254362699"/>
      <w:bookmarkStart w:id="759" w:name="_Toc419731675"/>
      <w:bookmarkStart w:id="760" w:name="_Toc233714483"/>
      <w:bookmarkStart w:id="761" w:name="_Ref211060584"/>
      <w:bookmarkStart w:id="762" w:name="_Ref216680255"/>
      <w:bookmarkStart w:id="763" w:name="_Ref254596016"/>
      <w:bookmarkStart w:id="764" w:name="_Ref128806628"/>
      <w:bookmarkStart w:id="765" w:name="_Ref211060688"/>
      <w:bookmarkEnd w:id="634"/>
      <w:bookmarkEnd w:id="656"/>
      <w:bookmarkEnd w:id="657"/>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r w:rsidRPr="00183134">
        <w:t>FINANCIAL VIABILITY</w:t>
      </w:r>
      <w:bookmarkEnd w:id="758"/>
      <w:bookmarkEnd w:id="759"/>
      <w:bookmarkEnd w:id="760"/>
    </w:p>
    <w:p w14:paraId="77FB51EF" w14:textId="77777777" w:rsidR="00ED5204" w:rsidRPr="00183134" w:rsidRDefault="00ED5204" w:rsidP="001150BC">
      <w:pPr>
        <w:pStyle w:val="DefenceHeading2"/>
      </w:pPr>
      <w:bookmarkStart w:id="766" w:name="_Ref388357969"/>
      <w:r w:rsidRPr="00183134">
        <w:t>Solvency Statement and Financial Information</w:t>
      </w:r>
      <w:bookmarkEnd w:id="766"/>
    </w:p>
    <w:p w14:paraId="7F834511" w14:textId="4CF4BB5B" w:rsidR="00ED5204" w:rsidRPr="00183134" w:rsidRDefault="00ED5204" w:rsidP="008C477C">
      <w:pPr>
        <w:pStyle w:val="DefenceNormal"/>
      </w:pPr>
      <w:r w:rsidRPr="00183134">
        <w:t xml:space="preserve">Without limiting clauses </w:t>
      </w:r>
      <w:r w:rsidRPr="00183134">
        <w:fldChar w:fldCharType="begin"/>
      </w:r>
      <w:r w:rsidRPr="00183134">
        <w:instrText xml:space="preserve"> REF _Ref419881515 \w \h </w:instrText>
      </w:r>
      <w:r w:rsidR="00183134">
        <w:instrText xml:space="preserve"> \* MERGEFORMAT </w:instrText>
      </w:r>
      <w:r w:rsidRPr="00183134">
        <w:fldChar w:fldCharType="separate"/>
      </w:r>
      <w:r w:rsidR="0009266D" w:rsidRPr="00183134">
        <w:t>4(d)</w:t>
      </w:r>
      <w:r w:rsidRPr="00183134">
        <w:fldChar w:fldCharType="end"/>
      </w:r>
      <w:r w:rsidRPr="00183134">
        <w:t xml:space="preserve"> and </w:t>
      </w:r>
      <w:r w:rsidRPr="00183134">
        <w:fldChar w:fldCharType="begin"/>
      </w:r>
      <w:r w:rsidRPr="00183134">
        <w:instrText xml:space="preserve"> REF _Ref419895874 \r \h </w:instrText>
      </w:r>
      <w:r w:rsidR="00183134">
        <w:instrText xml:space="preserve"> \* MERGEFORMAT </w:instrText>
      </w:r>
      <w:r w:rsidRPr="00183134">
        <w:fldChar w:fldCharType="separate"/>
      </w:r>
      <w:r w:rsidR="0009266D" w:rsidRPr="00183134">
        <w:t>7</w:t>
      </w:r>
      <w:r w:rsidRPr="00183134">
        <w:fldChar w:fldCharType="end"/>
      </w:r>
      <w:r w:rsidRPr="00183134">
        <w:t xml:space="preserve">, at any time before the Award Date, the </w:t>
      </w:r>
      <w:r w:rsidR="00DD409A" w:rsidRPr="00183134">
        <w:t>Tender Administrator</w:t>
      </w:r>
      <w:r w:rsidRPr="00183134">
        <w:t xml:space="preserve"> may (in its absolute discretion) notify the Tenderer that the Commonwealth requires the Tenderer to provide to the </w:t>
      </w:r>
      <w:r w:rsidR="00DD409A" w:rsidRPr="00183134">
        <w:t>Tender Administrator</w:t>
      </w:r>
      <w:r w:rsidRPr="00183134">
        <w:t xml:space="preserve"> (or the Independent Financial Adviser engaged by the Commonwealth and notified to the Tenderer under clause </w:t>
      </w:r>
      <w:r w:rsidRPr="00183134">
        <w:fldChar w:fldCharType="begin"/>
      </w:r>
      <w:r w:rsidRPr="00183134">
        <w:instrText xml:space="preserve"> REF _Ref355623648 \w \h </w:instrText>
      </w:r>
      <w:r w:rsidR="00183134">
        <w:instrText xml:space="preserve"> \* MERGEFORMAT </w:instrText>
      </w:r>
      <w:r w:rsidRPr="00183134">
        <w:fldChar w:fldCharType="separate"/>
      </w:r>
      <w:r w:rsidR="0009266D" w:rsidRPr="00183134">
        <w:t>24.2</w:t>
      </w:r>
      <w:r w:rsidRPr="00183134">
        <w:fldChar w:fldCharType="end"/>
      </w:r>
      <w:r w:rsidRPr="00183134">
        <w:t>, if specified in the request) by email by the time and date specified in the notice, any of the following information or documents:</w:t>
      </w:r>
    </w:p>
    <w:p w14:paraId="69FD9822" w14:textId="77777777" w:rsidR="00ED5204" w:rsidRPr="00183134" w:rsidRDefault="00ED5204" w:rsidP="001150BC">
      <w:pPr>
        <w:pStyle w:val="DefenceHeading3"/>
      </w:pPr>
      <w:bookmarkStart w:id="767" w:name="_Ref388357881"/>
      <w:r w:rsidRPr="00183134">
        <w:t xml:space="preserve">a duly executed solvency statement in the form attached to the </w:t>
      </w:r>
      <w:r w:rsidR="00DD409A" w:rsidRPr="00183134">
        <w:t>Tender Administrator</w:t>
      </w:r>
      <w:r w:rsidRPr="00183134">
        <w:t>'s notice;</w:t>
      </w:r>
      <w:bookmarkEnd w:id="767"/>
    </w:p>
    <w:p w14:paraId="14E6F058" w14:textId="49F0328E" w:rsidR="00D17964" w:rsidRPr="00183134" w:rsidRDefault="00D17964" w:rsidP="00D17964">
      <w:pPr>
        <w:pStyle w:val="DefenceHeading3"/>
      </w:pPr>
      <w:r w:rsidRPr="00183134">
        <w:t>financial reports, accounts and records as specified (including any which have been subject to third party audit) for up to three prior financial years;</w:t>
      </w:r>
    </w:p>
    <w:p w14:paraId="418A2C53" w14:textId="3768C9F9" w:rsidR="00ED5204" w:rsidRPr="00183134" w:rsidRDefault="00ED5204" w:rsidP="008F1917">
      <w:pPr>
        <w:pStyle w:val="DefenceHeading3"/>
      </w:pPr>
      <w:bookmarkStart w:id="768" w:name="_Ref388357896"/>
      <w:r w:rsidRPr="00183134">
        <w:t>if the Tenderer is a</w:t>
      </w:r>
      <w:r w:rsidR="00D17964" w:rsidRPr="00183134">
        <w:t xml:space="preserve"> </w:t>
      </w:r>
      <w:bookmarkStart w:id="769" w:name="_Ref388357909"/>
      <w:bookmarkEnd w:id="768"/>
      <w:r w:rsidRPr="00183134">
        <w:t xml:space="preserve">foreign individual, firm, corporation or otherwise, </w:t>
      </w:r>
      <w:bookmarkEnd w:id="769"/>
      <w:r w:rsidRPr="00183134">
        <w:t>details of all assets and liabilities in Australia;</w:t>
      </w:r>
    </w:p>
    <w:p w14:paraId="6CD33B59" w14:textId="19D065A4" w:rsidR="00ED5204" w:rsidRPr="00183134" w:rsidRDefault="00ED5204" w:rsidP="001150BC">
      <w:pPr>
        <w:pStyle w:val="DefenceHeading3"/>
      </w:pPr>
      <w:r w:rsidRPr="00183134">
        <w:lastRenderedPageBreak/>
        <w:t>if the Tenderer is a company and forms part of a corporate group, details of the structure of the corporate group</w:t>
      </w:r>
      <w:r w:rsidR="00D17964" w:rsidRPr="00183134">
        <w:t xml:space="preserve"> and any financial guarantee or assurance arrangements or inter-company loans between members of that corporate group</w:t>
      </w:r>
      <w:r w:rsidRPr="00183134">
        <w:t>;</w:t>
      </w:r>
    </w:p>
    <w:p w14:paraId="45D64AD4" w14:textId="77777777" w:rsidR="00ED5204" w:rsidRPr="00183134" w:rsidRDefault="00ED5204" w:rsidP="001150BC">
      <w:pPr>
        <w:pStyle w:val="DefenceHeading3"/>
      </w:pPr>
      <w:r w:rsidRPr="00183134">
        <w:t>details of any pending, threatened or actual litigation, arbitration or other forms of dispute resolution involving the Tenderer;</w:t>
      </w:r>
    </w:p>
    <w:p w14:paraId="7812F851" w14:textId="2D97BE54" w:rsidR="00ED5204" w:rsidRPr="00183134" w:rsidRDefault="00ED5204" w:rsidP="00A919A7">
      <w:pPr>
        <w:pStyle w:val="DefenceHeading3"/>
      </w:pPr>
      <w:r w:rsidRPr="00183134">
        <w:t>details of all securities provided by the Tenderer (including details of the type of security, the issuer of the security, details as to whom the security has been provided, the assets secured and the amounts secured)</w:t>
      </w:r>
      <w:r w:rsidR="00D17964" w:rsidRPr="00183134">
        <w:t>,</w:t>
      </w:r>
      <w:r w:rsidR="00A919A7" w:rsidRPr="00183134">
        <w:t xml:space="preserve"> </w:t>
      </w:r>
      <w:r w:rsidRPr="00183134">
        <w:t>any contingent liabilities</w:t>
      </w:r>
      <w:r w:rsidR="00D17964" w:rsidRPr="00183134">
        <w:t xml:space="preserve"> and</w:t>
      </w:r>
      <w:r w:rsidR="00A919A7" w:rsidRPr="00183134">
        <w:t xml:space="preserve"> </w:t>
      </w:r>
      <w:r w:rsidRPr="00183134">
        <w:t>all finance facilities that the Tenderer has in place;</w:t>
      </w:r>
    </w:p>
    <w:p w14:paraId="0ACD3989" w14:textId="5537FFA7" w:rsidR="00ED5204" w:rsidRPr="00183134" w:rsidRDefault="00ED5204" w:rsidP="001150BC">
      <w:pPr>
        <w:pStyle w:val="DefenceHeading3"/>
      </w:pPr>
      <w:r w:rsidRPr="00183134">
        <w:t xml:space="preserve">full contact details for its Financial Representative for the purpose of providing further financial information and documents </w:t>
      </w:r>
      <w:r w:rsidR="00D17964" w:rsidRPr="00183134">
        <w:t xml:space="preserve">and </w:t>
      </w:r>
      <w:r w:rsidRPr="00183134">
        <w:t>answering questions; and</w:t>
      </w:r>
    </w:p>
    <w:p w14:paraId="7E24E4DA" w14:textId="77777777" w:rsidR="00ED5204" w:rsidRPr="00183134" w:rsidRDefault="00ED5204" w:rsidP="001150BC">
      <w:pPr>
        <w:pStyle w:val="DefenceHeading3"/>
      </w:pPr>
      <w:r w:rsidRPr="00183134">
        <w:t>any additional financial information or documents specified in the notice,</w:t>
      </w:r>
    </w:p>
    <w:p w14:paraId="686C8637" w14:textId="63C48021" w:rsidR="00ED5204" w:rsidRPr="00183134" w:rsidRDefault="00ED5204" w:rsidP="008C477C">
      <w:pPr>
        <w:pStyle w:val="DefenceNormal"/>
      </w:pPr>
      <w:r w:rsidRPr="00183134">
        <w:t xml:space="preserve">for the purpose of assessing </w:t>
      </w:r>
      <w:proofErr w:type="gramStart"/>
      <w:r w:rsidRPr="00183134">
        <w:t>whether or not</w:t>
      </w:r>
      <w:proofErr w:type="gramEnd"/>
      <w:r w:rsidRPr="00183134">
        <w:t xml:space="preserve"> the Tenderer has the necessary financial viability to perform the Contractor's Activities</w:t>
      </w:r>
      <w:r w:rsidR="00D17964" w:rsidRPr="00183134">
        <w:t xml:space="preserve"> </w:t>
      </w:r>
      <w:r w:rsidRPr="00183134">
        <w:t xml:space="preserve">and otherwise meet its obligations under the Contract in </w:t>
      </w:r>
      <w:r w:rsidR="00D17964" w:rsidRPr="00183134">
        <w:fldChar w:fldCharType="begin"/>
      </w:r>
      <w:r w:rsidR="00D17964" w:rsidRPr="00183134">
        <w:instrText xml:space="preserve"> REF _Ref159849039 \r \h </w:instrText>
      </w:r>
      <w:r w:rsidR="00183134">
        <w:instrText xml:space="preserve"> \* MERGEFORMAT </w:instrText>
      </w:r>
      <w:r w:rsidR="00D17964" w:rsidRPr="00183134">
        <w:fldChar w:fldCharType="separate"/>
      </w:r>
      <w:r w:rsidR="0009266D" w:rsidRPr="00183134">
        <w:t>Part 5</w:t>
      </w:r>
      <w:r w:rsidR="00D17964" w:rsidRPr="00183134">
        <w:fldChar w:fldCharType="end"/>
      </w:r>
      <w:r w:rsidR="00744C14" w:rsidRPr="00183134">
        <w:t xml:space="preserve"> </w:t>
      </w:r>
      <w:r w:rsidRPr="00183134">
        <w:t>if it is the successful Tenderer.</w:t>
      </w:r>
    </w:p>
    <w:p w14:paraId="2665D21C" w14:textId="77777777" w:rsidR="00ED5204" w:rsidRPr="00183134" w:rsidRDefault="00ED5204" w:rsidP="001150BC">
      <w:pPr>
        <w:pStyle w:val="DefenceNormal"/>
      </w:pPr>
      <w:r w:rsidRPr="00183134">
        <w:t>The Tenderer acknowledges that:</w:t>
      </w:r>
    </w:p>
    <w:p w14:paraId="2B3A45C1" w14:textId="047450C7" w:rsidR="00ED5204" w:rsidRPr="00183134" w:rsidRDefault="00ED5204" w:rsidP="001150BC">
      <w:pPr>
        <w:pStyle w:val="DefenceHeading3"/>
      </w:pPr>
      <w:r w:rsidRPr="00183134">
        <w:t xml:space="preserve">if the Tenderer lodged its Tender on a Joint Bid Basis, it must provide the information or documents in clause </w:t>
      </w:r>
      <w:r w:rsidRPr="00183134">
        <w:fldChar w:fldCharType="begin"/>
      </w:r>
      <w:r w:rsidRPr="00183134">
        <w:instrText xml:space="preserve"> REF _Ref388357969 \w \h </w:instrText>
      </w:r>
      <w:r w:rsidR="00183134">
        <w:instrText xml:space="preserve"> \* MERGEFORMAT </w:instrText>
      </w:r>
      <w:r w:rsidRPr="00183134">
        <w:fldChar w:fldCharType="separate"/>
      </w:r>
      <w:r w:rsidR="0009266D" w:rsidRPr="00183134">
        <w:t>24.1</w:t>
      </w:r>
      <w:r w:rsidRPr="00183134">
        <w:fldChar w:fldCharType="end"/>
      </w:r>
      <w:r w:rsidRPr="00183134">
        <w:t xml:space="preserve"> for each joint bid party (as applicable); and</w:t>
      </w:r>
    </w:p>
    <w:p w14:paraId="7592BED3" w14:textId="7D4B8D26" w:rsidR="00ED5204" w:rsidRPr="00183134" w:rsidRDefault="00ED5204" w:rsidP="001150BC">
      <w:pPr>
        <w:pStyle w:val="DefenceHeading3"/>
      </w:pPr>
      <w:r w:rsidRPr="00183134">
        <w:t xml:space="preserve">the </w:t>
      </w:r>
      <w:r w:rsidR="000E3DA1" w:rsidRPr="00183134">
        <w:t>Tender Administrator</w:t>
      </w:r>
      <w:r w:rsidRPr="00183134">
        <w:t xml:space="preserve"> may (in its absolute discretion) make a request under clause </w:t>
      </w:r>
      <w:r w:rsidRPr="00183134">
        <w:fldChar w:fldCharType="begin"/>
      </w:r>
      <w:r w:rsidRPr="00183134">
        <w:instrText xml:space="preserve"> REF _Ref254362699 \w \h </w:instrText>
      </w:r>
      <w:r w:rsidR="00183134">
        <w:instrText xml:space="preserve"> \* MERGEFORMAT </w:instrText>
      </w:r>
      <w:r w:rsidRPr="00183134">
        <w:fldChar w:fldCharType="separate"/>
      </w:r>
      <w:r w:rsidR="0009266D" w:rsidRPr="00183134">
        <w:t>24</w:t>
      </w:r>
      <w:r w:rsidRPr="00183134">
        <w:fldChar w:fldCharType="end"/>
      </w:r>
      <w:r w:rsidRPr="00183134">
        <w:t xml:space="preserve"> to one or more Tenderers without making such a request to all Tenderers.</w:t>
      </w:r>
    </w:p>
    <w:p w14:paraId="19AF89F5" w14:textId="77777777" w:rsidR="00ED5204" w:rsidRPr="00183134" w:rsidRDefault="00ED5204" w:rsidP="001150BC">
      <w:pPr>
        <w:pStyle w:val="DefenceHeading2"/>
      </w:pPr>
      <w:bookmarkStart w:id="770" w:name="_Ref355623648"/>
      <w:r w:rsidRPr="00183134">
        <w:t>Independent Financial Adviser</w:t>
      </w:r>
      <w:bookmarkEnd w:id="770"/>
    </w:p>
    <w:p w14:paraId="7E4C45A8" w14:textId="77777777" w:rsidR="00ED5204" w:rsidRPr="00183134" w:rsidRDefault="00ED5204" w:rsidP="001150BC">
      <w:pPr>
        <w:pStyle w:val="DefenceNormal"/>
        <w:tabs>
          <w:tab w:val="left" w:pos="0"/>
        </w:tabs>
      </w:pPr>
      <w:r w:rsidRPr="00183134">
        <w:t>The Tenderer acknowledges that:</w:t>
      </w:r>
    </w:p>
    <w:p w14:paraId="4F192D13" w14:textId="77777777" w:rsidR="00ED5204" w:rsidRPr="00183134" w:rsidRDefault="00ED5204" w:rsidP="001150BC">
      <w:pPr>
        <w:pStyle w:val="DefenceHeading3"/>
      </w:pPr>
      <w:r w:rsidRPr="00183134">
        <w:t>the Commonwealth may (in its absolute discretion) engage an Independent Financial Adviser:</w:t>
      </w:r>
    </w:p>
    <w:p w14:paraId="13E3133D" w14:textId="11190434" w:rsidR="00ED5204" w:rsidRPr="00183134" w:rsidRDefault="00ED5204" w:rsidP="00F83013">
      <w:pPr>
        <w:pStyle w:val="DefenceHeading4"/>
      </w:pPr>
      <w:r w:rsidRPr="00183134">
        <w:t xml:space="preserve">to assess </w:t>
      </w:r>
      <w:proofErr w:type="gramStart"/>
      <w:r w:rsidRPr="00183134">
        <w:t>whether or not</w:t>
      </w:r>
      <w:proofErr w:type="gramEnd"/>
      <w:r w:rsidRPr="00183134">
        <w:t xml:space="preserve"> the Tenderer has the necessary financial viability to perform the Contractor's Activities</w:t>
      </w:r>
      <w:r w:rsidR="00A919A7" w:rsidRPr="00183134">
        <w:t xml:space="preserve"> </w:t>
      </w:r>
      <w:r w:rsidRPr="00183134">
        <w:t xml:space="preserve">and otherwise meet its obligations under the Contract in </w:t>
      </w:r>
      <w:r w:rsidR="00A919A7" w:rsidRPr="00183134">
        <w:fldChar w:fldCharType="begin"/>
      </w:r>
      <w:r w:rsidR="00A919A7" w:rsidRPr="00183134">
        <w:instrText xml:space="preserve"> REF _Ref159849039 \r \h </w:instrText>
      </w:r>
      <w:r w:rsidR="00183134">
        <w:instrText xml:space="preserve"> \* MERGEFORMAT </w:instrText>
      </w:r>
      <w:r w:rsidR="00A919A7" w:rsidRPr="00183134">
        <w:fldChar w:fldCharType="separate"/>
      </w:r>
      <w:r w:rsidR="0009266D" w:rsidRPr="00183134">
        <w:t>Part 5</w:t>
      </w:r>
      <w:r w:rsidR="00A919A7" w:rsidRPr="00183134">
        <w:fldChar w:fldCharType="end"/>
      </w:r>
      <w:r w:rsidRPr="00183134">
        <w:t xml:space="preserve"> if it is the successful Tenderer (including an assessment of the information or documents provided by the Tenderer under clause </w:t>
      </w:r>
      <w:r w:rsidRPr="00183134">
        <w:fldChar w:fldCharType="begin"/>
      </w:r>
      <w:r w:rsidRPr="00183134">
        <w:instrText xml:space="preserve"> REF _Ref388357969 \w \h </w:instrText>
      </w:r>
      <w:r w:rsidR="00183134">
        <w:instrText xml:space="preserve"> \* MERGEFORMAT </w:instrText>
      </w:r>
      <w:r w:rsidRPr="00183134">
        <w:fldChar w:fldCharType="separate"/>
      </w:r>
      <w:r w:rsidR="0009266D" w:rsidRPr="00183134">
        <w:t>24.1</w:t>
      </w:r>
      <w:r w:rsidRPr="00183134">
        <w:fldChar w:fldCharType="end"/>
      </w:r>
      <w:r w:rsidRPr="00183134">
        <w:t xml:space="preserve"> or otherwise); and</w:t>
      </w:r>
    </w:p>
    <w:p w14:paraId="0965BCC4" w14:textId="77777777" w:rsidR="00ED5204" w:rsidRPr="00183134" w:rsidRDefault="00ED5204" w:rsidP="00F83013">
      <w:pPr>
        <w:pStyle w:val="DefenceHeading4"/>
      </w:pPr>
      <w:r w:rsidRPr="00183134">
        <w:t>in respect of one or more Tenderers without engaging the Independent Financial Adviser in respect of all Tenderers;</w:t>
      </w:r>
    </w:p>
    <w:p w14:paraId="1F07681F" w14:textId="07C2E901" w:rsidR="00ED5204" w:rsidRPr="00183134" w:rsidRDefault="00ED5204" w:rsidP="001150BC">
      <w:pPr>
        <w:pStyle w:val="DefenceHeading3"/>
      </w:pPr>
      <w:r w:rsidRPr="00183134">
        <w:t xml:space="preserve">the Independent Financial Adviser may (in its absolute discretion) contact the Financial Representative nominated by the Tenderer (whether in response to a request under clause </w:t>
      </w:r>
      <w:r w:rsidRPr="00183134">
        <w:fldChar w:fldCharType="begin"/>
      </w:r>
      <w:r w:rsidRPr="00183134">
        <w:instrText xml:space="preserve"> REF _Ref388357969 \w \h </w:instrText>
      </w:r>
      <w:r w:rsidR="00183134">
        <w:instrText xml:space="preserve"> \* MERGEFORMAT </w:instrText>
      </w:r>
      <w:r w:rsidRPr="00183134">
        <w:fldChar w:fldCharType="separate"/>
      </w:r>
      <w:r w:rsidR="0009266D" w:rsidRPr="00183134">
        <w:t>24.1</w:t>
      </w:r>
      <w:r w:rsidRPr="00183134">
        <w:fldChar w:fldCharType="end"/>
      </w:r>
      <w:r w:rsidRPr="00183134">
        <w:t xml:space="preserve"> or otherwise) directly for the purpose of the Financial Viability Assessment; and</w:t>
      </w:r>
    </w:p>
    <w:p w14:paraId="7A323A96" w14:textId="0F6B4A18" w:rsidR="00ED5204" w:rsidRPr="00183134" w:rsidRDefault="00ED5204" w:rsidP="001150BC">
      <w:pPr>
        <w:pStyle w:val="DefenceHeading3"/>
      </w:pPr>
      <w:r w:rsidRPr="00183134">
        <w:t xml:space="preserve">it will ensure that its Financial Representative co-operates with and does everything necessary to assist the Commonwealth, the </w:t>
      </w:r>
      <w:r w:rsidR="000E3DA1" w:rsidRPr="00183134">
        <w:t>Tender Administrator</w:t>
      </w:r>
      <w:r w:rsidRPr="00183134">
        <w:t xml:space="preserve"> and the Independent Financial Adviser in the Financial Viability Assessment process.</w:t>
      </w:r>
    </w:p>
    <w:p w14:paraId="73FE77B6" w14:textId="22062F19" w:rsidR="00ED5204" w:rsidRPr="00183134" w:rsidRDefault="00ED5204" w:rsidP="008C477C">
      <w:pPr>
        <w:pStyle w:val="DefenceNormal"/>
      </w:pPr>
      <w:r w:rsidRPr="00183134">
        <w:t xml:space="preserve">If the Commonwealth engages an Independent Financial Adviser, the </w:t>
      </w:r>
      <w:r w:rsidR="000E3DA1" w:rsidRPr="00183134">
        <w:t>Tender Administrator</w:t>
      </w:r>
      <w:r w:rsidRPr="00183134">
        <w:t xml:space="preserve"> will notify the Tenderer of the identity of the Independent Financial Adviser.</w:t>
      </w:r>
    </w:p>
    <w:p w14:paraId="04437EA0" w14:textId="42C03BF2" w:rsidR="00ED5204" w:rsidRPr="00183134" w:rsidRDefault="00ED5204" w:rsidP="00A87293">
      <w:pPr>
        <w:pStyle w:val="DefenceHeading1"/>
      </w:pPr>
      <w:bookmarkStart w:id="771" w:name="_Toc448384203"/>
      <w:bookmarkStart w:id="772" w:name="_Toc448384591"/>
      <w:bookmarkStart w:id="773" w:name="_Toc448384979"/>
      <w:bookmarkStart w:id="774" w:name="_Toc448407408"/>
      <w:bookmarkStart w:id="775" w:name="_Toc448407794"/>
      <w:bookmarkStart w:id="776" w:name="_Toc448408244"/>
      <w:bookmarkStart w:id="777" w:name="_Toc448747334"/>
      <w:bookmarkStart w:id="778" w:name="_Toc448747725"/>
      <w:bookmarkStart w:id="779" w:name="_Toc448749688"/>
      <w:bookmarkStart w:id="780" w:name="_Toc448750068"/>
      <w:bookmarkStart w:id="781" w:name="_Toc448750449"/>
      <w:bookmarkStart w:id="782" w:name="_Toc448750830"/>
      <w:bookmarkStart w:id="783" w:name="_Toc448758538"/>
      <w:bookmarkStart w:id="784" w:name="_Toc448384207"/>
      <w:bookmarkStart w:id="785" w:name="_Toc448384595"/>
      <w:bookmarkStart w:id="786" w:name="_Toc448384983"/>
      <w:bookmarkStart w:id="787" w:name="_Toc448407412"/>
      <w:bookmarkStart w:id="788" w:name="_Toc448407798"/>
      <w:bookmarkStart w:id="789" w:name="_Toc448408248"/>
      <w:bookmarkStart w:id="790" w:name="_Toc448747338"/>
      <w:bookmarkStart w:id="791" w:name="_Toc448747729"/>
      <w:bookmarkStart w:id="792" w:name="_Toc448749692"/>
      <w:bookmarkStart w:id="793" w:name="_Toc448750072"/>
      <w:bookmarkStart w:id="794" w:name="_Toc448750453"/>
      <w:bookmarkStart w:id="795" w:name="_Toc448750834"/>
      <w:bookmarkStart w:id="796" w:name="_Toc448758542"/>
      <w:bookmarkStart w:id="797" w:name="_Ref444608495"/>
      <w:bookmarkStart w:id="798" w:name="_Toc446356764"/>
      <w:bookmarkStart w:id="799" w:name="_Toc233714484"/>
      <w:bookmarkStart w:id="800" w:name="_Ref295222569"/>
      <w:bookmarkStart w:id="801" w:name="_Ref295222848"/>
      <w:bookmarkStart w:id="802" w:name="_Ref425718684"/>
      <w:bookmarkStart w:id="803" w:name="_Ref211315173"/>
      <w:bookmarkStart w:id="804" w:name="_Ref215302497"/>
      <w:bookmarkStart w:id="805" w:name="_Ref216677568"/>
      <w:bookmarkEnd w:id="761"/>
      <w:bookmarkEnd w:id="762"/>
      <w:bookmarkEnd w:id="763"/>
      <w:bookmarkEnd w:id="764"/>
      <w:bookmarkEnd w:id="765"/>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r w:rsidRPr="00183134">
        <w:t>STRATEGIC</w:t>
      </w:r>
      <w:r w:rsidR="00A919A7" w:rsidRPr="00183134">
        <w:t xml:space="preserve"> NOTICE EVENTS</w:t>
      </w:r>
      <w:bookmarkEnd w:id="797"/>
      <w:bookmarkEnd w:id="798"/>
      <w:bookmarkEnd w:id="799"/>
    </w:p>
    <w:p w14:paraId="2C5D7D31" w14:textId="77777777" w:rsidR="00ED5204" w:rsidRPr="00183134" w:rsidRDefault="00ED5204" w:rsidP="00F83013">
      <w:pPr>
        <w:pStyle w:val="DefenceHeading2"/>
      </w:pPr>
      <w:bookmarkStart w:id="806" w:name="_Ref444608428"/>
      <w:r w:rsidRPr="00183134">
        <w:t>Tenderer's Warranty</w:t>
      </w:r>
      <w:bookmarkEnd w:id="806"/>
    </w:p>
    <w:p w14:paraId="72CE54A7" w14:textId="59F3A49A" w:rsidR="00ED5204" w:rsidRPr="00183134" w:rsidRDefault="00A919A7" w:rsidP="00A919A7">
      <w:pPr>
        <w:pStyle w:val="DefenceNormal"/>
      </w:pPr>
      <w:r w:rsidRPr="00183134">
        <w:t>T</w:t>
      </w:r>
      <w:r w:rsidR="00ED5204" w:rsidRPr="00183134">
        <w:t>he Tenderer warrants that, at the time of lodging its Tender, it is not aware of any</w:t>
      </w:r>
      <w:r w:rsidRPr="00183134">
        <w:t xml:space="preserve"> </w:t>
      </w:r>
      <w:r w:rsidR="00ED5204" w:rsidRPr="00183134">
        <w:t xml:space="preserve">Strategic </w:t>
      </w:r>
      <w:r w:rsidRPr="00183134">
        <w:t>Notice Event</w:t>
      </w:r>
      <w:r w:rsidR="00ED5204" w:rsidRPr="00183134">
        <w:t>.</w:t>
      </w:r>
    </w:p>
    <w:p w14:paraId="70928699" w14:textId="72FEA0A7" w:rsidR="00ED5204" w:rsidRPr="00183134" w:rsidRDefault="00A919A7" w:rsidP="00A87293">
      <w:pPr>
        <w:pStyle w:val="DefenceHeading2"/>
      </w:pPr>
      <w:bookmarkStart w:id="807" w:name="_Ref444608379"/>
      <w:r w:rsidRPr="00183134">
        <w:t xml:space="preserve">Tenderer to Give </w:t>
      </w:r>
      <w:r w:rsidR="00ED5204" w:rsidRPr="00183134">
        <w:t xml:space="preserve">Notice </w:t>
      </w:r>
      <w:bookmarkEnd w:id="807"/>
    </w:p>
    <w:p w14:paraId="27656160" w14:textId="77777777" w:rsidR="007127CF" w:rsidRPr="00183134" w:rsidRDefault="00A919A7" w:rsidP="007127CF">
      <w:pPr>
        <w:pStyle w:val="DefenceNormal"/>
      </w:pPr>
      <w:r w:rsidRPr="00183134">
        <w:t>The Tenderer acknowledges and agrees that</w:t>
      </w:r>
      <w:r w:rsidR="007127CF" w:rsidRPr="00183134">
        <w:t>:</w:t>
      </w:r>
      <w:r w:rsidRPr="00183134">
        <w:t xml:space="preserve"> </w:t>
      </w:r>
    </w:p>
    <w:p w14:paraId="13EEBA54" w14:textId="77777777" w:rsidR="007127CF" w:rsidRPr="00183134" w:rsidRDefault="007127CF" w:rsidP="007127CF">
      <w:pPr>
        <w:pStyle w:val="DefenceHeading3"/>
      </w:pPr>
      <w:r w:rsidRPr="00183134">
        <w:lastRenderedPageBreak/>
        <w:t>it will comply with its obligations under the Disclaimer and Confidentiality Agreement in respect of the notification and management of any Strategic Notice Event; and</w:t>
      </w:r>
    </w:p>
    <w:p w14:paraId="6DCE7D0E" w14:textId="36F0ACDB" w:rsidR="00ED5204" w:rsidRPr="00183134" w:rsidRDefault="007127CF" w:rsidP="007127CF">
      <w:pPr>
        <w:pStyle w:val="DefenceHeading3"/>
      </w:pPr>
      <w:r w:rsidRPr="00183134">
        <w:t>the Commonwealth, either itself or acting through the Tender Administrator, has rights and discretions in respect of any Strategic Notice Event and may exercise those rights in accordance with the relevant terms of the Disclaimer and Confidentiality Agreement.</w:t>
      </w:r>
    </w:p>
    <w:p w14:paraId="25A07A93" w14:textId="329DD47F" w:rsidR="00ED5204" w:rsidRPr="00183134" w:rsidRDefault="007127CF" w:rsidP="00181E21">
      <w:pPr>
        <w:pStyle w:val="DefenceHeading2"/>
      </w:pPr>
      <w:bookmarkStart w:id="808" w:name="_Ref453927277"/>
      <w:r w:rsidRPr="00183134">
        <w:t>R</w:t>
      </w:r>
      <w:r w:rsidR="00ED5204" w:rsidRPr="00183134">
        <w:t>elease</w:t>
      </w:r>
      <w:bookmarkEnd w:id="808"/>
    </w:p>
    <w:p w14:paraId="0E55E522" w14:textId="5B7181FC" w:rsidR="00ED5204" w:rsidRPr="00183134" w:rsidRDefault="007127CF" w:rsidP="008F1917">
      <w:pPr>
        <w:pStyle w:val="DefenceNormal"/>
      </w:pPr>
      <w:r w:rsidRPr="00183134">
        <w:t>T</w:t>
      </w:r>
      <w:r w:rsidR="00ED5204" w:rsidRPr="00183134">
        <w:t>he Tenderer</w:t>
      </w:r>
      <w:r w:rsidRPr="00183134">
        <w:t xml:space="preserve"> must bear, and </w:t>
      </w:r>
      <w:r w:rsidR="00ED5204" w:rsidRPr="00183134">
        <w:t>releases the Commonwealth in respect of</w:t>
      </w:r>
      <w:r w:rsidR="00300DCE" w:rsidRPr="00183134">
        <w:t>,</w:t>
      </w:r>
      <w:r w:rsidR="00ED5204" w:rsidRPr="00183134">
        <w:t xml:space="preserve"> a</w:t>
      </w:r>
      <w:r w:rsidRPr="00183134">
        <w:t>ll</w:t>
      </w:r>
      <w:r w:rsidR="00ED5204" w:rsidRPr="00183134">
        <w:t xml:space="preserve"> costs, expenses, losses, damages or liabilities suffered or incurred by the Tenderer or any other person or entity arising out of or in connection with the</w:t>
      </w:r>
      <w:r w:rsidRPr="00183134">
        <w:t xml:space="preserve"> Strategic Notice Event or the</w:t>
      </w:r>
      <w:r w:rsidR="00ED5204" w:rsidRPr="00183134">
        <w:t xml:space="preserve"> exercise of any of the </w:t>
      </w:r>
      <w:r w:rsidR="00777162" w:rsidRPr="00183134">
        <w:t>Tender Administrator</w:t>
      </w:r>
      <w:r w:rsidR="0016285D" w:rsidRPr="00183134">
        <w:t>'s</w:t>
      </w:r>
      <w:r w:rsidR="00777162" w:rsidRPr="00183134">
        <w:t xml:space="preserve"> or the </w:t>
      </w:r>
      <w:r w:rsidR="00ED5204" w:rsidRPr="00183134">
        <w:t xml:space="preserve">Commonwealth's absolute discretions under clause </w:t>
      </w:r>
      <w:r w:rsidR="00ED5204" w:rsidRPr="00183134">
        <w:fldChar w:fldCharType="begin"/>
      </w:r>
      <w:r w:rsidR="00ED5204" w:rsidRPr="00183134">
        <w:instrText xml:space="preserve"> REF _Ref444608495 \n \h </w:instrText>
      </w:r>
      <w:r w:rsidR="00183134">
        <w:instrText xml:space="preserve"> \* MERGEFORMAT </w:instrText>
      </w:r>
      <w:r w:rsidR="00ED5204" w:rsidRPr="00183134">
        <w:fldChar w:fldCharType="separate"/>
      </w:r>
      <w:r w:rsidR="0009266D" w:rsidRPr="00183134">
        <w:t>25</w:t>
      </w:r>
      <w:r w:rsidR="00ED5204" w:rsidRPr="00183134">
        <w:fldChar w:fldCharType="end"/>
      </w:r>
      <w:r w:rsidR="00ED5204" w:rsidRPr="00183134">
        <w:t xml:space="preserve"> or a corresponding clause in respect of any other Tenderer</w:t>
      </w:r>
      <w:r w:rsidR="00685E74" w:rsidRPr="00183134">
        <w:t>.</w:t>
      </w:r>
    </w:p>
    <w:p w14:paraId="10440286" w14:textId="60F07E6B" w:rsidR="00C964E7" w:rsidRPr="00183134" w:rsidRDefault="00C964E7" w:rsidP="00DA0B66">
      <w:pPr>
        <w:pStyle w:val="DefenceHeading1"/>
      </w:pPr>
      <w:bookmarkStart w:id="809" w:name="_Ref189216512"/>
      <w:bookmarkStart w:id="810" w:name="_Ref189216965"/>
      <w:bookmarkStart w:id="811" w:name="_Toc233714485"/>
      <w:bookmarkStart w:id="812" w:name="_Ref448320106"/>
      <w:r w:rsidRPr="00183134">
        <w:t>LOCAL INDUSTRY CAPABILITY</w:t>
      </w:r>
      <w:bookmarkEnd w:id="809"/>
      <w:bookmarkEnd w:id="810"/>
      <w:bookmarkEnd w:id="811"/>
      <w:r w:rsidRPr="00183134">
        <w:t xml:space="preserve"> </w:t>
      </w:r>
    </w:p>
    <w:p w14:paraId="1C2198DC" w14:textId="37AB52DA" w:rsidR="00C964E7" w:rsidRPr="00183134" w:rsidRDefault="00C964E7" w:rsidP="00F0752A">
      <w:pPr>
        <w:pStyle w:val="DefenceHeading2"/>
      </w:pPr>
      <w:r w:rsidRPr="00183134">
        <w:t>General</w:t>
      </w:r>
    </w:p>
    <w:p w14:paraId="4FF20304" w14:textId="0D4839D5" w:rsidR="00C964E7" w:rsidRPr="00183134" w:rsidRDefault="00C964E7" w:rsidP="00E440D8">
      <w:pPr>
        <w:pStyle w:val="DefenceHeading3"/>
        <w:rPr>
          <w:bCs w:val="0"/>
        </w:rPr>
      </w:pPr>
      <w:r w:rsidRPr="00183134">
        <w:t xml:space="preserve">Local industry participation is an expected outcome of Commonwealth expenditure. </w:t>
      </w:r>
      <w:r w:rsidR="003B78DA" w:rsidRPr="00183134">
        <w:t xml:space="preserve"> </w:t>
      </w:r>
      <w:r w:rsidRPr="00183134">
        <w:t>This expectancy builds on the Commonwealth Procurement Rules, which require procurement practices that do not unfairly discriminate against Small and Medium Enterprises (</w:t>
      </w:r>
      <w:r w:rsidRPr="00183134">
        <w:rPr>
          <w:b/>
        </w:rPr>
        <w:t>SMEs</w:t>
      </w:r>
      <w:r w:rsidRPr="00183134">
        <w:t xml:space="preserve">) and provide appropriate opportunities for SMEs to compete for Commonwealth funded work. </w:t>
      </w:r>
      <w:r w:rsidR="00E440D8" w:rsidRPr="00183134">
        <w:t xml:space="preserve"> Tenderers are also referred to the Defence Policy for Industry Participation (available at </w:t>
      </w:r>
      <w:r w:rsidR="00744C14" w:rsidRPr="00183134">
        <w:t>https://www.defence.gov.au/business-industry/programs/defence-policy-industry-participation</w:t>
      </w:r>
      <w:r w:rsidR="00E440D8" w:rsidRPr="00183134">
        <w:t>).</w:t>
      </w:r>
    </w:p>
    <w:p w14:paraId="271B4761" w14:textId="67B1485D" w:rsidR="00FC57B5" w:rsidRPr="00183134" w:rsidRDefault="00FC57B5" w:rsidP="00FC57B5">
      <w:pPr>
        <w:pStyle w:val="DefenceHeading3"/>
        <w:rPr>
          <w:bCs w:val="0"/>
        </w:rPr>
      </w:pPr>
      <w:r w:rsidRPr="00183134">
        <w:t xml:space="preserve">To ensure compliance with the relevant requirements in the Commonwealth Procurement Rules and the Defence Policy for Industry Participation, the Tenderer is requested to complete item </w:t>
      </w:r>
      <w:r w:rsidR="00094E5F" w:rsidRPr="00183134">
        <w:fldChar w:fldCharType="begin"/>
      </w:r>
      <w:r w:rsidR="00094E5F" w:rsidRPr="00183134">
        <w:instrText xml:space="preserve"> REF _Ref146648373 \w \h </w:instrText>
      </w:r>
      <w:r w:rsidR="00C90142" w:rsidRPr="00183134">
        <w:instrText xml:space="preserve"> \* MERGEFORMAT </w:instrText>
      </w:r>
      <w:r w:rsidR="00094E5F" w:rsidRPr="00183134">
        <w:fldChar w:fldCharType="separate"/>
      </w:r>
      <w:r w:rsidR="0009266D" w:rsidRPr="00183134">
        <w:t>3</w:t>
      </w:r>
      <w:r w:rsidR="00094E5F" w:rsidRPr="00183134">
        <w:fldChar w:fldCharType="end"/>
      </w:r>
      <w:r w:rsidRPr="00183134">
        <w:t xml:space="preserve"> of </w:t>
      </w:r>
      <w:r w:rsidRPr="00183134">
        <w:fldChar w:fldCharType="begin"/>
      </w:r>
      <w:r w:rsidRPr="00183134">
        <w:instrText xml:space="preserve"> REF _Ref45299277 \w \h  \* MERGEFORMAT </w:instrText>
      </w:r>
      <w:r w:rsidRPr="00183134">
        <w:fldChar w:fldCharType="separate"/>
      </w:r>
      <w:r w:rsidR="0009266D" w:rsidRPr="00183134">
        <w:t>Tender Schedule B</w:t>
      </w:r>
      <w:r w:rsidRPr="00183134">
        <w:fldChar w:fldCharType="end"/>
      </w:r>
      <w:r w:rsidRPr="00183134">
        <w:t xml:space="preserve"> - </w:t>
      </w:r>
      <w:r w:rsidRPr="00183134">
        <w:fldChar w:fldCharType="begin"/>
      </w:r>
      <w:r w:rsidRPr="00183134">
        <w:instrText xml:space="preserve"> REF _Ref45299286 \h  \* MERGEFORMAT </w:instrText>
      </w:r>
      <w:r w:rsidRPr="00183134">
        <w:fldChar w:fldCharType="separate"/>
      </w:r>
      <w:r w:rsidR="0009266D" w:rsidRPr="00183134">
        <w:t>Workload and Proposed Resources</w:t>
      </w:r>
      <w:r w:rsidRPr="00183134">
        <w:fldChar w:fldCharType="end"/>
      </w:r>
      <w:r w:rsidRPr="00183134">
        <w:t xml:space="preserve"> which requires Tenderers to either: </w:t>
      </w:r>
    </w:p>
    <w:p w14:paraId="5A4FCB15" w14:textId="5BE3B477" w:rsidR="00FC57B5" w:rsidRPr="00183134" w:rsidRDefault="00FC57B5" w:rsidP="00FC57B5">
      <w:pPr>
        <w:pStyle w:val="DefenceHeading4"/>
      </w:pPr>
      <w:r w:rsidRPr="00183134">
        <w:t xml:space="preserve">where the value of the </w:t>
      </w:r>
      <w:r w:rsidR="005C4478" w:rsidRPr="00183134">
        <w:t>project</w:t>
      </w:r>
      <w:r w:rsidRPr="00183134">
        <w:t xml:space="preserve"> is less than $7.5 million, </w:t>
      </w:r>
      <w:r w:rsidR="00745244" w:rsidRPr="00183134">
        <w:t>describe, among other things, how local industry will be encouraged to participate in the procurement activities and to provide details of the direct benefits expected to be generated to the Australian economy through the Project</w:t>
      </w:r>
      <w:r w:rsidRPr="00183134">
        <w:t xml:space="preserve">; or </w:t>
      </w:r>
    </w:p>
    <w:p w14:paraId="0CA4A524" w14:textId="498F1E4F" w:rsidR="00FC57B5" w:rsidRPr="00183134" w:rsidRDefault="00FC57B5" w:rsidP="00F847C3">
      <w:pPr>
        <w:pStyle w:val="DefenceHeading4"/>
      </w:pPr>
      <w:bookmarkStart w:id="813" w:name="_Ref146694191"/>
      <w:r w:rsidRPr="00183134">
        <w:t xml:space="preserve">where the value of the </w:t>
      </w:r>
      <w:r w:rsidR="005C4478" w:rsidRPr="00183134">
        <w:t>project</w:t>
      </w:r>
      <w:r w:rsidRPr="00183134">
        <w:t xml:space="preserve"> is $7.5 million or above,</w:t>
      </w:r>
      <w:r w:rsidR="005C4478" w:rsidRPr="00183134">
        <w:t xml:space="preserve"> prepare a draft Local Industry Capability Plan.</w:t>
      </w:r>
      <w:bookmarkEnd w:id="813"/>
    </w:p>
    <w:p w14:paraId="7F6C2570" w14:textId="75F1EC0C" w:rsidR="005C4478" w:rsidRPr="00183134" w:rsidRDefault="005C4478" w:rsidP="005C4478">
      <w:pPr>
        <w:pStyle w:val="DefenceHeading3"/>
        <w:rPr>
          <w:bCs w:val="0"/>
        </w:rPr>
      </w:pPr>
      <w:r w:rsidRPr="00183134">
        <w:t xml:space="preserve">Where paragraph </w:t>
      </w:r>
      <w:r w:rsidR="00745244" w:rsidRPr="00183134">
        <w:fldChar w:fldCharType="begin"/>
      </w:r>
      <w:r w:rsidR="00745244" w:rsidRPr="00183134">
        <w:instrText xml:space="preserve"> REF _Ref146694191 \r \h </w:instrText>
      </w:r>
      <w:r w:rsidR="00C90142" w:rsidRPr="00183134">
        <w:instrText xml:space="preserve"> \* MERGEFORMAT </w:instrText>
      </w:r>
      <w:r w:rsidR="00745244" w:rsidRPr="00183134">
        <w:fldChar w:fldCharType="separate"/>
      </w:r>
      <w:r w:rsidR="0009266D" w:rsidRPr="00183134">
        <w:t>(b)(ii)</w:t>
      </w:r>
      <w:r w:rsidR="00745244" w:rsidRPr="00183134">
        <w:fldChar w:fldCharType="end"/>
      </w:r>
      <w:r w:rsidRPr="00183134">
        <w:t xml:space="preserve"> applies:</w:t>
      </w:r>
    </w:p>
    <w:p w14:paraId="68067CA5" w14:textId="2147AEBF" w:rsidR="005C4478" w:rsidRPr="00183134" w:rsidRDefault="005C4478" w:rsidP="00F847C3">
      <w:pPr>
        <w:pStyle w:val="DefenceHeading4"/>
      </w:pPr>
      <w:r w:rsidRPr="00183134">
        <w:t>the successful Tenderer will be required to prepare a Local Industry Capability Plan and submit it to the Contract Administrator after the Award Date.  The Local Industry Capability Plan must be:</w:t>
      </w:r>
    </w:p>
    <w:p w14:paraId="5BE8AF37" w14:textId="62411B2F" w:rsidR="005C4478" w:rsidRPr="00183134" w:rsidRDefault="005C4478" w:rsidP="00F847C3">
      <w:pPr>
        <w:pStyle w:val="DefenceHeading5"/>
        <w:numPr>
          <w:ilvl w:val="4"/>
          <w:numId w:val="34"/>
        </w:numPr>
      </w:pPr>
      <w:r w:rsidRPr="00183134">
        <w:t xml:space="preserve">based on the draft Local Industry Capability Plan provided by the successful Tenderer in its response to </w:t>
      </w:r>
      <w:r w:rsidR="00094E5F" w:rsidRPr="00183134">
        <w:t xml:space="preserve">item </w:t>
      </w:r>
      <w:r w:rsidR="00094E5F" w:rsidRPr="00183134">
        <w:fldChar w:fldCharType="begin"/>
      </w:r>
      <w:r w:rsidR="00094E5F" w:rsidRPr="00183134">
        <w:instrText xml:space="preserve"> REF _Ref146648373 \w \h </w:instrText>
      </w:r>
      <w:r w:rsidR="00C90142" w:rsidRPr="00183134">
        <w:instrText xml:space="preserve"> \* MERGEFORMAT </w:instrText>
      </w:r>
      <w:r w:rsidR="00094E5F" w:rsidRPr="00183134">
        <w:fldChar w:fldCharType="separate"/>
      </w:r>
      <w:r w:rsidR="0009266D" w:rsidRPr="00183134">
        <w:t>3</w:t>
      </w:r>
      <w:r w:rsidR="00094E5F" w:rsidRPr="00183134">
        <w:fldChar w:fldCharType="end"/>
      </w:r>
      <w:r w:rsidR="00094E5F" w:rsidRPr="00183134">
        <w:t xml:space="preserve"> of </w:t>
      </w:r>
      <w:r w:rsidR="00094E5F" w:rsidRPr="00183134">
        <w:fldChar w:fldCharType="begin"/>
      </w:r>
      <w:r w:rsidR="00094E5F" w:rsidRPr="00183134">
        <w:instrText xml:space="preserve"> REF _Ref45299277 \w \h  \* MERGEFORMAT </w:instrText>
      </w:r>
      <w:r w:rsidR="00094E5F" w:rsidRPr="00183134">
        <w:fldChar w:fldCharType="separate"/>
      </w:r>
      <w:r w:rsidR="0009266D" w:rsidRPr="00183134">
        <w:t>Tender Schedule B</w:t>
      </w:r>
      <w:r w:rsidR="00094E5F" w:rsidRPr="00183134">
        <w:fldChar w:fldCharType="end"/>
      </w:r>
      <w:r w:rsidR="00094E5F" w:rsidRPr="00183134">
        <w:t xml:space="preserve"> - </w:t>
      </w:r>
      <w:r w:rsidR="00094E5F" w:rsidRPr="00183134">
        <w:fldChar w:fldCharType="begin"/>
      </w:r>
      <w:r w:rsidR="00094E5F" w:rsidRPr="00183134">
        <w:instrText xml:space="preserve"> REF _Ref45299286 \h  \* MERGEFORMAT </w:instrText>
      </w:r>
      <w:r w:rsidR="00094E5F" w:rsidRPr="00183134">
        <w:fldChar w:fldCharType="separate"/>
      </w:r>
      <w:r w:rsidR="0009266D" w:rsidRPr="00183134">
        <w:t>Workload and Proposed Resources</w:t>
      </w:r>
      <w:r w:rsidR="00094E5F" w:rsidRPr="00183134">
        <w:fldChar w:fldCharType="end"/>
      </w:r>
      <w:r w:rsidRPr="00183134">
        <w:t>; and</w:t>
      </w:r>
    </w:p>
    <w:p w14:paraId="6D421602" w14:textId="2C948A59" w:rsidR="00FC57B5" w:rsidRPr="00183134" w:rsidRDefault="005C4478" w:rsidP="00F847C3">
      <w:pPr>
        <w:pStyle w:val="DefenceHeading5"/>
        <w:numPr>
          <w:ilvl w:val="4"/>
          <w:numId w:val="34"/>
        </w:numPr>
      </w:pPr>
      <w:r w:rsidRPr="00183134">
        <w:t xml:space="preserve">finalised in accordance with clause 8.7 of the Conditions of Contract in </w:t>
      </w:r>
      <w:r w:rsidR="000F5F46" w:rsidRPr="00183134">
        <w:fldChar w:fldCharType="begin"/>
      </w:r>
      <w:r w:rsidR="000F5F46" w:rsidRPr="00183134">
        <w:instrText xml:space="preserve"> REF _Ref159849039 \r \h </w:instrText>
      </w:r>
      <w:r w:rsidR="00183134">
        <w:instrText xml:space="preserve"> \* MERGEFORMAT </w:instrText>
      </w:r>
      <w:r w:rsidR="000F5F46" w:rsidRPr="00183134">
        <w:fldChar w:fldCharType="separate"/>
      </w:r>
      <w:r w:rsidR="0009266D" w:rsidRPr="00183134">
        <w:t>Part 5</w:t>
      </w:r>
      <w:r w:rsidR="000F5F46" w:rsidRPr="00183134">
        <w:fldChar w:fldCharType="end"/>
      </w:r>
      <w:r w:rsidRPr="00183134">
        <w:t xml:space="preserve">; </w:t>
      </w:r>
    </w:p>
    <w:p w14:paraId="25227AC3" w14:textId="036695AB" w:rsidR="00C964E7" w:rsidRPr="00183134" w:rsidRDefault="005C4478" w:rsidP="00F847C3">
      <w:pPr>
        <w:pStyle w:val="DefenceHeading4"/>
      </w:pPr>
      <w:r w:rsidRPr="00183134">
        <w:t>du</w:t>
      </w:r>
      <w:r w:rsidR="00C964E7" w:rsidRPr="00183134">
        <w:t>ring the term of the Contract</w:t>
      </w:r>
      <w:r w:rsidRPr="00183134">
        <w:t xml:space="preserve"> </w:t>
      </w:r>
      <w:r w:rsidR="00C964E7" w:rsidRPr="00183134">
        <w:t>the Contractor will use the Local Industry Capability Plan to:</w:t>
      </w:r>
    </w:p>
    <w:p w14:paraId="36CC4A88" w14:textId="5F89A010" w:rsidR="00C964E7" w:rsidRPr="00183134" w:rsidRDefault="00C964E7" w:rsidP="00F847C3">
      <w:pPr>
        <w:pStyle w:val="DefenceHeading5"/>
        <w:numPr>
          <w:ilvl w:val="4"/>
          <w:numId w:val="34"/>
        </w:numPr>
      </w:pPr>
      <w:r w:rsidRPr="00183134">
        <w:t xml:space="preserve">demonstrate how local Australian industry </w:t>
      </w:r>
      <w:r w:rsidR="00903694" w:rsidRPr="00183134">
        <w:t xml:space="preserve">(including Australian veterans) </w:t>
      </w:r>
      <w:r w:rsidRPr="00183134">
        <w:t xml:space="preserve">is, or will be, engaged and provided opportunity to contribute to the delivery of Defence capability requirements; </w:t>
      </w:r>
    </w:p>
    <w:p w14:paraId="56540604" w14:textId="77777777" w:rsidR="00C964E7" w:rsidRPr="00183134" w:rsidRDefault="00C964E7" w:rsidP="00F847C3">
      <w:pPr>
        <w:pStyle w:val="DefenceHeading5"/>
        <w:numPr>
          <w:ilvl w:val="4"/>
          <w:numId w:val="34"/>
        </w:numPr>
      </w:pPr>
      <w:r w:rsidRPr="00183134">
        <w:t xml:space="preserve">provide evidence of the local and broader Australian industry commitment, in dollar value, benefits and work package terms; </w:t>
      </w:r>
    </w:p>
    <w:p w14:paraId="7077B3A6" w14:textId="77777777" w:rsidR="00C964E7" w:rsidRPr="00183134" w:rsidRDefault="00C964E7" w:rsidP="00F847C3">
      <w:pPr>
        <w:pStyle w:val="DefenceHeading5"/>
        <w:numPr>
          <w:ilvl w:val="4"/>
          <w:numId w:val="34"/>
        </w:numPr>
      </w:pPr>
      <w:r w:rsidRPr="00183134">
        <w:t>deliver data on the economic benefits for Australian industry locally and nationally; and</w:t>
      </w:r>
    </w:p>
    <w:p w14:paraId="3B33CC3C" w14:textId="77777777" w:rsidR="00C964E7" w:rsidRPr="00183134" w:rsidRDefault="00C964E7" w:rsidP="00F847C3">
      <w:pPr>
        <w:pStyle w:val="DefenceHeading5"/>
        <w:numPr>
          <w:ilvl w:val="4"/>
          <w:numId w:val="34"/>
        </w:numPr>
      </w:pPr>
      <w:r w:rsidRPr="00183134">
        <w:lastRenderedPageBreak/>
        <w:t xml:space="preserve">indicate how these obligations will be monitored and managed during the term of the Contract; </w:t>
      </w:r>
      <w:r w:rsidR="00FE4F38" w:rsidRPr="00183134">
        <w:t>and</w:t>
      </w:r>
    </w:p>
    <w:p w14:paraId="4D2EE70C" w14:textId="0852A039" w:rsidR="00C964E7" w:rsidRPr="00183134" w:rsidRDefault="005C4478" w:rsidP="00F847C3">
      <w:pPr>
        <w:pStyle w:val="DefenceHeading4"/>
        <w:rPr>
          <w:bCs/>
        </w:rPr>
      </w:pPr>
      <w:r w:rsidRPr="00183134">
        <w:rPr>
          <w:bCs/>
        </w:rPr>
        <w:t xml:space="preserve">during the term of the Contract </w:t>
      </w:r>
      <w:r w:rsidR="00C964E7" w:rsidRPr="00183134">
        <w:rPr>
          <w:bCs/>
        </w:rPr>
        <w:t xml:space="preserve">the Commonwealth will use the Local Industry Capability Plan to: </w:t>
      </w:r>
    </w:p>
    <w:p w14:paraId="1B629B9E" w14:textId="77777777" w:rsidR="00C964E7" w:rsidRPr="00183134" w:rsidRDefault="00C964E7" w:rsidP="00F847C3">
      <w:pPr>
        <w:pStyle w:val="DefenceHeading5"/>
        <w:numPr>
          <w:ilvl w:val="4"/>
          <w:numId w:val="34"/>
        </w:numPr>
      </w:pPr>
      <w:r w:rsidRPr="00183134">
        <w:t>determine the extent of the economic benefit to the Australian economy;</w:t>
      </w:r>
    </w:p>
    <w:p w14:paraId="30F8B139" w14:textId="35C50AB7" w:rsidR="00C964E7" w:rsidRPr="00183134" w:rsidRDefault="00C964E7" w:rsidP="00F847C3">
      <w:pPr>
        <w:pStyle w:val="DefenceHeading5"/>
        <w:numPr>
          <w:ilvl w:val="4"/>
          <w:numId w:val="34"/>
        </w:numPr>
      </w:pPr>
      <w:r w:rsidRPr="00183134">
        <w:t>validate engagement and commitment to opportunities for local industry</w:t>
      </w:r>
      <w:r w:rsidR="00903694" w:rsidRPr="00183134">
        <w:t xml:space="preserve"> (including Australian veteran)</w:t>
      </w:r>
      <w:r w:rsidRPr="00183134">
        <w:t xml:space="preserve"> participation in the procurement or the supply chain; and</w:t>
      </w:r>
    </w:p>
    <w:p w14:paraId="4FB3B3B8" w14:textId="77777777" w:rsidR="00C964E7" w:rsidRPr="00183134" w:rsidRDefault="00C964E7" w:rsidP="00F847C3">
      <w:pPr>
        <w:pStyle w:val="DefenceHeading5"/>
        <w:numPr>
          <w:ilvl w:val="4"/>
          <w:numId w:val="34"/>
        </w:numPr>
      </w:pPr>
      <w:r w:rsidRPr="00183134">
        <w:t>identify further opportunities to support and develop Australian industry.</w:t>
      </w:r>
    </w:p>
    <w:p w14:paraId="3C0275C8" w14:textId="77777777" w:rsidR="00ED5204" w:rsidRPr="00183134" w:rsidRDefault="00ED5204" w:rsidP="00DA0B66">
      <w:pPr>
        <w:pStyle w:val="DefenceHeading1"/>
      </w:pPr>
      <w:bookmarkStart w:id="814" w:name="_Ref531336534"/>
      <w:bookmarkStart w:id="815" w:name="_Ref531336940"/>
      <w:bookmarkStart w:id="816" w:name="_Toc233714486"/>
      <w:r w:rsidRPr="00183134">
        <w:t xml:space="preserve">INDIGENOUS </w:t>
      </w:r>
      <w:bookmarkEnd w:id="800"/>
      <w:bookmarkEnd w:id="801"/>
      <w:r w:rsidRPr="00183134">
        <w:t>Procurement Policy</w:t>
      </w:r>
      <w:bookmarkEnd w:id="802"/>
      <w:bookmarkEnd w:id="812"/>
      <w:bookmarkEnd w:id="814"/>
      <w:bookmarkEnd w:id="815"/>
      <w:bookmarkEnd w:id="816"/>
    </w:p>
    <w:p w14:paraId="456D4EA0" w14:textId="7436D650" w:rsidR="009502F3" w:rsidRPr="00183134" w:rsidRDefault="009502F3" w:rsidP="00985847">
      <w:pPr>
        <w:pStyle w:val="DefenceNormal"/>
      </w:pPr>
      <w:r w:rsidRPr="00183134">
        <w:t xml:space="preserve">Clauses </w:t>
      </w:r>
      <w:r w:rsidRPr="00183134">
        <w:fldChar w:fldCharType="begin"/>
      </w:r>
      <w:r w:rsidRPr="00183134">
        <w:instrText xml:space="preserve"> REF _Ref531335512 \r \h </w:instrText>
      </w:r>
      <w:r w:rsidR="00183134">
        <w:instrText xml:space="preserve"> \* MERGEFORMAT </w:instrText>
      </w:r>
      <w:r w:rsidRPr="00183134">
        <w:fldChar w:fldCharType="separate"/>
      </w:r>
      <w:r w:rsidR="0009266D" w:rsidRPr="00183134">
        <w:t>27.1</w:t>
      </w:r>
      <w:r w:rsidRPr="00183134">
        <w:fldChar w:fldCharType="end"/>
      </w:r>
      <w:r w:rsidRPr="00183134">
        <w:t xml:space="preserve"> a</w:t>
      </w:r>
      <w:r w:rsidR="00997949" w:rsidRPr="00183134">
        <w:t>n</w:t>
      </w:r>
      <w:r w:rsidRPr="00183134">
        <w:t xml:space="preserve">d </w:t>
      </w:r>
      <w:r w:rsidRPr="00183134">
        <w:fldChar w:fldCharType="begin"/>
      </w:r>
      <w:r w:rsidRPr="00183134">
        <w:instrText xml:space="preserve"> REF _Ref531335513 \r \h </w:instrText>
      </w:r>
      <w:r w:rsidR="00183134">
        <w:instrText xml:space="preserve"> \* MERGEFORMAT </w:instrText>
      </w:r>
      <w:r w:rsidRPr="00183134">
        <w:fldChar w:fldCharType="separate"/>
      </w:r>
      <w:r w:rsidR="0009266D" w:rsidRPr="00183134">
        <w:t>27.2</w:t>
      </w:r>
      <w:r w:rsidRPr="00183134">
        <w:fldChar w:fldCharType="end"/>
      </w:r>
      <w:r w:rsidRPr="00183134">
        <w:t xml:space="preserve"> apply unless the Tender Particulars state that they do not apply.</w:t>
      </w:r>
    </w:p>
    <w:p w14:paraId="0D6E2938" w14:textId="0C7D4032" w:rsidR="009502F3" w:rsidRPr="00183134" w:rsidRDefault="009502F3" w:rsidP="00985847">
      <w:pPr>
        <w:pStyle w:val="DefenceNormal"/>
      </w:pPr>
      <w:r w:rsidRPr="00183134">
        <w:t xml:space="preserve">Clauses </w:t>
      </w:r>
      <w:r w:rsidRPr="00183134">
        <w:fldChar w:fldCharType="begin"/>
      </w:r>
      <w:r w:rsidRPr="00183134">
        <w:instrText xml:space="preserve"> REF _Ref531335569 \r \h </w:instrText>
      </w:r>
      <w:r w:rsidR="00183134">
        <w:instrText xml:space="preserve"> \* MERGEFORMAT </w:instrText>
      </w:r>
      <w:r w:rsidRPr="00183134">
        <w:fldChar w:fldCharType="separate"/>
      </w:r>
      <w:r w:rsidR="0009266D" w:rsidRPr="00183134">
        <w:t>27.3</w:t>
      </w:r>
      <w:r w:rsidRPr="00183134">
        <w:fldChar w:fldCharType="end"/>
      </w:r>
      <w:r w:rsidRPr="00183134">
        <w:t xml:space="preserve"> and </w:t>
      </w:r>
      <w:r w:rsidRPr="00183134">
        <w:fldChar w:fldCharType="begin"/>
      </w:r>
      <w:r w:rsidRPr="00183134">
        <w:instrText xml:space="preserve"> REF _Ref531335571 \r \h </w:instrText>
      </w:r>
      <w:r w:rsidR="00183134">
        <w:instrText xml:space="preserve"> \* MERGEFORMAT </w:instrText>
      </w:r>
      <w:r w:rsidRPr="00183134">
        <w:fldChar w:fldCharType="separate"/>
      </w:r>
      <w:r w:rsidR="0009266D" w:rsidRPr="00183134">
        <w:t>27.4</w:t>
      </w:r>
      <w:r w:rsidRPr="00183134">
        <w:fldChar w:fldCharType="end"/>
      </w:r>
      <w:r w:rsidRPr="00183134">
        <w:t xml:space="preserve"> do not apply unless the Tender Particulars state that they apply. </w:t>
      </w:r>
    </w:p>
    <w:p w14:paraId="562FFBB2" w14:textId="3C1481AD" w:rsidR="009502F3" w:rsidRPr="00183134" w:rsidRDefault="009502F3" w:rsidP="00985847">
      <w:pPr>
        <w:pStyle w:val="DefenceNormal"/>
      </w:pPr>
      <w:r w:rsidRPr="00183134">
        <w:t xml:space="preserve">Clause </w:t>
      </w:r>
      <w:r w:rsidRPr="00183134">
        <w:fldChar w:fldCharType="begin"/>
      </w:r>
      <w:r w:rsidRPr="00183134">
        <w:instrText xml:space="preserve"> REF _Ref423419041 \r \h </w:instrText>
      </w:r>
      <w:r w:rsidR="00183134">
        <w:instrText xml:space="preserve"> \* MERGEFORMAT </w:instrText>
      </w:r>
      <w:r w:rsidRPr="00183134">
        <w:fldChar w:fldCharType="separate"/>
      </w:r>
      <w:r w:rsidR="0009266D" w:rsidRPr="00183134">
        <w:t>27.5</w:t>
      </w:r>
      <w:r w:rsidRPr="00183134">
        <w:fldChar w:fldCharType="end"/>
      </w:r>
      <w:r w:rsidRPr="00183134">
        <w:t xml:space="preserve"> does not apply unless the Tender Particulars state that it applies. </w:t>
      </w:r>
    </w:p>
    <w:p w14:paraId="09D7B7E8" w14:textId="77777777" w:rsidR="00ED5204" w:rsidRPr="00183134" w:rsidRDefault="00ED5204" w:rsidP="00EA1A0D">
      <w:pPr>
        <w:pStyle w:val="DefenceHeading2"/>
      </w:pPr>
      <w:bookmarkStart w:id="817" w:name="_Ref425707950"/>
      <w:bookmarkStart w:id="818" w:name="_Ref531335512"/>
      <w:r w:rsidRPr="00183134">
        <w:t>General</w:t>
      </w:r>
      <w:bookmarkEnd w:id="817"/>
      <w:r w:rsidR="005F6ACE" w:rsidRPr="00183134">
        <w:t xml:space="preserve"> - Not a High Value Contract</w:t>
      </w:r>
      <w:bookmarkEnd w:id="818"/>
    </w:p>
    <w:p w14:paraId="33B6E366" w14:textId="77777777" w:rsidR="00ED5204" w:rsidRPr="00183134" w:rsidRDefault="00ED5204" w:rsidP="00EA1A0D">
      <w:pPr>
        <w:pStyle w:val="DefenceNormal"/>
      </w:pPr>
      <w:r w:rsidRPr="00183134">
        <w:t xml:space="preserve">The Tenderer's attention is drawn to the Indigenous Procurement Policy (including the mandatory minimum requirements </w:t>
      </w:r>
      <w:r w:rsidR="005F6ACE" w:rsidRPr="00183134">
        <w:t>for</w:t>
      </w:r>
      <w:r w:rsidRPr="00183134">
        <w:t xml:space="preserve"> the Indigenous Procurement Policy) available on the Indigenous Procurement Website.  The purpose of the Indigenous Procurement Policy is to stimulate Indigenous entrepreneurship and business development and provide Indigenous Australians with more opportunities to participate in the economy.  More information on Indigenous Enterprises is available at www.supplynation.org.au and in the Indigenous Procurement Policy.</w:t>
      </w:r>
    </w:p>
    <w:p w14:paraId="0A3E88AA" w14:textId="77777777" w:rsidR="00ED5204" w:rsidRPr="00183134" w:rsidRDefault="00ED5204" w:rsidP="00F83013">
      <w:pPr>
        <w:pStyle w:val="DefenceHeading2"/>
      </w:pPr>
      <w:bookmarkStart w:id="819" w:name="_Ref449439672"/>
      <w:bookmarkStart w:id="820" w:name="_Ref531335513"/>
      <w:r w:rsidRPr="00183134">
        <w:t>Tenderer’s Response</w:t>
      </w:r>
      <w:bookmarkEnd w:id="819"/>
      <w:r w:rsidR="005F6ACE" w:rsidRPr="00183134">
        <w:t xml:space="preserve"> - Not a High Value Contract</w:t>
      </w:r>
      <w:bookmarkEnd w:id="820"/>
    </w:p>
    <w:p w14:paraId="1C0D959C" w14:textId="46005F3E" w:rsidR="00ED5204" w:rsidRPr="00183134" w:rsidRDefault="00ED5204" w:rsidP="00E35FE1">
      <w:pPr>
        <w:pStyle w:val="DefenceNormal"/>
        <w:keepNext/>
      </w:pPr>
      <w:r w:rsidRPr="00183134">
        <w:t xml:space="preserve">The Tenderer is requested to describe in </w:t>
      </w:r>
      <w:r w:rsidR="009425A5" w:rsidRPr="00183134">
        <w:fldChar w:fldCharType="begin"/>
      </w:r>
      <w:r w:rsidR="009425A5" w:rsidRPr="00183134">
        <w:instrText xml:space="preserve"> REF _Ref45299394 \w \h </w:instrText>
      </w:r>
      <w:r w:rsidR="00183134">
        <w:instrText xml:space="preserve"> \* MERGEFORMAT </w:instrText>
      </w:r>
      <w:r w:rsidR="009425A5" w:rsidRPr="00183134">
        <w:fldChar w:fldCharType="separate"/>
      </w:r>
      <w:r w:rsidR="0009266D" w:rsidRPr="00183134">
        <w:t>Tender Schedule E</w:t>
      </w:r>
      <w:r w:rsidR="009425A5" w:rsidRPr="00183134">
        <w:fldChar w:fldCharType="end"/>
      </w:r>
      <w:r w:rsidR="009425A5" w:rsidRPr="00183134">
        <w:t xml:space="preserve"> - </w:t>
      </w:r>
      <w:r w:rsidR="009425A5" w:rsidRPr="00183134">
        <w:fldChar w:fldCharType="begin"/>
      </w:r>
      <w:r w:rsidR="009425A5" w:rsidRPr="00183134">
        <w:instrText xml:space="preserve"> REF _Ref45299403 \h </w:instrText>
      </w:r>
      <w:r w:rsidR="00183134">
        <w:instrText xml:space="preserve"> \* MERGEFORMAT </w:instrText>
      </w:r>
      <w:r w:rsidR="009425A5" w:rsidRPr="00183134">
        <w:fldChar w:fldCharType="separate"/>
      </w:r>
      <w:r w:rsidR="0009266D" w:rsidRPr="00183134">
        <w:t>Indigenous Procurement Policy</w:t>
      </w:r>
      <w:r w:rsidR="009425A5" w:rsidRPr="00183134">
        <w:fldChar w:fldCharType="end"/>
      </w:r>
      <w:r w:rsidR="009425A5" w:rsidRPr="00183134">
        <w:t xml:space="preserve"> </w:t>
      </w:r>
      <w:r w:rsidRPr="00183134">
        <w:t>its approach to</w:t>
      </w:r>
      <w:r w:rsidR="005F6ACE" w:rsidRPr="00183134">
        <w:t xml:space="preserve"> delivering</w:t>
      </w:r>
      <w:r w:rsidRPr="00183134">
        <w:t>:</w:t>
      </w:r>
    </w:p>
    <w:p w14:paraId="50314FD2" w14:textId="77777777" w:rsidR="00ED5204" w:rsidRPr="00183134" w:rsidRDefault="00ED5204" w:rsidP="00C028E7">
      <w:pPr>
        <w:pStyle w:val="DefenceHeading3"/>
      </w:pPr>
      <w:r w:rsidRPr="00183134">
        <w:t xml:space="preserve">Indigenous </w:t>
      </w:r>
      <w:r w:rsidR="005F6ACE" w:rsidRPr="00183134">
        <w:t>employment</w:t>
      </w:r>
      <w:r w:rsidRPr="00183134">
        <w:t>; and</w:t>
      </w:r>
    </w:p>
    <w:p w14:paraId="0ED01671" w14:textId="77777777" w:rsidR="00ED5204" w:rsidRPr="00183134" w:rsidRDefault="005F6ACE" w:rsidP="00C028E7">
      <w:pPr>
        <w:pStyle w:val="DefenceHeading3"/>
      </w:pPr>
      <w:r w:rsidRPr="00183134">
        <w:t xml:space="preserve">Indigenous </w:t>
      </w:r>
      <w:proofErr w:type="gramStart"/>
      <w:r w:rsidRPr="00183134">
        <w:t>supplier</w:t>
      </w:r>
      <w:proofErr w:type="gramEnd"/>
      <w:r w:rsidRPr="00183134">
        <w:t xml:space="preserve"> use outcomes</w:t>
      </w:r>
      <w:r w:rsidR="00ED5204" w:rsidRPr="00183134">
        <w:t>.</w:t>
      </w:r>
    </w:p>
    <w:p w14:paraId="5FF996C9" w14:textId="622C88F1" w:rsidR="005F6ACE" w:rsidRPr="00183134" w:rsidRDefault="00ED5204" w:rsidP="00916A53">
      <w:pPr>
        <w:pStyle w:val="DefenceNormal"/>
      </w:pPr>
      <w:r w:rsidRPr="00183134">
        <w:t xml:space="preserve">The Tenderer should also note that such information is also an evaluation criterion under clause </w:t>
      </w:r>
      <w:r w:rsidRPr="00183134">
        <w:fldChar w:fldCharType="begin"/>
      </w:r>
      <w:r w:rsidRPr="00183134">
        <w:instrText xml:space="preserve"> REF _Ref449525093 \r \h </w:instrText>
      </w:r>
      <w:r w:rsidR="00455920" w:rsidRPr="00183134">
        <w:instrText xml:space="preserve"> \* MERGEFORMAT </w:instrText>
      </w:r>
      <w:r w:rsidRPr="00183134">
        <w:fldChar w:fldCharType="separate"/>
      </w:r>
      <w:r w:rsidR="0009266D" w:rsidRPr="00183134">
        <w:t>4(a)(v)</w:t>
      </w:r>
      <w:r w:rsidRPr="00183134">
        <w:fldChar w:fldCharType="end"/>
      </w:r>
      <w:r w:rsidRPr="00183134">
        <w:t xml:space="preserve"> of the Tender Conditions.</w:t>
      </w:r>
      <w:r w:rsidR="005F6ACE" w:rsidRPr="00183134">
        <w:t xml:space="preserve"> </w:t>
      </w:r>
    </w:p>
    <w:p w14:paraId="051A7D88" w14:textId="77777777" w:rsidR="00ED5204" w:rsidRPr="00183134" w:rsidRDefault="005F6ACE" w:rsidP="00985847">
      <w:pPr>
        <w:pStyle w:val="DefenceHeading2"/>
      </w:pPr>
      <w:bookmarkStart w:id="821" w:name="_Ref531335569"/>
      <w:r w:rsidRPr="00183134">
        <w:t>General - High Value Contract</w:t>
      </w:r>
      <w:bookmarkEnd w:id="821"/>
    </w:p>
    <w:p w14:paraId="644E7C15" w14:textId="54A67F38" w:rsidR="005F6ACE" w:rsidRPr="00183134" w:rsidRDefault="005F6ACE" w:rsidP="005F6ACE">
      <w:pPr>
        <w:pStyle w:val="DefenceNormal"/>
      </w:pPr>
      <w:r w:rsidRPr="00183134">
        <w:t xml:space="preserve">The Tenderer's attention is drawn to the Indigenous Procurement Policy (including the mandatory minimum requirements for the Indigenous Procurement Policy) available on the Indigenous Procurement Website.  The purpose of the Indigenous Procurement Policy is to stimulate Indigenous entrepreneurship and </w:t>
      </w:r>
      <w:r w:rsidR="00997949" w:rsidRPr="00183134">
        <w:t>business development, providing</w:t>
      </w:r>
      <w:r w:rsidRPr="00183134">
        <w:t xml:space="preserve"> Indigenous Australians with more opportunities to participate in the economy.  More information on Indigenous Enterprises is available at www.supplynation.org.au and in the Indigenous Procurement Policy.   </w:t>
      </w:r>
    </w:p>
    <w:p w14:paraId="31FB1BE1" w14:textId="77777777" w:rsidR="005F6ACE" w:rsidRPr="00183134" w:rsidRDefault="005F6ACE" w:rsidP="005F6ACE">
      <w:pPr>
        <w:pStyle w:val="DefenceNormal"/>
      </w:pPr>
      <w:r w:rsidRPr="00183134">
        <w:t xml:space="preserve">The Tenderer is requested to note that using Indigenous Enterprises may involve the direct engagement of Indigenous Enterprises as subcontractors, suppliers or otherwise or further along the supply chain. </w:t>
      </w:r>
    </w:p>
    <w:p w14:paraId="09694FF2" w14:textId="77777777" w:rsidR="005F6ACE" w:rsidRPr="00183134" w:rsidRDefault="005F6ACE" w:rsidP="005F6ACE">
      <w:pPr>
        <w:pStyle w:val="DefenceHeading2"/>
        <w:numPr>
          <w:ilvl w:val="1"/>
          <w:numId w:val="19"/>
        </w:numPr>
      </w:pPr>
      <w:bookmarkStart w:id="822" w:name="_Ref423418836"/>
      <w:bookmarkStart w:id="823" w:name="_Ref531335571"/>
      <w:r w:rsidRPr="00183134">
        <w:t>Tenderer's Response</w:t>
      </w:r>
      <w:bookmarkEnd w:id="822"/>
      <w:r w:rsidRPr="00183134">
        <w:t xml:space="preserve"> - High Value Contract</w:t>
      </w:r>
      <w:bookmarkEnd w:id="823"/>
    </w:p>
    <w:p w14:paraId="282CBC26" w14:textId="57B4FA6C" w:rsidR="005F6ACE" w:rsidRPr="00183134" w:rsidRDefault="005F6ACE" w:rsidP="00C20D8E">
      <w:pPr>
        <w:pStyle w:val="DefenceNormal"/>
        <w:keepNext/>
      </w:pPr>
      <w:r w:rsidRPr="00183134">
        <w:t xml:space="preserve">As part of its Tender, the Tenderer must complete and lodge </w:t>
      </w:r>
      <w:r w:rsidR="009425A5" w:rsidRPr="00183134">
        <w:fldChar w:fldCharType="begin"/>
      </w:r>
      <w:r w:rsidR="009425A5" w:rsidRPr="00183134">
        <w:instrText xml:space="preserve"> REF _Ref45299394 \w \h </w:instrText>
      </w:r>
      <w:r w:rsidR="00183134">
        <w:instrText xml:space="preserve"> \* MERGEFORMAT </w:instrText>
      </w:r>
      <w:r w:rsidR="009425A5" w:rsidRPr="00183134">
        <w:fldChar w:fldCharType="separate"/>
      </w:r>
      <w:r w:rsidR="0009266D" w:rsidRPr="00183134">
        <w:t>Tender Schedule E</w:t>
      </w:r>
      <w:r w:rsidR="009425A5" w:rsidRPr="00183134">
        <w:fldChar w:fldCharType="end"/>
      </w:r>
      <w:r w:rsidR="009425A5" w:rsidRPr="00183134">
        <w:t xml:space="preserve"> - </w:t>
      </w:r>
      <w:r w:rsidR="009425A5" w:rsidRPr="00183134">
        <w:fldChar w:fldCharType="begin"/>
      </w:r>
      <w:r w:rsidR="009425A5" w:rsidRPr="00183134">
        <w:instrText xml:space="preserve"> REF _Ref45299403 \h </w:instrText>
      </w:r>
      <w:r w:rsidR="00183134">
        <w:instrText xml:space="preserve"> \* MERGEFORMAT </w:instrText>
      </w:r>
      <w:r w:rsidR="009425A5" w:rsidRPr="00183134">
        <w:fldChar w:fldCharType="separate"/>
      </w:r>
      <w:r w:rsidR="0009266D" w:rsidRPr="00183134">
        <w:t>Indigenous Procurement Policy</w:t>
      </w:r>
      <w:r w:rsidR="009425A5" w:rsidRPr="00183134">
        <w:fldChar w:fldCharType="end"/>
      </w:r>
      <w:r w:rsidR="006F7DFF" w:rsidRPr="00183134">
        <w:t>.</w:t>
      </w:r>
      <w:r w:rsidRPr="00183134">
        <w:t xml:space="preserve"> </w:t>
      </w:r>
    </w:p>
    <w:p w14:paraId="573AD159" w14:textId="54F7F1B3" w:rsidR="005F6ACE" w:rsidRPr="00183134" w:rsidRDefault="009502F3" w:rsidP="005F6ACE">
      <w:pPr>
        <w:pStyle w:val="DefenceNormal"/>
      </w:pPr>
      <w:r w:rsidRPr="00183134">
        <w:t xml:space="preserve">The Tenderer should note that this is a </w:t>
      </w:r>
      <w:r w:rsidRPr="00183134">
        <w:rPr>
          <w:b/>
        </w:rPr>
        <w:t>minimum form and content requirement</w:t>
      </w:r>
      <w:r w:rsidRPr="00183134">
        <w:t xml:space="preserve"> for its Tender under clause </w:t>
      </w:r>
      <w:r w:rsidRPr="00183134">
        <w:fldChar w:fldCharType="begin"/>
      </w:r>
      <w:r w:rsidRPr="00183134">
        <w:instrText xml:space="preserve"> REF _Ref531335930 \r \h </w:instrText>
      </w:r>
      <w:r w:rsidR="00183134">
        <w:instrText xml:space="preserve"> \* MERGEFORMAT </w:instrText>
      </w:r>
      <w:r w:rsidRPr="00183134">
        <w:fldChar w:fldCharType="separate"/>
      </w:r>
      <w:r w:rsidR="0009266D" w:rsidRPr="00183134">
        <w:t>3.1(b)(iii)</w:t>
      </w:r>
      <w:r w:rsidRPr="00183134">
        <w:fldChar w:fldCharType="end"/>
      </w:r>
      <w:r w:rsidRPr="00183134">
        <w:t xml:space="preserve"> of the Tender Conditions.</w:t>
      </w:r>
    </w:p>
    <w:p w14:paraId="067E317B" w14:textId="77777777" w:rsidR="005F6ACE" w:rsidRPr="00183134" w:rsidRDefault="005F6ACE" w:rsidP="005F6ACE">
      <w:pPr>
        <w:pStyle w:val="DefenceHeading2"/>
        <w:numPr>
          <w:ilvl w:val="1"/>
          <w:numId w:val="19"/>
        </w:numPr>
      </w:pPr>
      <w:bookmarkStart w:id="824" w:name="_Ref423419041"/>
      <w:r w:rsidRPr="00183134">
        <w:lastRenderedPageBreak/>
        <w:t>High Value Contract and Remote Area Contract</w:t>
      </w:r>
      <w:bookmarkEnd w:id="824"/>
    </w:p>
    <w:p w14:paraId="323CEF9C" w14:textId="7BE1761C" w:rsidR="005F6ACE" w:rsidRPr="00183134" w:rsidRDefault="005F6ACE" w:rsidP="005F6ACE">
      <w:pPr>
        <w:pStyle w:val="DefenceNormal"/>
      </w:pPr>
      <w:r w:rsidRPr="00183134">
        <w:t xml:space="preserve">If the Contractor's Activities or the Works will be delivered in a Remote Area, this creates an opportunity to deliver significant Indigenous employment or Indigenous supplier use outcomes in that Remote Area.  </w:t>
      </w:r>
    </w:p>
    <w:p w14:paraId="66C108CA" w14:textId="77777777" w:rsidR="005F6ACE" w:rsidRPr="00183134" w:rsidRDefault="005F6ACE" w:rsidP="005F6ACE">
      <w:pPr>
        <w:pStyle w:val="DefenceNormal"/>
      </w:pPr>
      <w:r w:rsidRPr="00183134">
        <w:t>The Tenderer should describe in its Indigenous Participation Plan how it will ensure that the Contractor's Activities and the Works deliver significant Indigenous employment or Indigenous supplier use outcomes in the Remote Area.  More information on Remote Areas is available in section 4.</w:t>
      </w:r>
      <w:r w:rsidR="00D42493" w:rsidRPr="00183134">
        <w:t>5</w:t>
      </w:r>
      <w:r w:rsidRPr="00183134">
        <w:t xml:space="preserve"> of the Indigenous Procurement Policy, including examples of options available to ensure the Contractor's Activities and the Works will deliver significant Indigenous employment or Indigenous supplier use outcomes in the Remote Area.</w:t>
      </w:r>
    </w:p>
    <w:p w14:paraId="167B1469" w14:textId="47005285" w:rsidR="005F6ACE" w:rsidRPr="00183134" w:rsidRDefault="005F6ACE" w:rsidP="005F6ACE">
      <w:pPr>
        <w:pStyle w:val="DefenceNormal"/>
      </w:pPr>
      <w:r w:rsidRPr="00183134">
        <w:t>The Tenderer should also note the evaluation criterion under clause</w:t>
      </w:r>
      <w:r w:rsidR="009502F3" w:rsidRPr="00183134">
        <w:t xml:space="preserve"> </w:t>
      </w:r>
      <w:r w:rsidR="00ED14CA" w:rsidRPr="00183134">
        <w:fldChar w:fldCharType="begin"/>
      </w:r>
      <w:r w:rsidR="00ED14CA" w:rsidRPr="00183134">
        <w:instrText xml:space="preserve"> REF _Ref531336346 \w \h </w:instrText>
      </w:r>
      <w:r w:rsidR="00183134">
        <w:instrText xml:space="preserve"> \* MERGEFORMAT </w:instrText>
      </w:r>
      <w:r w:rsidR="00ED14CA" w:rsidRPr="00183134">
        <w:fldChar w:fldCharType="separate"/>
      </w:r>
      <w:r w:rsidR="0009266D" w:rsidRPr="00183134">
        <w:t>4(a)(</w:t>
      </w:r>
      <w:proofErr w:type="gramStart"/>
      <w:r w:rsidR="0009266D" w:rsidRPr="00183134">
        <w:t>v)B.</w:t>
      </w:r>
      <w:proofErr w:type="gramEnd"/>
      <w:r w:rsidR="0009266D" w:rsidRPr="00183134">
        <w:t>2)</w:t>
      </w:r>
      <w:r w:rsidR="00ED14CA" w:rsidRPr="00183134">
        <w:fldChar w:fldCharType="end"/>
      </w:r>
      <w:r w:rsidRPr="00183134">
        <w:t xml:space="preserve">. </w:t>
      </w:r>
    </w:p>
    <w:p w14:paraId="0ACAD09F" w14:textId="77777777" w:rsidR="00ED5204" w:rsidRPr="00183134" w:rsidRDefault="00ED5204" w:rsidP="00DA0B66">
      <w:pPr>
        <w:pStyle w:val="DefenceHeading1"/>
      </w:pPr>
      <w:bookmarkStart w:id="825" w:name="_Toc449525197"/>
      <w:bookmarkStart w:id="826" w:name="_Toc449708571"/>
      <w:bookmarkStart w:id="827" w:name="_Toc448384215"/>
      <w:bookmarkStart w:id="828" w:name="_Toc448384603"/>
      <w:bookmarkStart w:id="829" w:name="_Toc448384991"/>
      <w:bookmarkStart w:id="830" w:name="_Toc448407420"/>
      <w:bookmarkStart w:id="831" w:name="_Toc448407806"/>
      <w:bookmarkStart w:id="832" w:name="_Toc448408256"/>
      <w:bookmarkStart w:id="833" w:name="_Toc448747346"/>
      <w:bookmarkStart w:id="834" w:name="_Toc448747737"/>
      <w:bookmarkStart w:id="835" w:name="_Toc448749700"/>
      <w:bookmarkStart w:id="836" w:name="_Toc448750080"/>
      <w:bookmarkStart w:id="837" w:name="_Toc448750461"/>
      <w:bookmarkStart w:id="838" w:name="_Toc448750842"/>
      <w:bookmarkStart w:id="839" w:name="_Toc448758550"/>
      <w:bookmarkStart w:id="840" w:name="_Ref291088214"/>
      <w:bookmarkStart w:id="841" w:name="_Toc233714487"/>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r w:rsidRPr="00183134">
        <w:t>WHS Accreditation Scheme</w:t>
      </w:r>
      <w:bookmarkEnd w:id="635"/>
      <w:bookmarkEnd w:id="636"/>
      <w:bookmarkEnd w:id="803"/>
      <w:bookmarkEnd w:id="804"/>
      <w:bookmarkEnd w:id="805"/>
      <w:bookmarkEnd w:id="840"/>
      <w:bookmarkEnd w:id="841"/>
    </w:p>
    <w:p w14:paraId="21B21A63" w14:textId="3014E9CC" w:rsidR="00782CA6" w:rsidRPr="00183134" w:rsidRDefault="00782CA6" w:rsidP="00782CA6">
      <w:pPr>
        <w:pStyle w:val="DefenceHeading3"/>
      </w:pPr>
      <w:r w:rsidRPr="00183134">
        <w:t xml:space="preserve">Clause </w:t>
      </w:r>
      <w:r w:rsidRPr="00183134">
        <w:fldChar w:fldCharType="begin"/>
      </w:r>
      <w:r w:rsidRPr="00183134">
        <w:instrText xml:space="preserve"> REF _Ref291088214 \w \h  \* MERGEFORMAT </w:instrText>
      </w:r>
      <w:r w:rsidRPr="00183134">
        <w:fldChar w:fldCharType="separate"/>
      </w:r>
      <w:r w:rsidR="0009266D" w:rsidRPr="00183134">
        <w:t>28</w:t>
      </w:r>
      <w:r w:rsidRPr="00183134">
        <w:fldChar w:fldCharType="end"/>
      </w:r>
      <w:r w:rsidRPr="00183134">
        <w:t xml:space="preserve"> applies unless the Tender Particulars state that it does not apply.</w:t>
      </w:r>
    </w:p>
    <w:p w14:paraId="48AB0B66" w14:textId="0ACFB72C" w:rsidR="00782CA6" w:rsidRPr="00183134" w:rsidRDefault="00782CA6" w:rsidP="00782CA6">
      <w:pPr>
        <w:pStyle w:val="DefenceHeading3"/>
      </w:pPr>
      <w:r w:rsidRPr="00183134">
        <w:t xml:space="preserve">As part of its Tender, the Tenderer must complete and lodge </w:t>
      </w:r>
      <w:r w:rsidRPr="00183134">
        <w:fldChar w:fldCharType="begin"/>
      </w:r>
      <w:r w:rsidRPr="00183134">
        <w:instrText xml:space="preserve"> REF _Ref52379800 \r \h  \* MERGEFORMAT </w:instrText>
      </w:r>
      <w:r w:rsidRPr="00183134">
        <w:fldChar w:fldCharType="separate"/>
      </w:r>
      <w:r w:rsidR="0009266D" w:rsidRPr="00183134">
        <w:t>Tender Schedule K</w:t>
      </w:r>
      <w:r w:rsidRPr="00183134">
        <w:fldChar w:fldCharType="end"/>
      </w:r>
      <w:r w:rsidRPr="00183134">
        <w:t xml:space="preserve"> - </w:t>
      </w:r>
      <w:r w:rsidRPr="00183134">
        <w:fldChar w:fldCharType="begin"/>
      </w:r>
      <w:r w:rsidRPr="00183134">
        <w:instrText xml:space="preserve"> REF _Ref52449523 \h  \* MERGEFORMAT </w:instrText>
      </w:r>
      <w:r w:rsidRPr="00183134">
        <w:fldChar w:fldCharType="separate"/>
      </w:r>
      <w:r w:rsidR="0009266D" w:rsidRPr="00183134">
        <w:t>WHS Accreditation Scheme Accreditation</w:t>
      </w:r>
      <w:r w:rsidRPr="00183134">
        <w:fldChar w:fldCharType="end"/>
      </w:r>
      <w:r w:rsidRPr="00183134">
        <w:t>.</w:t>
      </w:r>
    </w:p>
    <w:p w14:paraId="64E1342D" w14:textId="2EBDC8FE" w:rsidR="00782CA6" w:rsidRPr="00183134" w:rsidRDefault="00782CA6" w:rsidP="00782CA6">
      <w:pPr>
        <w:pStyle w:val="DefenceHeading3"/>
      </w:pPr>
      <w:r w:rsidRPr="00183134">
        <w:t xml:space="preserve">The Tenderer's attention is drawn to the WHS Accreditation Scheme described in section 43 of the </w:t>
      </w:r>
      <w:r w:rsidR="005678F3" w:rsidRPr="00183134">
        <w:rPr>
          <w:i/>
        </w:rPr>
        <w:t>Federal Safety Commissioner Act 2022</w:t>
      </w:r>
      <w:r w:rsidR="005678F3" w:rsidRPr="00183134" w:rsidDel="005678F3">
        <w:rPr>
          <w:i/>
        </w:rPr>
        <w:t xml:space="preserve"> </w:t>
      </w:r>
      <w:r w:rsidRPr="00183134">
        <w:t>(</w:t>
      </w:r>
      <w:proofErr w:type="spellStart"/>
      <w:r w:rsidRPr="00183134">
        <w:t>Cth</w:t>
      </w:r>
      <w:proofErr w:type="spellEnd"/>
      <w:r w:rsidRPr="00183134">
        <w:t>).</w:t>
      </w:r>
      <w:r w:rsidR="003B78DA" w:rsidRPr="00183134">
        <w:t xml:space="preserve"> </w:t>
      </w:r>
      <w:r w:rsidRPr="00183134">
        <w:t xml:space="preserve"> More information on the WHS Accreditation Scheme is available at www.fsc.gov.au or by contacting the Federal Safety Commissioner on 1800 652 500.</w:t>
      </w:r>
    </w:p>
    <w:p w14:paraId="2E9B804F" w14:textId="0FA35A7E" w:rsidR="00782CA6" w:rsidRPr="00183134" w:rsidRDefault="00782CA6" w:rsidP="00782CA6">
      <w:pPr>
        <w:pStyle w:val="DefenceHeading3"/>
      </w:pPr>
      <w:r w:rsidRPr="00183134">
        <w:t xml:space="preserve">In accordance with section 43(4) of the </w:t>
      </w:r>
      <w:r w:rsidR="005678F3" w:rsidRPr="00183134">
        <w:rPr>
          <w:i/>
        </w:rPr>
        <w:t>Federal Safety Commissioner Act 2022</w:t>
      </w:r>
      <w:r w:rsidR="005678F3" w:rsidRPr="00183134" w:rsidDel="005678F3">
        <w:rPr>
          <w:i/>
        </w:rPr>
        <w:t xml:space="preserve"> </w:t>
      </w:r>
      <w:r w:rsidRPr="00183134">
        <w:t>(</w:t>
      </w:r>
      <w:proofErr w:type="spellStart"/>
      <w:r w:rsidRPr="00183134">
        <w:t>Cth</w:t>
      </w:r>
      <w:proofErr w:type="spellEnd"/>
      <w:r w:rsidRPr="00183134">
        <w:t>) the Commonwealth must not fund WHS Accreditation Scheme Building Work unless:</w:t>
      </w:r>
    </w:p>
    <w:p w14:paraId="1E962800" w14:textId="77777777" w:rsidR="00782CA6" w:rsidRPr="00183134" w:rsidRDefault="00782CA6" w:rsidP="00782CA6">
      <w:pPr>
        <w:pStyle w:val="DefenceHeading4"/>
      </w:pPr>
      <w:r w:rsidRPr="00183134">
        <w:t>contracts for the WHS Accreditation Scheme Building Work will be entered into with builders who are accredited persons; and</w:t>
      </w:r>
    </w:p>
    <w:p w14:paraId="01893E8D" w14:textId="77777777" w:rsidR="00782CA6" w:rsidRPr="00183134" w:rsidRDefault="00782CA6" w:rsidP="00782CA6">
      <w:pPr>
        <w:pStyle w:val="DefenceHeading4"/>
      </w:pPr>
      <w:r w:rsidRPr="00183134">
        <w:t>at the time of funding, the Commonwealth takes appropriate steps to ensure that builders will be accredited persons when they carry out the WHS Accreditation Scheme Building Work.</w:t>
      </w:r>
    </w:p>
    <w:p w14:paraId="093163B2" w14:textId="77777777" w:rsidR="00782CA6" w:rsidRPr="00183134" w:rsidRDefault="00782CA6" w:rsidP="00782CA6">
      <w:pPr>
        <w:pStyle w:val="DefenceHeading3"/>
      </w:pPr>
      <w:bookmarkStart w:id="842" w:name="_Ref47083799"/>
      <w:r w:rsidRPr="00183134">
        <w:t>On or prior to the proposed Award Date (as nominated in writing to the Tenderer by the Tender Administrator), where a Tender is submitted:</w:t>
      </w:r>
      <w:bookmarkEnd w:id="842"/>
    </w:p>
    <w:p w14:paraId="46CA472E" w14:textId="77777777" w:rsidR="00782CA6" w:rsidRPr="00183134" w:rsidRDefault="00782CA6" w:rsidP="00782CA6">
      <w:pPr>
        <w:pStyle w:val="DefenceHeading4"/>
      </w:pPr>
      <w:bookmarkStart w:id="843" w:name="_Ref52366177"/>
      <w:r w:rsidRPr="00183134">
        <w:t>on the basis the Tenderer will carry out the WHS Accreditation Scheme Building Work, the Tenderer must hold WHS Accreditation Scheme accreditation;</w:t>
      </w:r>
      <w:bookmarkEnd w:id="843"/>
      <w:r w:rsidRPr="00183134">
        <w:t xml:space="preserve"> or</w:t>
      </w:r>
    </w:p>
    <w:p w14:paraId="591998CC" w14:textId="77777777" w:rsidR="00782CA6" w:rsidRPr="00183134" w:rsidRDefault="00782CA6" w:rsidP="00782CA6">
      <w:pPr>
        <w:pStyle w:val="DefenceHeading4"/>
      </w:pPr>
      <w:bookmarkStart w:id="844" w:name="_Ref52366199"/>
      <w:r w:rsidRPr="00183134">
        <w:t>on a Joint Bid Basis and:</w:t>
      </w:r>
      <w:bookmarkEnd w:id="844"/>
    </w:p>
    <w:p w14:paraId="4607AD9D" w14:textId="600E4885" w:rsidR="00782CA6" w:rsidRPr="00183134" w:rsidRDefault="00782CA6" w:rsidP="00782CA6">
      <w:pPr>
        <w:pStyle w:val="DefenceHeading5"/>
      </w:pPr>
      <w:r w:rsidRPr="00183134">
        <w:t xml:space="preserve">both joint bid parties will carry out WHS Accreditation Scheme Building Work, both joint bid parties must hold WHS Accreditation Scheme accreditation; </w:t>
      </w:r>
    </w:p>
    <w:p w14:paraId="2F9C4244" w14:textId="77777777" w:rsidR="00782CA6" w:rsidRPr="00183134" w:rsidRDefault="00782CA6" w:rsidP="00782CA6">
      <w:pPr>
        <w:pStyle w:val="DefenceHeading5"/>
      </w:pPr>
      <w:r w:rsidRPr="00183134">
        <w:t>only one joint bid party will carry out WHS Accreditation Scheme Building Work, that party must hold WHS Accreditation Scheme accreditation; or</w:t>
      </w:r>
    </w:p>
    <w:p w14:paraId="18A70991" w14:textId="30821747" w:rsidR="00782CA6" w:rsidRPr="00183134" w:rsidRDefault="00782CA6" w:rsidP="00782CA6">
      <w:pPr>
        <w:pStyle w:val="DefenceHeading5"/>
      </w:pPr>
      <w:bookmarkStart w:id="845" w:name="_Ref54796506"/>
      <w:r w:rsidRPr="00183134">
        <w:t>one joint bid party will carry out WHS Accreditation Scheme Building Work as an unaccredited builder (and one joint bid party is accredited), the joint bid parties must have obtained written confirmation from the Federal Safety Commissioner confirming the requirements of section 26(g) of the</w:t>
      </w:r>
      <w:r w:rsidR="000F5F46" w:rsidRPr="00183134">
        <w:t xml:space="preserve"> </w:t>
      </w:r>
      <w:r w:rsidR="000F5F46" w:rsidRPr="00183134">
        <w:rPr>
          <w:i/>
          <w:iCs w:val="0"/>
          <w:color w:val="000000"/>
        </w:rPr>
        <w:t>Federal Safety Commissioner (Accreditation Scheme) Rules 2023</w:t>
      </w:r>
      <w:r w:rsidRPr="00183134">
        <w:t xml:space="preserve"> (</w:t>
      </w:r>
      <w:proofErr w:type="spellStart"/>
      <w:r w:rsidRPr="00183134">
        <w:t>Cth</w:t>
      </w:r>
      <w:proofErr w:type="spellEnd"/>
      <w:r w:rsidRPr="00183134">
        <w:t>) have been met in relation to the Project.</w:t>
      </w:r>
      <w:bookmarkStart w:id="846" w:name="_Ref52437472"/>
      <w:bookmarkEnd w:id="845"/>
    </w:p>
    <w:bookmarkEnd w:id="846"/>
    <w:p w14:paraId="5B26B180" w14:textId="77777777" w:rsidR="00782CA6" w:rsidRPr="00183134" w:rsidRDefault="00782CA6" w:rsidP="00782CA6">
      <w:pPr>
        <w:pStyle w:val="DefenceHeading3"/>
      </w:pPr>
      <w:r w:rsidRPr="00183134">
        <w:t>The entity carrying out WHS Accreditation Scheme Building Work must:</w:t>
      </w:r>
    </w:p>
    <w:p w14:paraId="767473AF" w14:textId="77777777" w:rsidR="00782CA6" w:rsidRPr="00183134" w:rsidRDefault="00782CA6" w:rsidP="00782CA6">
      <w:pPr>
        <w:pStyle w:val="DefenceHeading4"/>
      </w:pPr>
      <w:r w:rsidRPr="00183134">
        <w:t>comply with all conditions of accreditation under the WHS Accreditation Scheme; and</w:t>
      </w:r>
    </w:p>
    <w:p w14:paraId="6C86E7E6" w14:textId="77777777" w:rsidR="00782CA6" w:rsidRPr="00183134" w:rsidRDefault="00782CA6" w:rsidP="00782CA6">
      <w:pPr>
        <w:pStyle w:val="DefenceHeading4"/>
      </w:pPr>
      <w:proofErr w:type="gramStart"/>
      <w:r w:rsidRPr="00183134">
        <w:t>maintain accreditation at all times</w:t>
      </w:r>
      <w:proofErr w:type="gramEnd"/>
      <w:r w:rsidRPr="00183134">
        <w:t xml:space="preserve"> whilst the WHS Accreditation Scheme Building Work is being carried out.</w:t>
      </w:r>
    </w:p>
    <w:p w14:paraId="0E7B4EFB" w14:textId="39CBD7B9" w:rsidR="00782CA6" w:rsidRPr="00183134" w:rsidRDefault="00782CA6" w:rsidP="00782CA6">
      <w:pPr>
        <w:pStyle w:val="DefenceHeading3"/>
      </w:pPr>
      <w:r w:rsidRPr="00183134">
        <w:lastRenderedPageBreak/>
        <w:t xml:space="preserve">At any time before the proposed Award Date (as nominated in writing to the Tenderer by the Commonwealth), the Tender Administrator may (in their absolute discretion) notify the Tenderer that the Commonwealth requires the Tenderer to provide to the Tender Administrator by email by the time and date specified in the notice, evidence: </w:t>
      </w:r>
    </w:p>
    <w:p w14:paraId="2B91A05E" w14:textId="77777777" w:rsidR="00782CA6" w:rsidRPr="00183134" w:rsidRDefault="00782CA6" w:rsidP="00782CA6">
      <w:pPr>
        <w:pStyle w:val="DefenceHeading4"/>
      </w:pPr>
      <w:bookmarkStart w:id="847" w:name="_Ref52367956"/>
      <w:r w:rsidRPr="00183134">
        <w:t>it holds WHS accreditation in accordance with the WHS Accreditation Scheme (including any expiry dates for such accreditation);</w:t>
      </w:r>
      <w:bookmarkEnd w:id="847"/>
      <w:r w:rsidRPr="00183134">
        <w:t xml:space="preserve"> </w:t>
      </w:r>
    </w:p>
    <w:p w14:paraId="0CC1FDEF" w14:textId="77777777" w:rsidR="00782CA6" w:rsidRPr="00183134" w:rsidRDefault="00782CA6" w:rsidP="00782CA6">
      <w:pPr>
        <w:pStyle w:val="DefenceHeading4"/>
      </w:pPr>
      <w:r w:rsidRPr="00183134">
        <w:t>it has taken steps to obtain accreditation in accordance with the WHS Accreditation Scheme; or</w:t>
      </w:r>
    </w:p>
    <w:p w14:paraId="09376DC1" w14:textId="77777777" w:rsidR="00782CA6" w:rsidRPr="00183134" w:rsidRDefault="00782CA6" w:rsidP="00782CA6">
      <w:pPr>
        <w:pStyle w:val="DefenceHeading4"/>
      </w:pPr>
      <w:bookmarkStart w:id="848" w:name="_Ref52367971"/>
      <w:r w:rsidRPr="00183134">
        <w:t>regarding any other information concerning accreditation under the WHS Accreditation Scheme, the Tender Administrator determines in their absolute discretion, is applicable.</w:t>
      </w:r>
      <w:bookmarkEnd w:id="848"/>
    </w:p>
    <w:p w14:paraId="2E7A33DF" w14:textId="77777777" w:rsidR="00782CA6" w:rsidRPr="00183134" w:rsidRDefault="00782CA6" w:rsidP="00782CA6">
      <w:pPr>
        <w:pStyle w:val="DefenceHeading3"/>
      </w:pPr>
      <w:r w:rsidRPr="00183134">
        <w:t>The Tenderer acknowledges and agrees that</w:t>
      </w:r>
      <w:r w:rsidRPr="00183134">
        <w:rPr>
          <w:rFonts w:ascii="CG Times" w:hAnsi="CG Times" w:cs="Times New Roman"/>
          <w:szCs w:val="24"/>
        </w:rPr>
        <w:t xml:space="preserve"> </w:t>
      </w:r>
      <w:r w:rsidRPr="00183134">
        <w:t>irrespective of any WHS Accreditation Scheme evidence (or information lodged by a Tenderer as part of the tender process) the Commonwealth:</w:t>
      </w:r>
    </w:p>
    <w:p w14:paraId="2124B2AD" w14:textId="726A80C5" w:rsidR="00782CA6" w:rsidRPr="00183134" w:rsidRDefault="00782CA6" w:rsidP="00782CA6">
      <w:pPr>
        <w:pStyle w:val="DefenceHeading4"/>
      </w:pPr>
      <w:r w:rsidRPr="00183134">
        <w:t xml:space="preserve">will only </w:t>
      </w:r>
      <w:proofErr w:type="gramStart"/>
      <w:r w:rsidRPr="00183134">
        <w:t>enter into</w:t>
      </w:r>
      <w:proofErr w:type="gramEnd"/>
      <w:r w:rsidRPr="00183134">
        <w:t xml:space="preserve"> a contract with a Tenderer whose Tender and proposed approach to the delivery of WHS Accreditation Scheme Building Work complies in all respects with the WHS Accreditation Scheme and this clause </w:t>
      </w:r>
      <w:r w:rsidR="00482F5E" w:rsidRPr="00183134">
        <w:fldChar w:fldCharType="begin"/>
      </w:r>
      <w:r w:rsidR="00482F5E" w:rsidRPr="00183134">
        <w:instrText xml:space="preserve"> REF _Ref291088214 \r \h </w:instrText>
      </w:r>
      <w:r w:rsidR="00183134">
        <w:instrText xml:space="preserve"> \* MERGEFORMAT </w:instrText>
      </w:r>
      <w:r w:rsidR="00482F5E" w:rsidRPr="00183134">
        <w:fldChar w:fldCharType="separate"/>
      </w:r>
      <w:r w:rsidR="0009266D" w:rsidRPr="00183134">
        <w:t>28</w:t>
      </w:r>
      <w:r w:rsidR="00482F5E" w:rsidRPr="00183134">
        <w:fldChar w:fldCharType="end"/>
      </w:r>
      <w:r w:rsidRPr="00183134">
        <w:t>; and</w:t>
      </w:r>
    </w:p>
    <w:p w14:paraId="17E76753" w14:textId="77777777" w:rsidR="00782CA6" w:rsidRPr="00183134" w:rsidRDefault="00782CA6" w:rsidP="00782CA6">
      <w:pPr>
        <w:pStyle w:val="DefenceHeading4"/>
      </w:pPr>
      <w:bookmarkStart w:id="849" w:name="_Ref52367632"/>
      <w:r w:rsidRPr="00183134">
        <w:t xml:space="preserve">may (in its absolute discretion) exclude the Tenderer from further consideration if at any time before the proposed Award Date (as nominated in writing to the Tenderer by the Commonwealth) the: </w:t>
      </w:r>
      <w:bookmarkEnd w:id="849"/>
    </w:p>
    <w:p w14:paraId="237391C7" w14:textId="7ADAF834" w:rsidR="00782CA6" w:rsidRPr="00183134" w:rsidRDefault="00782CA6" w:rsidP="00782CA6">
      <w:pPr>
        <w:pStyle w:val="DefenceHeading5"/>
      </w:pPr>
      <w:r w:rsidRPr="00183134">
        <w:t xml:space="preserve">Tenderer does not provide copies of all information requested by the Commonwealth (including satisfactory evidence of WHS Accreditation Scheme accreditation), including in accordance with a request under paragraphs </w:t>
      </w:r>
      <w:r w:rsidRPr="00183134">
        <w:fldChar w:fldCharType="begin"/>
      </w:r>
      <w:r w:rsidRPr="00183134">
        <w:instrText xml:space="preserve"> REF _Ref52367956 \r \h  \* MERGEFORMAT </w:instrText>
      </w:r>
      <w:r w:rsidRPr="00183134">
        <w:fldChar w:fldCharType="separate"/>
      </w:r>
      <w:r w:rsidR="0009266D" w:rsidRPr="00183134">
        <w:t>(g)(</w:t>
      </w:r>
      <w:proofErr w:type="spellStart"/>
      <w:r w:rsidR="0009266D" w:rsidRPr="00183134">
        <w:t>i</w:t>
      </w:r>
      <w:proofErr w:type="spellEnd"/>
      <w:r w:rsidR="0009266D" w:rsidRPr="00183134">
        <w:t>)</w:t>
      </w:r>
      <w:r w:rsidRPr="00183134">
        <w:fldChar w:fldCharType="end"/>
      </w:r>
      <w:r w:rsidRPr="00183134">
        <w:t xml:space="preserve"> to </w:t>
      </w:r>
      <w:r w:rsidRPr="00183134">
        <w:fldChar w:fldCharType="begin"/>
      </w:r>
      <w:r w:rsidRPr="00183134">
        <w:instrText xml:space="preserve"> REF _Ref52367971 \r \h  \* MERGEFORMAT </w:instrText>
      </w:r>
      <w:r w:rsidRPr="00183134">
        <w:fldChar w:fldCharType="separate"/>
      </w:r>
      <w:r w:rsidR="0009266D" w:rsidRPr="00183134">
        <w:t>(g)(iii)</w:t>
      </w:r>
      <w:r w:rsidRPr="00183134">
        <w:fldChar w:fldCharType="end"/>
      </w:r>
      <w:r w:rsidRPr="00183134">
        <w:t xml:space="preserve"> of this clause </w:t>
      </w:r>
      <w:r w:rsidR="00482F5E" w:rsidRPr="00183134">
        <w:fldChar w:fldCharType="begin"/>
      </w:r>
      <w:r w:rsidR="00482F5E" w:rsidRPr="00183134">
        <w:instrText xml:space="preserve"> REF _Ref291088214 \r \h </w:instrText>
      </w:r>
      <w:r w:rsidR="00183134">
        <w:instrText xml:space="preserve"> \* MERGEFORMAT </w:instrText>
      </w:r>
      <w:r w:rsidR="00482F5E" w:rsidRPr="00183134">
        <w:fldChar w:fldCharType="separate"/>
      </w:r>
      <w:r w:rsidR="0009266D" w:rsidRPr="00183134">
        <w:t>28</w:t>
      </w:r>
      <w:r w:rsidR="00482F5E" w:rsidRPr="00183134">
        <w:fldChar w:fldCharType="end"/>
      </w:r>
      <w:r w:rsidRPr="00183134">
        <w:t>; or</w:t>
      </w:r>
    </w:p>
    <w:p w14:paraId="23AC42BB" w14:textId="77777777" w:rsidR="00782CA6" w:rsidRPr="00183134" w:rsidRDefault="00782CA6" w:rsidP="00782CA6">
      <w:pPr>
        <w:pStyle w:val="DefenceHeading5"/>
      </w:pPr>
      <w:r w:rsidRPr="00183134">
        <w:t xml:space="preserve">Commonwealth considers that the Tenderer cannot: </w:t>
      </w:r>
    </w:p>
    <w:p w14:paraId="2288C5B2" w14:textId="77777777" w:rsidR="00782CA6" w:rsidRPr="00183134" w:rsidRDefault="00782CA6" w:rsidP="00782CA6">
      <w:pPr>
        <w:pStyle w:val="DefenceHeading6"/>
      </w:pPr>
      <w:r w:rsidRPr="00183134">
        <w:t>obtain accreditation under the WHS Accreditation Scheme on or before the proposed Award Date; or</w:t>
      </w:r>
    </w:p>
    <w:p w14:paraId="7414F542" w14:textId="3D70DFCC" w:rsidR="00782CA6" w:rsidRPr="00183134" w:rsidRDefault="00782CA6" w:rsidP="00782CA6">
      <w:pPr>
        <w:pStyle w:val="DefenceHeading6"/>
      </w:pPr>
      <w:r w:rsidRPr="00183134">
        <w:t xml:space="preserve">comply with the conditions of the WHS Accreditation Scheme or this clause </w:t>
      </w:r>
      <w:r w:rsidR="00482F5E" w:rsidRPr="00183134">
        <w:fldChar w:fldCharType="begin"/>
      </w:r>
      <w:r w:rsidR="00482F5E" w:rsidRPr="00183134">
        <w:instrText xml:space="preserve"> REF _Ref291088214 \r \h </w:instrText>
      </w:r>
      <w:r w:rsidR="00183134">
        <w:instrText xml:space="preserve"> \* MERGEFORMAT </w:instrText>
      </w:r>
      <w:r w:rsidR="00482F5E" w:rsidRPr="00183134">
        <w:fldChar w:fldCharType="separate"/>
      </w:r>
      <w:r w:rsidR="0009266D" w:rsidRPr="00183134">
        <w:t>28</w:t>
      </w:r>
      <w:r w:rsidR="00482F5E" w:rsidRPr="00183134">
        <w:fldChar w:fldCharType="end"/>
      </w:r>
      <w:r w:rsidRPr="00183134">
        <w:t xml:space="preserve"> on or before the proposed Award Date.</w:t>
      </w:r>
    </w:p>
    <w:p w14:paraId="6311DCA3" w14:textId="592509F3" w:rsidR="00E81733" w:rsidRPr="00183134" w:rsidRDefault="00E81733" w:rsidP="00E81733">
      <w:pPr>
        <w:pStyle w:val="DefenceHeading1"/>
      </w:pPr>
      <w:bookmarkStart w:id="850" w:name="_Toc55567247"/>
      <w:bookmarkStart w:id="851" w:name="_Toc57213628"/>
      <w:bookmarkStart w:id="852" w:name="_Toc57213865"/>
      <w:bookmarkStart w:id="853" w:name="_Toc57214100"/>
      <w:bookmarkStart w:id="854" w:name="_Toc57648938"/>
      <w:bookmarkStart w:id="855" w:name="_Toc63335974"/>
      <w:bookmarkStart w:id="856" w:name="_Toc65849618"/>
      <w:bookmarkStart w:id="857" w:name="_Toc55567248"/>
      <w:bookmarkStart w:id="858" w:name="_Toc57213629"/>
      <w:bookmarkStart w:id="859" w:name="_Toc57213866"/>
      <w:bookmarkStart w:id="860" w:name="_Toc57214101"/>
      <w:bookmarkStart w:id="861" w:name="_Toc57648939"/>
      <w:bookmarkStart w:id="862" w:name="_Toc63335975"/>
      <w:bookmarkStart w:id="863" w:name="_Toc65849619"/>
      <w:bookmarkStart w:id="864" w:name="_Toc55567249"/>
      <w:bookmarkStart w:id="865" w:name="_Toc57213630"/>
      <w:bookmarkStart w:id="866" w:name="_Toc57213867"/>
      <w:bookmarkStart w:id="867" w:name="_Toc57214102"/>
      <w:bookmarkStart w:id="868" w:name="_Toc57648940"/>
      <w:bookmarkStart w:id="869" w:name="_Toc63335976"/>
      <w:bookmarkStart w:id="870" w:name="_Toc65849620"/>
      <w:bookmarkStart w:id="871" w:name="_Toc55567250"/>
      <w:bookmarkStart w:id="872" w:name="_Toc57213631"/>
      <w:bookmarkStart w:id="873" w:name="_Toc57213868"/>
      <w:bookmarkStart w:id="874" w:name="_Toc57214103"/>
      <w:bookmarkStart w:id="875" w:name="_Toc57648941"/>
      <w:bookmarkStart w:id="876" w:name="_Toc63335977"/>
      <w:bookmarkStart w:id="877" w:name="_Toc65849621"/>
      <w:bookmarkStart w:id="878" w:name="_Toc55567251"/>
      <w:bookmarkStart w:id="879" w:name="_Toc57213632"/>
      <w:bookmarkStart w:id="880" w:name="_Toc57213869"/>
      <w:bookmarkStart w:id="881" w:name="_Toc57214104"/>
      <w:bookmarkStart w:id="882" w:name="_Toc57648942"/>
      <w:bookmarkStart w:id="883" w:name="_Toc63335978"/>
      <w:bookmarkStart w:id="884" w:name="_Toc65849622"/>
      <w:bookmarkStart w:id="885" w:name="_Toc55567252"/>
      <w:bookmarkStart w:id="886" w:name="_Toc57213633"/>
      <w:bookmarkStart w:id="887" w:name="_Toc57213870"/>
      <w:bookmarkStart w:id="888" w:name="_Toc57214105"/>
      <w:bookmarkStart w:id="889" w:name="_Toc57648943"/>
      <w:bookmarkStart w:id="890" w:name="_Toc63335979"/>
      <w:bookmarkStart w:id="891" w:name="_Toc65849623"/>
      <w:bookmarkStart w:id="892" w:name="_Toc55567253"/>
      <w:bookmarkStart w:id="893" w:name="_Toc57213634"/>
      <w:bookmarkStart w:id="894" w:name="_Toc57213871"/>
      <w:bookmarkStart w:id="895" w:name="_Toc57214106"/>
      <w:bookmarkStart w:id="896" w:name="_Toc57648944"/>
      <w:bookmarkStart w:id="897" w:name="_Toc63335980"/>
      <w:bookmarkStart w:id="898" w:name="_Toc65849624"/>
      <w:bookmarkStart w:id="899" w:name="_Toc55567254"/>
      <w:bookmarkStart w:id="900" w:name="_Toc57213635"/>
      <w:bookmarkStart w:id="901" w:name="_Toc57213872"/>
      <w:bookmarkStart w:id="902" w:name="_Toc57214107"/>
      <w:bookmarkStart w:id="903" w:name="_Toc57648945"/>
      <w:bookmarkStart w:id="904" w:name="_Toc63335981"/>
      <w:bookmarkStart w:id="905" w:name="_Toc65849625"/>
      <w:bookmarkStart w:id="906" w:name="_Toc55567255"/>
      <w:bookmarkStart w:id="907" w:name="_Toc57213636"/>
      <w:bookmarkStart w:id="908" w:name="_Toc57213873"/>
      <w:bookmarkStart w:id="909" w:name="_Toc57214108"/>
      <w:bookmarkStart w:id="910" w:name="_Toc57648946"/>
      <w:bookmarkStart w:id="911" w:name="_Toc63335982"/>
      <w:bookmarkStart w:id="912" w:name="_Toc65849626"/>
      <w:bookmarkStart w:id="913" w:name="_Toc55567256"/>
      <w:bookmarkStart w:id="914" w:name="_Toc57213637"/>
      <w:bookmarkStart w:id="915" w:name="_Toc57213874"/>
      <w:bookmarkStart w:id="916" w:name="_Toc57214109"/>
      <w:bookmarkStart w:id="917" w:name="_Toc57648947"/>
      <w:bookmarkStart w:id="918" w:name="_Toc63335983"/>
      <w:bookmarkStart w:id="919" w:name="_Toc65849627"/>
      <w:bookmarkStart w:id="920" w:name="_Toc55567257"/>
      <w:bookmarkStart w:id="921" w:name="_Toc57213638"/>
      <w:bookmarkStart w:id="922" w:name="_Toc57213875"/>
      <w:bookmarkStart w:id="923" w:name="_Toc57214110"/>
      <w:bookmarkStart w:id="924" w:name="_Toc57648948"/>
      <w:bookmarkStart w:id="925" w:name="_Toc63335984"/>
      <w:bookmarkStart w:id="926" w:name="_Toc65849628"/>
      <w:bookmarkStart w:id="927" w:name="_Toc55567258"/>
      <w:bookmarkStart w:id="928" w:name="_Toc57213639"/>
      <w:bookmarkStart w:id="929" w:name="_Toc57213876"/>
      <w:bookmarkStart w:id="930" w:name="_Toc57214111"/>
      <w:bookmarkStart w:id="931" w:name="_Toc57648949"/>
      <w:bookmarkStart w:id="932" w:name="_Toc63335985"/>
      <w:bookmarkStart w:id="933" w:name="_Toc65849629"/>
      <w:bookmarkStart w:id="934" w:name="_Toc55567259"/>
      <w:bookmarkStart w:id="935" w:name="_Toc57213640"/>
      <w:bookmarkStart w:id="936" w:name="_Toc57213877"/>
      <w:bookmarkStart w:id="937" w:name="_Toc57214112"/>
      <w:bookmarkStart w:id="938" w:name="_Toc57648950"/>
      <w:bookmarkStart w:id="939" w:name="_Toc63335986"/>
      <w:bookmarkStart w:id="940" w:name="_Toc65849630"/>
      <w:bookmarkStart w:id="941" w:name="_Toc55567260"/>
      <w:bookmarkStart w:id="942" w:name="_Toc57213641"/>
      <w:bookmarkStart w:id="943" w:name="_Toc57213878"/>
      <w:bookmarkStart w:id="944" w:name="_Toc57214113"/>
      <w:bookmarkStart w:id="945" w:name="_Toc57648951"/>
      <w:bookmarkStart w:id="946" w:name="_Toc63335987"/>
      <w:bookmarkStart w:id="947" w:name="_Toc65849631"/>
      <w:bookmarkStart w:id="948" w:name="_Toc55567261"/>
      <w:bookmarkStart w:id="949" w:name="_Toc57213642"/>
      <w:bookmarkStart w:id="950" w:name="_Toc57213879"/>
      <w:bookmarkStart w:id="951" w:name="_Toc57214114"/>
      <w:bookmarkStart w:id="952" w:name="_Toc57648952"/>
      <w:bookmarkStart w:id="953" w:name="_Toc63335988"/>
      <w:bookmarkStart w:id="954" w:name="_Toc65849632"/>
      <w:bookmarkStart w:id="955" w:name="_Toc55567262"/>
      <w:bookmarkStart w:id="956" w:name="_Toc57213643"/>
      <w:bookmarkStart w:id="957" w:name="_Toc57213880"/>
      <w:bookmarkStart w:id="958" w:name="_Toc57214115"/>
      <w:bookmarkStart w:id="959" w:name="_Toc57648953"/>
      <w:bookmarkStart w:id="960" w:name="_Toc63335989"/>
      <w:bookmarkStart w:id="961" w:name="_Toc65849633"/>
      <w:bookmarkStart w:id="962" w:name="_Toc448384217"/>
      <w:bookmarkStart w:id="963" w:name="_Toc448384605"/>
      <w:bookmarkStart w:id="964" w:name="_Toc448384993"/>
      <w:bookmarkStart w:id="965" w:name="_Toc448407422"/>
      <w:bookmarkStart w:id="966" w:name="_Toc448407808"/>
      <w:bookmarkStart w:id="967" w:name="_Toc448408258"/>
      <w:bookmarkStart w:id="968" w:name="_Toc448747348"/>
      <w:bookmarkStart w:id="969" w:name="_Toc448747739"/>
      <w:bookmarkStart w:id="970" w:name="_Toc448749702"/>
      <w:bookmarkStart w:id="971" w:name="_Toc448750082"/>
      <w:bookmarkStart w:id="972" w:name="_Toc448750463"/>
      <w:bookmarkStart w:id="973" w:name="_Toc448750844"/>
      <w:bookmarkStart w:id="974" w:name="_Toc448758552"/>
      <w:bookmarkStart w:id="975" w:name="_Ref13048588"/>
      <w:bookmarkStart w:id="976" w:name="_Toc13143488"/>
      <w:bookmarkStart w:id="977" w:name="_Toc13222590"/>
      <w:bookmarkStart w:id="978" w:name="_Toc13222687"/>
      <w:bookmarkStart w:id="979" w:name="_Toc233714488"/>
      <w:bookmarkStart w:id="980" w:name="_Ref425714011"/>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r w:rsidRPr="00183134">
        <w:t>STATEMENT OF TAX RECORD</w:t>
      </w:r>
      <w:bookmarkEnd w:id="975"/>
      <w:bookmarkEnd w:id="976"/>
      <w:bookmarkEnd w:id="977"/>
      <w:bookmarkEnd w:id="978"/>
      <w:bookmarkEnd w:id="979"/>
      <w:r w:rsidRPr="00183134">
        <w:t xml:space="preserve"> </w:t>
      </w:r>
    </w:p>
    <w:p w14:paraId="7CFB8A03" w14:textId="3D421B26" w:rsidR="009F5374" w:rsidRPr="00183134" w:rsidRDefault="009F5374" w:rsidP="00F847C3">
      <w:pPr>
        <w:pStyle w:val="DefenceHeading3"/>
        <w:numPr>
          <w:ilvl w:val="0"/>
          <w:numId w:val="0"/>
        </w:numPr>
      </w:pPr>
      <w:r w:rsidRPr="00183134">
        <w:t xml:space="preserve">Clause </w:t>
      </w:r>
      <w:r w:rsidRPr="00183134">
        <w:fldChar w:fldCharType="begin"/>
      </w:r>
      <w:r w:rsidRPr="00183134">
        <w:instrText xml:space="preserve"> REF _Ref13048588 \w \h </w:instrText>
      </w:r>
      <w:r w:rsidR="00AC5C14" w:rsidRPr="00183134">
        <w:instrText xml:space="preserve"> \* MERGEFORMAT </w:instrText>
      </w:r>
      <w:r w:rsidRPr="00183134">
        <w:fldChar w:fldCharType="separate"/>
      </w:r>
      <w:r w:rsidR="0009266D" w:rsidRPr="00183134">
        <w:t>29</w:t>
      </w:r>
      <w:r w:rsidRPr="00183134">
        <w:fldChar w:fldCharType="end"/>
      </w:r>
      <w:r w:rsidRPr="00183134">
        <w:t xml:space="preserve"> applies unless the Tender Particulars state that it does not apply.</w:t>
      </w:r>
    </w:p>
    <w:p w14:paraId="3F4A3634" w14:textId="3190E7D5" w:rsidR="009C112E" w:rsidRPr="00183134" w:rsidRDefault="009C112E" w:rsidP="009F5374">
      <w:pPr>
        <w:pStyle w:val="DefenceHeading2"/>
      </w:pPr>
      <w:bookmarkStart w:id="981" w:name="_Ref55562559"/>
      <w:bookmarkStart w:id="982" w:name="_Ref126216602"/>
      <w:r w:rsidRPr="00183134">
        <w:t>Te</w:t>
      </w:r>
      <w:bookmarkEnd w:id="981"/>
      <w:r w:rsidR="00F81A27" w:rsidRPr="00183134">
        <w:t>nderer to provide valid and satisfactory STRs</w:t>
      </w:r>
      <w:bookmarkEnd w:id="982"/>
    </w:p>
    <w:p w14:paraId="43C75846" w14:textId="09C3CF1F" w:rsidR="00E81733" w:rsidRPr="00183134" w:rsidRDefault="00E81733" w:rsidP="00E81733">
      <w:pPr>
        <w:pStyle w:val="DefenceHeading3"/>
      </w:pPr>
      <w:r w:rsidRPr="00183134">
        <w:t>The Tenderer</w:t>
      </w:r>
      <w:r w:rsidR="006E1F10" w:rsidRPr="00183134">
        <w:t>'</w:t>
      </w:r>
      <w:r w:rsidRPr="00183134">
        <w:t xml:space="preserve">s attention is drawn to the </w:t>
      </w:r>
      <w:r w:rsidR="00BE68C8" w:rsidRPr="00183134">
        <w:t xml:space="preserve">Shadow </w:t>
      </w:r>
      <w:r w:rsidRPr="00183134">
        <w:t>Economy Procurement Connected Policy, which imposes obligations on the Commonwealth to obtain from tenderers valid</w:t>
      </w:r>
      <w:r w:rsidR="00F81A27" w:rsidRPr="00183134">
        <w:t xml:space="preserve"> and satisfactory</w:t>
      </w:r>
      <w:r w:rsidRPr="00183134">
        <w:t xml:space="preserve"> STRs.  More information about the requirements arising under the </w:t>
      </w:r>
      <w:r w:rsidR="00BE68C8" w:rsidRPr="00183134">
        <w:t xml:space="preserve">Shadow </w:t>
      </w:r>
      <w:r w:rsidRPr="00183134">
        <w:t xml:space="preserve">Economy Procurement Connected Policy is available from the Department of Treasury at </w:t>
      </w:r>
      <w:r w:rsidR="0099433A" w:rsidRPr="00183134">
        <w:t>https://treasury.gov.au/policy-topics/economy/shadow-economy/procurement-connected-policy</w:t>
      </w:r>
      <w:r w:rsidRPr="00183134">
        <w:t>.</w:t>
      </w:r>
    </w:p>
    <w:p w14:paraId="51925364" w14:textId="6C15F1E4" w:rsidR="002240AE" w:rsidRPr="00183134" w:rsidRDefault="002240AE" w:rsidP="00E81733">
      <w:pPr>
        <w:pStyle w:val="DefenceHeading3"/>
      </w:pPr>
      <w:r w:rsidRPr="00183134">
        <w:t xml:space="preserve">As part of its Tender, the Tenderer must complete and lodge </w:t>
      </w:r>
      <w:r w:rsidR="00E30498" w:rsidRPr="00183134">
        <w:fldChar w:fldCharType="begin"/>
      </w:r>
      <w:r w:rsidR="00E30498" w:rsidRPr="00183134">
        <w:instrText xml:space="preserve"> REF _Ref53578872 \r \h  \* MERGEFORMAT </w:instrText>
      </w:r>
      <w:r w:rsidR="00E30498" w:rsidRPr="00183134">
        <w:fldChar w:fldCharType="separate"/>
      </w:r>
      <w:r w:rsidR="0009266D" w:rsidRPr="00183134">
        <w:t>Tender Schedule J</w:t>
      </w:r>
      <w:r w:rsidR="00E30498" w:rsidRPr="00183134">
        <w:fldChar w:fldCharType="end"/>
      </w:r>
      <w:r w:rsidR="009D163C" w:rsidRPr="00183134">
        <w:t xml:space="preserve"> - </w:t>
      </w:r>
      <w:r w:rsidR="00E30498" w:rsidRPr="00183134">
        <w:fldChar w:fldCharType="begin"/>
      </w:r>
      <w:r w:rsidR="00E30498" w:rsidRPr="00183134">
        <w:instrText xml:space="preserve"> REF _Ref53578872 \h </w:instrText>
      </w:r>
      <w:r w:rsidR="00315419" w:rsidRPr="00183134">
        <w:instrText xml:space="preserve"> \* MERGEFORMAT </w:instrText>
      </w:r>
      <w:r w:rsidR="00E30498" w:rsidRPr="00183134">
        <w:fldChar w:fldCharType="separate"/>
      </w:r>
      <w:r w:rsidR="0009266D" w:rsidRPr="00183134">
        <w:t>Statement of Tax Record</w:t>
      </w:r>
      <w:r w:rsidR="00E30498" w:rsidRPr="00183134">
        <w:fldChar w:fldCharType="end"/>
      </w:r>
      <w:r w:rsidR="00B42A04" w:rsidRPr="00183134">
        <w:t>,</w:t>
      </w:r>
      <w:r w:rsidRPr="00183134">
        <w:t xml:space="preserve"> which includes:</w:t>
      </w:r>
    </w:p>
    <w:p w14:paraId="7595F49F" w14:textId="10D269B9" w:rsidR="00E81733" w:rsidRPr="00183134" w:rsidRDefault="00235598" w:rsidP="008E628E">
      <w:pPr>
        <w:pStyle w:val="DefenceHeading4"/>
      </w:pPr>
      <w:r w:rsidRPr="00183134">
        <w:t xml:space="preserve">providing </w:t>
      </w:r>
      <w:proofErr w:type="gramStart"/>
      <w:r w:rsidR="00E81733" w:rsidRPr="00183134">
        <w:t>all of</w:t>
      </w:r>
      <w:proofErr w:type="gramEnd"/>
      <w:r w:rsidR="00E81733" w:rsidRPr="00183134">
        <w:t xml:space="preserve"> the valid</w:t>
      </w:r>
      <w:r w:rsidR="00144E08" w:rsidRPr="00183134">
        <w:t xml:space="preserve"> and satisfactory</w:t>
      </w:r>
      <w:r w:rsidR="00E81733" w:rsidRPr="00183134">
        <w:t xml:space="preserve"> STRs required </w:t>
      </w:r>
      <w:r w:rsidR="00455920" w:rsidRPr="00183134">
        <w:t xml:space="preserve">for </w:t>
      </w:r>
      <w:r w:rsidR="002240AE" w:rsidRPr="00183134">
        <w:t>the</w:t>
      </w:r>
      <w:r w:rsidR="00E81733" w:rsidRPr="00183134">
        <w:t xml:space="preserve"> Tenderer</w:t>
      </w:r>
      <w:r w:rsidR="00455920" w:rsidRPr="00183134">
        <w:t>'s entity type</w:t>
      </w:r>
      <w:r w:rsidR="00E81733" w:rsidRPr="00183134">
        <w:t xml:space="preserve"> under</w:t>
      </w:r>
      <w:r w:rsidR="00455920" w:rsidRPr="00183134">
        <w:t xml:space="preserve"> (and as set out in)</w:t>
      </w:r>
      <w:r w:rsidR="005F7734" w:rsidRPr="00183134">
        <w:t xml:space="preserve"> </w:t>
      </w:r>
      <w:r w:rsidR="00E30498" w:rsidRPr="00183134">
        <w:fldChar w:fldCharType="begin"/>
      </w:r>
      <w:r w:rsidR="00E30498" w:rsidRPr="00183134">
        <w:instrText xml:space="preserve"> REF _Ref53578872 \r \h  \* MERGEFORMAT </w:instrText>
      </w:r>
      <w:r w:rsidR="00E30498" w:rsidRPr="00183134">
        <w:fldChar w:fldCharType="separate"/>
      </w:r>
      <w:r w:rsidR="0009266D" w:rsidRPr="00183134">
        <w:t>Tender Schedule J</w:t>
      </w:r>
      <w:r w:rsidR="00E30498" w:rsidRPr="00183134">
        <w:fldChar w:fldCharType="end"/>
      </w:r>
      <w:r w:rsidR="009D163C" w:rsidRPr="00183134">
        <w:t xml:space="preserve"> - </w:t>
      </w:r>
      <w:r w:rsidR="00E30498" w:rsidRPr="00183134">
        <w:fldChar w:fldCharType="begin"/>
      </w:r>
      <w:r w:rsidR="00E30498" w:rsidRPr="00183134">
        <w:instrText xml:space="preserve"> REF _Ref53578872 \h </w:instrText>
      </w:r>
      <w:r w:rsidR="00315419" w:rsidRPr="00183134">
        <w:instrText xml:space="preserve"> \* MERGEFORMAT </w:instrText>
      </w:r>
      <w:r w:rsidR="00E30498" w:rsidRPr="00183134">
        <w:fldChar w:fldCharType="separate"/>
      </w:r>
      <w:r w:rsidR="0009266D" w:rsidRPr="00183134">
        <w:t>Statement of Tax Record</w:t>
      </w:r>
      <w:r w:rsidR="00E30498" w:rsidRPr="00183134">
        <w:fldChar w:fldCharType="end"/>
      </w:r>
      <w:r w:rsidR="002240AE" w:rsidRPr="00183134">
        <w:t>;</w:t>
      </w:r>
      <w:r w:rsidR="00455920" w:rsidRPr="00183134">
        <w:t xml:space="preserve"> and</w:t>
      </w:r>
    </w:p>
    <w:p w14:paraId="033AEB1B" w14:textId="7D98FC6F" w:rsidR="002240AE" w:rsidRPr="00183134" w:rsidRDefault="00455920" w:rsidP="006365D2">
      <w:pPr>
        <w:pStyle w:val="DefenceHeading4"/>
      </w:pPr>
      <w:bookmarkStart w:id="983" w:name="_Ref22633036"/>
      <w:r w:rsidRPr="00183134">
        <w:t xml:space="preserve">making the </w:t>
      </w:r>
      <w:r w:rsidR="002240AE" w:rsidRPr="00183134">
        <w:t>Declaration in the form set out in item B.</w:t>
      </w:r>
    </w:p>
    <w:p w14:paraId="065A0E54" w14:textId="5CB756D2" w:rsidR="002240AE" w:rsidRPr="00183134" w:rsidRDefault="002240AE" w:rsidP="00566226">
      <w:pPr>
        <w:pStyle w:val="DefenceNormal"/>
        <w:ind w:left="964"/>
      </w:pPr>
      <w:r w:rsidRPr="00183134">
        <w:t xml:space="preserve">The Tenderer should note that this is a </w:t>
      </w:r>
      <w:r w:rsidRPr="00183134">
        <w:rPr>
          <w:b/>
        </w:rPr>
        <w:t>minimum form and content requirement</w:t>
      </w:r>
      <w:r w:rsidRPr="00183134">
        <w:t xml:space="preserve"> for its Tender </w:t>
      </w:r>
      <w:r w:rsidRPr="00183134">
        <w:rPr>
          <w:b/>
        </w:rPr>
        <w:t xml:space="preserve">under clause </w:t>
      </w:r>
      <w:r w:rsidRPr="00183134">
        <w:rPr>
          <w:b/>
        </w:rPr>
        <w:fldChar w:fldCharType="begin"/>
      </w:r>
      <w:r w:rsidRPr="00183134">
        <w:rPr>
          <w:b/>
        </w:rPr>
        <w:instrText xml:space="preserve"> REF _Ref22633205 \w \h  \* MERGEFORMAT </w:instrText>
      </w:r>
      <w:r w:rsidRPr="00183134">
        <w:rPr>
          <w:b/>
        </w:rPr>
      </w:r>
      <w:r w:rsidRPr="00183134">
        <w:rPr>
          <w:b/>
        </w:rPr>
        <w:fldChar w:fldCharType="separate"/>
      </w:r>
      <w:r w:rsidR="0009266D" w:rsidRPr="00183134">
        <w:rPr>
          <w:b/>
        </w:rPr>
        <w:t>3.1(b)(iv)</w:t>
      </w:r>
      <w:r w:rsidRPr="00183134">
        <w:rPr>
          <w:b/>
        </w:rPr>
        <w:fldChar w:fldCharType="end"/>
      </w:r>
      <w:r w:rsidRPr="00183134">
        <w:rPr>
          <w:b/>
        </w:rPr>
        <w:t xml:space="preserve"> of the Tender Conditions</w:t>
      </w:r>
      <w:r w:rsidRPr="00183134">
        <w:t>.</w:t>
      </w:r>
    </w:p>
    <w:p w14:paraId="048A50F3" w14:textId="745F1C17" w:rsidR="00BA0C19" w:rsidRPr="00183134" w:rsidRDefault="00BA0C19" w:rsidP="00BA0C19">
      <w:pPr>
        <w:pStyle w:val="DefenceHeading3"/>
        <w:rPr>
          <w:rFonts w:eastAsia="Calibri" w:cs="Times New Roman"/>
        </w:rPr>
      </w:pPr>
      <w:bookmarkStart w:id="984" w:name="_Ref5968477"/>
      <w:bookmarkStart w:id="985" w:name="_Ref12881340"/>
      <w:bookmarkEnd w:id="983"/>
      <w:r w:rsidRPr="00183134">
        <w:rPr>
          <w:rFonts w:eastAsia="Calibri" w:cs="Times New Roman"/>
        </w:rPr>
        <w:lastRenderedPageBreak/>
        <w:t xml:space="preserve">The Tenderer's attention is also drawn to the Declaration in item B of </w:t>
      </w:r>
      <w:r w:rsidR="00E30498" w:rsidRPr="00183134">
        <w:fldChar w:fldCharType="begin"/>
      </w:r>
      <w:r w:rsidR="00E30498" w:rsidRPr="00183134">
        <w:instrText xml:space="preserve"> REF _Ref53578872 \r \h  \* MERGEFORMAT </w:instrText>
      </w:r>
      <w:r w:rsidR="00E30498" w:rsidRPr="00183134">
        <w:fldChar w:fldCharType="separate"/>
      </w:r>
      <w:r w:rsidR="0009266D" w:rsidRPr="00183134">
        <w:t>Tender Schedule J</w:t>
      </w:r>
      <w:r w:rsidR="00E30498" w:rsidRPr="00183134">
        <w:fldChar w:fldCharType="end"/>
      </w:r>
      <w:r w:rsidR="009D163C" w:rsidRPr="00183134">
        <w:t xml:space="preserve"> - </w:t>
      </w:r>
      <w:r w:rsidR="00E30498" w:rsidRPr="00183134">
        <w:fldChar w:fldCharType="begin"/>
      </w:r>
      <w:r w:rsidR="00E30498" w:rsidRPr="00183134">
        <w:instrText xml:space="preserve"> REF _Ref53578872 \h </w:instrText>
      </w:r>
      <w:r w:rsidR="00315419" w:rsidRPr="00183134">
        <w:instrText xml:space="preserve"> \* MERGEFORMAT </w:instrText>
      </w:r>
      <w:r w:rsidR="00E30498" w:rsidRPr="00183134">
        <w:fldChar w:fldCharType="separate"/>
      </w:r>
      <w:r w:rsidR="0009266D" w:rsidRPr="00183134">
        <w:t>Statement of Tax Record</w:t>
      </w:r>
      <w:r w:rsidR="00E30498" w:rsidRPr="00183134">
        <w:fldChar w:fldCharType="end"/>
      </w:r>
      <w:r w:rsidR="00455920" w:rsidRPr="00183134">
        <w:t>.</w:t>
      </w:r>
    </w:p>
    <w:p w14:paraId="46D2BD87" w14:textId="666205CF" w:rsidR="00F81A27" w:rsidRPr="00183134" w:rsidRDefault="00F81A27" w:rsidP="00EA6644">
      <w:pPr>
        <w:pStyle w:val="DefenceHeading2"/>
      </w:pPr>
      <w:bookmarkStart w:id="986" w:name="_Ref55986995"/>
      <w:r w:rsidRPr="00183134">
        <w:t>Acknowledg</w:t>
      </w:r>
      <w:r w:rsidR="00490EEB" w:rsidRPr="00183134">
        <w:t>e</w:t>
      </w:r>
      <w:r w:rsidRPr="00183134">
        <w:t>ment</w:t>
      </w:r>
      <w:bookmarkEnd w:id="986"/>
    </w:p>
    <w:p w14:paraId="1435ACC0" w14:textId="1EEB4913" w:rsidR="00F81A27" w:rsidRPr="00183134" w:rsidRDefault="00F81A27" w:rsidP="00F81A27">
      <w:pPr>
        <w:pStyle w:val="DefenceHeading3"/>
        <w:numPr>
          <w:ilvl w:val="0"/>
          <w:numId w:val="0"/>
        </w:numPr>
      </w:pPr>
      <w:r w:rsidRPr="00183134">
        <w:t xml:space="preserve">The Tenderer acknowledges and agrees that (irrespective of any STR lodged by the Tenderer as part </w:t>
      </w:r>
      <w:r w:rsidR="002647F8" w:rsidRPr="00183134">
        <w:t xml:space="preserve">of </w:t>
      </w:r>
      <w:r w:rsidRPr="00183134">
        <w:t>the tender process) the Commonwealth:</w:t>
      </w:r>
    </w:p>
    <w:p w14:paraId="6A30F526" w14:textId="79E4B1DC" w:rsidR="00F81A27" w:rsidRPr="00183134" w:rsidRDefault="00F81A27" w:rsidP="00F81A27">
      <w:pPr>
        <w:pStyle w:val="DefenceHeading3"/>
        <w:numPr>
          <w:ilvl w:val="2"/>
          <w:numId w:val="19"/>
        </w:numPr>
      </w:pPr>
      <w:bookmarkStart w:id="987" w:name="_Ref52181992"/>
      <w:r w:rsidRPr="00183134">
        <w:t xml:space="preserve">will only enter into a contract with a Tenderer that, on the proposed Award Date </w:t>
      </w:r>
      <w:r w:rsidR="009F5374" w:rsidRPr="00183134">
        <w:t>(</w:t>
      </w:r>
      <w:r w:rsidRPr="00183134">
        <w:t>as notified by the Tender Administrator</w:t>
      </w:r>
      <w:r w:rsidR="009F5374" w:rsidRPr="00183134">
        <w:t>)</w:t>
      </w:r>
      <w:r w:rsidRPr="00183134">
        <w:t>, holds and has provided to the Tender Administrator copies of all STRs</w:t>
      </w:r>
      <w:r w:rsidR="002647F8" w:rsidRPr="00183134">
        <w:t xml:space="preserve"> required for its entity type</w:t>
      </w:r>
      <w:r w:rsidRPr="00183134">
        <w:t xml:space="preserve"> in accordance with the </w:t>
      </w:r>
      <w:r w:rsidR="00BE68C8" w:rsidRPr="00183134">
        <w:t xml:space="preserve">Shadow </w:t>
      </w:r>
      <w:r w:rsidRPr="00183134">
        <w:t>Economy Procurement Connected Policy that will be valid and satisfactory on such Award Date; and</w:t>
      </w:r>
      <w:bookmarkEnd w:id="987"/>
    </w:p>
    <w:p w14:paraId="7339A3DE" w14:textId="5AC28CBC" w:rsidR="00F81A27" w:rsidRPr="00183134" w:rsidRDefault="00F81A27" w:rsidP="00F81A27">
      <w:pPr>
        <w:pStyle w:val="DefenceHeading3"/>
        <w:numPr>
          <w:ilvl w:val="2"/>
          <w:numId w:val="19"/>
        </w:numPr>
      </w:pPr>
      <w:r w:rsidRPr="00183134">
        <w:t xml:space="preserve">may (in its absolute discretion) exclude the Tenderer from further consideration if the Tenderer does not satisfy the requirement under paragraph </w:t>
      </w:r>
      <w:r w:rsidRPr="00183134">
        <w:fldChar w:fldCharType="begin"/>
      </w:r>
      <w:r w:rsidRPr="00183134">
        <w:instrText xml:space="preserve"> REF _Ref52181992 \r \h </w:instrText>
      </w:r>
      <w:r w:rsidR="002B4B0F" w:rsidRPr="00183134">
        <w:instrText xml:space="preserve"> \* MERGEFORMAT </w:instrText>
      </w:r>
      <w:r w:rsidRPr="00183134">
        <w:fldChar w:fldCharType="separate"/>
      </w:r>
      <w:r w:rsidR="0009266D" w:rsidRPr="00183134">
        <w:t>(a)</w:t>
      </w:r>
      <w:r w:rsidRPr="00183134">
        <w:fldChar w:fldCharType="end"/>
      </w:r>
      <w:r w:rsidRPr="00183134">
        <w:t xml:space="preserve">.  </w:t>
      </w:r>
    </w:p>
    <w:p w14:paraId="05507F87" w14:textId="0BF29CD3" w:rsidR="00F81A27" w:rsidRPr="00183134" w:rsidRDefault="00BA5107" w:rsidP="00EA6644">
      <w:pPr>
        <w:pStyle w:val="DefenceHeading2"/>
      </w:pPr>
      <w:r w:rsidRPr="00183134">
        <w:t>Definitions</w:t>
      </w:r>
    </w:p>
    <w:bookmarkEnd w:id="984"/>
    <w:bookmarkEnd w:id="985"/>
    <w:p w14:paraId="7C390587" w14:textId="2E466728" w:rsidR="00BA0C19" w:rsidRPr="00183134" w:rsidRDefault="00E81733" w:rsidP="009F5374">
      <w:pPr>
        <w:pStyle w:val="DefenceHeading3"/>
        <w:numPr>
          <w:ilvl w:val="0"/>
          <w:numId w:val="0"/>
        </w:numPr>
        <w:ind w:left="964" w:hanging="964"/>
        <w:rPr>
          <w:rFonts w:eastAsia="Calibri" w:cs="Times New Roman"/>
        </w:rPr>
      </w:pPr>
      <w:r w:rsidRPr="00183134">
        <w:t xml:space="preserve">For the purposes of </w:t>
      </w:r>
      <w:r w:rsidR="00BA5107" w:rsidRPr="00183134">
        <w:t xml:space="preserve">this clause </w:t>
      </w:r>
      <w:r w:rsidR="00BA5107" w:rsidRPr="00183134">
        <w:fldChar w:fldCharType="begin"/>
      </w:r>
      <w:r w:rsidR="00BA5107" w:rsidRPr="00183134">
        <w:instrText xml:space="preserve"> REF _Ref13048588 \r \h </w:instrText>
      </w:r>
      <w:r w:rsidR="00183134">
        <w:instrText xml:space="preserve"> \* MERGEFORMAT </w:instrText>
      </w:r>
      <w:r w:rsidR="00BA5107" w:rsidRPr="00183134">
        <w:fldChar w:fldCharType="separate"/>
      </w:r>
      <w:r w:rsidR="0009266D" w:rsidRPr="00183134">
        <w:t>29</w:t>
      </w:r>
      <w:r w:rsidR="00BA5107" w:rsidRPr="00183134">
        <w:fldChar w:fldCharType="end"/>
      </w:r>
      <w:r w:rsidR="00BA0C19" w:rsidRPr="00183134">
        <w:t>:</w:t>
      </w:r>
    </w:p>
    <w:p w14:paraId="329601AE" w14:textId="77777777" w:rsidR="00E81733" w:rsidRPr="00183134" w:rsidRDefault="00E81733" w:rsidP="009F5374">
      <w:pPr>
        <w:pStyle w:val="DefenceHeading3"/>
        <w:rPr>
          <w:rFonts w:eastAsia="Calibri"/>
        </w:rPr>
      </w:pPr>
      <w:r w:rsidRPr="00183134">
        <w:t xml:space="preserve">an STR is taken to be: </w:t>
      </w:r>
    </w:p>
    <w:p w14:paraId="3FCB50F2" w14:textId="7DE7F4B2" w:rsidR="00E81733" w:rsidRPr="00183134" w:rsidRDefault="00E81733" w:rsidP="009F5374">
      <w:pPr>
        <w:pStyle w:val="DefenceHeading4"/>
        <w:rPr>
          <w:rFonts w:eastAsia="Calibri"/>
        </w:rPr>
      </w:pPr>
      <w:r w:rsidRPr="00183134">
        <w:rPr>
          <w:b/>
        </w:rPr>
        <w:t>satisfactory</w:t>
      </w:r>
      <w:r w:rsidRPr="00183134">
        <w:t xml:space="preserve"> if the STR states that the entity has met the conditions, as set out in the </w:t>
      </w:r>
      <w:r w:rsidR="00BE68C8" w:rsidRPr="00183134">
        <w:t xml:space="preserve">Shadow </w:t>
      </w:r>
      <w:r w:rsidRPr="00183134">
        <w:t>Economy Procurement Connected Policy, of having a satisfactory engagement with the Australian tax system; and</w:t>
      </w:r>
    </w:p>
    <w:p w14:paraId="75ED1A7E" w14:textId="0AEB8CB8" w:rsidR="00E81733" w:rsidRPr="00183134" w:rsidRDefault="00E81733" w:rsidP="009F5374">
      <w:pPr>
        <w:pStyle w:val="DefenceHeading4"/>
      </w:pPr>
      <w:r w:rsidRPr="00183134">
        <w:rPr>
          <w:b/>
        </w:rPr>
        <w:t>valid</w:t>
      </w:r>
      <w:r w:rsidRPr="00183134">
        <w:t xml:space="preserve"> if the STR has not expired as at the date on which the STR is required to be provided or held</w:t>
      </w:r>
      <w:r w:rsidR="00BA0C19" w:rsidRPr="00183134">
        <w:t xml:space="preserve">; </w:t>
      </w:r>
      <w:r w:rsidR="002647F8" w:rsidRPr="00183134">
        <w:t xml:space="preserve">and </w:t>
      </w:r>
    </w:p>
    <w:p w14:paraId="33CC29E4" w14:textId="1FC351E7" w:rsidR="00BE3D3A" w:rsidRPr="00183134" w:rsidRDefault="00301810" w:rsidP="00BE3D3A">
      <w:pPr>
        <w:pStyle w:val="DefenceHeading3"/>
      </w:pPr>
      <w:r w:rsidRPr="00183134">
        <w:rPr>
          <w:b/>
        </w:rPr>
        <w:t>Statement of Tax Record</w:t>
      </w:r>
      <w:r w:rsidRPr="00183134">
        <w:t xml:space="preserve"> or </w:t>
      </w:r>
      <w:r w:rsidRPr="00183134">
        <w:rPr>
          <w:b/>
        </w:rPr>
        <w:t xml:space="preserve">STR </w:t>
      </w:r>
      <w:r w:rsidRPr="00183134">
        <w:t xml:space="preserve">has the meaning given in the </w:t>
      </w:r>
      <w:r w:rsidR="00BE68C8" w:rsidRPr="00183134">
        <w:t xml:space="preserve">Shadow </w:t>
      </w:r>
      <w:r w:rsidRPr="00183134">
        <w:t>Economy Procurement Connected Policy.</w:t>
      </w:r>
    </w:p>
    <w:p w14:paraId="3CA57349" w14:textId="3E17C4E8" w:rsidR="00BE3D3A" w:rsidRPr="00183134" w:rsidRDefault="00BE3D3A" w:rsidP="00BE3D3A">
      <w:pPr>
        <w:pStyle w:val="DefenceHeading1"/>
      </w:pPr>
      <w:bookmarkStart w:id="988" w:name="_Ref176782628"/>
      <w:bookmarkStart w:id="989" w:name="_Toc233714489"/>
      <w:r w:rsidRPr="00183134">
        <w:t>Environmentally Sustainable Procurement</w:t>
      </w:r>
      <w:bookmarkEnd w:id="988"/>
      <w:r w:rsidR="00F1245B" w:rsidRPr="00183134">
        <w:t xml:space="preserve"> POLICY</w:t>
      </w:r>
      <w:bookmarkEnd w:id="989"/>
    </w:p>
    <w:p w14:paraId="65B35F31" w14:textId="5DF03F66" w:rsidR="00DB11A4" w:rsidRPr="00183134" w:rsidRDefault="00DB11A4" w:rsidP="00AB4FBC">
      <w:pPr>
        <w:pStyle w:val="DefenceNormal"/>
        <w:rPr>
          <w:bCs/>
          <w:i/>
          <w:iCs/>
        </w:rPr>
      </w:pPr>
      <w:r w:rsidRPr="00183134">
        <w:t xml:space="preserve">Clause </w:t>
      </w:r>
      <w:r w:rsidRPr="00183134">
        <w:fldChar w:fldCharType="begin"/>
      </w:r>
      <w:r w:rsidRPr="00183134">
        <w:instrText xml:space="preserve"> REF _Ref176782628 \w \h </w:instrText>
      </w:r>
      <w:r w:rsidR="00183134">
        <w:instrText xml:space="preserve"> \* MERGEFORMAT </w:instrText>
      </w:r>
      <w:r w:rsidRPr="00183134">
        <w:fldChar w:fldCharType="separate"/>
      </w:r>
      <w:r w:rsidR="0009266D" w:rsidRPr="00183134">
        <w:t>30</w:t>
      </w:r>
      <w:r w:rsidRPr="00183134">
        <w:fldChar w:fldCharType="end"/>
      </w:r>
      <w:r w:rsidRPr="00183134">
        <w:t xml:space="preserve"> </w:t>
      </w:r>
      <w:r w:rsidR="002647F8" w:rsidRPr="00183134">
        <w:t>does not apply</w:t>
      </w:r>
      <w:r w:rsidRPr="00183134">
        <w:t xml:space="preserve"> unless the Tender Particulars state that it does apply.</w:t>
      </w:r>
      <w:r w:rsidR="00703E58" w:rsidRPr="00183134">
        <w:t xml:space="preserve"> </w:t>
      </w:r>
    </w:p>
    <w:p w14:paraId="324487FE" w14:textId="681D1B15" w:rsidR="00BE3D3A" w:rsidRPr="00183134" w:rsidRDefault="00BE3D3A" w:rsidP="00BE3D3A">
      <w:pPr>
        <w:pStyle w:val="DefenceHeading3"/>
      </w:pPr>
      <w:r w:rsidRPr="00183134">
        <w:t xml:space="preserve">The Tenderer's attention is drawn to the Environmentally Sustainable Procurement Policy, which applies to this tender process. The Environmentally Sustainable Procurement Policy aims to improve environmental sustainability across three focus areas – climate, the environment and circularity. More information on the Environmentally Sustainable Procurement Policy is available at </w:t>
      </w:r>
      <w:r w:rsidR="00CA621C" w:rsidRPr="00183134">
        <w:t>www.dcceew.gov.au/sustainable-procurement</w:t>
      </w:r>
      <w:r w:rsidRPr="00183134">
        <w:t>.</w:t>
      </w:r>
    </w:p>
    <w:p w14:paraId="3099ABA0" w14:textId="77777777" w:rsidR="00CA621C" w:rsidRPr="00183134" w:rsidRDefault="00CA621C" w:rsidP="00CA621C">
      <w:pPr>
        <w:pStyle w:val="DefenceHeading3"/>
      </w:pPr>
      <w:r w:rsidRPr="00183134">
        <w:t>The Environmentally Sustainable Procurement Policy requires all Tenders to include a Supplier Environmental Sustainability Plan which will be evaluated as part of tender evaluation. This plan must address:</w:t>
      </w:r>
    </w:p>
    <w:p w14:paraId="1259EB79" w14:textId="77777777" w:rsidR="00CA621C" w:rsidRPr="00183134" w:rsidRDefault="00CA621C" w:rsidP="00CA621C">
      <w:pPr>
        <w:pStyle w:val="DefenceHeading4"/>
      </w:pPr>
      <w:r w:rsidRPr="00183134">
        <w:t>how the Tenderer will optimise environmental sustainability in the carrying out of the Contractor's Activities, referencing focus areas and principles in the Environmentally Sustainable Procurement Policy;</w:t>
      </w:r>
    </w:p>
    <w:p w14:paraId="1EAB4C56" w14:textId="77777777" w:rsidR="00CA621C" w:rsidRPr="00183134" w:rsidRDefault="00CA621C" w:rsidP="00CA621C">
      <w:pPr>
        <w:pStyle w:val="DefenceHeading4"/>
      </w:pPr>
      <w:r w:rsidRPr="00183134">
        <w:t xml:space="preserve">opportunities for innovation and how these will be considered and implemented by the Tenderer throughout the carrying out of the Contractor's Activities; and </w:t>
      </w:r>
    </w:p>
    <w:p w14:paraId="50F1C33B" w14:textId="5F4E767D" w:rsidR="00CA621C" w:rsidRPr="00183134" w:rsidRDefault="00CA621C" w:rsidP="00E6123F">
      <w:pPr>
        <w:pStyle w:val="DefenceHeading4"/>
      </w:pPr>
      <w:r w:rsidRPr="00183134">
        <w:t>the Tenderer's corporate sustainability performance – that is, how the Tenderer addresses environmental sustainability impacts associated with its business.</w:t>
      </w:r>
    </w:p>
    <w:p w14:paraId="0A21F843" w14:textId="4383A942" w:rsidR="00BE3D3A" w:rsidRPr="00183134" w:rsidRDefault="00BE3D3A" w:rsidP="00BE3D3A">
      <w:pPr>
        <w:pStyle w:val="DefenceHeading3"/>
      </w:pPr>
      <w:r w:rsidRPr="00183134">
        <w:t>As part of its Tender, the Tenderer must complete and lodge</w:t>
      </w:r>
      <w:r w:rsidR="00AF4861" w:rsidRPr="00183134">
        <w:t xml:space="preserve"> </w:t>
      </w:r>
      <w:r w:rsidR="00CA621C" w:rsidRPr="00183134">
        <w:t xml:space="preserve">a Supplier Environmental Sustainability Plan by responding to </w:t>
      </w:r>
      <w:r w:rsidR="00925CCE" w:rsidRPr="00183134">
        <w:fldChar w:fldCharType="begin"/>
      </w:r>
      <w:r w:rsidR="00925CCE" w:rsidRPr="00183134">
        <w:instrText xml:space="preserve"> REF _Ref173248151 \r \h  \* MERGEFORMAT </w:instrText>
      </w:r>
      <w:r w:rsidR="00925CCE" w:rsidRPr="00183134">
        <w:fldChar w:fldCharType="separate"/>
      </w:r>
      <w:r w:rsidR="0009266D" w:rsidRPr="00183134">
        <w:t>Tender Schedule L</w:t>
      </w:r>
      <w:r w:rsidR="00925CCE" w:rsidRPr="00183134">
        <w:fldChar w:fldCharType="end"/>
      </w:r>
      <w:r w:rsidR="00925CCE" w:rsidRPr="00183134">
        <w:t xml:space="preserve"> - </w:t>
      </w:r>
      <w:r w:rsidR="00925CCE" w:rsidRPr="00183134">
        <w:rPr>
          <w:szCs w:val="20"/>
        </w:rPr>
        <w:fldChar w:fldCharType="begin"/>
      </w:r>
      <w:r w:rsidR="00925CCE" w:rsidRPr="00183134">
        <w:rPr>
          <w:szCs w:val="20"/>
        </w:rPr>
        <w:instrText xml:space="preserve"> REF _Ref191923358 \h </w:instrText>
      </w:r>
      <w:r w:rsidR="00183134">
        <w:rPr>
          <w:szCs w:val="20"/>
        </w:rPr>
        <w:instrText xml:space="preserve"> \* MERGEFORMAT </w:instrText>
      </w:r>
      <w:r w:rsidR="00925CCE" w:rsidRPr="00183134">
        <w:rPr>
          <w:szCs w:val="20"/>
        </w:rPr>
      </w:r>
      <w:r w:rsidR="00925CCE" w:rsidRPr="00183134">
        <w:rPr>
          <w:szCs w:val="20"/>
        </w:rPr>
        <w:fldChar w:fldCharType="separate"/>
      </w:r>
      <w:r w:rsidR="0009266D" w:rsidRPr="00183134">
        <w:t>Environmentally Sustainable Procurement</w:t>
      </w:r>
      <w:r w:rsidR="00925CCE" w:rsidRPr="00183134">
        <w:rPr>
          <w:szCs w:val="20"/>
        </w:rPr>
        <w:fldChar w:fldCharType="end"/>
      </w:r>
      <w:r w:rsidR="00CA621C" w:rsidRPr="00183134">
        <w:rPr>
          <w:szCs w:val="20"/>
        </w:rPr>
        <w:t xml:space="preserve"> (which must also include an ESP Policy Commitment Report)</w:t>
      </w:r>
      <w:r w:rsidRPr="00183134">
        <w:t xml:space="preserve">. The Tenderer should note that this is a </w:t>
      </w:r>
      <w:r w:rsidRPr="00183134">
        <w:rPr>
          <w:b/>
        </w:rPr>
        <w:t>minimum form and content requirement</w:t>
      </w:r>
      <w:r w:rsidRPr="00183134">
        <w:t xml:space="preserve"> for its Tender under clause </w:t>
      </w:r>
      <w:r w:rsidR="00E80877" w:rsidRPr="00183134">
        <w:fldChar w:fldCharType="begin"/>
      </w:r>
      <w:r w:rsidR="00E80877" w:rsidRPr="00183134">
        <w:instrText xml:space="preserve"> REF _Ref176948117 \w \h </w:instrText>
      </w:r>
      <w:r w:rsidR="00183134">
        <w:instrText xml:space="preserve"> \* MERGEFORMAT </w:instrText>
      </w:r>
      <w:r w:rsidR="00E80877" w:rsidRPr="00183134">
        <w:fldChar w:fldCharType="separate"/>
      </w:r>
      <w:r w:rsidR="0009266D" w:rsidRPr="00183134">
        <w:t>3.1(b)(v)</w:t>
      </w:r>
      <w:r w:rsidR="00E80877" w:rsidRPr="00183134">
        <w:fldChar w:fldCharType="end"/>
      </w:r>
      <w:r w:rsidRPr="00183134">
        <w:t>.</w:t>
      </w:r>
    </w:p>
    <w:p w14:paraId="52D251C7" w14:textId="302349DD" w:rsidR="00CA621C" w:rsidRPr="00183134" w:rsidRDefault="00BE3D3A" w:rsidP="00BE3D3A">
      <w:pPr>
        <w:pStyle w:val="DefenceHeading3"/>
      </w:pPr>
      <w:r w:rsidRPr="00183134">
        <w:lastRenderedPageBreak/>
        <w:t xml:space="preserve">The successful Tenderer </w:t>
      </w:r>
      <w:r w:rsidR="00CA621C" w:rsidRPr="00183134">
        <w:t xml:space="preserve">will be required to agree a final </w:t>
      </w:r>
      <w:r w:rsidRPr="00183134">
        <w:t>Supplier Environmental Sustainability Plan</w:t>
      </w:r>
      <w:r w:rsidR="00CA621C" w:rsidRPr="00183134">
        <w:t xml:space="preserve"> with the Commonwealth and this plan</w:t>
      </w:r>
      <w:r w:rsidRPr="00183134">
        <w:t xml:space="preserve"> will be attached to any </w:t>
      </w:r>
      <w:r w:rsidR="00CA621C" w:rsidRPr="00183134">
        <w:t>c</w:t>
      </w:r>
      <w:r w:rsidRPr="00183134">
        <w:t>ontract for the Contractor's Activities and the Works</w:t>
      </w:r>
      <w:r w:rsidR="00CA621C" w:rsidRPr="00183134">
        <w:t>.</w:t>
      </w:r>
      <w:r w:rsidRPr="00183134">
        <w:t xml:space="preserve"> </w:t>
      </w:r>
    </w:p>
    <w:p w14:paraId="543DE5C6" w14:textId="404FC381" w:rsidR="00BE3D3A" w:rsidRPr="00183134" w:rsidRDefault="00CA621C" w:rsidP="00BE3D3A">
      <w:pPr>
        <w:pStyle w:val="DefenceHeading3"/>
      </w:pPr>
      <w:r w:rsidRPr="00183134">
        <w:t>T</w:t>
      </w:r>
      <w:r w:rsidR="00BE3D3A" w:rsidRPr="00183134">
        <w:t xml:space="preserve">he successful Tenderer will be required to </w:t>
      </w:r>
      <w:r w:rsidRPr="00183134">
        <w:t xml:space="preserve">demonstrate </w:t>
      </w:r>
      <w:r w:rsidR="00BE3D3A" w:rsidRPr="00183134">
        <w:t>compl</w:t>
      </w:r>
      <w:r w:rsidRPr="00183134">
        <w:t>iance</w:t>
      </w:r>
      <w:r w:rsidR="00BE3D3A" w:rsidRPr="00183134">
        <w:t xml:space="preserve"> with </w:t>
      </w:r>
      <w:r w:rsidRPr="00183134">
        <w:t xml:space="preserve">the agreed final </w:t>
      </w:r>
      <w:r w:rsidR="00BE3D3A" w:rsidRPr="00183134">
        <w:t>Supplier Environmental Sustainability Plan during the term of the Contract.</w:t>
      </w:r>
    </w:p>
    <w:p w14:paraId="5EF386E6" w14:textId="0B6F74D5" w:rsidR="00CA621C" w:rsidRPr="00183134" w:rsidRDefault="00CA621C" w:rsidP="00CA621C">
      <w:pPr>
        <w:pStyle w:val="DefenceHeading3"/>
      </w:pPr>
      <w:r w:rsidRPr="00183134">
        <w:t>The successful Tenderer will be required to report on the sustainability outcomes of the Contract in the form of a completed ESP Policy Reporting Template at least every six months.</w:t>
      </w:r>
    </w:p>
    <w:p w14:paraId="1D3A98E4" w14:textId="32AA3DEA" w:rsidR="00BE3D3A" w:rsidRPr="00183134" w:rsidRDefault="00BE3D3A" w:rsidP="00BE3D3A">
      <w:pPr>
        <w:pStyle w:val="DefenceHeading3"/>
      </w:pPr>
      <w:r w:rsidRPr="00183134">
        <w:t xml:space="preserve">Notwithstanding clause </w:t>
      </w:r>
      <w:r w:rsidR="002711F1" w:rsidRPr="00183134">
        <w:fldChar w:fldCharType="begin"/>
      </w:r>
      <w:r w:rsidR="002711F1" w:rsidRPr="00183134">
        <w:instrText xml:space="preserve"> REF _Ref448309973 \w \h </w:instrText>
      </w:r>
      <w:r w:rsidR="00183134">
        <w:instrText xml:space="preserve"> \* MERGEFORMAT </w:instrText>
      </w:r>
      <w:r w:rsidR="002711F1" w:rsidRPr="00183134">
        <w:fldChar w:fldCharType="separate"/>
      </w:r>
      <w:r w:rsidR="0009266D" w:rsidRPr="00183134">
        <w:t>2.1</w:t>
      </w:r>
      <w:r w:rsidR="002711F1" w:rsidRPr="00183134">
        <w:fldChar w:fldCharType="end"/>
      </w:r>
      <w:r w:rsidR="002711F1" w:rsidRPr="00183134">
        <w:fldChar w:fldCharType="begin"/>
      </w:r>
      <w:r w:rsidR="002711F1" w:rsidRPr="00183134">
        <w:instrText xml:space="preserve"> REF _Ref176948206 \w \h </w:instrText>
      </w:r>
      <w:r w:rsidR="00183134">
        <w:instrText xml:space="preserve"> \* MERGEFORMAT </w:instrText>
      </w:r>
      <w:r w:rsidR="002711F1" w:rsidRPr="00183134">
        <w:fldChar w:fldCharType="separate"/>
      </w:r>
      <w:r w:rsidR="0009266D" w:rsidRPr="00183134">
        <w:t>(a)</w:t>
      </w:r>
      <w:r w:rsidR="002711F1" w:rsidRPr="00183134">
        <w:fldChar w:fldCharType="end"/>
      </w:r>
      <w:r w:rsidRPr="00183134">
        <w:t xml:space="preserve">, for the purposes of the Tender Conditions and the other Tender Documents, </w:t>
      </w:r>
      <w:r w:rsidRPr="00183134">
        <w:rPr>
          <w:b/>
        </w:rPr>
        <w:t>Supplier Environmental Sustainability Plan</w:t>
      </w:r>
      <w:r w:rsidRPr="00183134">
        <w:t xml:space="preserve"> means the Supplier Environmental Sustainability Plan </w:t>
      </w:r>
      <w:r w:rsidR="00CA621C" w:rsidRPr="00183134">
        <w:t xml:space="preserve">the Tenderer is required to lodge in response to item B of </w:t>
      </w:r>
      <w:r w:rsidR="00925CCE" w:rsidRPr="00183134">
        <w:fldChar w:fldCharType="begin"/>
      </w:r>
      <w:r w:rsidR="00925CCE" w:rsidRPr="00183134">
        <w:instrText xml:space="preserve"> REF _Ref173248151 \r \h  \* MERGEFORMAT </w:instrText>
      </w:r>
      <w:r w:rsidR="00925CCE" w:rsidRPr="00183134">
        <w:fldChar w:fldCharType="separate"/>
      </w:r>
      <w:r w:rsidR="0009266D" w:rsidRPr="00183134">
        <w:t>Tender Schedule L</w:t>
      </w:r>
      <w:r w:rsidR="00925CCE" w:rsidRPr="00183134">
        <w:fldChar w:fldCharType="end"/>
      </w:r>
      <w:r w:rsidR="00925CCE" w:rsidRPr="00183134">
        <w:t xml:space="preserve"> - </w:t>
      </w:r>
      <w:r w:rsidR="00925CCE" w:rsidRPr="00183134">
        <w:rPr>
          <w:szCs w:val="20"/>
        </w:rPr>
        <w:fldChar w:fldCharType="begin"/>
      </w:r>
      <w:r w:rsidR="00925CCE" w:rsidRPr="00183134">
        <w:rPr>
          <w:szCs w:val="20"/>
        </w:rPr>
        <w:instrText xml:space="preserve"> REF _Ref191923358 \h </w:instrText>
      </w:r>
      <w:r w:rsidR="00183134">
        <w:rPr>
          <w:szCs w:val="20"/>
        </w:rPr>
        <w:instrText xml:space="preserve"> \* MERGEFORMAT </w:instrText>
      </w:r>
      <w:r w:rsidR="00925CCE" w:rsidRPr="00183134">
        <w:rPr>
          <w:szCs w:val="20"/>
        </w:rPr>
      </w:r>
      <w:r w:rsidR="00925CCE" w:rsidRPr="00183134">
        <w:rPr>
          <w:szCs w:val="20"/>
        </w:rPr>
        <w:fldChar w:fldCharType="separate"/>
      </w:r>
      <w:r w:rsidR="0009266D" w:rsidRPr="00183134">
        <w:t>Environmentally Sustainable Procurement</w:t>
      </w:r>
      <w:r w:rsidR="00925CCE" w:rsidRPr="00183134">
        <w:rPr>
          <w:szCs w:val="20"/>
        </w:rPr>
        <w:fldChar w:fldCharType="end"/>
      </w:r>
      <w:r w:rsidRPr="00183134">
        <w:t>.</w:t>
      </w:r>
    </w:p>
    <w:p w14:paraId="0C9CC271" w14:textId="225A8838" w:rsidR="00640297" w:rsidRPr="00183134" w:rsidRDefault="00640297" w:rsidP="00AB4FBC">
      <w:pPr>
        <w:pStyle w:val="DefenceHeading1"/>
      </w:pPr>
      <w:bookmarkStart w:id="990" w:name="_Ref176862805"/>
      <w:bookmarkStart w:id="991" w:name="_Toc233714490"/>
      <w:r w:rsidRPr="00183134">
        <w:t>AUSTRALIAN SKILLS GUARANTEE</w:t>
      </w:r>
      <w:bookmarkEnd w:id="990"/>
      <w:bookmarkEnd w:id="991"/>
    </w:p>
    <w:p w14:paraId="7804F2AF" w14:textId="4AE8487A" w:rsidR="00640297" w:rsidRPr="00183134" w:rsidRDefault="00640297" w:rsidP="00AB4FBC">
      <w:pPr>
        <w:pStyle w:val="DefenceNormal"/>
      </w:pPr>
      <w:r w:rsidRPr="00183134">
        <w:t xml:space="preserve">Clause </w:t>
      </w:r>
      <w:r w:rsidR="00EF746E" w:rsidRPr="00183134">
        <w:fldChar w:fldCharType="begin"/>
      </w:r>
      <w:r w:rsidR="00EF746E" w:rsidRPr="00183134">
        <w:instrText xml:space="preserve"> REF _Ref176862805 \w \h </w:instrText>
      </w:r>
      <w:r w:rsidR="00DB11A4" w:rsidRPr="00183134">
        <w:instrText xml:space="preserve"> \* MERGEFORMAT </w:instrText>
      </w:r>
      <w:r w:rsidR="00EF746E" w:rsidRPr="00183134">
        <w:fldChar w:fldCharType="separate"/>
      </w:r>
      <w:r w:rsidR="0009266D" w:rsidRPr="00183134">
        <w:t>31</w:t>
      </w:r>
      <w:r w:rsidR="00EF746E" w:rsidRPr="00183134">
        <w:fldChar w:fldCharType="end"/>
      </w:r>
      <w:r w:rsidRPr="00183134">
        <w:t xml:space="preserve"> </w:t>
      </w:r>
      <w:r w:rsidR="002647F8" w:rsidRPr="00183134">
        <w:t>does not apply</w:t>
      </w:r>
      <w:r w:rsidRPr="00183134">
        <w:t xml:space="preserve"> unless the Tender Particulars state that it does apply.</w:t>
      </w:r>
    </w:p>
    <w:p w14:paraId="74113D09" w14:textId="77777777" w:rsidR="00640297" w:rsidRPr="00183134" w:rsidRDefault="00640297" w:rsidP="00640297">
      <w:pPr>
        <w:pStyle w:val="DefenceHeading3"/>
      </w:pPr>
      <w:r w:rsidRPr="00183134">
        <w:t>The Tenderer's attention is drawn to the Australian Skills Guarantee Procurement Connected Policy.  The Australian Skills Guarantee Procurement Connected Policy aims to address gender segregation and acute skills shortages by introducing the Skills Guarantee Targets.</w:t>
      </w:r>
    </w:p>
    <w:p w14:paraId="551266FC" w14:textId="77777777" w:rsidR="00640297" w:rsidRPr="00183134" w:rsidRDefault="00640297" w:rsidP="00640297">
      <w:pPr>
        <w:pStyle w:val="DefenceHeading3"/>
      </w:pPr>
      <w:r w:rsidRPr="00183134">
        <w:t>The Project is a "Major Construction Project" for the purposes of the Australian Skills Guarantee Procurement Connected Policy.</w:t>
      </w:r>
    </w:p>
    <w:p w14:paraId="021D1A99" w14:textId="0FB13847" w:rsidR="00640297" w:rsidRPr="00183134" w:rsidRDefault="00640297" w:rsidP="00640297">
      <w:pPr>
        <w:pStyle w:val="DefenceHeading3"/>
      </w:pPr>
      <w:r w:rsidRPr="00183134">
        <w:t xml:space="preserve">As part of its Tender, the Tenderer is requested to complete and lodge </w:t>
      </w:r>
      <w:r w:rsidR="00FF73E7" w:rsidRPr="00183134">
        <w:fldChar w:fldCharType="begin"/>
      </w:r>
      <w:r w:rsidR="00FF73E7" w:rsidRPr="00183134">
        <w:instrText xml:space="preserve"> REF _Ref191923712 \w \h </w:instrText>
      </w:r>
      <w:r w:rsidR="00183134">
        <w:instrText xml:space="preserve"> \* MERGEFORMAT </w:instrText>
      </w:r>
      <w:r w:rsidR="00FF73E7" w:rsidRPr="00183134">
        <w:fldChar w:fldCharType="separate"/>
      </w:r>
      <w:r w:rsidR="0009266D" w:rsidRPr="00183134">
        <w:t>Tender Schedule M</w:t>
      </w:r>
      <w:r w:rsidR="00FF73E7" w:rsidRPr="00183134">
        <w:fldChar w:fldCharType="end"/>
      </w:r>
      <w:r w:rsidR="00FF73E7" w:rsidRPr="00183134">
        <w:t xml:space="preserve"> - </w:t>
      </w:r>
      <w:r w:rsidR="00FF73E7" w:rsidRPr="00183134">
        <w:fldChar w:fldCharType="begin"/>
      </w:r>
      <w:r w:rsidR="00FF73E7" w:rsidRPr="00183134">
        <w:instrText xml:space="preserve"> REF _Ref191923712 \h </w:instrText>
      </w:r>
      <w:r w:rsidR="00183134">
        <w:instrText xml:space="preserve"> \* MERGEFORMAT </w:instrText>
      </w:r>
      <w:r w:rsidR="00FF73E7" w:rsidRPr="00183134">
        <w:fldChar w:fldCharType="separate"/>
      </w:r>
      <w:r w:rsidR="0009266D" w:rsidRPr="00183134">
        <w:t>Australian Skills Guarantee</w:t>
      </w:r>
      <w:r w:rsidR="00FF73E7" w:rsidRPr="00183134">
        <w:fldChar w:fldCharType="end"/>
      </w:r>
      <w:r w:rsidRPr="00183134">
        <w:t>.</w:t>
      </w:r>
    </w:p>
    <w:p w14:paraId="62074421" w14:textId="77777777" w:rsidR="00ED5204" w:rsidRPr="00183134" w:rsidRDefault="00ED5204" w:rsidP="00777CDD">
      <w:pPr>
        <w:pStyle w:val="DefenceHeading1"/>
      </w:pPr>
      <w:bookmarkStart w:id="992" w:name="_Ref13772173"/>
      <w:bookmarkStart w:id="993" w:name="_Toc233714491"/>
      <w:r w:rsidRPr="00183134">
        <w:t>Special Conditions of Tender</w:t>
      </w:r>
      <w:bookmarkEnd w:id="980"/>
      <w:bookmarkEnd w:id="992"/>
      <w:bookmarkEnd w:id="993"/>
    </w:p>
    <w:p w14:paraId="4BCD8453" w14:textId="77777777" w:rsidR="00ED5204" w:rsidRPr="00183134" w:rsidRDefault="00ED5204" w:rsidP="00777CDD">
      <w:pPr>
        <w:pStyle w:val="DefenceNormal"/>
      </w:pPr>
      <w:r w:rsidRPr="00183134">
        <w:t>These Tender Conditions also include any special conditions of tender specified in the Tender Particulars.</w:t>
      </w:r>
    </w:p>
    <w:p w14:paraId="1A1B68EA" w14:textId="77777777" w:rsidR="0036540A" w:rsidRPr="00183134" w:rsidRDefault="0036540A" w:rsidP="00AB4FBC">
      <w:bookmarkStart w:id="994" w:name="_Toc416431348"/>
      <w:bookmarkEnd w:id="637"/>
      <w:bookmarkEnd w:id="638"/>
      <w:bookmarkEnd w:id="639"/>
      <w:bookmarkEnd w:id="640"/>
      <w:bookmarkEnd w:id="994"/>
    </w:p>
    <w:p w14:paraId="6D3A3FC4" w14:textId="77777777" w:rsidR="00ED5204" w:rsidRPr="00183134" w:rsidRDefault="002C02A0" w:rsidP="00B34977">
      <w:pPr>
        <w:pStyle w:val="DefencePartHeading"/>
        <w:framePr w:w="11498" w:h="13987" w:hRule="exact" w:wrap="notBeside" w:x="162" w:y="1671"/>
      </w:pPr>
      <w:r w:rsidRPr="00183134">
        <w:lastRenderedPageBreak/>
        <w:t xml:space="preserve"> </w:t>
      </w:r>
      <w:bookmarkStart w:id="995" w:name="_Ref159850652"/>
      <w:bookmarkStart w:id="996" w:name="_Toc233714492"/>
      <w:r w:rsidRPr="00183134">
        <w:t xml:space="preserve">- </w:t>
      </w:r>
      <w:r w:rsidR="00ED5204" w:rsidRPr="00183134">
        <w:t>TENDER PARTICULARS</w:t>
      </w:r>
      <w:bookmarkEnd w:id="995"/>
      <w:bookmarkEnd w:id="996"/>
    </w:p>
    <w:p w14:paraId="03BA70EB" w14:textId="77777777" w:rsidR="00ED5204" w:rsidRPr="00183134" w:rsidRDefault="00ED5204" w:rsidP="00E6049E">
      <w:pPr>
        <w:pStyle w:val="DefenceTitle"/>
        <w:rPr>
          <w:sz w:val="28"/>
          <w:szCs w:val="28"/>
        </w:rPr>
      </w:pPr>
      <w:r w:rsidRPr="00183134">
        <w:rPr>
          <w:sz w:val="28"/>
          <w:szCs w:val="28"/>
        </w:rPr>
        <w:lastRenderedPageBreak/>
        <w:t>TENDER PARTICULARS</w:t>
      </w:r>
    </w:p>
    <w:tbl>
      <w:tblPr>
        <w:tblW w:w="9508" w:type="dxa"/>
        <w:tblBorders>
          <w:top w:val="dotted" w:sz="4" w:space="0" w:color="auto"/>
          <w:insideH w:val="dotted" w:sz="4" w:space="0" w:color="auto"/>
          <w:insideV w:val="dotted" w:sz="4" w:space="0" w:color="auto"/>
        </w:tblBorders>
        <w:tblLook w:val="0000" w:firstRow="0" w:lastRow="0" w:firstColumn="0" w:lastColumn="0" w:noHBand="0" w:noVBand="0"/>
      </w:tblPr>
      <w:tblGrid>
        <w:gridCol w:w="3613"/>
        <w:gridCol w:w="2346"/>
        <w:gridCol w:w="601"/>
        <w:gridCol w:w="2948"/>
      </w:tblGrid>
      <w:tr w:rsidR="0035058A" w:rsidRPr="00183134" w14:paraId="60310712" w14:textId="77777777" w:rsidTr="00875FA2">
        <w:trPr>
          <w:trHeight w:val="776"/>
        </w:trPr>
        <w:tc>
          <w:tcPr>
            <w:tcW w:w="3613" w:type="dxa"/>
            <w:tcBorders>
              <w:top w:val="single" w:sz="4" w:space="0" w:color="auto"/>
              <w:left w:val="single" w:sz="4" w:space="0" w:color="auto"/>
              <w:bottom w:val="single" w:sz="4" w:space="0" w:color="auto"/>
              <w:right w:val="single" w:sz="4" w:space="0" w:color="auto"/>
            </w:tcBorders>
          </w:tcPr>
          <w:p w14:paraId="228AAABC" w14:textId="3FE8AC7A" w:rsidR="0035058A" w:rsidRPr="00183134" w:rsidRDefault="0035058A" w:rsidP="0035058A">
            <w:pPr>
              <w:pStyle w:val="DefenceNormal"/>
            </w:pPr>
            <w:r w:rsidRPr="00183134">
              <w:rPr>
                <w:b/>
              </w:rPr>
              <w:t>ATM Close Date and ATM Close Time:</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_Ref448309973 \w \h </w:instrText>
            </w:r>
            <w:r w:rsidR="00183134">
              <w:instrText xml:space="preserve"> \* MERGEFORMAT </w:instrText>
            </w:r>
            <w:r w:rsidRPr="00183134">
              <w:fldChar w:fldCharType="separate"/>
            </w:r>
            <w:r w:rsidRPr="00183134">
              <w:t>2.1</w:t>
            </w:r>
            <w:r w:rsidRPr="00183134">
              <w:fldChar w:fldCharType="end"/>
            </w:r>
            <w:r w:rsidRPr="00183134">
              <w:fldChar w:fldCharType="begin"/>
            </w:r>
            <w:r w:rsidRPr="00183134">
              <w:instrText xml:space="preserve"> REF _Ref448408250 \w \h </w:instrText>
            </w:r>
            <w:r w:rsidR="00183134">
              <w:instrText xml:space="preserve"> \* MERGEFORMAT </w:instrText>
            </w:r>
            <w:r w:rsidRPr="00183134">
              <w:fldChar w:fldCharType="separate"/>
            </w:r>
            <w:r w:rsidRPr="00183134">
              <w:t>(c)</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3CC4AD16" w14:textId="73A8236D" w:rsidR="0035058A" w:rsidRPr="00183134" w:rsidRDefault="0035058A" w:rsidP="0035058A">
            <w:pPr>
              <w:pStyle w:val="DefenceNormal"/>
              <w:rPr>
                <w:iCs/>
              </w:rPr>
            </w:pPr>
            <w:r w:rsidRPr="00183134">
              <w:t>As per AusTender https://www.tenders.gov.au/</w:t>
            </w:r>
          </w:p>
        </w:tc>
      </w:tr>
      <w:tr w:rsidR="0035058A" w:rsidRPr="00183134" w14:paraId="7518982E" w14:textId="77777777" w:rsidTr="008A23E8">
        <w:trPr>
          <w:trHeight w:val="1148"/>
        </w:trPr>
        <w:tc>
          <w:tcPr>
            <w:tcW w:w="3613" w:type="dxa"/>
            <w:tcBorders>
              <w:top w:val="single" w:sz="4" w:space="0" w:color="auto"/>
              <w:left w:val="single" w:sz="4" w:space="0" w:color="auto"/>
              <w:bottom w:val="single" w:sz="4" w:space="0" w:color="auto"/>
              <w:right w:val="single" w:sz="4" w:space="0" w:color="auto"/>
            </w:tcBorders>
          </w:tcPr>
          <w:p w14:paraId="53E934D3" w14:textId="0FB2F221" w:rsidR="0035058A" w:rsidRPr="00183134" w:rsidRDefault="0035058A" w:rsidP="0035058A">
            <w:pPr>
              <w:pStyle w:val="DefenceNormal"/>
              <w:rPr>
                <w:b/>
                <w:i/>
              </w:rPr>
            </w:pPr>
            <w:r w:rsidRPr="00183134">
              <w:rPr>
                <w:b/>
              </w:rPr>
              <w:t>Tender Administrator:</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_Ref448309973 \w \h </w:instrText>
            </w:r>
            <w:r w:rsidR="00183134">
              <w:instrText xml:space="preserve"> \* MERGEFORMAT </w:instrText>
            </w:r>
            <w:r w:rsidRPr="00183134">
              <w:fldChar w:fldCharType="separate"/>
            </w:r>
            <w:r w:rsidRPr="00183134">
              <w:t>2.1</w:t>
            </w:r>
            <w:r w:rsidRPr="00183134">
              <w:fldChar w:fldCharType="end"/>
            </w:r>
            <w:r w:rsidRPr="00183134">
              <w:fldChar w:fldCharType="begin"/>
            </w:r>
            <w:r w:rsidRPr="00183134">
              <w:instrText xml:space="preserve"> REF _Ref44686807 \n \h </w:instrText>
            </w:r>
            <w:r w:rsidR="00183134">
              <w:instrText xml:space="preserve"> \* MERGEFORMAT </w:instrText>
            </w:r>
            <w:r w:rsidRPr="00183134">
              <w:fldChar w:fldCharType="separate"/>
            </w:r>
            <w:r w:rsidRPr="00183134">
              <w:t>(aa)</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6E921410" w14:textId="5BB97853" w:rsidR="0035058A" w:rsidRPr="00183134" w:rsidRDefault="0035058A" w:rsidP="0035058A">
            <w:pPr>
              <w:pStyle w:val="DefenceNormal"/>
              <w:rPr>
                <w:b/>
                <w:i/>
                <w:iCs/>
              </w:rPr>
            </w:pPr>
            <w:r w:rsidRPr="00183134">
              <w:t>As per AusTender https://www.tenders.gov.au/</w:t>
            </w:r>
          </w:p>
        </w:tc>
      </w:tr>
      <w:tr w:rsidR="00D12D26" w:rsidRPr="00183134" w14:paraId="2F9F3E8C" w14:textId="77777777" w:rsidTr="006B4439">
        <w:tc>
          <w:tcPr>
            <w:tcW w:w="3613" w:type="dxa"/>
            <w:vMerge w:val="restart"/>
            <w:tcBorders>
              <w:top w:val="single" w:sz="4" w:space="0" w:color="auto"/>
              <w:left w:val="single" w:sz="4" w:space="0" w:color="auto"/>
              <w:right w:val="single" w:sz="4" w:space="0" w:color="auto"/>
            </w:tcBorders>
          </w:tcPr>
          <w:p w14:paraId="4B930BFB" w14:textId="5EFF87BF" w:rsidR="00D12D26" w:rsidRPr="00183134" w:rsidRDefault="00D12D26" w:rsidP="00D12D26">
            <w:pPr>
              <w:pStyle w:val="DefenceNormal"/>
              <w:rPr>
                <w:b/>
                <w:bCs/>
              </w:rPr>
            </w:pPr>
            <w:r w:rsidRPr="00183134">
              <w:rPr>
                <w:b/>
              </w:rPr>
              <w:t>Industry briefing:</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clauses </w:t>
            </w:r>
            <w:r w:rsidRPr="00183134">
              <w:fldChar w:fldCharType="begin"/>
            </w:r>
            <w:r w:rsidRPr="00183134">
              <w:instrText xml:space="preserve"> REF _Ref475981096 \w \h  \* MERGEFORMAT </w:instrText>
            </w:r>
            <w:r w:rsidRPr="00183134">
              <w:fldChar w:fldCharType="separate"/>
            </w:r>
            <w:r w:rsidRPr="00183134">
              <w:t>2.3(a)</w:t>
            </w:r>
            <w:r w:rsidRPr="00183134">
              <w:fldChar w:fldCharType="end"/>
            </w:r>
            <w:r w:rsidRPr="00183134">
              <w:t xml:space="preserve">, </w:t>
            </w:r>
            <w:r w:rsidRPr="00183134">
              <w:rPr>
                <w:bCs/>
              </w:rPr>
              <w:fldChar w:fldCharType="begin"/>
            </w:r>
            <w:r w:rsidRPr="00183134">
              <w:rPr>
                <w:bCs/>
              </w:rPr>
              <w:instrText xml:space="preserve"> REF _Ref448299075 \w \h  \* MERGEFORMAT </w:instrText>
            </w:r>
            <w:r w:rsidRPr="00183134">
              <w:rPr>
                <w:bCs/>
              </w:rPr>
            </w:r>
            <w:r w:rsidRPr="00183134">
              <w:rPr>
                <w:bCs/>
              </w:rPr>
              <w:fldChar w:fldCharType="separate"/>
            </w:r>
            <w:r w:rsidRPr="00183134">
              <w:rPr>
                <w:bCs/>
              </w:rPr>
              <w:t>2.3(b)</w:t>
            </w:r>
            <w:r w:rsidRPr="00183134">
              <w:rPr>
                <w:bCs/>
              </w:rPr>
              <w:fldChar w:fldCharType="end"/>
            </w:r>
            <w:r w:rsidRPr="00183134">
              <w:rPr>
                <w:bCs/>
              </w:rPr>
              <w:t xml:space="preserve"> and </w:t>
            </w:r>
            <w:r w:rsidRPr="00183134">
              <w:rPr>
                <w:bCs/>
              </w:rPr>
              <w:fldChar w:fldCharType="begin"/>
            </w:r>
            <w:r w:rsidRPr="00183134">
              <w:rPr>
                <w:bCs/>
              </w:rPr>
              <w:instrText xml:space="preserve"> REF _Ref448383502 \w \h  \* MERGEFORMAT </w:instrText>
            </w:r>
            <w:r w:rsidRPr="00183134">
              <w:rPr>
                <w:bCs/>
              </w:rPr>
            </w:r>
            <w:r w:rsidRPr="00183134">
              <w:rPr>
                <w:bCs/>
              </w:rPr>
              <w:fldChar w:fldCharType="separate"/>
            </w:r>
            <w:r w:rsidRPr="00183134">
              <w:rPr>
                <w:bCs/>
              </w:rPr>
              <w:t>2.3(c)(v)</w:t>
            </w:r>
            <w:r w:rsidRPr="00183134">
              <w:rPr>
                <w:bCs/>
              </w:rPr>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71FCDDD0" w14:textId="09956C5E" w:rsidR="00D12D26" w:rsidRPr="00183134" w:rsidRDefault="00D12D26" w:rsidP="00D12D26">
            <w:pPr>
              <w:pStyle w:val="DefenceNormal"/>
            </w:pPr>
            <w:r w:rsidRPr="00183134">
              <w:t xml:space="preserve">An industry briefing </w:t>
            </w:r>
            <w:r w:rsidRPr="00183134">
              <w:rPr>
                <w:b/>
                <w:bCs/>
              </w:rPr>
              <w:t>DOES</w:t>
            </w:r>
            <w:r w:rsidRPr="00183134">
              <w:t xml:space="preserve"> apply.</w:t>
            </w:r>
          </w:p>
          <w:p w14:paraId="1069383D" w14:textId="0A8D8390" w:rsidR="00D12D26" w:rsidRPr="00183134" w:rsidRDefault="00D12D26" w:rsidP="00D12D26">
            <w:pPr>
              <w:pStyle w:val="DefenceNormal"/>
              <w:rPr>
                <w:b/>
                <w:bCs/>
                <w:i/>
                <w:iCs/>
              </w:rPr>
            </w:pPr>
          </w:p>
        </w:tc>
      </w:tr>
      <w:tr w:rsidR="00D63DF1" w:rsidRPr="00183134" w14:paraId="58E8EEB2" w14:textId="77777777" w:rsidTr="006B4439">
        <w:tc>
          <w:tcPr>
            <w:tcW w:w="3613" w:type="dxa"/>
            <w:vMerge/>
            <w:tcBorders>
              <w:left w:val="single" w:sz="4" w:space="0" w:color="auto"/>
              <w:right w:val="single" w:sz="4" w:space="0" w:color="auto"/>
            </w:tcBorders>
          </w:tcPr>
          <w:p w14:paraId="4EB1AA4C" w14:textId="77777777" w:rsidR="00D63DF1" w:rsidRPr="00183134" w:rsidRDefault="00D63DF1" w:rsidP="00D63DF1">
            <w:pPr>
              <w:pStyle w:val="DefenceNormal"/>
              <w:rPr>
                <w:b/>
              </w:rPr>
            </w:pPr>
          </w:p>
        </w:tc>
        <w:tc>
          <w:tcPr>
            <w:tcW w:w="2947" w:type="dxa"/>
            <w:gridSpan w:val="2"/>
            <w:tcBorders>
              <w:top w:val="single" w:sz="4" w:space="0" w:color="auto"/>
              <w:left w:val="single" w:sz="4" w:space="0" w:color="auto"/>
              <w:bottom w:val="single" w:sz="4" w:space="0" w:color="auto"/>
              <w:right w:val="single" w:sz="4" w:space="0" w:color="auto"/>
            </w:tcBorders>
          </w:tcPr>
          <w:p w14:paraId="05E9F4DD" w14:textId="226382B6" w:rsidR="00D63DF1" w:rsidRPr="00183134" w:rsidRDefault="00D63DF1" w:rsidP="00D63DF1">
            <w:pPr>
              <w:pStyle w:val="DefenceNormal"/>
              <w:rPr>
                <w:iCs/>
              </w:rPr>
            </w:pPr>
            <w:r w:rsidRPr="00183134">
              <w:rPr>
                <w:b/>
              </w:rPr>
              <w:t>Time</w:t>
            </w:r>
            <w:r w:rsidRPr="00183134">
              <w:t xml:space="preserve"> </w:t>
            </w:r>
            <w:r w:rsidRPr="00183134">
              <w:rPr>
                <w:b/>
              </w:rPr>
              <w:t>for industry briefing:</w:t>
            </w:r>
          </w:p>
        </w:tc>
        <w:tc>
          <w:tcPr>
            <w:tcW w:w="2948" w:type="dxa"/>
            <w:tcBorders>
              <w:top w:val="single" w:sz="4" w:space="0" w:color="auto"/>
              <w:left w:val="single" w:sz="4" w:space="0" w:color="auto"/>
              <w:bottom w:val="single" w:sz="4" w:space="0" w:color="auto"/>
              <w:right w:val="single" w:sz="4" w:space="0" w:color="auto"/>
            </w:tcBorders>
          </w:tcPr>
          <w:p w14:paraId="763422AB" w14:textId="504B8D27" w:rsidR="00D63DF1" w:rsidRPr="00FA69A0" w:rsidRDefault="00E52388" w:rsidP="00FA69A0">
            <w:pPr>
              <w:pStyle w:val="DefenceHeading3"/>
              <w:numPr>
                <w:ilvl w:val="0"/>
                <w:numId w:val="0"/>
              </w:numPr>
              <w:tabs>
                <w:tab w:val="left" w:pos="720"/>
              </w:tabs>
              <w:spacing w:before="120" w:after="120"/>
              <w:rPr>
                <w:bCs w:val="0"/>
                <w:color w:val="000000"/>
              </w:rPr>
            </w:pPr>
            <w:r w:rsidRPr="00071791">
              <w:rPr>
                <w:bCs w:val="0"/>
                <w:color w:val="000000"/>
              </w:rPr>
              <w:t xml:space="preserve">10:00 </w:t>
            </w:r>
            <w:r w:rsidR="00D63DF1" w:rsidRPr="00071791">
              <w:rPr>
                <w:bCs w:val="0"/>
                <w:color w:val="000000"/>
              </w:rPr>
              <w:t xml:space="preserve">am – </w:t>
            </w:r>
            <w:r w:rsidRPr="00071791">
              <w:rPr>
                <w:bCs w:val="0"/>
                <w:color w:val="000000"/>
              </w:rPr>
              <w:t xml:space="preserve">12:00 </w:t>
            </w:r>
            <w:r w:rsidR="00D63DF1" w:rsidRPr="00071791">
              <w:rPr>
                <w:bCs w:val="0"/>
                <w:color w:val="000000"/>
              </w:rPr>
              <w:t xml:space="preserve">pm </w:t>
            </w:r>
            <w:r w:rsidR="00D63DF1" w:rsidRPr="00071791">
              <w:rPr>
                <w:color w:val="000000"/>
              </w:rPr>
              <w:t>A</w:t>
            </w:r>
            <w:r w:rsidR="00A36939" w:rsidRPr="00071791">
              <w:rPr>
                <w:color w:val="000000"/>
              </w:rPr>
              <w:t>WST</w:t>
            </w:r>
          </w:p>
          <w:p w14:paraId="10DF1302" w14:textId="538F6BD8" w:rsidR="000415CE" w:rsidRPr="00183134" w:rsidRDefault="000415CE" w:rsidP="000415CE">
            <w:pPr>
              <w:pStyle w:val="DefenceNormal"/>
              <w:rPr>
                <w:iCs/>
              </w:rPr>
            </w:pPr>
          </w:p>
        </w:tc>
      </w:tr>
      <w:tr w:rsidR="00D63DF1" w:rsidRPr="00183134" w14:paraId="3FCDA650" w14:textId="77777777" w:rsidTr="006B4439">
        <w:tc>
          <w:tcPr>
            <w:tcW w:w="3613" w:type="dxa"/>
            <w:vMerge/>
            <w:tcBorders>
              <w:left w:val="single" w:sz="4" w:space="0" w:color="auto"/>
              <w:right w:val="single" w:sz="4" w:space="0" w:color="auto"/>
            </w:tcBorders>
          </w:tcPr>
          <w:p w14:paraId="638F16AD" w14:textId="77777777" w:rsidR="00D63DF1" w:rsidRPr="00183134" w:rsidRDefault="00D63DF1" w:rsidP="00D63DF1">
            <w:pPr>
              <w:pStyle w:val="DefenceNormal"/>
              <w:rPr>
                <w:b/>
              </w:rPr>
            </w:pPr>
          </w:p>
        </w:tc>
        <w:tc>
          <w:tcPr>
            <w:tcW w:w="2947" w:type="dxa"/>
            <w:gridSpan w:val="2"/>
            <w:tcBorders>
              <w:top w:val="single" w:sz="4" w:space="0" w:color="auto"/>
              <w:left w:val="single" w:sz="4" w:space="0" w:color="auto"/>
              <w:bottom w:val="single" w:sz="4" w:space="0" w:color="auto"/>
              <w:right w:val="single" w:sz="4" w:space="0" w:color="auto"/>
            </w:tcBorders>
          </w:tcPr>
          <w:p w14:paraId="0365E1FD" w14:textId="4FC07B8F" w:rsidR="00D63DF1" w:rsidRPr="00183134" w:rsidRDefault="00D63DF1" w:rsidP="00D63DF1">
            <w:pPr>
              <w:pStyle w:val="DefenceNormal"/>
              <w:rPr>
                <w:iCs/>
              </w:rPr>
            </w:pPr>
            <w:r w:rsidRPr="00183134">
              <w:rPr>
                <w:b/>
              </w:rPr>
              <w:t>Date</w:t>
            </w:r>
            <w:r w:rsidRPr="00183134">
              <w:t xml:space="preserve"> </w:t>
            </w:r>
            <w:r w:rsidRPr="00183134">
              <w:rPr>
                <w:b/>
              </w:rPr>
              <w:t>for industry briefing:</w:t>
            </w:r>
          </w:p>
        </w:tc>
        <w:tc>
          <w:tcPr>
            <w:tcW w:w="2948" w:type="dxa"/>
            <w:tcBorders>
              <w:top w:val="single" w:sz="4" w:space="0" w:color="auto"/>
              <w:left w:val="single" w:sz="4" w:space="0" w:color="auto"/>
              <w:bottom w:val="single" w:sz="4" w:space="0" w:color="auto"/>
              <w:right w:val="single" w:sz="4" w:space="0" w:color="auto"/>
            </w:tcBorders>
          </w:tcPr>
          <w:p w14:paraId="769B530A" w14:textId="380508AB" w:rsidR="00CA632B" w:rsidRPr="00183134" w:rsidRDefault="006E3642" w:rsidP="00071791">
            <w:pPr>
              <w:pStyle w:val="DefenceNormal"/>
              <w:rPr>
                <w:iCs/>
              </w:rPr>
            </w:pPr>
            <w:r>
              <w:rPr>
                <w:iCs/>
              </w:rPr>
              <w:t>2</w:t>
            </w:r>
            <w:r w:rsidR="00EA0D2B">
              <w:rPr>
                <w:iCs/>
              </w:rPr>
              <w:t>4</w:t>
            </w:r>
            <w:r w:rsidR="00071791">
              <w:rPr>
                <w:iCs/>
              </w:rPr>
              <w:t>th</w:t>
            </w:r>
            <w:r>
              <w:rPr>
                <w:iCs/>
              </w:rPr>
              <w:t xml:space="preserve"> July 2026 </w:t>
            </w:r>
          </w:p>
        </w:tc>
      </w:tr>
      <w:tr w:rsidR="00D63DF1" w:rsidRPr="00183134" w14:paraId="1F6AF24A" w14:textId="77777777" w:rsidTr="006B4439">
        <w:tc>
          <w:tcPr>
            <w:tcW w:w="3613" w:type="dxa"/>
            <w:vMerge/>
            <w:tcBorders>
              <w:left w:val="single" w:sz="4" w:space="0" w:color="auto"/>
              <w:right w:val="single" w:sz="4" w:space="0" w:color="auto"/>
            </w:tcBorders>
          </w:tcPr>
          <w:p w14:paraId="728F5DDD" w14:textId="77777777" w:rsidR="00D63DF1" w:rsidRPr="00183134" w:rsidRDefault="00D63DF1" w:rsidP="00D63DF1">
            <w:pPr>
              <w:pStyle w:val="DefenceNormal"/>
              <w:rPr>
                <w:b/>
              </w:rPr>
            </w:pPr>
          </w:p>
        </w:tc>
        <w:tc>
          <w:tcPr>
            <w:tcW w:w="2947" w:type="dxa"/>
            <w:gridSpan w:val="2"/>
            <w:tcBorders>
              <w:top w:val="single" w:sz="4" w:space="0" w:color="auto"/>
              <w:left w:val="single" w:sz="4" w:space="0" w:color="auto"/>
              <w:bottom w:val="single" w:sz="4" w:space="0" w:color="auto"/>
              <w:right w:val="single" w:sz="4" w:space="0" w:color="auto"/>
            </w:tcBorders>
          </w:tcPr>
          <w:p w14:paraId="0110D775" w14:textId="2F95E3EC" w:rsidR="00D63DF1" w:rsidRPr="00183134" w:rsidRDefault="00D63DF1" w:rsidP="00D63DF1">
            <w:pPr>
              <w:pStyle w:val="DefenceNormal"/>
              <w:rPr>
                <w:iCs/>
              </w:rPr>
            </w:pPr>
            <w:r w:rsidRPr="00183134">
              <w:rPr>
                <w:b/>
              </w:rPr>
              <w:t>Location:</w:t>
            </w:r>
          </w:p>
        </w:tc>
        <w:tc>
          <w:tcPr>
            <w:tcW w:w="2948" w:type="dxa"/>
            <w:tcBorders>
              <w:top w:val="single" w:sz="4" w:space="0" w:color="auto"/>
              <w:left w:val="single" w:sz="4" w:space="0" w:color="auto"/>
              <w:bottom w:val="single" w:sz="4" w:space="0" w:color="auto"/>
              <w:right w:val="single" w:sz="4" w:space="0" w:color="auto"/>
            </w:tcBorders>
          </w:tcPr>
          <w:p w14:paraId="1EBDC519" w14:textId="77777777" w:rsidR="00483ACA" w:rsidRDefault="00483ACA" w:rsidP="00D63DF1">
            <w:pPr>
              <w:pStyle w:val="DefenceHeading3"/>
              <w:numPr>
                <w:ilvl w:val="0"/>
                <w:numId w:val="0"/>
              </w:numPr>
              <w:tabs>
                <w:tab w:val="left" w:pos="720"/>
              </w:tabs>
              <w:spacing w:before="120" w:after="120"/>
              <w:rPr>
                <w:bCs w:val="0"/>
                <w:color w:val="000000"/>
              </w:rPr>
            </w:pPr>
            <w:r w:rsidRPr="00483ACA">
              <w:rPr>
                <w:bCs w:val="0"/>
                <w:color w:val="000000"/>
              </w:rPr>
              <w:t>Campbell Barracks, Swanbourne, Western Australia, 6010</w:t>
            </w:r>
          </w:p>
          <w:p w14:paraId="7E2653D4" w14:textId="279ECE65" w:rsidR="00D63DF1" w:rsidRPr="00BA7BED" w:rsidRDefault="00FA69A0" w:rsidP="00071791">
            <w:pPr>
              <w:pStyle w:val="DefenceHeading3"/>
              <w:numPr>
                <w:ilvl w:val="0"/>
                <w:numId w:val="0"/>
              </w:numPr>
              <w:tabs>
                <w:tab w:val="left" w:pos="720"/>
              </w:tabs>
              <w:spacing w:before="120" w:after="120"/>
              <w:rPr>
                <w:iCs/>
              </w:rPr>
            </w:pPr>
            <w:r w:rsidRPr="00BA7BED">
              <w:rPr>
                <w:bCs w:val="0"/>
                <w:color w:val="000000"/>
              </w:rPr>
              <w:t>Meet at the Pass office</w:t>
            </w:r>
          </w:p>
        </w:tc>
      </w:tr>
      <w:tr w:rsidR="00D63DF1" w:rsidRPr="00183134" w14:paraId="35E1D21F" w14:textId="77777777" w:rsidTr="006B4439">
        <w:tc>
          <w:tcPr>
            <w:tcW w:w="3613" w:type="dxa"/>
            <w:vMerge/>
            <w:tcBorders>
              <w:left w:val="single" w:sz="4" w:space="0" w:color="auto"/>
              <w:right w:val="single" w:sz="4" w:space="0" w:color="auto"/>
            </w:tcBorders>
          </w:tcPr>
          <w:p w14:paraId="67E56B0C" w14:textId="77777777" w:rsidR="00D63DF1" w:rsidRPr="00183134" w:rsidRDefault="00D63DF1" w:rsidP="00D63DF1">
            <w:pPr>
              <w:pStyle w:val="DefenceNormal"/>
              <w:rPr>
                <w:b/>
              </w:rPr>
            </w:pPr>
          </w:p>
        </w:tc>
        <w:tc>
          <w:tcPr>
            <w:tcW w:w="2947" w:type="dxa"/>
            <w:gridSpan w:val="2"/>
            <w:tcBorders>
              <w:top w:val="single" w:sz="4" w:space="0" w:color="auto"/>
              <w:left w:val="single" w:sz="4" w:space="0" w:color="auto"/>
              <w:bottom w:val="single" w:sz="4" w:space="0" w:color="auto"/>
              <w:right w:val="single" w:sz="4" w:space="0" w:color="auto"/>
            </w:tcBorders>
          </w:tcPr>
          <w:p w14:paraId="6748A544" w14:textId="6586DB96" w:rsidR="00D63DF1" w:rsidRPr="00183134" w:rsidRDefault="00D63DF1" w:rsidP="00D63DF1">
            <w:pPr>
              <w:pStyle w:val="DefenceNormal"/>
              <w:rPr>
                <w:iCs/>
              </w:rPr>
            </w:pPr>
            <w:r w:rsidRPr="00183134">
              <w:rPr>
                <w:b/>
              </w:rPr>
              <w:t>Maximum number of Tenderer personnel permitted to attend the industry briefing:</w:t>
            </w:r>
          </w:p>
        </w:tc>
        <w:tc>
          <w:tcPr>
            <w:tcW w:w="2948" w:type="dxa"/>
            <w:tcBorders>
              <w:top w:val="single" w:sz="4" w:space="0" w:color="auto"/>
              <w:left w:val="single" w:sz="4" w:space="0" w:color="auto"/>
              <w:bottom w:val="single" w:sz="4" w:space="0" w:color="auto"/>
              <w:right w:val="single" w:sz="4" w:space="0" w:color="auto"/>
            </w:tcBorders>
          </w:tcPr>
          <w:p w14:paraId="25C2E14D" w14:textId="2152F29B" w:rsidR="00FA69A0" w:rsidRPr="00183134" w:rsidRDefault="003C4283" w:rsidP="00FA69A0">
            <w:pPr>
              <w:pStyle w:val="DefenceHeading3"/>
              <w:numPr>
                <w:ilvl w:val="0"/>
                <w:numId w:val="0"/>
              </w:numPr>
              <w:spacing w:before="120" w:after="120"/>
              <w:rPr>
                <w:iCs/>
              </w:rPr>
            </w:pPr>
            <w:r>
              <w:rPr>
                <w:iCs/>
              </w:rPr>
              <w:t>1</w:t>
            </w:r>
          </w:p>
          <w:p w14:paraId="68F90FD8" w14:textId="2845788A" w:rsidR="00D63DF1" w:rsidRPr="00183134" w:rsidRDefault="00D63DF1" w:rsidP="0043207E">
            <w:pPr>
              <w:pStyle w:val="DefenceNormal"/>
              <w:rPr>
                <w:iCs/>
              </w:rPr>
            </w:pPr>
          </w:p>
        </w:tc>
      </w:tr>
      <w:tr w:rsidR="00D63DF1" w:rsidRPr="00183134" w14:paraId="033C64C3" w14:textId="77777777" w:rsidTr="006B4439">
        <w:tc>
          <w:tcPr>
            <w:tcW w:w="3613" w:type="dxa"/>
            <w:vMerge/>
            <w:tcBorders>
              <w:left w:val="single" w:sz="4" w:space="0" w:color="auto"/>
              <w:right w:val="single" w:sz="4" w:space="0" w:color="auto"/>
            </w:tcBorders>
          </w:tcPr>
          <w:p w14:paraId="6DD2103C" w14:textId="77777777" w:rsidR="00D63DF1" w:rsidRPr="00183134" w:rsidRDefault="00D63DF1" w:rsidP="00D63DF1">
            <w:pPr>
              <w:pStyle w:val="DefenceNormal"/>
              <w:rPr>
                <w:b/>
              </w:rPr>
            </w:pPr>
          </w:p>
        </w:tc>
        <w:tc>
          <w:tcPr>
            <w:tcW w:w="2947" w:type="dxa"/>
            <w:gridSpan w:val="2"/>
            <w:tcBorders>
              <w:top w:val="single" w:sz="4" w:space="0" w:color="auto"/>
              <w:left w:val="single" w:sz="4" w:space="0" w:color="auto"/>
              <w:bottom w:val="single" w:sz="4" w:space="0" w:color="auto"/>
              <w:right w:val="single" w:sz="4" w:space="0" w:color="auto"/>
            </w:tcBorders>
          </w:tcPr>
          <w:p w14:paraId="2EC5D290" w14:textId="61356B93" w:rsidR="00D63DF1" w:rsidRPr="00183134" w:rsidRDefault="00D63DF1" w:rsidP="00D63DF1">
            <w:pPr>
              <w:pStyle w:val="DefenceNormal"/>
              <w:rPr>
                <w:iCs/>
              </w:rPr>
            </w:pPr>
            <w:r w:rsidRPr="00183134">
              <w:rPr>
                <w:b/>
              </w:rPr>
              <w:t xml:space="preserve">Other information required: </w:t>
            </w:r>
          </w:p>
        </w:tc>
        <w:tc>
          <w:tcPr>
            <w:tcW w:w="2948" w:type="dxa"/>
            <w:tcBorders>
              <w:top w:val="single" w:sz="4" w:space="0" w:color="auto"/>
              <w:left w:val="single" w:sz="4" w:space="0" w:color="auto"/>
              <w:bottom w:val="single" w:sz="4" w:space="0" w:color="auto"/>
              <w:right w:val="single" w:sz="4" w:space="0" w:color="auto"/>
            </w:tcBorders>
          </w:tcPr>
          <w:p w14:paraId="762BA3EB" w14:textId="0CD18A3B" w:rsidR="00D63DF1" w:rsidRPr="00183134" w:rsidRDefault="00D63DF1" w:rsidP="0091202C">
            <w:pPr>
              <w:pStyle w:val="DefenceHeading3"/>
              <w:numPr>
                <w:ilvl w:val="0"/>
                <w:numId w:val="0"/>
              </w:numPr>
              <w:spacing w:before="120" w:after="120"/>
              <w:rPr>
                <w:iCs/>
              </w:rPr>
            </w:pPr>
            <w:r w:rsidRPr="00183134">
              <w:rPr>
                <w:color w:val="000000"/>
              </w:rPr>
              <w:t xml:space="preserve">None stated </w:t>
            </w:r>
          </w:p>
        </w:tc>
      </w:tr>
      <w:tr w:rsidR="00D63DF1" w:rsidRPr="00183134" w14:paraId="2328D60A" w14:textId="77777777" w:rsidTr="006B4439">
        <w:tc>
          <w:tcPr>
            <w:tcW w:w="3613" w:type="dxa"/>
            <w:vMerge/>
            <w:tcBorders>
              <w:left w:val="single" w:sz="4" w:space="0" w:color="auto"/>
              <w:right w:val="single" w:sz="4" w:space="0" w:color="auto"/>
            </w:tcBorders>
          </w:tcPr>
          <w:p w14:paraId="32113A2A" w14:textId="77777777" w:rsidR="00D63DF1" w:rsidRPr="00183134" w:rsidRDefault="00D63DF1" w:rsidP="00D63DF1">
            <w:pPr>
              <w:pStyle w:val="DefenceNormal"/>
              <w:rPr>
                <w:b/>
              </w:rPr>
            </w:pPr>
          </w:p>
        </w:tc>
        <w:tc>
          <w:tcPr>
            <w:tcW w:w="2947" w:type="dxa"/>
            <w:gridSpan w:val="2"/>
            <w:tcBorders>
              <w:top w:val="single" w:sz="4" w:space="0" w:color="auto"/>
              <w:left w:val="single" w:sz="4" w:space="0" w:color="auto"/>
              <w:bottom w:val="single" w:sz="4" w:space="0" w:color="auto"/>
              <w:right w:val="single" w:sz="4" w:space="0" w:color="auto"/>
            </w:tcBorders>
          </w:tcPr>
          <w:p w14:paraId="59F11EBE" w14:textId="6EBEFAD1" w:rsidR="00D63DF1" w:rsidRPr="00183134" w:rsidRDefault="00D63DF1" w:rsidP="00D63DF1">
            <w:pPr>
              <w:pStyle w:val="DefenceNormal"/>
              <w:rPr>
                <w:iCs/>
              </w:rPr>
            </w:pPr>
            <w:r w:rsidRPr="00183134">
              <w:rPr>
                <w:b/>
              </w:rPr>
              <w:t xml:space="preserve">Other requirements: </w:t>
            </w:r>
          </w:p>
        </w:tc>
        <w:tc>
          <w:tcPr>
            <w:tcW w:w="2948" w:type="dxa"/>
            <w:tcBorders>
              <w:top w:val="single" w:sz="4" w:space="0" w:color="auto"/>
              <w:left w:val="single" w:sz="4" w:space="0" w:color="auto"/>
              <w:bottom w:val="single" w:sz="4" w:space="0" w:color="auto"/>
              <w:right w:val="single" w:sz="4" w:space="0" w:color="auto"/>
            </w:tcBorders>
          </w:tcPr>
          <w:p w14:paraId="635C7C74" w14:textId="77777777" w:rsidR="00A02B16" w:rsidRDefault="00A02B16" w:rsidP="00A02B16">
            <w:pPr>
              <w:pStyle w:val="DefenceHeading3"/>
              <w:numPr>
                <w:ilvl w:val="0"/>
                <w:numId w:val="0"/>
              </w:numPr>
              <w:tabs>
                <w:tab w:val="left" w:pos="720"/>
              </w:tabs>
              <w:spacing w:before="120" w:after="120"/>
            </w:pPr>
            <w:r w:rsidRPr="00183134">
              <w:rPr>
                <w:rFonts w:cs="Times New Roman"/>
                <w:color w:val="000000"/>
              </w:rPr>
              <w:t xml:space="preserve">Tenderers must register to attend the Industry Briefing see </w:t>
            </w:r>
            <w:r w:rsidRPr="00183134">
              <w:rPr>
                <w:b/>
                <w:bCs w:val="0"/>
              </w:rPr>
              <w:t xml:space="preserve">Time and Date for Tenderer details for industry briefing </w:t>
            </w:r>
            <w:r w:rsidRPr="00183134">
              <w:t>below.</w:t>
            </w:r>
          </w:p>
          <w:p w14:paraId="6E1F49C7" w14:textId="77777777" w:rsidR="00A02B16" w:rsidRPr="00183134" w:rsidRDefault="00A02B16" w:rsidP="00A02B16">
            <w:pPr>
              <w:pStyle w:val="DefenceHeading3"/>
              <w:numPr>
                <w:ilvl w:val="0"/>
                <w:numId w:val="0"/>
              </w:numPr>
              <w:tabs>
                <w:tab w:val="left" w:pos="720"/>
              </w:tabs>
              <w:spacing w:before="120" w:after="120"/>
              <w:rPr>
                <w:rFonts w:cs="Times New Roman"/>
                <w:color w:val="000000"/>
              </w:rPr>
            </w:pPr>
            <w:r w:rsidRPr="00183134">
              <w:rPr>
                <w:rFonts w:cs="Times New Roman"/>
                <w:color w:val="000000"/>
              </w:rPr>
              <w:t>Tenderers must not enter site without being escorted by the Contract Administrator.</w:t>
            </w:r>
          </w:p>
          <w:p w14:paraId="415E36C0" w14:textId="77777777" w:rsidR="00A02B16" w:rsidRPr="00183134" w:rsidRDefault="00A02B16" w:rsidP="00A02B16">
            <w:pPr>
              <w:pStyle w:val="DefenceNormal"/>
              <w:rPr>
                <w:color w:val="000000"/>
              </w:rPr>
            </w:pPr>
            <w:r w:rsidRPr="00183134">
              <w:rPr>
                <w:iCs/>
              </w:rPr>
              <w:t>For Site Industry Brief, a</w:t>
            </w:r>
            <w:r w:rsidRPr="00183134">
              <w:rPr>
                <w:color w:val="000000"/>
              </w:rPr>
              <w:t xml:space="preserve">ll attendees must complete the National Base Induction prior to attendance at a Defence base. </w:t>
            </w:r>
          </w:p>
          <w:p w14:paraId="56674D79" w14:textId="77777777" w:rsidR="00A02B16" w:rsidRPr="00183134" w:rsidRDefault="00A02B16" w:rsidP="00A02B16">
            <w:pPr>
              <w:pStyle w:val="DefenceHeading3"/>
              <w:numPr>
                <w:ilvl w:val="0"/>
                <w:numId w:val="0"/>
              </w:numPr>
              <w:tabs>
                <w:tab w:val="left" w:pos="720"/>
              </w:tabs>
              <w:spacing w:before="120" w:after="120"/>
            </w:pPr>
            <w:r w:rsidRPr="00183134">
              <w:t xml:space="preserve">Link: </w:t>
            </w:r>
            <w:hyperlink r:id="rId19" w:tgtFrame="_blank" w:tooltip="https://www.defence.gov.au/about/locations-property/base-induction/national-base-induction" w:history="1">
              <w:r w:rsidRPr="00183134">
                <w:rPr>
                  <w:rStyle w:val="Hyperlink"/>
                </w:rPr>
                <w:t>National base induction form | About | Defence</w:t>
              </w:r>
            </w:hyperlink>
          </w:p>
          <w:p w14:paraId="5414001C" w14:textId="77777777" w:rsidR="00A02B16" w:rsidRPr="00183134" w:rsidRDefault="00A02B16" w:rsidP="00A02B16">
            <w:pPr>
              <w:pStyle w:val="DefenceHeading3"/>
              <w:numPr>
                <w:ilvl w:val="0"/>
                <w:numId w:val="0"/>
              </w:numPr>
              <w:tabs>
                <w:tab w:val="left" w:pos="720"/>
              </w:tabs>
              <w:spacing w:before="120" w:after="120"/>
              <w:rPr>
                <w:rFonts w:cs="Times New Roman"/>
                <w:color w:val="000000"/>
              </w:rPr>
            </w:pPr>
            <w:r w:rsidRPr="00183134">
              <w:rPr>
                <w:rFonts w:cs="Times New Roman"/>
                <w:b/>
                <w:bCs w:val="0"/>
                <w:color w:val="000000"/>
                <w:u w:val="single"/>
              </w:rPr>
              <w:t>Valid photo identification</w:t>
            </w:r>
            <w:r w:rsidRPr="00183134">
              <w:rPr>
                <w:rFonts w:cs="Times New Roman"/>
                <w:color w:val="000000"/>
              </w:rPr>
              <w:t xml:space="preserve"> (valid identification is current, has a photo, is government issued (i.e. passport, driver licence) and is in English) as well any security pass or clearance held for Defence works. Day passes to the Base will be issued to those that do not have existing Defence security passes and escort will be provided. </w:t>
            </w:r>
          </w:p>
          <w:p w14:paraId="1E551441" w14:textId="77777777" w:rsidR="00A02B16" w:rsidRPr="00183134" w:rsidRDefault="00A02B16" w:rsidP="00A02B16">
            <w:pPr>
              <w:pStyle w:val="DefenceHeading3"/>
              <w:numPr>
                <w:ilvl w:val="0"/>
                <w:numId w:val="0"/>
              </w:numPr>
              <w:tabs>
                <w:tab w:val="left" w:pos="720"/>
              </w:tabs>
              <w:spacing w:before="120" w:after="120"/>
              <w:rPr>
                <w:rFonts w:cs="Times New Roman"/>
                <w:color w:val="000000"/>
              </w:rPr>
            </w:pPr>
            <w:r w:rsidRPr="00183134">
              <w:rPr>
                <w:rFonts w:cs="Times New Roman"/>
                <w:color w:val="000000"/>
              </w:rPr>
              <w:lastRenderedPageBreak/>
              <w:t>Attendees are to wear closed in shoes and high visibility vest, bring water and weather protection.</w:t>
            </w:r>
          </w:p>
          <w:p w14:paraId="40F6D289" w14:textId="77777777" w:rsidR="00A02B16" w:rsidRPr="00183134" w:rsidRDefault="00A02B16" w:rsidP="00A02B16">
            <w:pPr>
              <w:pStyle w:val="DefenceHeading3"/>
              <w:numPr>
                <w:ilvl w:val="0"/>
                <w:numId w:val="0"/>
              </w:numPr>
              <w:tabs>
                <w:tab w:val="left" w:pos="720"/>
              </w:tabs>
              <w:spacing w:before="120" w:after="120"/>
              <w:rPr>
                <w:rFonts w:cs="Times New Roman"/>
                <w:color w:val="000000"/>
              </w:rPr>
            </w:pPr>
            <w:r w:rsidRPr="00183134">
              <w:rPr>
                <w:rFonts w:cs="Times New Roman"/>
                <w:color w:val="000000"/>
              </w:rPr>
              <w:t>Attendees are to arrive 15 minutes prior to the commencement of the briefing to allow for site induction and visitor pass sign in, if required.</w:t>
            </w:r>
          </w:p>
          <w:p w14:paraId="57F7B233" w14:textId="77777777" w:rsidR="00A02B16" w:rsidRPr="00183134" w:rsidRDefault="00A02B16" w:rsidP="00A02B16">
            <w:pPr>
              <w:pStyle w:val="DefenceHeading3"/>
              <w:numPr>
                <w:ilvl w:val="0"/>
                <w:numId w:val="0"/>
              </w:numPr>
              <w:tabs>
                <w:tab w:val="left" w:pos="720"/>
              </w:tabs>
              <w:spacing w:before="120" w:after="120"/>
              <w:rPr>
                <w:rFonts w:cs="Times New Roman"/>
                <w:color w:val="000000"/>
              </w:rPr>
            </w:pPr>
            <w:r w:rsidRPr="00183134">
              <w:rPr>
                <w:rFonts w:cs="Times New Roman"/>
                <w:color w:val="000000"/>
              </w:rPr>
              <w:t>Parking spaces are limited therefore, it is preferable that attendees are limited to one (1) car per company or make alternative transport arrangements.</w:t>
            </w:r>
          </w:p>
          <w:p w14:paraId="123555CA" w14:textId="319A9980" w:rsidR="00D63DF1" w:rsidRPr="00183134" w:rsidRDefault="00A02B16" w:rsidP="0091202C">
            <w:pPr>
              <w:pStyle w:val="DefenceHeading3"/>
              <w:numPr>
                <w:ilvl w:val="0"/>
                <w:numId w:val="0"/>
              </w:numPr>
              <w:tabs>
                <w:tab w:val="left" w:pos="720"/>
              </w:tabs>
              <w:spacing w:before="120" w:after="120"/>
              <w:rPr>
                <w:iCs/>
              </w:rPr>
            </w:pPr>
            <w:r w:rsidRPr="00183134">
              <w:t>Tenderers should make themselves familiar with the Scope of Works Documents as well as any issued Addenda prior to the Industry Briefing.</w:t>
            </w:r>
          </w:p>
        </w:tc>
      </w:tr>
      <w:tr w:rsidR="00424607" w:rsidRPr="00183134" w14:paraId="42D6D792" w14:textId="77777777" w:rsidTr="006B4439">
        <w:tc>
          <w:tcPr>
            <w:tcW w:w="3613" w:type="dxa"/>
            <w:vMerge/>
            <w:tcBorders>
              <w:left w:val="single" w:sz="4" w:space="0" w:color="auto"/>
              <w:bottom w:val="single" w:sz="4" w:space="0" w:color="auto"/>
              <w:right w:val="single" w:sz="4" w:space="0" w:color="auto"/>
            </w:tcBorders>
          </w:tcPr>
          <w:p w14:paraId="03D8FC1A" w14:textId="77777777" w:rsidR="00424607" w:rsidRPr="00183134" w:rsidRDefault="00424607" w:rsidP="00424607">
            <w:pPr>
              <w:pStyle w:val="DefenceNormal"/>
              <w:rPr>
                <w:b/>
              </w:rPr>
            </w:pPr>
          </w:p>
        </w:tc>
        <w:tc>
          <w:tcPr>
            <w:tcW w:w="2947" w:type="dxa"/>
            <w:gridSpan w:val="2"/>
            <w:tcBorders>
              <w:top w:val="single" w:sz="4" w:space="0" w:color="auto"/>
              <w:left w:val="single" w:sz="4" w:space="0" w:color="auto"/>
              <w:bottom w:val="single" w:sz="4" w:space="0" w:color="auto"/>
              <w:right w:val="single" w:sz="4" w:space="0" w:color="auto"/>
            </w:tcBorders>
          </w:tcPr>
          <w:p w14:paraId="364C35C8" w14:textId="25FEFA23" w:rsidR="00424607" w:rsidRPr="00183134" w:rsidRDefault="00424607" w:rsidP="00424607">
            <w:pPr>
              <w:pStyle w:val="DefenceNormal"/>
              <w:rPr>
                <w:b/>
              </w:rPr>
            </w:pPr>
            <w:r w:rsidRPr="00183134">
              <w:rPr>
                <w:b/>
                <w:bCs/>
              </w:rPr>
              <w:t>Time and Date for Tenderer to provide details of personnel proposed to attend industry briefing and any information as specified in this Tender Particular:</w:t>
            </w:r>
          </w:p>
        </w:tc>
        <w:tc>
          <w:tcPr>
            <w:tcW w:w="2948" w:type="dxa"/>
            <w:tcBorders>
              <w:top w:val="single" w:sz="4" w:space="0" w:color="auto"/>
              <w:left w:val="single" w:sz="4" w:space="0" w:color="auto"/>
              <w:bottom w:val="single" w:sz="4" w:space="0" w:color="auto"/>
              <w:right w:val="single" w:sz="4" w:space="0" w:color="auto"/>
            </w:tcBorders>
          </w:tcPr>
          <w:p w14:paraId="018E754F" w14:textId="77777777" w:rsidR="00424607" w:rsidRPr="00183134" w:rsidRDefault="00424607" w:rsidP="00424607">
            <w:pPr>
              <w:tabs>
                <w:tab w:val="right" w:leader="dot" w:pos="6521"/>
              </w:tabs>
              <w:spacing w:before="120" w:after="120"/>
              <w:rPr>
                <w:color w:val="000000"/>
              </w:rPr>
            </w:pPr>
            <w:r w:rsidRPr="00183134">
              <w:rPr>
                <w:color w:val="000000"/>
              </w:rPr>
              <w:t xml:space="preserve">For all Tenderer personnel proposed to attend the industry briefing tenderers </w:t>
            </w:r>
            <w:r w:rsidRPr="00183134">
              <w:rPr>
                <w:b/>
                <w:bCs/>
                <w:color w:val="000000"/>
                <w:u w:val="single"/>
              </w:rPr>
              <w:t>must</w:t>
            </w:r>
            <w:r w:rsidRPr="00183134">
              <w:rPr>
                <w:color w:val="000000"/>
              </w:rPr>
              <w:t xml:space="preserve"> email a </w:t>
            </w:r>
            <w:r w:rsidRPr="00183134">
              <w:rPr>
                <w:b/>
                <w:bCs/>
                <w:color w:val="000000"/>
              </w:rPr>
              <w:t>fully executed Confidentiality agreement</w:t>
            </w:r>
            <w:r w:rsidRPr="00183134">
              <w:rPr>
                <w:color w:val="000000"/>
              </w:rPr>
              <w:t xml:space="preserve"> to the Contact Officer </w:t>
            </w:r>
            <w:r w:rsidRPr="00183134">
              <w:rPr>
                <w:b/>
                <w:bCs/>
                <w:color w:val="000000"/>
              </w:rPr>
              <w:t xml:space="preserve">and </w:t>
            </w:r>
            <w:r w:rsidRPr="00183134">
              <w:rPr>
                <w:b/>
                <w:bCs/>
              </w:rPr>
              <w:t>notify</w:t>
            </w:r>
            <w:r w:rsidRPr="00183134">
              <w:t xml:space="preserve"> the Contact Officer by email</w:t>
            </w:r>
            <w:r w:rsidRPr="00183134">
              <w:rPr>
                <w:color w:val="000000"/>
              </w:rPr>
              <w:t xml:space="preserve"> the following information to register: </w:t>
            </w:r>
          </w:p>
          <w:p w14:paraId="7599E008" w14:textId="77777777" w:rsidR="00F84A12" w:rsidRPr="00183134" w:rsidRDefault="00F84A12" w:rsidP="00F84A12">
            <w:pPr>
              <w:pStyle w:val="DefenceHeading3"/>
              <w:numPr>
                <w:ilvl w:val="0"/>
                <w:numId w:val="0"/>
              </w:numPr>
              <w:tabs>
                <w:tab w:val="left" w:pos="720"/>
              </w:tabs>
              <w:spacing w:before="120" w:after="120"/>
              <w:rPr>
                <w:color w:val="000000"/>
              </w:rPr>
            </w:pPr>
            <w:r w:rsidRPr="00183134">
              <w:rPr>
                <w:rFonts w:cs="Times New Roman"/>
                <w:color w:val="000000"/>
              </w:rPr>
              <w:t xml:space="preserve">For site briefing, digital confirmation, including the date, that National Base Induction has been completed. </w:t>
            </w:r>
          </w:p>
          <w:p w14:paraId="2B348B78" w14:textId="59E528FE" w:rsidR="00F84A12" w:rsidRPr="00183134" w:rsidRDefault="00F84A12" w:rsidP="00F84A12">
            <w:pPr>
              <w:pStyle w:val="NormalWeb"/>
              <w:spacing w:before="120" w:beforeAutospacing="0" w:after="120" w:afterAutospacing="0"/>
              <w:rPr>
                <w:color w:val="000000"/>
                <w:sz w:val="20"/>
                <w:szCs w:val="20"/>
              </w:rPr>
            </w:pPr>
            <w:r w:rsidRPr="00183134">
              <w:rPr>
                <w:color w:val="000000"/>
                <w:sz w:val="20"/>
                <w:szCs w:val="20"/>
              </w:rPr>
              <w:t xml:space="preserve">Full Name, Email, Address, Phone Number, Company Name, copy of Driver’s License (for site meetings only).  </w:t>
            </w:r>
          </w:p>
          <w:p w14:paraId="24B8064F" w14:textId="5109F777" w:rsidR="00424607" w:rsidRPr="00183134" w:rsidRDefault="00424607" w:rsidP="00424607">
            <w:pPr>
              <w:pStyle w:val="DefenceNormal"/>
              <w:rPr>
                <w:b/>
                <w:i/>
              </w:rPr>
            </w:pPr>
            <w:r w:rsidRPr="00183134">
              <w:rPr>
                <w:b/>
                <w:bCs/>
                <w:color w:val="000000"/>
              </w:rPr>
              <w:t xml:space="preserve">By no later than </w:t>
            </w:r>
            <w:r w:rsidRPr="00183134">
              <w:rPr>
                <w:b/>
                <w:color w:val="000000"/>
              </w:rPr>
              <w:t>5pm (A</w:t>
            </w:r>
            <w:r w:rsidR="003C4283">
              <w:rPr>
                <w:b/>
                <w:color w:val="000000"/>
              </w:rPr>
              <w:t>W</w:t>
            </w:r>
            <w:r w:rsidRPr="00183134">
              <w:rPr>
                <w:b/>
                <w:color w:val="000000"/>
              </w:rPr>
              <w:t xml:space="preserve">ST) </w:t>
            </w:r>
            <w:r w:rsidR="00924786">
              <w:rPr>
                <w:b/>
                <w:color w:val="000000"/>
              </w:rPr>
              <w:t>2</w:t>
            </w:r>
            <w:r w:rsidR="00EA0D2B">
              <w:rPr>
                <w:b/>
                <w:color w:val="000000"/>
              </w:rPr>
              <w:t>2</w:t>
            </w:r>
            <w:r w:rsidR="0091202C">
              <w:rPr>
                <w:b/>
                <w:color w:val="000000"/>
              </w:rPr>
              <w:t>nd</w:t>
            </w:r>
            <w:r w:rsidR="00924786">
              <w:rPr>
                <w:b/>
                <w:color w:val="000000"/>
              </w:rPr>
              <w:t xml:space="preserve"> July 2026</w:t>
            </w:r>
            <w:r w:rsidRPr="00183134">
              <w:rPr>
                <w:b/>
                <w:color w:val="000000"/>
              </w:rPr>
              <w:t xml:space="preserve"> </w:t>
            </w:r>
            <w:r w:rsidRPr="00183134">
              <w:rPr>
                <w:color w:val="000000"/>
              </w:rPr>
              <w:t>which is the cut off for Industry Briefing Registration.</w:t>
            </w:r>
          </w:p>
        </w:tc>
      </w:tr>
      <w:tr w:rsidR="00424607" w:rsidRPr="00183134" w14:paraId="79E37DE6" w14:textId="77777777" w:rsidTr="00E460F8">
        <w:tc>
          <w:tcPr>
            <w:tcW w:w="3613" w:type="dxa"/>
            <w:tcBorders>
              <w:top w:val="single" w:sz="4" w:space="0" w:color="auto"/>
              <w:left w:val="single" w:sz="4" w:space="0" w:color="auto"/>
              <w:bottom w:val="single" w:sz="4" w:space="0" w:color="auto"/>
              <w:right w:val="single" w:sz="4" w:space="0" w:color="auto"/>
            </w:tcBorders>
          </w:tcPr>
          <w:p w14:paraId="0B2F5828" w14:textId="61F3E004" w:rsidR="00424607" w:rsidRPr="00183134" w:rsidRDefault="00424607" w:rsidP="00424607">
            <w:pPr>
              <w:pStyle w:val="DefenceNormal"/>
              <w:rPr>
                <w:b/>
              </w:rPr>
            </w:pPr>
            <w:r w:rsidRPr="00183134">
              <w:rPr>
                <w:b/>
              </w:rPr>
              <w:t>Conditions for participation:</w:t>
            </w:r>
            <w:r w:rsidRPr="00183134">
              <w:br/>
              <w:t>(</w:t>
            </w:r>
            <w:r w:rsidRPr="00183134">
              <w:rPr>
                <w:bCs/>
              </w:rPr>
              <w:fldChar w:fldCharType="begin"/>
            </w:r>
            <w:r w:rsidRPr="00183134">
              <w:instrText xml:space="preserve"> REF _Ref55809039 \r \h </w:instrText>
            </w:r>
            <w:r w:rsidRP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clause </w:t>
            </w:r>
            <w:r w:rsidRPr="00183134">
              <w:fldChar w:fldCharType="begin"/>
            </w:r>
            <w:r w:rsidRPr="00183134">
              <w:instrText xml:space="preserve"> REF _Ref226365575 \r \h  \* MERGEFORMAT </w:instrText>
            </w:r>
            <w:r w:rsidRPr="00183134">
              <w:fldChar w:fldCharType="separate"/>
            </w:r>
            <w:r w:rsidRPr="00183134">
              <w:t>3.1(c)</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32559B19" w14:textId="0F32197F" w:rsidR="00424607" w:rsidRPr="00183134" w:rsidRDefault="00424607" w:rsidP="00424607">
            <w:pPr>
              <w:pStyle w:val="DefenceNormal"/>
              <w:rPr>
                <w:iCs/>
              </w:rPr>
            </w:pPr>
            <w:r w:rsidRPr="00183134">
              <w:rPr>
                <w:iCs/>
              </w:rPr>
              <w:t xml:space="preserve">The conditions for participation applicable to this tender process are that the </w:t>
            </w:r>
            <w:r w:rsidRPr="00183134">
              <w:t xml:space="preserve">Tenderer </w:t>
            </w:r>
            <w:r w:rsidRPr="00183134">
              <w:rPr>
                <w:iCs/>
              </w:rPr>
              <w:t>must:</w:t>
            </w:r>
          </w:p>
          <w:p w14:paraId="0FF98966" w14:textId="7F5BD9C5" w:rsidR="00297984" w:rsidRPr="00183134" w:rsidRDefault="00297984" w:rsidP="00297984">
            <w:pPr>
              <w:tabs>
                <w:tab w:val="right" w:leader="dot" w:pos="6521"/>
              </w:tabs>
              <w:spacing w:before="120" w:after="120"/>
              <w:rPr>
                <w:bCs/>
                <w:iCs/>
                <w:color w:val="000000"/>
              </w:rPr>
            </w:pPr>
            <w:r w:rsidRPr="00183134">
              <w:rPr>
                <w:bCs/>
                <w:iCs/>
                <w:color w:val="000000"/>
              </w:rPr>
              <w:t>Complete and return the signed Disclaimer and Confidentiality Agreement.</w:t>
            </w:r>
          </w:p>
          <w:p w14:paraId="65FEC549" w14:textId="24B7D898" w:rsidR="00424607" w:rsidRPr="00183134" w:rsidRDefault="00424607" w:rsidP="00297984">
            <w:pPr>
              <w:pStyle w:val="DefenceNormal"/>
              <w:rPr>
                <w:b/>
                <w:i/>
              </w:rPr>
            </w:pPr>
            <w:r w:rsidRPr="00183134">
              <w:rPr>
                <w:b/>
                <w:i/>
                <w:iCs/>
              </w:rPr>
              <w:t xml:space="preserve">The </w:t>
            </w:r>
            <w:r w:rsidRPr="00183134">
              <w:rPr>
                <w:b/>
                <w:i/>
              </w:rPr>
              <w:t xml:space="preserve">Tenderer </w:t>
            </w:r>
            <w:r w:rsidRPr="00183134">
              <w:rPr>
                <w:b/>
                <w:i/>
                <w:iCs/>
              </w:rPr>
              <w:t xml:space="preserve">should note that this is a condition for participation in this tender process under clause </w:t>
            </w:r>
            <w:r w:rsidRPr="00183134">
              <w:rPr>
                <w:b/>
                <w:i/>
              </w:rPr>
              <w:fldChar w:fldCharType="begin"/>
            </w:r>
            <w:r w:rsidRPr="00183134">
              <w:rPr>
                <w:b/>
                <w:i/>
              </w:rPr>
              <w:instrText xml:space="preserve"> REF _Ref226365575 \r \h  \* MERGEFORMAT </w:instrText>
            </w:r>
            <w:r w:rsidRPr="00183134">
              <w:rPr>
                <w:b/>
                <w:i/>
              </w:rPr>
            </w:r>
            <w:r w:rsidRPr="00183134">
              <w:rPr>
                <w:b/>
                <w:i/>
              </w:rPr>
              <w:fldChar w:fldCharType="separate"/>
            </w:r>
            <w:r w:rsidRPr="00183134">
              <w:rPr>
                <w:b/>
                <w:i/>
              </w:rPr>
              <w:t>3.1(c)</w:t>
            </w:r>
            <w:r w:rsidRPr="00183134">
              <w:rPr>
                <w:b/>
                <w:i/>
              </w:rPr>
              <w:fldChar w:fldCharType="end"/>
            </w:r>
            <w:r w:rsidRPr="00183134">
              <w:rPr>
                <w:b/>
                <w:i/>
                <w:iCs/>
              </w:rPr>
              <w:t xml:space="preserve"> of the </w:t>
            </w:r>
            <w:r w:rsidRPr="00183134">
              <w:rPr>
                <w:b/>
                <w:i/>
              </w:rPr>
              <w:t>Tender Conditions</w:t>
            </w:r>
            <w:r w:rsidRPr="00183134">
              <w:rPr>
                <w:b/>
                <w:i/>
                <w:iCs/>
              </w:rPr>
              <w:t xml:space="preserve"> and it is requested to lodge information in its </w:t>
            </w:r>
            <w:r w:rsidRPr="00183134">
              <w:rPr>
                <w:b/>
                <w:i/>
              </w:rPr>
              <w:t>Tender</w:t>
            </w:r>
            <w:r w:rsidRPr="00183134">
              <w:rPr>
                <w:b/>
                <w:i/>
                <w:iCs/>
              </w:rPr>
              <w:t xml:space="preserve"> demonstrating that it meets each condition for participation.  </w:t>
            </w:r>
            <w:r w:rsidRPr="00183134">
              <w:rPr>
                <w:b/>
                <w:i/>
              </w:rPr>
              <w:t>If the Tender is lodged on a Joint Bid Basis, the Tenderer is requested to lodge this information for each joint bid party (as applicable)</w:t>
            </w:r>
            <w:r w:rsidR="00D81186">
              <w:rPr>
                <w:b/>
                <w:i/>
              </w:rPr>
              <w:t>.</w:t>
            </w:r>
          </w:p>
        </w:tc>
      </w:tr>
      <w:tr w:rsidR="00A73787" w:rsidRPr="00183134" w14:paraId="644131BE" w14:textId="77777777" w:rsidTr="008A23E8">
        <w:tc>
          <w:tcPr>
            <w:tcW w:w="3613" w:type="dxa"/>
            <w:tcBorders>
              <w:top w:val="single" w:sz="4" w:space="0" w:color="auto"/>
              <w:left w:val="single" w:sz="4" w:space="0" w:color="auto"/>
              <w:bottom w:val="single" w:sz="4" w:space="0" w:color="auto"/>
              <w:right w:val="single" w:sz="4" w:space="0" w:color="auto"/>
            </w:tcBorders>
          </w:tcPr>
          <w:p w14:paraId="2761CE7A" w14:textId="17DB7192" w:rsidR="00A73787" w:rsidRPr="00183134" w:rsidRDefault="00A73787" w:rsidP="00A73787">
            <w:pPr>
              <w:pStyle w:val="DefenceNormal"/>
            </w:pPr>
            <w:r w:rsidRPr="00183134">
              <w:rPr>
                <w:b/>
              </w:rPr>
              <w:t>Format of Tender:</w:t>
            </w:r>
            <w:r w:rsidRPr="00183134">
              <w:br/>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_Ref445818169 \r \h </w:instrText>
            </w:r>
            <w:r w:rsidR="00183134">
              <w:instrText xml:space="preserve"> \* MERGEFORMAT </w:instrText>
            </w:r>
            <w:r w:rsidRPr="00183134">
              <w:fldChar w:fldCharType="separate"/>
            </w:r>
            <w:r w:rsidRPr="00183134">
              <w:t>3.4(b)(iii)</w:t>
            </w:r>
            <w:r w:rsidRPr="00183134">
              <w:fldChar w:fldCharType="end"/>
            </w:r>
            <w:r w:rsidRPr="00183134">
              <w:t xml:space="preserve">) </w:t>
            </w:r>
          </w:p>
        </w:tc>
        <w:tc>
          <w:tcPr>
            <w:tcW w:w="5895" w:type="dxa"/>
            <w:gridSpan w:val="3"/>
            <w:tcBorders>
              <w:top w:val="single" w:sz="4" w:space="0" w:color="auto"/>
              <w:left w:val="single" w:sz="4" w:space="0" w:color="auto"/>
              <w:bottom w:val="single" w:sz="4" w:space="0" w:color="auto"/>
              <w:right w:val="single" w:sz="4" w:space="0" w:color="auto"/>
            </w:tcBorders>
          </w:tcPr>
          <w:p w14:paraId="23DE8F9D" w14:textId="77777777" w:rsidR="00A73787" w:rsidRPr="00183134" w:rsidRDefault="00A73787" w:rsidP="00A73787">
            <w:pPr>
              <w:spacing w:before="120" w:after="120"/>
              <w:rPr>
                <w:szCs w:val="22"/>
                <w:lang w:eastAsia="zh-CN"/>
              </w:rPr>
            </w:pPr>
            <w:r w:rsidRPr="00183134">
              <w:rPr>
                <w:b/>
                <w:bCs/>
                <w:color w:val="000000"/>
                <w:u w:val="single"/>
              </w:rPr>
              <w:t>All files must be in unsecured PDF format</w:t>
            </w:r>
            <w:r w:rsidRPr="00183134">
              <w:rPr>
                <w:color w:val="000000"/>
              </w:rPr>
              <w:t xml:space="preserve"> to ISO 32000-1:2008 PDF 1.7 standard.</w:t>
            </w:r>
          </w:p>
          <w:p w14:paraId="2C3843FE" w14:textId="77777777" w:rsidR="00A73787" w:rsidRPr="00183134" w:rsidRDefault="00A73787" w:rsidP="00A73787">
            <w:pPr>
              <w:autoSpaceDE w:val="0"/>
              <w:autoSpaceDN w:val="0"/>
            </w:pPr>
            <w:hyperlink r:id="rId20" w:history="1">
              <w:r w:rsidRPr="00183134">
                <w:rPr>
                  <w:rStyle w:val="Hyperlink"/>
                  <w:b/>
                  <w:bCs/>
                  <w:color w:val="000000"/>
                </w:rPr>
                <w:t>AusTender Terms and Conditions of Tender</w:t>
              </w:r>
            </w:hyperlink>
            <w:r w:rsidRPr="00183134">
              <w:rPr>
                <w:b/>
                <w:bCs/>
                <w:color w:val="000000"/>
                <w:u w:val="single"/>
              </w:rPr>
              <w:t xml:space="preserve"> specifies</w:t>
            </w:r>
            <w:r w:rsidRPr="00183134">
              <w:rPr>
                <w:b/>
                <w:bCs/>
                <w:color w:val="000000"/>
                <w:u w:val="single"/>
              </w:rPr>
              <w:br/>
            </w:r>
            <w:r w:rsidRPr="00183134">
              <w:rPr>
                <w:color w:val="000000"/>
              </w:rPr>
              <w:t>1.8.4  Late Tenders or incomplete Tender Responses; including those with electronic files that cannot be read or decrypted, Tender Responses which the Tendering Agency believes to potentially contain any virus, malicious code or anything else that might compromise the integrity or security of AusTender and/or  the Tendering Agency’s ICT environment, may be excluded from the evaluation process.</w:t>
            </w:r>
            <w:r w:rsidRPr="00183134">
              <w:rPr>
                <w:color w:val="000000"/>
              </w:rPr>
              <w:br/>
              <w:t>AND</w:t>
            </w:r>
            <w:r w:rsidRPr="00183134">
              <w:rPr>
                <w:color w:val="000000"/>
              </w:rPr>
              <w:br/>
              <w:t xml:space="preserve">Part 1, clause 3.4 (b)(ii)(C) </w:t>
            </w:r>
            <w:r w:rsidRPr="00183134">
              <w:rPr>
                <w:b/>
                <w:bCs/>
              </w:rPr>
              <w:t>do not</w:t>
            </w:r>
            <w:r w:rsidRPr="00183134">
              <w:t xml:space="preserve"> contain any virus, malicious code or any other matter or thing which might affect the integrity, useability, security or operation of the Commonwealth's or the Contact Officer's systems.</w:t>
            </w:r>
          </w:p>
          <w:p w14:paraId="6E3AE3C7" w14:textId="05952578" w:rsidR="00A73787" w:rsidRPr="00183134" w:rsidRDefault="00A73787" w:rsidP="00A73787">
            <w:pPr>
              <w:pStyle w:val="DefenceNormal"/>
              <w:rPr>
                <w:b/>
                <w:i/>
              </w:rPr>
            </w:pPr>
            <w:r w:rsidRPr="00183134">
              <w:rPr>
                <w:b/>
                <w:bCs/>
              </w:rPr>
              <w:t>As such any embedded file will be excluded from the evaluation process.</w:t>
            </w:r>
          </w:p>
        </w:tc>
      </w:tr>
      <w:tr w:rsidR="00A73787" w:rsidRPr="00183134" w14:paraId="1B996696" w14:textId="77777777" w:rsidTr="008A23E8">
        <w:tc>
          <w:tcPr>
            <w:tcW w:w="3613" w:type="dxa"/>
            <w:tcBorders>
              <w:top w:val="single" w:sz="4" w:space="0" w:color="auto"/>
              <w:left w:val="single" w:sz="4" w:space="0" w:color="auto"/>
              <w:bottom w:val="single" w:sz="4" w:space="0" w:color="auto"/>
              <w:right w:val="single" w:sz="4" w:space="0" w:color="auto"/>
            </w:tcBorders>
          </w:tcPr>
          <w:p w14:paraId="341E27F5" w14:textId="58A0BC0A" w:rsidR="00A73787" w:rsidRPr="00183134" w:rsidRDefault="00A73787" w:rsidP="00A73787">
            <w:pPr>
              <w:pStyle w:val="DefenceNormal"/>
            </w:pPr>
            <w:r w:rsidRPr="00183134">
              <w:rPr>
                <w:b/>
              </w:rPr>
              <w:lastRenderedPageBreak/>
              <w:t>Maximum file size:</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_Ref44687231 \r \h  \* MERGEFORMAT </w:instrText>
            </w:r>
            <w:r w:rsidRPr="00183134">
              <w:fldChar w:fldCharType="separate"/>
            </w:r>
            <w:r w:rsidRPr="00183134">
              <w:t>3.4(b)(</w:t>
            </w:r>
            <w:proofErr w:type="gramStart"/>
            <w:r w:rsidRPr="00183134">
              <w:t>iii)B</w:t>
            </w:r>
            <w:proofErr w:type="gramEnd"/>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03EFA4FE" w14:textId="1B3B73FE" w:rsidR="00A73787" w:rsidRPr="00183134" w:rsidRDefault="00A73787" w:rsidP="00A73787">
            <w:pPr>
              <w:pStyle w:val="DefenceNormal"/>
              <w:rPr>
                <w:b/>
                <w:bCs/>
                <w:i/>
                <w:iCs/>
              </w:rPr>
            </w:pPr>
            <w:r w:rsidRPr="00183134">
              <w:rPr>
                <w:b/>
                <w:bCs/>
                <w:i/>
                <w:iCs/>
              </w:rPr>
              <w:t xml:space="preserve">30 </w:t>
            </w:r>
            <w:r w:rsidRPr="00183134">
              <w:rPr>
                <w:bCs/>
              </w:rPr>
              <w:t>megabytes per upload (with files compressed or zipped as required)</w:t>
            </w:r>
          </w:p>
        </w:tc>
      </w:tr>
      <w:tr w:rsidR="00A73787" w:rsidRPr="00183134" w14:paraId="65590D15" w14:textId="77777777" w:rsidTr="00E460F8">
        <w:tc>
          <w:tcPr>
            <w:tcW w:w="3613" w:type="dxa"/>
            <w:tcBorders>
              <w:top w:val="single" w:sz="4" w:space="0" w:color="auto"/>
              <w:left w:val="single" w:sz="4" w:space="0" w:color="auto"/>
              <w:bottom w:val="single" w:sz="4" w:space="0" w:color="auto"/>
              <w:right w:val="single" w:sz="4" w:space="0" w:color="auto"/>
            </w:tcBorders>
          </w:tcPr>
          <w:p w14:paraId="3BF49E3A" w14:textId="295AA8D8" w:rsidR="00A73787" w:rsidRPr="00183134" w:rsidRDefault="00A73787" w:rsidP="00A73787">
            <w:pPr>
              <w:pStyle w:val="DefenceNormal"/>
              <w:rPr>
                <w:b/>
              </w:rPr>
            </w:pPr>
            <w:r w:rsidRPr="00183134">
              <w:rPr>
                <w:b/>
              </w:rPr>
              <w:t>Additional Evaluation Criteria:</w:t>
            </w:r>
            <w:r w:rsidRPr="00183134">
              <w:br/>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_Ref216501216 \r \h  \* MERGEFORMAT </w:instrText>
            </w:r>
            <w:r w:rsidRPr="00183134">
              <w:fldChar w:fldCharType="separate"/>
            </w:r>
            <w:r w:rsidRPr="00183134">
              <w:t>4(b)</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00695E73" w14:textId="18AAB338" w:rsidR="00A73787" w:rsidRPr="00183134" w:rsidRDefault="00A73787" w:rsidP="00A73787">
            <w:pPr>
              <w:pStyle w:val="DefenceNormal"/>
              <w:rPr>
                <w:b/>
                <w:i/>
                <w:iCs/>
              </w:rPr>
            </w:pPr>
            <w:r w:rsidRPr="00183134">
              <w:rPr>
                <w:iCs/>
              </w:rPr>
              <w:t>None stated.</w:t>
            </w:r>
          </w:p>
        </w:tc>
      </w:tr>
      <w:tr w:rsidR="00A73787" w:rsidRPr="00183134" w14:paraId="37513D91" w14:textId="77777777" w:rsidTr="00E460F8">
        <w:tc>
          <w:tcPr>
            <w:tcW w:w="3613" w:type="dxa"/>
            <w:tcBorders>
              <w:top w:val="single" w:sz="4" w:space="0" w:color="auto"/>
              <w:left w:val="single" w:sz="4" w:space="0" w:color="auto"/>
              <w:bottom w:val="single" w:sz="4" w:space="0" w:color="auto"/>
              <w:right w:val="single" w:sz="4" w:space="0" w:color="auto"/>
            </w:tcBorders>
          </w:tcPr>
          <w:p w14:paraId="53E8BB8C" w14:textId="6ED26AF4" w:rsidR="00A73787" w:rsidRPr="00183134" w:rsidRDefault="00A73787" w:rsidP="00A73787">
            <w:pPr>
              <w:pStyle w:val="DefenceNormal"/>
              <w:rPr>
                <w:b/>
              </w:rPr>
            </w:pPr>
            <w:r w:rsidRPr="00183134">
              <w:rPr>
                <w:b/>
              </w:rPr>
              <w:t>Joint Bids:</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_Ref226266119 \r \h </w:instrText>
            </w:r>
            <w:r w:rsidR="00183134">
              <w:instrText xml:space="preserve"> \* MERGEFORMAT </w:instrText>
            </w:r>
            <w:r w:rsidRPr="00183134">
              <w:fldChar w:fldCharType="separate"/>
            </w:r>
            <w:r w:rsidRPr="00183134">
              <w:t>11</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226FD529" w14:textId="2E7B7378" w:rsidR="00A73787" w:rsidRPr="00183134" w:rsidRDefault="00A73787" w:rsidP="00A73787">
            <w:pPr>
              <w:pStyle w:val="DefenceNormal"/>
              <w:rPr>
                <w:iCs/>
              </w:rPr>
            </w:pPr>
            <w:r w:rsidRPr="00183134">
              <w:rPr>
                <w:iCs/>
              </w:rPr>
              <w:t xml:space="preserve">Clause </w:t>
            </w:r>
            <w:r w:rsidRPr="00183134">
              <w:fldChar w:fldCharType="begin"/>
            </w:r>
            <w:r w:rsidRPr="00183134">
              <w:instrText xml:space="preserve"> REF _Ref226266119 \r \h </w:instrText>
            </w:r>
            <w:r w:rsidR="00F84A12" w:rsidRPr="00183134">
              <w:instrText xml:space="preserve"> \* MERGEFORMAT </w:instrText>
            </w:r>
            <w:r w:rsidRPr="00183134">
              <w:fldChar w:fldCharType="separate"/>
            </w:r>
            <w:r w:rsidRPr="00183134">
              <w:t>11</w:t>
            </w:r>
            <w:r w:rsidRPr="00183134">
              <w:fldChar w:fldCharType="end"/>
            </w:r>
            <w:r w:rsidRPr="00183134">
              <w:rPr>
                <w:iCs/>
              </w:rPr>
              <w:t xml:space="preserve"> </w:t>
            </w:r>
            <w:bookmarkStart w:id="997" w:name="NoJV1"/>
            <w:r w:rsidRPr="00183134">
              <w:rPr>
                <w:b/>
                <w:i/>
                <w:iCs/>
              </w:rPr>
              <w:t xml:space="preserve">DOES </w:t>
            </w:r>
            <w:bookmarkEnd w:id="997"/>
            <w:r w:rsidRPr="00183134">
              <w:rPr>
                <w:iCs/>
              </w:rPr>
              <w:t>apply.</w:t>
            </w:r>
          </w:p>
        </w:tc>
      </w:tr>
      <w:tr w:rsidR="00A73787" w:rsidRPr="00183134" w14:paraId="44B233AC" w14:textId="77777777" w:rsidTr="00E460F8">
        <w:tc>
          <w:tcPr>
            <w:tcW w:w="3613" w:type="dxa"/>
            <w:tcBorders>
              <w:top w:val="single" w:sz="4" w:space="0" w:color="auto"/>
              <w:left w:val="single" w:sz="4" w:space="0" w:color="auto"/>
              <w:bottom w:val="single" w:sz="4" w:space="0" w:color="auto"/>
              <w:right w:val="single" w:sz="4" w:space="0" w:color="auto"/>
            </w:tcBorders>
          </w:tcPr>
          <w:p w14:paraId="3A873EEF" w14:textId="195E1817" w:rsidR="00A73787" w:rsidRPr="00183134" w:rsidRDefault="00A73787" w:rsidP="00A73787">
            <w:pPr>
              <w:pStyle w:val="DefenceNormal"/>
            </w:pPr>
            <w:r w:rsidRPr="00183134">
              <w:rPr>
                <w:b/>
              </w:rPr>
              <w:t>Email address for submitting general procurement complaints:</w:t>
            </w:r>
            <w:r w:rsidRPr="00183134">
              <w:br/>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_Ref22636885 \n \h  \* MERGEFORMAT </w:instrText>
            </w:r>
            <w:r w:rsidRPr="00183134">
              <w:fldChar w:fldCharType="separate"/>
            </w:r>
            <w:r w:rsidRPr="00183134">
              <w:t>18.1</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71863528" w14:textId="6806F443" w:rsidR="00A73787" w:rsidRPr="00183134" w:rsidRDefault="00A73787" w:rsidP="00A73787">
            <w:pPr>
              <w:pStyle w:val="DefenceNormal"/>
              <w:rPr>
                <w:iCs/>
              </w:rPr>
            </w:pPr>
            <w:r w:rsidRPr="00183134">
              <w:t>cfi.qualityandcompliance@defence.gov.au</w:t>
            </w:r>
          </w:p>
        </w:tc>
      </w:tr>
      <w:tr w:rsidR="00A73787" w:rsidRPr="00183134" w14:paraId="38000DCC" w14:textId="77777777" w:rsidTr="00CB071D">
        <w:trPr>
          <w:trHeight w:val="508"/>
        </w:trPr>
        <w:tc>
          <w:tcPr>
            <w:tcW w:w="3613" w:type="dxa"/>
            <w:vMerge w:val="restart"/>
            <w:tcBorders>
              <w:top w:val="single" w:sz="4" w:space="0" w:color="auto"/>
              <w:left w:val="single" w:sz="4" w:space="0" w:color="auto"/>
              <w:right w:val="single" w:sz="4" w:space="0" w:color="auto"/>
            </w:tcBorders>
          </w:tcPr>
          <w:p w14:paraId="037515F2" w14:textId="49CEF12A" w:rsidR="00A73787" w:rsidRPr="00183134" w:rsidRDefault="00A73787" w:rsidP="00A73787">
            <w:pPr>
              <w:pStyle w:val="DefenceNormal"/>
              <w:rPr>
                <w:b/>
              </w:rPr>
            </w:pPr>
            <w:r w:rsidRPr="00183134">
              <w:rPr>
                <w:b/>
              </w:rPr>
              <w:t>Complaints under the Judicial Review Act:</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_Ref22120351 \n \h  \* MERGEFORMAT </w:instrText>
            </w:r>
            <w:r w:rsidRPr="00183134">
              <w:fldChar w:fldCharType="separate"/>
            </w:r>
            <w:r w:rsidRPr="00183134">
              <w:t>18.2</w:t>
            </w:r>
            <w:r w:rsidRPr="00183134">
              <w:fldChar w:fldCharType="end"/>
            </w:r>
            <w:r w:rsidRPr="00183134">
              <w:t>)</w:t>
            </w:r>
          </w:p>
        </w:tc>
        <w:tc>
          <w:tcPr>
            <w:tcW w:w="2346" w:type="dxa"/>
            <w:tcBorders>
              <w:top w:val="single" w:sz="4" w:space="0" w:color="auto"/>
              <w:left w:val="single" w:sz="4" w:space="0" w:color="auto"/>
              <w:bottom w:val="single" w:sz="4" w:space="0" w:color="auto"/>
              <w:right w:val="single" w:sz="4" w:space="0" w:color="auto"/>
            </w:tcBorders>
          </w:tcPr>
          <w:p w14:paraId="3DD78AD4" w14:textId="2306A4B0" w:rsidR="00A73787" w:rsidRPr="00183134" w:rsidRDefault="00A73787" w:rsidP="00A73787">
            <w:pPr>
              <w:pStyle w:val="DefenceNormal"/>
              <w:rPr>
                <w:bCs/>
              </w:rPr>
            </w:pPr>
            <w:r w:rsidRPr="00183134">
              <w:rPr>
                <w:b/>
              </w:rPr>
              <w:t xml:space="preserve">Email address for submitting complaints under the Judicial Review Act: </w:t>
            </w:r>
            <w:r w:rsidRPr="00183134">
              <w:rPr>
                <w:b/>
              </w:rPr>
              <w:br/>
            </w:r>
            <w:r w:rsidRPr="00183134">
              <w:rPr>
                <w:bCs/>
              </w:rPr>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rPr>
                <w:bCs/>
              </w:rPr>
              <w:t xml:space="preserve">, clause </w:t>
            </w:r>
            <w:r w:rsidRPr="00183134">
              <w:rPr>
                <w:bCs/>
              </w:rPr>
              <w:fldChar w:fldCharType="begin"/>
            </w:r>
            <w:r w:rsidRPr="00183134">
              <w:rPr>
                <w:bCs/>
              </w:rPr>
              <w:instrText xml:space="preserve"> REF _Ref7168188 \r \h  \* MERGEFORMAT </w:instrText>
            </w:r>
            <w:r w:rsidRPr="00183134">
              <w:rPr>
                <w:bCs/>
              </w:rPr>
            </w:r>
            <w:r w:rsidRPr="00183134">
              <w:rPr>
                <w:bCs/>
              </w:rPr>
              <w:fldChar w:fldCharType="separate"/>
            </w:r>
            <w:r w:rsidRPr="00183134">
              <w:rPr>
                <w:bCs/>
              </w:rPr>
              <w:t>18.2(c)</w:t>
            </w:r>
            <w:r w:rsidRPr="00183134">
              <w:rPr>
                <w:bCs/>
              </w:rPr>
              <w:fldChar w:fldCharType="end"/>
            </w:r>
            <w:r w:rsidRPr="00183134">
              <w:rPr>
                <w:bCs/>
              </w:rPr>
              <w:t>)</w:t>
            </w:r>
          </w:p>
        </w:tc>
        <w:tc>
          <w:tcPr>
            <w:tcW w:w="3549" w:type="dxa"/>
            <w:gridSpan w:val="2"/>
            <w:tcBorders>
              <w:top w:val="single" w:sz="4" w:space="0" w:color="auto"/>
              <w:left w:val="single" w:sz="4" w:space="0" w:color="auto"/>
              <w:bottom w:val="single" w:sz="4" w:space="0" w:color="auto"/>
              <w:right w:val="single" w:sz="4" w:space="0" w:color="auto"/>
            </w:tcBorders>
          </w:tcPr>
          <w:p w14:paraId="39882BAB" w14:textId="329C321F" w:rsidR="00A73787" w:rsidRPr="00183134" w:rsidRDefault="00922603" w:rsidP="00EC7204">
            <w:pPr>
              <w:pStyle w:val="TableText"/>
              <w:tabs>
                <w:tab w:val="right" w:leader="dot" w:pos="6521"/>
              </w:tabs>
              <w:spacing w:before="120" w:after="120"/>
              <w:rPr>
                <w:bCs/>
                <w:iCs/>
              </w:rPr>
            </w:pPr>
            <w:r w:rsidRPr="00183134">
              <w:rPr>
                <w:bCs/>
                <w:iCs/>
              </w:rPr>
              <w:t>Not Applicable</w:t>
            </w:r>
          </w:p>
        </w:tc>
      </w:tr>
      <w:tr w:rsidR="00E24978" w:rsidRPr="00183134" w14:paraId="049E4743" w14:textId="77777777" w:rsidTr="00E460F8">
        <w:trPr>
          <w:trHeight w:val="1132"/>
        </w:trPr>
        <w:tc>
          <w:tcPr>
            <w:tcW w:w="3613" w:type="dxa"/>
            <w:vMerge/>
            <w:tcBorders>
              <w:left w:val="single" w:sz="4" w:space="0" w:color="auto"/>
              <w:bottom w:val="single" w:sz="4" w:space="0" w:color="auto"/>
              <w:right w:val="single" w:sz="4" w:space="0" w:color="auto"/>
            </w:tcBorders>
          </w:tcPr>
          <w:p w14:paraId="751E1A4E" w14:textId="77777777" w:rsidR="00E24978" w:rsidRPr="00183134" w:rsidRDefault="00E24978" w:rsidP="00E24978">
            <w:pPr>
              <w:pStyle w:val="DefenceNormal"/>
              <w:rPr>
                <w:b/>
              </w:rPr>
            </w:pPr>
          </w:p>
        </w:tc>
        <w:tc>
          <w:tcPr>
            <w:tcW w:w="2346" w:type="dxa"/>
            <w:tcBorders>
              <w:top w:val="single" w:sz="4" w:space="0" w:color="auto"/>
              <w:left w:val="single" w:sz="4" w:space="0" w:color="auto"/>
              <w:bottom w:val="single" w:sz="4" w:space="0" w:color="auto"/>
              <w:right w:val="single" w:sz="4" w:space="0" w:color="auto"/>
            </w:tcBorders>
          </w:tcPr>
          <w:p w14:paraId="1EE42251" w14:textId="50E8B1E7" w:rsidR="00E24978" w:rsidRPr="00183134" w:rsidRDefault="00E24978" w:rsidP="00E24978">
            <w:pPr>
              <w:pStyle w:val="TableText"/>
              <w:tabs>
                <w:tab w:val="right" w:leader="dot" w:pos="6521"/>
              </w:tabs>
              <w:spacing w:before="120" w:after="120"/>
              <w:rPr>
                <w:bCs/>
                <w:iCs/>
              </w:rPr>
            </w:pPr>
            <w:r w:rsidRPr="00183134">
              <w:rPr>
                <w:b/>
              </w:rPr>
              <w:t xml:space="preserve">Public interest certificate: </w:t>
            </w:r>
            <w:r w:rsidRPr="00183134">
              <w:rPr>
                <w:b/>
              </w:rPr>
              <w:br/>
            </w:r>
            <w:r w:rsidRPr="00183134">
              <w:rPr>
                <w:lang w:val="fr-FR"/>
              </w:rPr>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rPr>
                <w:lang w:val="fr-FR"/>
              </w:rPr>
              <w:t xml:space="preserve">, clause </w:t>
            </w:r>
            <w:r w:rsidRPr="00183134">
              <w:rPr>
                <w:lang w:val="fr-FR"/>
              </w:rPr>
              <w:fldChar w:fldCharType="begin"/>
            </w:r>
            <w:r w:rsidRPr="00183134">
              <w:rPr>
                <w:lang w:val="fr-FR"/>
              </w:rPr>
              <w:instrText xml:space="preserve"> REF _Ref23152674 \r \h  \* MERGEFORMAT </w:instrText>
            </w:r>
            <w:r w:rsidRPr="00183134">
              <w:rPr>
                <w:lang w:val="fr-FR"/>
              </w:rPr>
            </w:r>
            <w:r w:rsidRPr="00183134">
              <w:rPr>
                <w:lang w:val="fr-FR"/>
              </w:rPr>
              <w:fldChar w:fldCharType="separate"/>
            </w:r>
            <w:r w:rsidRPr="00183134">
              <w:rPr>
                <w:lang w:val="fr-FR"/>
              </w:rPr>
              <w:t>18.2(e)(i)</w:t>
            </w:r>
            <w:r w:rsidRPr="00183134">
              <w:rPr>
                <w:lang w:val="fr-FR"/>
              </w:rPr>
              <w:fldChar w:fldCharType="end"/>
            </w:r>
            <w:r w:rsidRPr="00183134">
              <w:rPr>
                <w:lang w:val="fr-FR"/>
              </w:rPr>
              <w:t>)</w:t>
            </w:r>
          </w:p>
        </w:tc>
        <w:tc>
          <w:tcPr>
            <w:tcW w:w="3549" w:type="dxa"/>
            <w:gridSpan w:val="2"/>
            <w:tcBorders>
              <w:top w:val="single" w:sz="4" w:space="0" w:color="auto"/>
              <w:left w:val="single" w:sz="4" w:space="0" w:color="auto"/>
              <w:bottom w:val="single" w:sz="4" w:space="0" w:color="auto"/>
              <w:right w:val="single" w:sz="4" w:space="0" w:color="auto"/>
            </w:tcBorders>
          </w:tcPr>
          <w:p w14:paraId="2A867E0B" w14:textId="6B4FD7DA" w:rsidR="00E24978" w:rsidRPr="00183134" w:rsidRDefault="00E24978" w:rsidP="00E24978">
            <w:pPr>
              <w:pStyle w:val="TableText"/>
              <w:tabs>
                <w:tab w:val="right" w:leader="dot" w:pos="6521"/>
              </w:tabs>
              <w:spacing w:before="120" w:after="120"/>
              <w:rPr>
                <w:bCs/>
                <w:iCs/>
              </w:rPr>
            </w:pPr>
            <w:r w:rsidRPr="00183134">
              <w:rPr>
                <w:bCs/>
                <w:iCs/>
              </w:rPr>
              <w:t>Not Applicable</w:t>
            </w:r>
          </w:p>
        </w:tc>
      </w:tr>
      <w:tr w:rsidR="00E24978" w:rsidRPr="00183134" w14:paraId="60CC4E2B" w14:textId="77777777" w:rsidTr="008A23E8">
        <w:tc>
          <w:tcPr>
            <w:tcW w:w="3613" w:type="dxa"/>
            <w:tcBorders>
              <w:top w:val="single" w:sz="4" w:space="0" w:color="auto"/>
              <w:left w:val="single" w:sz="4" w:space="0" w:color="auto"/>
              <w:bottom w:val="single" w:sz="4" w:space="0" w:color="auto"/>
              <w:right w:val="single" w:sz="4" w:space="0" w:color="auto"/>
            </w:tcBorders>
          </w:tcPr>
          <w:p w14:paraId="472091F5" w14:textId="09FDCD14" w:rsidR="00E24978" w:rsidRPr="00183134" w:rsidRDefault="00E24978" w:rsidP="00E24978">
            <w:pPr>
              <w:pStyle w:val="DefenceNormal"/>
            </w:pPr>
            <w:r w:rsidRPr="00183134">
              <w:rPr>
                <w:b/>
              </w:rPr>
              <w:t>Indigenous Procurement Policy - Not a High Value Contract:</w:t>
            </w:r>
            <w:r w:rsidRPr="00183134">
              <w:br/>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_Ref531336534 \r \h  \* MERGEFORMAT </w:instrText>
            </w:r>
            <w:r w:rsidRPr="00183134">
              <w:fldChar w:fldCharType="separate"/>
            </w:r>
            <w:r w:rsidRPr="00183134">
              <w:t>27</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035C2C2B" w14:textId="77777777" w:rsidR="003D667F" w:rsidRPr="00183134" w:rsidRDefault="003D667F" w:rsidP="003D667F">
            <w:pPr>
              <w:tabs>
                <w:tab w:val="right" w:leader="dot" w:pos="6521"/>
              </w:tabs>
              <w:spacing w:before="120" w:after="120"/>
              <w:rPr>
                <w:bCs/>
                <w:iCs/>
                <w:szCs w:val="20"/>
              </w:rPr>
            </w:pPr>
            <w:r w:rsidRPr="00183134">
              <w:rPr>
                <w:bCs/>
                <w:iCs/>
                <w:szCs w:val="20"/>
              </w:rPr>
              <w:t xml:space="preserve">Clauses </w:t>
            </w:r>
            <w:r w:rsidRPr="00183134">
              <w:rPr>
                <w:szCs w:val="20"/>
              </w:rPr>
              <w:fldChar w:fldCharType="begin"/>
            </w:r>
            <w:r w:rsidRPr="00183134">
              <w:rPr>
                <w:bCs/>
                <w:iCs/>
                <w:szCs w:val="20"/>
              </w:rPr>
              <w:instrText xml:space="preserve"> REF _Ref531335512 \r \h </w:instrText>
            </w:r>
            <w:r w:rsidRPr="00183134">
              <w:rPr>
                <w:szCs w:val="20"/>
              </w:rPr>
              <w:instrText xml:space="preserve"> \* MERGEFORMAT </w:instrText>
            </w:r>
            <w:r w:rsidRPr="00183134">
              <w:rPr>
                <w:szCs w:val="20"/>
              </w:rPr>
            </w:r>
            <w:r w:rsidRPr="00183134">
              <w:rPr>
                <w:szCs w:val="20"/>
              </w:rPr>
              <w:fldChar w:fldCharType="separate"/>
            </w:r>
            <w:r w:rsidRPr="00183134">
              <w:rPr>
                <w:bCs/>
                <w:iCs/>
                <w:szCs w:val="20"/>
              </w:rPr>
              <w:t>27.1</w:t>
            </w:r>
            <w:r w:rsidRPr="00183134">
              <w:rPr>
                <w:szCs w:val="20"/>
              </w:rPr>
              <w:fldChar w:fldCharType="end"/>
            </w:r>
            <w:r w:rsidRPr="00183134">
              <w:rPr>
                <w:szCs w:val="20"/>
              </w:rPr>
              <w:t xml:space="preserve"> and </w:t>
            </w:r>
            <w:r w:rsidRPr="00183134">
              <w:rPr>
                <w:szCs w:val="20"/>
              </w:rPr>
              <w:fldChar w:fldCharType="begin"/>
            </w:r>
            <w:r w:rsidRPr="00183134">
              <w:rPr>
                <w:szCs w:val="20"/>
              </w:rPr>
              <w:instrText xml:space="preserve"> REF _Ref531335513 \r \h  \* MERGEFORMAT </w:instrText>
            </w:r>
            <w:r w:rsidRPr="00183134">
              <w:rPr>
                <w:szCs w:val="20"/>
              </w:rPr>
            </w:r>
            <w:r w:rsidRPr="00183134">
              <w:rPr>
                <w:szCs w:val="20"/>
              </w:rPr>
              <w:fldChar w:fldCharType="separate"/>
            </w:r>
            <w:r w:rsidRPr="00183134">
              <w:rPr>
                <w:szCs w:val="20"/>
              </w:rPr>
              <w:t>27.2</w:t>
            </w:r>
            <w:r w:rsidRPr="00183134">
              <w:rPr>
                <w:szCs w:val="20"/>
              </w:rPr>
              <w:fldChar w:fldCharType="end"/>
            </w:r>
            <w:r w:rsidRPr="00183134">
              <w:rPr>
                <w:szCs w:val="20"/>
              </w:rPr>
              <w:t xml:space="preserve"> apply</w:t>
            </w:r>
            <w:r w:rsidRPr="00183134">
              <w:rPr>
                <w:bCs/>
                <w:iCs/>
                <w:szCs w:val="20"/>
              </w:rPr>
              <w:t>.</w:t>
            </w:r>
          </w:p>
          <w:p w14:paraId="55A2C780" w14:textId="2A325B47" w:rsidR="00E24978" w:rsidRPr="00183134" w:rsidRDefault="00E24978" w:rsidP="008E7470">
            <w:pPr>
              <w:tabs>
                <w:tab w:val="right" w:leader="dot" w:pos="6521"/>
              </w:tabs>
              <w:spacing w:before="120" w:after="120"/>
              <w:rPr>
                <w:b/>
                <w:bCs/>
                <w:i/>
                <w:iCs/>
                <w:szCs w:val="20"/>
              </w:rPr>
            </w:pPr>
          </w:p>
        </w:tc>
      </w:tr>
      <w:tr w:rsidR="00E24978" w:rsidRPr="00183134" w14:paraId="37B140D9" w14:textId="77777777" w:rsidTr="008A23E8">
        <w:tc>
          <w:tcPr>
            <w:tcW w:w="3613" w:type="dxa"/>
            <w:tcBorders>
              <w:top w:val="single" w:sz="4" w:space="0" w:color="auto"/>
              <w:left w:val="single" w:sz="4" w:space="0" w:color="auto"/>
              <w:bottom w:val="single" w:sz="4" w:space="0" w:color="auto"/>
              <w:right w:val="single" w:sz="4" w:space="0" w:color="auto"/>
            </w:tcBorders>
          </w:tcPr>
          <w:p w14:paraId="18DFAB34" w14:textId="68B129CB" w:rsidR="00E24978" w:rsidRPr="00183134" w:rsidRDefault="00E24978" w:rsidP="00E24978">
            <w:pPr>
              <w:pStyle w:val="DefenceNormal"/>
              <w:rPr>
                <w:b/>
              </w:rPr>
            </w:pPr>
            <w:r w:rsidRPr="00183134">
              <w:rPr>
                <w:b/>
              </w:rPr>
              <w:t>Indigenous Procurement Policy - High Value Contract:</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clauses </w:t>
            </w:r>
            <w:r w:rsidRPr="00183134">
              <w:fldChar w:fldCharType="begin"/>
            </w:r>
            <w:r w:rsidRPr="00183134">
              <w:instrText xml:space="preserve"> REF _Ref45206257 \r \h  \* MERGEFORMAT </w:instrText>
            </w:r>
            <w:r w:rsidRPr="00183134">
              <w:fldChar w:fldCharType="separate"/>
            </w:r>
            <w:r w:rsidRPr="00183134">
              <w:t>3.1(b)(iii)</w:t>
            </w:r>
            <w:r w:rsidRPr="00183134">
              <w:fldChar w:fldCharType="end"/>
            </w:r>
            <w:r w:rsidRPr="00183134">
              <w:t xml:space="preserve"> and </w:t>
            </w:r>
            <w:r w:rsidRPr="00183134">
              <w:fldChar w:fldCharType="begin"/>
            </w:r>
            <w:r w:rsidRPr="00183134">
              <w:instrText xml:space="preserve"> REF _Ref531336534 \r \h  \* MERGEFORMAT </w:instrText>
            </w:r>
            <w:r w:rsidRPr="00183134">
              <w:fldChar w:fldCharType="separate"/>
            </w:r>
            <w:r w:rsidRPr="00183134">
              <w:t>27</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1E61F38B" w14:textId="77777777" w:rsidR="00157823" w:rsidRPr="00183134" w:rsidRDefault="00157823" w:rsidP="00157823">
            <w:pPr>
              <w:tabs>
                <w:tab w:val="right" w:leader="dot" w:pos="6521"/>
              </w:tabs>
              <w:spacing w:before="120" w:after="120"/>
              <w:rPr>
                <w:bCs/>
                <w:iCs/>
                <w:szCs w:val="20"/>
              </w:rPr>
            </w:pPr>
            <w:r w:rsidRPr="00183134">
              <w:rPr>
                <w:bCs/>
                <w:iCs/>
                <w:szCs w:val="20"/>
              </w:rPr>
              <w:t xml:space="preserve">Clauses </w:t>
            </w:r>
            <w:r w:rsidRPr="00183134">
              <w:rPr>
                <w:szCs w:val="20"/>
              </w:rPr>
              <w:fldChar w:fldCharType="begin"/>
            </w:r>
            <w:r w:rsidRPr="00183134">
              <w:rPr>
                <w:szCs w:val="20"/>
              </w:rPr>
              <w:instrText xml:space="preserve"> REF _Ref45206257 \r \h  \* MERGEFORMAT </w:instrText>
            </w:r>
            <w:r w:rsidRPr="00183134">
              <w:rPr>
                <w:szCs w:val="20"/>
              </w:rPr>
            </w:r>
            <w:r w:rsidRPr="00183134">
              <w:rPr>
                <w:szCs w:val="20"/>
              </w:rPr>
              <w:fldChar w:fldCharType="separate"/>
            </w:r>
            <w:r w:rsidRPr="00183134">
              <w:rPr>
                <w:szCs w:val="20"/>
              </w:rPr>
              <w:t>3.1(b)(iii)</w:t>
            </w:r>
            <w:r w:rsidRPr="00183134">
              <w:rPr>
                <w:szCs w:val="20"/>
              </w:rPr>
              <w:fldChar w:fldCharType="end"/>
            </w:r>
            <w:r w:rsidRPr="00183134">
              <w:rPr>
                <w:szCs w:val="20"/>
              </w:rPr>
              <w:t>,</w:t>
            </w:r>
            <w:r w:rsidRPr="00183134">
              <w:rPr>
                <w:bCs/>
                <w:iCs/>
                <w:szCs w:val="20"/>
              </w:rPr>
              <w:t xml:space="preserve"> </w:t>
            </w:r>
            <w:r w:rsidRPr="00183134">
              <w:rPr>
                <w:szCs w:val="20"/>
              </w:rPr>
              <w:fldChar w:fldCharType="begin"/>
            </w:r>
            <w:r w:rsidRPr="00183134">
              <w:rPr>
                <w:bCs/>
                <w:iCs/>
                <w:szCs w:val="20"/>
              </w:rPr>
              <w:instrText xml:space="preserve"> REF _Ref531335569 \r \h </w:instrText>
            </w:r>
            <w:r w:rsidRPr="00183134">
              <w:rPr>
                <w:szCs w:val="20"/>
              </w:rPr>
              <w:instrText xml:space="preserve"> \* MERGEFORMAT </w:instrText>
            </w:r>
            <w:r w:rsidRPr="00183134">
              <w:rPr>
                <w:szCs w:val="20"/>
              </w:rPr>
            </w:r>
            <w:r w:rsidRPr="00183134">
              <w:rPr>
                <w:szCs w:val="20"/>
              </w:rPr>
              <w:fldChar w:fldCharType="separate"/>
            </w:r>
            <w:r w:rsidRPr="00183134">
              <w:rPr>
                <w:bCs/>
                <w:iCs/>
                <w:szCs w:val="20"/>
              </w:rPr>
              <w:t>27.3</w:t>
            </w:r>
            <w:r w:rsidRPr="00183134">
              <w:rPr>
                <w:szCs w:val="20"/>
              </w:rPr>
              <w:fldChar w:fldCharType="end"/>
            </w:r>
            <w:r w:rsidRPr="00183134">
              <w:rPr>
                <w:szCs w:val="20"/>
              </w:rPr>
              <w:t xml:space="preserve"> and </w:t>
            </w:r>
            <w:r w:rsidRPr="00183134">
              <w:rPr>
                <w:szCs w:val="20"/>
              </w:rPr>
              <w:fldChar w:fldCharType="begin"/>
            </w:r>
            <w:r w:rsidRPr="00183134">
              <w:rPr>
                <w:szCs w:val="20"/>
              </w:rPr>
              <w:instrText xml:space="preserve"> REF _Ref531335571 \r \h  \* MERGEFORMAT </w:instrText>
            </w:r>
            <w:r w:rsidRPr="00183134">
              <w:rPr>
                <w:szCs w:val="20"/>
              </w:rPr>
            </w:r>
            <w:r w:rsidRPr="00183134">
              <w:rPr>
                <w:szCs w:val="20"/>
              </w:rPr>
              <w:fldChar w:fldCharType="separate"/>
            </w:r>
            <w:r w:rsidRPr="00183134">
              <w:rPr>
                <w:szCs w:val="20"/>
              </w:rPr>
              <w:t>27.4</w:t>
            </w:r>
            <w:r w:rsidRPr="00183134">
              <w:rPr>
                <w:szCs w:val="20"/>
              </w:rPr>
              <w:fldChar w:fldCharType="end"/>
            </w:r>
            <w:r w:rsidRPr="00183134">
              <w:rPr>
                <w:szCs w:val="20"/>
              </w:rPr>
              <w:t xml:space="preserve"> do not apply</w:t>
            </w:r>
            <w:r w:rsidRPr="00183134">
              <w:rPr>
                <w:bCs/>
                <w:iCs/>
                <w:szCs w:val="20"/>
              </w:rPr>
              <w:t>.</w:t>
            </w:r>
          </w:p>
          <w:p w14:paraId="17191116" w14:textId="19C22300" w:rsidR="00E24978" w:rsidRPr="00183134" w:rsidRDefault="00E24978" w:rsidP="00157823">
            <w:pPr>
              <w:tabs>
                <w:tab w:val="right" w:leader="dot" w:pos="6521"/>
              </w:tabs>
              <w:spacing w:before="120" w:after="120"/>
              <w:rPr>
                <w:b/>
                <w:bCs/>
                <w:i/>
                <w:iCs/>
                <w:szCs w:val="20"/>
              </w:rPr>
            </w:pPr>
          </w:p>
        </w:tc>
      </w:tr>
      <w:tr w:rsidR="003B406F" w:rsidRPr="00183134" w14:paraId="174294CF" w14:textId="77777777" w:rsidTr="00E460F8">
        <w:tc>
          <w:tcPr>
            <w:tcW w:w="3613" w:type="dxa"/>
            <w:tcBorders>
              <w:top w:val="single" w:sz="4" w:space="0" w:color="auto"/>
              <w:left w:val="single" w:sz="4" w:space="0" w:color="auto"/>
              <w:bottom w:val="single" w:sz="4" w:space="0" w:color="auto"/>
              <w:right w:val="single" w:sz="4" w:space="0" w:color="auto"/>
            </w:tcBorders>
          </w:tcPr>
          <w:p w14:paraId="2611A617" w14:textId="78A61588" w:rsidR="003B406F" w:rsidRPr="00183134" w:rsidRDefault="003B406F" w:rsidP="003B406F">
            <w:pPr>
              <w:pStyle w:val="DefenceNormal"/>
              <w:rPr>
                <w:b/>
              </w:rPr>
            </w:pPr>
            <w:r w:rsidRPr="00183134">
              <w:rPr>
                <w:b/>
              </w:rPr>
              <w:t>Indigenous Procurement Policy - High Value and Remote Area Contract:</w:t>
            </w:r>
            <w:r w:rsidRPr="00183134">
              <w:rPr>
                <w:b/>
              </w:rPr>
              <w:br/>
            </w:r>
            <w:r w:rsidRPr="00183134">
              <w:t>(</w:t>
            </w:r>
            <w:r w:rsidRPr="00183134">
              <w:rPr>
                <w:bCs/>
              </w:rPr>
              <w:fldChar w:fldCharType="begin"/>
            </w:r>
            <w:r w:rsidRPr="00183134">
              <w:instrText xml:space="preserve"> REF _Ref55809039 \r \h </w:instrText>
            </w:r>
            <w:r w:rsidRP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_Ref423419041 \r \h  \* MERGEFORMAT </w:instrText>
            </w:r>
            <w:r w:rsidRPr="00183134">
              <w:fldChar w:fldCharType="separate"/>
            </w:r>
            <w:r w:rsidRPr="00183134">
              <w:t>27.5</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0147A27B" w14:textId="77777777" w:rsidR="003B406F" w:rsidRPr="00183134" w:rsidRDefault="003B406F" w:rsidP="003B406F">
            <w:pPr>
              <w:tabs>
                <w:tab w:val="right" w:leader="dot" w:pos="6521"/>
              </w:tabs>
              <w:spacing w:before="120" w:after="120"/>
              <w:rPr>
                <w:szCs w:val="20"/>
              </w:rPr>
            </w:pPr>
            <w:r w:rsidRPr="00183134">
              <w:rPr>
                <w:bCs/>
                <w:iCs/>
                <w:szCs w:val="20"/>
              </w:rPr>
              <w:t xml:space="preserve">Clause </w:t>
            </w:r>
            <w:r w:rsidRPr="00183134">
              <w:rPr>
                <w:szCs w:val="20"/>
              </w:rPr>
              <w:fldChar w:fldCharType="begin"/>
            </w:r>
            <w:r w:rsidRPr="00183134">
              <w:rPr>
                <w:bCs/>
                <w:iCs/>
                <w:szCs w:val="20"/>
              </w:rPr>
              <w:instrText xml:space="preserve"> REF _Ref423419041 \r \h </w:instrText>
            </w:r>
            <w:r w:rsidRPr="00183134">
              <w:rPr>
                <w:szCs w:val="20"/>
              </w:rPr>
              <w:instrText xml:space="preserve"> \* MERGEFORMAT </w:instrText>
            </w:r>
            <w:r w:rsidRPr="00183134">
              <w:rPr>
                <w:szCs w:val="20"/>
              </w:rPr>
            </w:r>
            <w:r w:rsidRPr="00183134">
              <w:rPr>
                <w:szCs w:val="20"/>
              </w:rPr>
              <w:fldChar w:fldCharType="separate"/>
            </w:r>
            <w:r w:rsidRPr="00183134">
              <w:rPr>
                <w:bCs/>
                <w:iCs/>
                <w:szCs w:val="20"/>
              </w:rPr>
              <w:t>27.5</w:t>
            </w:r>
            <w:r w:rsidRPr="00183134">
              <w:rPr>
                <w:szCs w:val="20"/>
              </w:rPr>
              <w:fldChar w:fldCharType="end"/>
            </w:r>
            <w:r w:rsidRPr="00183134">
              <w:rPr>
                <w:szCs w:val="20"/>
              </w:rPr>
              <w:t xml:space="preserve"> does not apply. </w:t>
            </w:r>
          </w:p>
          <w:p w14:paraId="4494B077" w14:textId="54AB1122" w:rsidR="003B406F" w:rsidRPr="00183134" w:rsidRDefault="003B406F" w:rsidP="003B406F">
            <w:pPr>
              <w:tabs>
                <w:tab w:val="right" w:leader="dot" w:pos="6521"/>
              </w:tabs>
              <w:spacing w:before="120" w:after="120"/>
              <w:rPr>
                <w:b/>
                <w:bCs/>
                <w:i/>
                <w:iCs/>
                <w:szCs w:val="20"/>
              </w:rPr>
            </w:pPr>
          </w:p>
        </w:tc>
      </w:tr>
      <w:tr w:rsidR="00C97EAD" w:rsidRPr="00183134" w14:paraId="111D1D4B" w14:textId="77777777" w:rsidTr="008A23E8">
        <w:tc>
          <w:tcPr>
            <w:tcW w:w="3613" w:type="dxa"/>
            <w:tcBorders>
              <w:top w:val="single" w:sz="4" w:space="0" w:color="auto"/>
              <w:left w:val="single" w:sz="4" w:space="0" w:color="auto"/>
              <w:bottom w:val="single" w:sz="4" w:space="0" w:color="auto"/>
              <w:right w:val="single" w:sz="4" w:space="0" w:color="auto"/>
            </w:tcBorders>
          </w:tcPr>
          <w:p w14:paraId="705378ED" w14:textId="6F9D2D0E" w:rsidR="00C97EAD" w:rsidRPr="00183134" w:rsidRDefault="00C97EAD" w:rsidP="00C97EAD">
            <w:pPr>
              <w:pStyle w:val="DefenceNormal"/>
              <w:rPr>
                <w:b/>
              </w:rPr>
            </w:pPr>
            <w:r w:rsidRPr="00183134">
              <w:rPr>
                <w:b/>
              </w:rPr>
              <w:t>WHS Accreditation Scheme:</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_Ref291088214 \w \h  \* MERGEFORMAT </w:instrText>
            </w:r>
            <w:r w:rsidRPr="00183134">
              <w:fldChar w:fldCharType="separate"/>
            </w:r>
            <w:r w:rsidRPr="00183134">
              <w:t>28</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7246E2DE" w14:textId="77777777" w:rsidR="00C97EAD" w:rsidRPr="00183134" w:rsidRDefault="00C97EAD" w:rsidP="00C97EAD">
            <w:pPr>
              <w:pStyle w:val="DefenceNormal"/>
            </w:pPr>
            <w:r w:rsidRPr="00183134">
              <w:rPr>
                <w:iCs/>
              </w:rPr>
              <w:t xml:space="preserve">Clause </w:t>
            </w:r>
            <w:r w:rsidRPr="00183134">
              <w:fldChar w:fldCharType="begin"/>
            </w:r>
            <w:r w:rsidRPr="00183134">
              <w:instrText xml:space="preserve"> REF _Ref291088214 \w \h  \* MERGEFORMAT </w:instrText>
            </w:r>
            <w:r w:rsidRPr="00183134">
              <w:fldChar w:fldCharType="separate"/>
            </w:r>
            <w:r w:rsidRPr="00183134">
              <w:t>28</w:t>
            </w:r>
            <w:r w:rsidRPr="00183134">
              <w:fldChar w:fldCharType="end"/>
            </w:r>
            <w:r w:rsidRPr="00183134">
              <w:t xml:space="preserve"> </w:t>
            </w:r>
            <w:r w:rsidRPr="00183134">
              <w:rPr>
                <w:b/>
                <w:iCs/>
              </w:rPr>
              <w:t>DOES NOT</w:t>
            </w:r>
            <w:r w:rsidRPr="00183134">
              <w:t xml:space="preserve"> apply </w:t>
            </w:r>
            <w:r w:rsidRPr="00183134">
              <w:rPr>
                <w:color w:val="000000"/>
              </w:rPr>
              <w:t>if quoted price is less than $4,000,000 including GST.</w:t>
            </w:r>
          </w:p>
          <w:p w14:paraId="30D25BEB" w14:textId="247A4561" w:rsidR="00C97EAD" w:rsidRPr="00183134" w:rsidRDefault="00C97EAD" w:rsidP="00C97EAD">
            <w:pPr>
              <w:pStyle w:val="DefenceNormal"/>
              <w:rPr>
                <w:b/>
                <w:i/>
                <w:iCs/>
              </w:rPr>
            </w:pPr>
            <w:r w:rsidRPr="00183134">
              <w:rPr>
                <w:iCs/>
              </w:rPr>
              <w:t xml:space="preserve">Clause </w:t>
            </w:r>
            <w:r w:rsidRPr="00183134">
              <w:fldChar w:fldCharType="begin"/>
            </w:r>
            <w:r w:rsidRPr="00183134">
              <w:instrText xml:space="preserve"> REF _Ref291088214 \w \h  \* MERGEFORMAT </w:instrText>
            </w:r>
            <w:r w:rsidRPr="00183134">
              <w:fldChar w:fldCharType="separate"/>
            </w:r>
            <w:r w:rsidRPr="00183134">
              <w:t>28</w:t>
            </w:r>
            <w:r w:rsidRPr="00183134">
              <w:fldChar w:fldCharType="end"/>
            </w:r>
            <w:r w:rsidRPr="00183134">
              <w:t xml:space="preserve"> </w:t>
            </w:r>
            <w:r w:rsidRPr="00183134">
              <w:rPr>
                <w:b/>
                <w:bCs/>
                <w:color w:val="000000"/>
              </w:rPr>
              <w:t xml:space="preserve">DOES </w:t>
            </w:r>
            <w:r w:rsidRPr="00183134">
              <w:rPr>
                <w:color w:val="000000"/>
              </w:rPr>
              <w:t>apply if quoted price is $4,000,000 including GST or above.</w:t>
            </w:r>
          </w:p>
        </w:tc>
      </w:tr>
      <w:tr w:rsidR="00C97EAD" w:rsidRPr="00183134" w14:paraId="05BBD300" w14:textId="77777777" w:rsidTr="008A23E8">
        <w:tc>
          <w:tcPr>
            <w:tcW w:w="3613" w:type="dxa"/>
            <w:tcBorders>
              <w:top w:val="single" w:sz="4" w:space="0" w:color="auto"/>
              <w:left w:val="single" w:sz="4" w:space="0" w:color="auto"/>
              <w:bottom w:val="single" w:sz="4" w:space="0" w:color="auto"/>
              <w:right w:val="single" w:sz="4" w:space="0" w:color="auto"/>
            </w:tcBorders>
          </w:tcPr>
          <w:p w14:paraId="24F96E56" w14:textId="6BA9611D" w:rsidR="00C97EAD" w:rsidRPr="00183134" w:rsidRDefault="00C97EAD" w:rsidP="00C97EAD">
            <w:pPr>
              <w:pStyle w:val="DefenceNormal"/>
              <w:rPr>
                <w:b/>
              </w:rPr>
            </w:pPr>
            <w:r w:rsidRPr="00183134">
              <w:rPr>
                <w:b/>
              </w:rPr>
              <w:t xml:space="preserve">Shadow Economy Procurement Connected Policy - Tenderer to provide </w:t>
            </w:r>
            <w:r w:rsidRPr="00183134">
              <w:rPr>
                <w:b/>
              </w:rPr>
              <w:lastRenderedPageBreak/>
              <w:t>valid and satisfactory STRs:</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_Ref13048588 \w \h </w:instrText>
            </w:r>
            <w:r w:rsidR="00183134">
              <w:instrText xml:space="preserve"> \* MERGEFORMAT </w:instrText>
            </w:r>
            <w:r w:rsidRPr="00183134">
              <w:fldChar w:fldCharType="separate"/>
            </w:r>
            <w:r w:rsidRPr="00183134">
              <w:t>29</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29EA9071" w14:textId="5BFF772A" w:rsidR="00C14729" w:rsidRPr="00183134" w:rsidRDefault="00C14729" w:rsidP="00C14729">
            <w:pPr>
              <w:pStyle w:val="DefenceNormal"/>
            </w:pPr>
            <w:r w:rsidRPr="00183134">
              <w:rPr>
                <w:bCs/>
                <w:iCs/>
              </w:rPr>
              <w:lastRenderedPageBreak/>
              <w:t xml:space="preserve">Clause </w:t>
            </w:r>
            <w:r w:rsidRPr="00183134">
              <w:fldChar w:fldCharType="begin"/>
            </w:r>
            <w:r w:rsidRPr="00183134">
              <w:instrText xml:space="preserve"> REF _Ref13048588 \w \h </w:instrText>
            </w:r>
            <w:r w:rsidR="00183134">
              <w:instrText xml:space="preserve"> \* MERGEFORMAT </w:instrText>
            </w:r>
            <w:r w:rsidRPr="00183134">
              <w:fldChar w:fldCharType="separate"/>
            </w:r>
            <w:r w:rsidRPr="00183134">
              <w:t>29</w:t>
            </w:r>
            <w:r w:rsidRPr="00183134">
              <w:fldChar w:fldCharType="end"/>
            </w:r>
            <w:r w:rsidRPr="00183134">
              <w:rPr>
                <w:b/>
                <w:i/>
              </w:rPr>
              <w:t xml:space="preserve"> </w:t>
            </w:r>
            <w:r w:rsidRPr="00183134">
              <w:rPr>
                <w:b/>
                <w:iCs/>
              </w:rPr>
              <w:t>DOES NOT</w:t>
            </w:r>
            <w:r w:rsidRPr="00183134">
              <w:t xml:space="preserve"> apply </w:t>
            </w:r>
            <w:r w:rsidRPr="00183134">
              <w:rPr>
                <w:color w:val="000000"/>
              </w:rPr>
              <w:t>if quoted price is less than $4,000,000 including GST.</w:t>
            </w:r>
          </w:p>
          <w:p w14:paraId="2C1A3DA6" w14:textId="728B7A2B" w:rsidR="00C97EAD" w:rsidRPr="00183134" w:rsidRDefault="00C14729" w:rsidP="00C14729">
            <w:pPr>
              <w:pStyle w:val="DefenceNormal"/>
              <w:rPr>
                <w:iCs/>
              </w:rPr>
            </w:pPr>
            <w:r w:rsidRPr="00183134">
              <w:rPr>
                <w:bCs/>
                <w:iCs/>
              </w:rPr>
              <w:lastRenderedPageBreak/>
              <w:t xml:space="preserve">Clause </w:t>
            </w:r>
            <w:r w:rsidRPr="00183134">
              <w:fldChar w:fldCharType="begin"/>
            </w:r>
            <w:r w:rsidRPr="00183134">
              <w:instrText xml:space="preserve"> REF _Ref13048588 \w \h </w:instrText>
            </w:r>
            <w:r w:rsidR="00183134">
              <w:instrText xml:space="preserve"> \* MERGEFORMAT </w:instrText>
            </w:r>
            <w:r w:rsidRPr="00183134">
              <w:fldChar w:fldCharType="separate"/>
            </w:r>
            <w:r w:rsidRPr="00183134">
              <w:t>29</w:t>
            </w:r>
            <w:r w:rsidRPr="00183134">
              <w:fldChar w:fldCharType="end"/>
            </w:r>
            <w:r w:rsidRPr="00183134">
              <w:t xml:space="preserve"> </w:t>
            </w:r>
            <w:r w:rsidRPr="00183134">
              <w:rPr>
                <w:b/>
                <w:bCs/>
                <w:color w:val="000000"/>
              </w:rPr>
              <w:t xml:space="preserve">DOES </w:t>
            </w:r>
            <w:r w:rsidRPr="00183134">
              <w:rPr>
                <w:color w:val="000000"/>
              </w:rPr>
              <w:t>apply if quoted price is $4,000,000 including GST or above.</w:t>
            </w:r>
          </w:p>
        </w:tc>
      </w:tr>
      <w:tr w:rsidR="00FC72D3" w:rsidRPr="00183134" w14:paraId="57EABCB3" w14:textId="77777777" w:rsidTr="008A23E8">
        <w:tc>
          <w:tcPr>
            <w:tcW w:w="3613" w:type="dxa"/>
            <w:tcBorders>
              <w:top w:val="single" w:sz="4" w:space="0" w:color="auto"/>
              <w:left w:val="single" w:sz="4" w:space="0" w:color="auto"/>
              <w:bottom w:val="single" w:sz="4" w:space="0" w:color="auto"/>
              <w:right w:val="single" w:sz="4" w:space="0" w:color="auto"/>
            </w:tcBorders>
          </w:tcPr>
          <w:p w14:paraId="40D5A90C" w14:textId="4294679B" w:rsidR="00FC72D3" w:rsidRPr="00183134" w:rsidRDefault="00FC72D3" w:rsidP="00FC72D3">
            <w:pPr>
              <w:pStyle w:val="DefenceNormal"/>
              <w:rPr>
                <w:b/>
              </w:rPr>
            </w:pPr>
            <w:r w:rsidRPr="00183134">
              <w:rPr>
                <w:b/>
              </w:rPr>
              <w:lastRenderedPageBreak/>
              <w:t>Environmentally Sustainable Procurement Policy:</w:t>
            </w:r>
            <w:r w:rsidRPr="00183134">
              <w:rPr>
                <w:b/>
                <w:bCs/>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_Ref176782628 \w \h </w:instrText>
            </w:r>
            <w:r w:rsidR="00183134">
              <w:instrText xml:space="preserve"> \* MERGEFORMAT </w:instrText>
            </w:r>
            <w:r w:rsidRPr="00183134">
              <w:fldChar w:fldCharType="separate"/>
            </w:r>
            <w:r w:rsidRPr="00183134">
              <w:t>30</w:t>
            </w:r>
            <w:r w:rsidRPr="00183134">
              <w:fldChar w:fldCharType="end"/>
            </w:r>
            <w:r w:rsidRPr="00183134">
              <w:t xml:space="preserve">) </w:t>
            </w:r>
          </w:p>
        </w:tc>
        <w:tc>
          <w:tcPr>
            <w:tcW w:w="5895" w:type="dxa"/>
            <w:gridSpan w:val="3"/>
            <w:tcBorders>
              <w:top w:val="single" w:sz="4" w:space="0" w:color="auto"/>
              <w:left w:val="single" w:sz="4" w:space="0" w:color="auto"/>
              <w:bottom w:val="single" w:sz="4" w:space="0" w:color="auto"/>
              <w:right w:val="single" w:sz="4" w:space="0" w:color="auto"/>
            </w:tcBorders>
          </w:tcPr>
          <w:p w14:paraId="32662EE5" w14:textId="52576A77" w:rsidR="00FC72D3" w:rsidRPr="00183134" w:rsidRDefault="00FC72D3" w:rsidP="00FC72D3">
            <w:pPr>
              <w:pStyle w:val="TableText"/>
              <w:tabs>
                <w:tab w:val="right" w:leader="dot" w:pos="6521"/>
              </w:tabs>
              <w:spacing w:before="120" w:after="120"/>
              <w:rPr>
                <w:color w:val="000000"/>
              </w:rPr>
            </w:pPr>
            <w:r w:rsidRPr="00183134">
              <w:rPr>
                <w:bCs/>
                <w:iCs/>
              </w:rPr>
              <w:t>Clause</w:t>
            </w:r>
            <w:r w:rsidRPr="00183134">
              <w:t xml:space="preserve"> </w:t>
            </w:r>
            <w:r w:rsidRPr="00183134">
              <w:fldChar w:fldCharType="begin"/>
            </w:r>
            <w:r w:rsidRPr="00183134">
              <w:instrText xml:space="preserve"> REF _Ref176782628 \w \h </w:instrText>
            </w:r>
            <w:r w:rsidR="00183134">
              <w:instrText xml:space="preserve"> \* MERGEFORMAT </w:instrText>
            </w:r>
            <w:r w:rsidRPr="00183134">
              <w:fldChar w:fldCharType="separate"/>
            </w:r>
            <w:r w:rsidRPr="00183134">
              <w:t>30</w:t>
            </w:r>
            <w:r w:rsidRPr="00183134">
              <w:fldChar w:fldCharType="end"/>
            </w:r>
            <w:r w:rsidRPr="00183134">
              <w:t xml:space="preserve"> </w:t>
            </w:r>
            <w:r w:rsidRPr="00183134">
              <w:rPr>
                <w:b/>
                <w:bCs/>
                <w:color w:val="000000"/>
              </w:rPr>
              <w:t xml:space="preserve">DOES NOT </w:t>
            </w:r>
            <w:r w:rsidRPr="00183134">
              <w:rPr>
                <w:color w:val="000000"/>
              </w:rPr>
              <w:t>apply if quoted price less than $7,500,000 including GST or above.</w:t>
            </w:r>
          </w:p>
          <w:p w14:paraId="5FC306DA" w14:textId="7E9C4A2B" w:rsidR="00FC72D3" w:rsidRPr="00183134" w:rsidRDefault="00FC72D3" w:rsidP="00FC72D3">
            <w:pPr>
              <w:pStyle w:val="DefenceNormal"/>
            </w:pPr>
            <w:r w:rsidRPr="00183134">
              <w:rPr>
                <w:bCs/>
                <w:iCs/>
              </w:rPr>
              <w:t>Clause</w:t>
            </w:r>
            <w:r w:rsidRPr="00183134">
              <w:t xml:space="preserve"> </w:t>
            </w:r>
            <w:r w:rsidRPr="00183134">
              <w:fldChar w:fldCharType="begin"/>
            </w:r>
            <w:r w:rsidRPr="00183134">
              <w:instrText xml:space="preserve"> REF _Ref176782628 \w \h </w:instrText>
            </w:r>
            <w:r w:rsidR="00183134">
              <w:instrText xml:space="preserve"> \* MERGEFORMAT </w:instrText>
            </w:r>
            <w:r w:rsidRPr="00183134">
              <w:fldChar w:fldCharType="separate"/>
            </w:r>
            <w:r w:rsidRPr="00183134">
              <w:t>30</w:t>
            </w:r>
            <w:r w:rsidRPr="00183134">
              <w:fldChar w:fldCharType="end"/>
            </w:r>
            <w:r w:rsidRPr="00183134">
              <w:t xml:space="preserve"> </w:t>
            </w:r>
            <w:r w:rsidRPr="00183134">
              <w:rPr>
                <w:b/>
                <w:bCs/>
                <w:color w:val="000000"/>
              </w:rPr>
              <w:t xml:space="preserve">DOES </w:t>
            </w:r>
            <w:r w:rsidRPr="00183134">
              <w:rPr>
                <w:color w:val="000000"/>
              </w:rPr>
              <w:t>apply if quoted price is $7,500,000 including GST or above.</w:t>
            </w:r>
          </w:p>
        </w:tc>
      </w:tr>
      <w:tr w:rsidR="00FC72D3" w:rsidRPr="00183134" w14:paraId="18D98C66" w14:textId="77777777" w:rsidTr="008A23E8">
        <w:tc>
          <w:tcPr>
            <w:tcW w:w="3613" w:type="dxa"/>
            <w:tcBorders>
              <w:top w:val="single" w:sz="4" w:space="0" w:color="auto"/>
              <w:left w:val="single" w:sz="4" w:space="0" w:color="auto"/>
              <w:bottom w:val="single" w:sz="4" w:space="0" w:color="auto"/>
              <w:right w:val="single" w:sz="4" w:space="0" w:color="auto"/>
            </w:tcBorders>
          </w:tcPr>
          <w:p w14:paraId="00512CEB" w14:textId="5343EF74" w:rsidR="00FC72D3" w:rsidRPr="00183134" w:rsidRDefault="00FC72D3" w:rsidP="00FC72D3">
            <w:pPr>
              <w:pStyle w:val="DefenceNormal"/>
              <w:rPr>
                <w:b/>
              </w:rPr>
            </w:pPr>
            <w:r w:rsidRPr="00183134">
              <w:rPr>
                <w:b/>
                <w:bCs/>
              </w:rPr>
              <w:t>Australian Skills Guarantee:</w:t>
            </w:r>
            <w:r w:rsidRPr="00183134">
              <w:rPr>
                <w:b/>
                <w:bCs/>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_Ref176862805 \w \h </w:instrText>
            </w:r>
            <w:r w:rsidR="00183134">
              <w:instrText xml:space="preserve"> \* MERGEFORMAT </w:instrText>
            </w:r>
            <w:r w:rsidRPr="00183134">
              <w:fldChar w:fldCharType="separate"/>
            </w:r>
            <w:r w:rsidRPr="00183134">
              <w:t>31</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5F214017" w14:textId="704614BF" w:rsidR="003D50EF" w:rsidRPr="00183134" w:rsidRDefault="003D50EF" w:rsidP="003D50EF">
            <w:pPr>
              <w:pStyle w:val="TableText"/>
              <w:tabs>
                <w:tab w:val="right" w:leader="dot" w:pos="6521"/>
              </w:tabs>
              <w:spacing w:before="120" w:after="120"/>
              <w:rPr>
                <w:color w:val="000000"/>
              </w:rPr>
            </w:pPr>
            <w:r w:rsidRPr="00183134">
              <w:rPr>
                <w:bCs/>
                <w:iCs/>
              </w:rPr>
              <w:t xml:space="preserve">Clause </w:t>
            </w:r>
            <w:r w:rsidRPr="00183134">
              <w:fldChar w:fldCharType="begin"/>
            </w:r>
            <w:r w:rsidRPr="00183134">
              <w:instrText xml:space="preserve"> REF _Ref176862805 \w \h </w:instrText>
            </w:r>
            <w:r w:rsidR="00183134">
              <w:instrText xml:space="preserve"> \* MERGEFORMAT </w:instrText>
            </w:r>
            <w:r w:rsidRPr="00183134">
              <w:fldChar w:fldCharType="separate"/>
            </w:r>
            <w:r w:rsidRPr="00183134">
              <w:t>31</w:t>
            </w:r>
            <w:r w:rsidRPr="00183134">
              <w:fldChar w:fldCharType="end"/>
            </w:r>
            <w:r w:rsidRPr="00183134">
              <w:rPr>
                <w:b/>
                <w:i/>
              </w:rPr>
              <w:t xml:space="preserve"> </w:t>
            </w:r>
            <w:r w:rsidRPr="00183134">
              <w:rPr>
                <w:b/>
                <w:bCs/>
                <w:color w:val="000000"/>
              </w:rPr>
              <w:t xml:space="preserve">DOES NOT </w:t>
            </w:r>
            <w:r w:rsidRPr="00183134">
              <w:rPr>
                <w:color w:val="000000"/>
              </w:rPr>
              <w:t>apply if quoted price less than $10,000,000 including GST or above.</w:t>
            </w:r>
          </w:p>
          <w:p w14:paraId="4534E247" w14:textId="4B96DAE6" w:rsidR="00FC72D3" w:rsidRPr="00183134" w:rsidRDefault="003D50EF" w:rsidP="00FC72D3">
            <w:pPr>
              <w:pStyle w:val="TableText"/>
              <w:tabs>
                <w:tab w:val="right" w:leader="dot" w:pos="6521"/>
              </w:tabs>
              <w:spacing w:before="120" w:after="120"/>
            </w:pPr>
            <w:r w:rsidRPr="00183134">
              <w:rPr>
                <w:bCs/>
                <w:iCs/>
              </w:rPr>
              <w:t xml:space="preserve">Clause </w:t>
            </w:r>
            <w:r w:rsidRPr="00183134">
              <w:fldChar w:fldCharType="begin"/>
            </w:r>
            <w:r w:rsidRPr="00183134">
              <w:instrText xml:space="preserve"> REF _Ref176862805 \w \h </w:instrText>
            </w:r>
            <w:r w:rsidR="00183134">
              <w:instrText xml:space="preserve"> \* MERGEFORMAT </w:instrText>
            </w:r>
            <w:r w:rsidRPr="00183134">
              <w:fldChar w:fldCharType="separate"/>
            </w:r>
            <w:r w:rsidRPr="00183134">
              <w:t>31</w:t>
            </w:r>
            <w:r w:rsidRPr="00183134">
              <w:fldChar w:fldCharType="end"/>
            </w:r>
            <w:r w:rsidRPr="00183134">
              <w:t xml:space="preserve"> </w:t>
            </w:r>
            <w:r w:rsidRPr="00183134">
              <w:rPr>
                <w:b/>
                <w:bCs/>
                <w:color w:val="000000"/>
              </w:rPr>
              <w:t xml:space="preserve">DOES </w:t>
            </w:r>
            <w:r w:rsidRPr="00183134">
              <w:rPr>
                <w:color w:val="000000"/>
              </w:rPr>
              <w:t>apply if quoted price is $10,000,000 including GST or above.</w:t>
            </w:r>
          </w:p>
        </w:tc>
      </w:tr>
      <w:tr w:rsidR="001A1744" w:rsidRPr="00183134" w14:paraId="2A1C6AB5" w14:textId="77777777" w:rsidTr="008A23E8">
        <w:tc>
          <w:tcPr>
            <w:tcW w:w="3613" w:type="dxa"/>
            <w:tcBorders>
              <w:top w:val="single" w:sz="4" w:space="0" w:color="auto"/>
              <w:left w:val="single" w:sz="4" w:space="0" w:color="auto"/>
              <w:bottom w:val="single" w:sz="4" w:space="0" w:color="auto"/>
              <w:right w:val="single" w:sz="4" w:space="0" w:color="auto"/>
            </w:tcBorders>
          </w:tcPr>
          <w:p w14:paraId="48242B3A" w14:textId="5E179DFC" w:rsidR="001A1744" w:rsidRPr="00183134" w:rsidRDefault="001A1744" w:rsidP="001A1744">
            <w:pPr>
              <w:pStyle w:val="DefenceNormal"/>
            </w:pPr>
            <w:r w:rsidRPr="00183134">
              <w:rPr>
                <w:b/>
              </w:rPr>
              <w:t>Special conditions of Tender:</w:t>
            </w:r>
            <w:r w:rsidRPr="00183134">
              <w:rPr>
                <w:b/>
              </w:rPr>
              <w:br/>
            </w:r>
            <w:r w:rsidRPr="00183134">
              <w:t>(</w:t>
            </w:r>
            <w:r w:rsidRPr="00183134">
              <w:rPr>
                <w:bCs/>
              </w:rPr>
              <w:fldChar w:fldCharType="begin"/>
            </w:r>
            <w:r w:rsidRPr="00183134">
              <w:instrText xml:space="preserve"> REF _Ref55809039 \r \h </w:instrText>
            </w:r>
            <w:r w:rsidR="00183134">
              <w:rPr>
                <w:bCs/>
              </w:rPr>
              <w:instrText xml:space="preserve"> \* MERGEFORMAT </w:instrText>
            </w:r>
            <w:r w:rsidRPr="00183134">
              <w:rPr>
                <w:bCs/>
              </w:rPr>
            </w:r>
            <w:r w:rsidRPr="00183134">
              <w:rPr>
                <w:bCs/>
              </w:rPr>
              <w:fldChar w:fldCharType="separate"/>
            </w:r>
            <w:r w:rsidRPr="00183134">
              <w:t>Part 1</w:t>
            </w:r>
            <w:r w:rsidRPr="00183134">
              <w:rPr>
                <w:bCs/>
              </w:rPr>
              <w:fldChar w:fldCharType="end"/>
            </w:r>
            <w:r w:rsidRPr="00183134">
              <w:t xml:space="preserve">, clause </w:t>
            </w:r>
            <w:r w:rsidRPr="00183134">
              <w:fldChar w:fldCharType="begin"/>
            </w:r>
            <w:r w:rsidRPr="00183134">
              <w:instrText xml:space="preserve"> REF _Ref13772173 \w \h </w:instrText>
            </w:r>
            <w:r w:rsidR="00183134">
              <w:instrText xml:space="preserve"> \* MERGEFORMAT </w:instrText>
            </w:r>
            <w:r w:rsidRPr="00183134">
              <w:fldChar w:fldCharType="separate"/>
            </w:r>
            <w:r w:rsidRPr="00183134">
              <w:t>32</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10EE8978" w14:textId="559645C1" w:rsidR="001A1744" w:rsidRPr="00183134" w:rsidRDefault="001A1744" w:rsidP="00EC7204">
            <w:pPr>
              <w:tabs>
                <w:tab w:val="right" w:leader="dot" w:pos="6521"/>
              </w:tabs>
              <w:spacing w:before="120" w:after="120"/>
              <w:rPr>
                <w:bCs/>
                <w:iCs/>
              </w:rPr>
            </w:pPr>
            <w:r w:rsidRPr="00183134">
              <w:rPr>
                <w:bCs/>
                <w:iCs/>
              </w:rPr>
              <w:t xml:space="preserve">None stated. </w:t>
            </w:r>
          </w:p>
        </w:tc>
      </w:tr>
      <w:tr w:rsidR="001A1744" w:rsidRPr="00183134" w14:paraId="49FC669B" w14:textId="77777777" w:rsidTr="00E460F8">
        <w:tc>
          <w:tcPr>
            <w:tcW w:w="3613" w:type="dxa"/>
            <w:tcBorders>
              <w:top w:val="single" w:sz="4" w:space="0" w:color="auto"/>
              <w:left w:val="single" w:sz="4" w:space="0" w:color="auto"/>
              <w:bottom w:val="single" w:sz="4" w:space="0" w:color="auto"/>
              <w:right w:val="single" w:sz="4" w:space="0" w:color="auto"/>
            </w:tcBorders>
          </w:tcPr>
          <w:p w14:paraId="1F365861" w14:textId="4184C376" w:rsidR="001A1744" w:rsidRPr="00183134" w:rsidRDefault="001A1744" w:rsidP="001A1744">
            <w:pPr>
              <w:pStyle w:val="DefenceNormal"/>
              <w:rPr>
                <w:b/>
              </w:rPr>
            </w:pPr>
            <w:r w:rsidRPr="00183134">
              <w:rPr>
                <w:b/>
              </w:rPr>
              <w:t>Additional Project Plans:</w:t>
            </w:r>
            <w:r w:rsidRPr="00183134">
              <w:br/>
              <w:t>(</w:t>
            </w:r>
            <w:r w:rsidRPr="00183134">
              <w:fldChar w:fldCharType="begin"/>
            </w:r>
            <w:r w:rsidRPr="00183134">
              <w:instrText xml:space="preserve"> REF _Ref55987370 \r \h </w:instrText>
            </w:r>
            <w:r w:rsidR="00183134">
              <w:instrText xml:space="preserve"> \* MERGEFORMAT </w:instrText>
            </w:r>
            <w:r w:rsidRPr="00183134">
              <w:fldChar w:fldCharType="separate"/>
            </w:r>
            <w:r w:rsidRPr="00183134">
              <w:t>Part 4</w:t>
            </w:r>
            <w:r w:rsidRPr="00183134">
              <w:fldChar w:fldCharType="end"/>
            </w:r>
            <w:r w:rsidRPr="00183134">
              <w:t xml:space="preserve">, </w:t>
            </w:r>
            <w:r w:rsidRPr="00183134">
              <w:fldChar w:fldCharType="begin"/>
            </w:r>
            <w:r w:rsidRPr="00183134">
              <w:instrText xml:space="preserve"> REF _Ref125958203 \w \h </w:instrText>
            </w:r>
            <w:r w:rsidR="00183134">
              <w:instrText xml:space="preserve"> \* MERGEFORMAT </w:instrText>
            </w:r>
            <w:r w:rsidRPr="00183134">
              <w:fldChar w:fldCharType="separate"/>
            </w:r>
            <w:r w:rsidRPr="00183134">
              <w:t>Tender Schedule A</w:t>
            </w:r>
            <w:r w:rsidRPr="00183134">
              <w:fldChar w:fldCharType="end"/>
            </w:r>
            <w:r w:rsidRPr="00183134">
              <w:t xml:space="preserve"> - </w:t>
            </w:r>
            <w:r w:rsidRPr="00183134">
              <w:fldChar w:fldCharType="begin"/>
            </w:r>
            <w:r w:rsidRPr="00183134">
              <w:instrText xml:space="preserve"> REF _Ref125958277 \h </w:instrText>
            </w:r>
            <w:r w:rsidR="00183134">
              <w:instrText xml:space="preserve"> \* MERGEFORMAT </w:instrText>
            </w:r>
            <w:r w:rsidRPr="00183134">
              <w:fldChar w:fldCharType="separate"/>
            </w:r>
            <w:r w:rsidRPr="00183134">
              <w:t>Project Understanding</w:t>
            </w:r>
            <w:r w:rsidRPr="00183134">
              <w:fldChar w:fldCharType="end"/>
            </w:r>
            <w:r w:rsidRPr="00183134">
              <w:t xml:space="preserve">, item </w:t>
            </w:r>
            <w:r w:rsidRPr="00183134">
              <w:fldChar w:fldCharType="begin"/>
            </w:r>
            <w:r w:rsidRPr="00183134">
              <w:instrText xml:space="preserve"> REF _Ref113980047 \w \h </w:instrText>
            </w:r>
            <w:r w:rsidR="00183134">
              <w:instrText xml:space="preserve"> \* MERGEFORMAT </w:instrText>
            </w:r>
            <w:r w:rsidRPr="00183134">
              <w:fldChar w:fldCharType="separate"/>
            </w:r>
            <w:r w:rsidRPr="00183134">
              <w:t>2(c)</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206E5572" w14:textId="77777777" w:rsidR="001A1744" w:rsidRPr="00183134" w:rsidRDefault="001A1744" w:rsidP="001A1744">
            <w:pPr>
              <w:pStyle w:val="TableText"/>
              <w:tabs>
                <w:tab w:val="right" w:leader="dot" w:pos="6521"/>
              </w:tabs>
              <w:spacing w:before="120" w:after="120"/>
              <w:rPr>
                <w:iCs/>
                <w:color w:val="000000"/>
              </w:rPr>
            </w:pPr>
            <w:r w:rsidRPr="00183134">
              <w:rPr>
                <w:iCs/>
                <w:color w:val="000000"/>
              </w:rPr>
              <w:t>Work Health and Safety Plan and Site Management Plan as outlined</w:t>
            </w:r>
            <w:r w:rsidRPr="00183134">
              <w:t xml:space="preserve"> in </w:t>
            </w:r>
            <w:r w:rsidRPr="00183134">
              <w:rPr>
                <w:iCs/>
                <w:color w:val="000000"/>
              </w:rPr>
              <w:t xml:space="preserve">Part 4, Tender Schedule A – Project Understanding, item 2.  </w:t>
            </w:r>
          </w:p>
          <w:p w14:paraId="43D0BAF9" w14:textId="77777777" w:rsidR="001A1744" w:rsidRPr="00183134" w:rsidRDefault="001A1744" w:rsidP="001A1744">
            <w:pPr>
              <w:pStyle w:val="TableText"/>
              <w:tabs>
                <w:tab w:val="right" w:leader="dot" w:pos="6521"/>
              </w:tabs>
              <w:spacing w:before="120" w:after="120"/>
              <w:rPr>
                <w:iCs/>
                <w:color w:val="000000"/>
              </w:rPr>
            </w:pPr>
            <w:r w:rsidRPr="00183134">
              <w:rPr>
                <w:iCs/>
                <w:color w:val="000000"/>
              </w:rPr>
              <w:t>Additional Outline Project Plans:</w:t>
            </w:r>
          </w:p>
          <w:p w14:paraId="39A1C404" w14:textId="77777777" w:rsidR="001A1744" w:rsidRPr="00183134" w:rsidRDefault="001A1744" w:rsidP="001A1744">
            <w:pPr>
              <w:pStyle w:val="TableText"/>
              <w:numPr>
                <w:ilvl w:val="0"/>
                <w:numId w:val="382"/>
              </w:numPr>
              <w:tabs>
                <w:tab w:val="right" w:leader="dot" w:pos="6521"/>
              </w:tabs>
              <w:spacing w:after="120"/>
              <w:rPr>
                <w:bCs/>
                <w:iCs/>
                <w:color w:val="000000"/>
              </w:rPr>
            </w:pPr>
            <w:r w:rsidRPr="00183134">
              <w:rPr>
                <w:bCs/>
                <w:iCs/>
                <w:color w:val="000000"/>
              </w:rPr>
              <w:t>Commissioning and HOTO Plan / Project Lifecycle and HOTO Plan</w:t>
            </w:r>
          </w:p>
          <w:p w14:paraId="0DE993F7" w14:textId="77777777" w:rsidR="001A1744" w:rsidRPr="00FB26F5" w:rsidRDefault="001A1744" w:rsidP="001A1744">
            <w:pPr>
              <w:pStyle w:val="DefenceNormal"/>
              <w:numPr>
                <w:ilvl w:val="0"/>
                <w:numId w:val="382"/>
              </w:numPr>
              <w:rPr>
                <w:b/>
                <w:i/>
                <w:iCs/>
              </w:rPr>
            </w:pPr>
            <w:r w:rsidRPr="00183134">
              <w:rPr>
                <w:bCs/>
                <w:iCs/>
                <w:color w:val="000000"/>
              </w:rPr>
              <w:t xml:space="preserve">Environmental Management and Sustainability Plan </w:t>
            </w:r>
          </w:p>
          <w:p w14:paraId="02E944AE" w14:textId="54DE1B48" w:rsidR="001A1744" w:rsidRPr="00183134" w:rsidRDefault="001A1744" w:rsidP="001A1744">
            <w:pPr>
              <w:pStyle w:val="DefenceNormal"/>
              <w:rPr>
                <w:b/>
                <w:i/>
                <w:iCs/>
              </w:rPr>
            </w:pPr>
            <w:r w:rsidRPr="00183134">
              <w:rPr>
                <w:b/>
                <w:bCs/>
              </w:rPr>
              <w:t>(Any Project Plan not listed above are not requested to be prepared or provided and will not be considered at the discretion of the Commonwealth. Part 5, Contract Particulars lists all Project Plans required upon Contract Award.)</w:t>
            </w:r>
          </w:p>
        </w:tc>
      </w:tr>
      <w:tr w:rsidR="00B50BF7" w:rsidRPr="00183134" w14:paraId="46C53DC8" w14:textId="77777777" w:rsidTr="00E460F8">
        <w:tc>
          <w:tcPr>
            <w:tcW w:w="3613" w:type="dxa"/>
            <w:tcBorders>
              <w:top w:val="single" w:sz="4" w:space="0" w:color="auto"/>
              <w:left w:val="single" w:sz="4" w:space="0" w:color="auto"/>
              <w:bottom w:val="single" w:sz="4" w:space="0" w:color="auto"/>
              <w:right w:val="single" w:sz="4" w:space="0" w:color="auto"/>
            </w:tcBorders>
          </w:tcPr>
          <w:p w14:paraId="335B17E8" w14:textId="12E73D37" w:rsidR="00B50BF7" w:rsidRPr="00183134" w:rsidRDefault="00B50BF7" w:rsidP="00B50BF7">
            <w:pPr>
              <w:pStyle w:val="DefenceNormal"/>
              <w:rPr>
                <w:b/>
              </w:rPr>
            </w:pPr>
            <w:r w:rsidRPr="009A46BC">
              <w:rPr>
                <w:bCs/>
                <w:iCs/>
              </w:rPr>
              <w:t>Preliminary Design Solution:</w:t>
            </w:r>
            <w:r w:rsidRPr="002C4480">
              <w:rPr>
                <w:b/>
              </w:rPr>
              <w:br/>
            </w:r>
            <w:r w:rsidRPr="002C4480">
              <w:t>(</w:t>
            </w:r>
            <w:r>
              <w:fldChar w:fldCharType="begin"/>
            </w:r>
            <w:r>
              <w:instrText xml:space="preserve"> REF _Ref55987370 \r \h </w:instrText>
            </w:r>
            <w:r>
              <w:fldChar w:fldCharType="separate"/>
            </w:r>
            <w:r>
              <w:t>Part 4</w:t>
            </w:r>
            <w:r>
              <w:fldChar w:fldCharType="end"/>
            </w:r>
            <w:r w:rsidRPr="002C4480">
              <w:t xml:space="preserve">, </w:t>
            </w:r>
            <w:r w:rsidRPr="002C4480">
              <w:fldChar w:fldCharType="begin"/>
            </w:r>
            <w:r w:rsidRPr="002C4480">
              <w:instrText xml:space="preserve"> REF _Ref125958203 \w \h </w:instrText>
            </w:r>
            <w:r w:rsidRPr="00F847C3">
              <w:instrText xml:space="preserve"> \* MERGEFORMAT </w:instrText>
            </w:r>
            <w:r w:rsidRPr="002C4480">
              <w:fldChar w:fldCharType="separate"/>
            </w:r>
            <w:r>
              <w:t>Tender Schedule A</w:t>
            </w:r>
            <w:r w:rsidRPr="002C4480">
              <w:fldChar w:fldCharType="end"/>
            </w:r>
            <w:r w:rsidRPr="002C4480">
              <w:t xml:space="preserve"> - </w:t>
            </w:r>
            <w:r w:rsidRPr="002C4480">
              <w:fldChar w:fldCharType="begin"/>
            </w:r>
            <w:r w:rsidRPr="002C4480">
              <w:instrText xml:space="preserve"> REF _Ref125958277 \h </w:instrText>
            </w:r>
            <w:r w:rsidRPr="00F847C3">
              <w:instrText xml:space="preserve"> \* MERGEFORMAT </w:instrText>
            </w:r>
            <w:r w:rsidRPr="002C4480">
              <w:fldChar w:fldCharType="separate"/>
            </w:r>
            <w:r>
              <w:t>Project Understanding</w:t>
            </w:r>
            <w:r w:rsidRPr="002C4480">
              <w:fldChar w:fldCharType="end"/>
            </w:r>
            <w:r w:rsidRPr="002C4480">
              <w:t xml:space="preserve">, item </w:t>
            </w:r>
            <w:r w:rsidRPr="00F847C3">
              <w:fldChar w:fldCharType="begin"/>
            </w:r>
            <w:r w:rsidRPr="002C4480">
              <w:instrText xml:space="preserve"> REF _Ref146557567 \n \h </w:instrText>
            </w:r>
            <w:r w:rsidRPr="00F847C3">
              <w:instrText xml:space="preserve"> \* MERGEFORMAT </w:instrText>
            </w:r>
            <w:r w:rsidRPr="00F847C3">
              <w:fldChar w:fldCharType="separate"/>
            </w:r>
            <w:r>
              <w:t>3</w:t>
            </w:r>
            <w:r w:rsidRPr="00F847C3">
              <w:fldChar w:fldCharType="end"/>
            </w:r>
            <w:r w:rsidRPr="002C4480">
              <w:t>)</w:t>
            </w:r>
          </w:p>
        </w:tc>
        <w:tc>
          <w:tcPr>
            <w:tcW w:w="5895" w:type="dxa"/>
            <w:gridSpan w:val="3"/>
            <w:tcBorders>
              <w:top w:val="single" w:sz="4" w:space="0" w:color="auto"/>
              <w:left w:val="single" w:sz="4" w:space="0" w:color="auto"/>
              <w:bottom w:val="single" w:sz="4" w:space="0" w:color="auto"/>
              <w:right w:val="single" w:sz="4" w:space="0" w:color="auto"/>
            </w:tcBorders>
          </w:tcPr>
          <w:p w14:paraId="03583D29" w14:textId="77777777" w:rsidR="00B50BF7" w:rsidRPr="00B50BF7" w:rsidRDefault="00B50BF7" w:rsidP="00B50BF7">
            <w:pPr>
              <w:tabs>
                <w:tab w:val="right" w:leader="dot" w:pos="6521"/>
              </w:tabs>
              <w:spacing w:before="120" w:after="120"/>
              <w:rPr>
                <w:bCs/>
              </w:rPr>
            </w:pPr>
            <w:r w:rsidRPr="00B50BF7">
              <w:rPr>
                <w:bCs/>
              </w:rPr>
              <w:t xml:space="preserve">None Stated </w:t>
            </w:r>
          </w:p>
          <w:p w14:paraId="48B0EEC8" w14:textId="6B2EF741" w:rsidR="00B50BF7" w:rsidRPr="00B50BF7" w:rsidRDefault="00B50BF7" w:rsidP="00B50BF7">
            <w:pPr>
              <w:pStyle w:val="TableText"/>
              <w:tabs>
                <w:tab w:val="right" w:leader="dot" w:pos="6521"/>
              </w:tabs>
              <w:spacing w:before="120" w:after="120"/>
              <w:rPr>
                <w:iCs/>
                <w:color w:val="000000"/>
              </w:rPr>
            </w:pPr>
            <w:r w:rsidRPr="00B50BF7">
              <w:rPr>
                <w:bCs/>
              </w:rPr>
              <w:t>Note: The design completed within the request for tender package outlines design intent, functionality and minimum quality standards. The contract is to finalise design detailing for compliance and not alter the design intent or functionality</w:t>
            </w:r>
          </w:p>
        </w:tc>
      </w:tr>
      <w:tr w:rsidR="00B50BF7" w:rsidRPr="00183134" w14:paraId="1C0B028A" w14:textId="77777777" w:rsidTr="00E460F8">
        <w:tc>
          <w:tcPr>
            <w:tcW w:w="3613" w:type="dxa"/>
            <w:tcBorders>
              <w:top w:val="single" w:sz="4" w:space="0" w:color="auto"/>
              <w:left w:val="single" w:sz="4" w:space="0" w:color="auto"/>
              <w:bottom w:val="single" w:sz="4" w:space="0" w:color="auto"/>
              <w:right w:val="single" w:sz="4" w:space="0" w:color="auto"/>
            </w:tcBorders>
          </w:tcPr>
          <w:p w14:paraId="6FDFABFE" w14:textId="7080CA77" w:rsidR="00B50BF7" w:rsidRPr="00183134" w:rsidRDefault="00B50BF7" w:rsidP="00B50BF7">
            <w:pPr>
              <w:pStyle w:val="DefenceNormal"/>
              <w:rPr>
                <w:b/>
                <w:i/>
              </w:rPr>
            </w:pPr>
            <w:r w:rsidRPr="00183134">
              <w:rPr>
                <w:b/>
              </w:rPr>
              <w:t>Key People:</w:t>
            </w:r>
            <w:r w:rsidRPr="00183134">
              <w:rPr>
                <w:b/>
              </w:rPr>
              <w:br/>
            </w:r>
            <w:r w:rsidRPr="00183134">
              <w:t>(</w:t>
            </w:r>
            <w:r w:rsidRPr="00183134">
              <w:fldChar w:fldCharType="begin"/>
            </w:r>
            <w:r w:rsidRPr="00183134">
              <w:instrText xml:space="preserve"> REF _Ref55987370 \r \h </w:instrText>
            </w:r>
            <w:r>
              <w:instrText xml:space="preserve"> \* MERGEFORMAT </w:instrText>
            </w:r>
            <w:r w:rsidRPr="00183134">
              <w:fldChar w:fldCharType="separate"/>
            </w:r>
            <w:r w:rsidRPr="00183134">
              <w:t>Part 4</w:t>
            </w:r>
            <w:r w:rsidRPr="00183134">
              <w:fldChar w:fldCharType="end"/>
            </w:r>
            <w:r w:rsidRPr="00183134">
              <w:t xml:space="preserve">, </w:t>
            </w:r>
            <w:r w:rsidRPr="00183134">
              <w:fldChar w:fldCharType="begin"/>
            </w:r>
            <w:r w:rsidRPr="00183134">
              <w:instrText xml:space="preserve"> REF _Ref45299277 \w \h  \* MERGEFORMAT </w:instrText>
            </w:r>
            <w:r w:rsidRPr="00183134">
              <w:fldChar w:fldCharType="separate"/>
            </w:r>
            <w:r w:rsidRPr="00183134">
              <w:t>Tender Schedule B</w:t>
            </w:r>
            <w:r w:rsidRPr="00183134">
              <w:fldChar w:fldCharType="end"/>
            </w:r>
            <w:r w:rsidRPr="00183134">
              <w:t xml:space="preserve"> - </w:t>
            </w:r>
            <w:r w:rsidRPr="00183134">
              <w:fldChar w:fldCharType="begin"/>
            </w:r>
            <w:r w:rsidRPr="00183134">
              <w:instrText xml:space="preserve"> REF _Ref45299286 \h  \* MERGEFORMAT </w:instrText>
            </w:r>
            <w:r w:rsidRPr="00183134">
              <w:fldChar w:fldCharType="separate"/>
            </w:r>
            <w:r w:rsidRPr="00183134">
              <w:t>Workload and Proposed Resources</w:t>
            </w:r>
            <w:r w:rsidRPr="00183134">
              <w:fldChar w:fldCharType="end"/>
            </w:r>
            <w:r w:rsidRPr="00183134">
              <w:t xml:space="preserve">, item </w:t>
            </w:r>
            <w:r w:rsidRPr="00183134">
              <w:fldChar w:fldCharType="begin"/>
            </w:r>
            <w:r w:rsidRPr="00183134">
              <w:instrText xml:space="preserve"> REF _Ref146557905 \w \h  \* MERGEFORMAT </w:instrText>
            </w:r>
            <w:r w:rsidRPr="00183134">
              <w:fldChar w:fldCharType="separate"/>
            </w:r>
            <w:r w:rsidRPr="00183134">
              <w:t>1(c)</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07DD3C41" w14:textId="77777777" w:rsidR="00B50BF7" w:rsidRPr="00183134" w:rsidRDefault="00B50BF7" w:rsidP="00B50BF7">
            <w:pPr>
              <w:pStyle w:val="TableText"/>
              <w:numPr>
                <w:ilvl w:val="0"/>
                <w:numId w:val="383"/>
              </w:numPr>
              <w:tabs>
                <w:tab w:val="right" w:leader="dot" w:pos="6521"/>
              </w:tabs>
              <w:spacing w:after="120"/>
              <w:rPr>
                <w:bCs/>
                <w:iCs/>
                <w:color w:val="000000"/>
              </w:rPr>
            </w:pPr>
            <w:r w:rsidRPr="00183134">
              <w:rPr>
                <w:bCs/>
                <w:iCs/>
                <w:color w:val="000000"/>
              </w:rPr>
              <w:t xml:space="preserve">Contractors Representative </w:t>
            </w:r>
          </w:p>
          <w:p w14:paraId="4D5D2D6E" w14:textId="77777777" w:rsidR="00B50BF7" w:rsidRPr="00183134" w:rsidRDefault="00B50BF7" w:rsidP="00B50BF7">
            <w:pPr>
              <w:pStyle w:val="TableText"/>
              <w:numPr>
                <w:ilvl w:val="0"/>
                <w:numId w:val="383"/>
              </w:numPr>
              <w:tabs>
                <w:tab w:val="right" w:leader="dot" w:pos="6521"/>
              </w:tabs>
              <w:spacing w:after="120"/>
              <w:rPr>
                <w:bCs/>
                <w:iCs/>
                <w:color w:val="000000"/>
              </w:rPr>
            </w:pPr>
            <w:r w:rsidRPr="00183134">
              <w:rPr>
                <w:bCs/>
                <w:iCs/>
                <w:color w:val="000000"/>
              </w:rPr>
              <w:t>Project Manager.</w:t>
            </w:r>
          </w:p>
          <w:p w14:paraId="0AA4A80F" w14:textId="77777777" w:rsidR="00B50BF7" w:rsidRPr="00183134" w:rsidRDefault="00B50BF7" w:rsidP="00B50BF7">
            <w:pPr>
              <w:pStyle w:val="TableText"/>
              <w:numPr>
                <w:ilvl w:val="0"/>
                <w:numId w:val="383"/>
              </w:numPr>
              <w:tabs>
                <w:tab w:val="right" w:leader="dot" w:pos="6521"/>
              </w:tabs>
              <w:spacing w:after="120"/>
              <w:rPr>
                <w:bCs/>
                <w:iCs/>
                <w:color w:val="000000"/>
              </w:rPr>
            </w:pPr>
            <w:r w:rsidRPr="00183134">
              <w:rPr>
                <w:bCs/>
                <w:iCs/>
                <w:color w:val="000000"/>
              </w:rPr>
              <w:t>Site Manager / Foreman.</w:t>
            </w:r>
          </w:p>
          <w:p w14:paraId="69D00BC8" w14:textId="77777777" w:rsidR="00B50BF7" w:rsidRPr="00183134" w:rsidRDefault="00B50BF7" w:rsidP="00B50BF7">
            <w:pPr>
              <w:pStyle w:val="TableText"/>
              <w:numPr>
                <w:ilvl w:val="0"/>
                <w:numId w:val="383"/>
              </w:numPr>
              <w:tabs>
                <w:tab w:val="right" w:leader="dot" w:pos="6521"/>
              </w:tabs>
              <w:spacing w:after="120"/>
              <w:rPr>
                <w:bCs/>
                <w:iCs/>
                <w:color w:val="000000"/>
              </w:rPr>
            </w:pPr>
            <w:r w:rsidRPr="00183134">
              <w:rPr>
                <w:bCs/>
                <w:iCs/>
                <w:color w:val="000000"/>
              </w:rPr>
              <w:t>Scheduler / Project Controls Officer.</w:t>
            </w:r>
          </w:p>
          <w:p w14:paraId="3A179B5B" w14:textId="77777777" w:rsidR="00B50BF7" w:rsidRPr="00183134" w:rsidRDefault="00B50BF7" w:rsidP="00B50BF7">
            <w:pPr>
              <w:pStyle w:val="TableText"/>
              <w:numPr>
                <w:ilvl w:val="0"/>
                <w:numId w:val="383"/>
              </w:numPr>
              <w:tabs>
                <w:tab w:val="right" w:leader="dot" w:pos="6521"/>
              </w:tabs>
              <w:spacing w:after="120"/>
              <w:rPr>
                <w:bCs/>
                <w:iCs/>
                <w:color w:val="000000"/>
              </w:rPr>
            </w:pPr>
            <w:r w:rsidRPr="00183134">
              <w:rPr>
                <w:bCs/>
                <w:iCs/>
                <w:color w:val="000000"/>
              </w:rPr>
              <w:t>Contracts Administrator.</w:t>
            </w:r>
          </w:p>
          <w:p w14:paraId="36AFC801" w14:textId="77777777" w:rsidR="00B50BF7" w:rsidRPr="00183134" w:rsidRDefault="00B50BF7" w:rsidP="00B50BF7">
            <w:pPr>
              <w:pStyle w:val="TableText"/>
              <w:numPr>
                <w:ilvl w:val="0"/>
                <w:numId w:val="383"/>
              </w:numPr>
              <w:tabs>
                <w:tab w:val="right" w:leader="dot" w:pos="6521"/>
              </w:tabs>
              <w:spacing w:after="120"/>
              <w:rPr>
                <w:bCs/>
                <w:iCs/>
                <w:color w:val="000000"/>
              </w:rPr>
            </w:pPr>
            <w:r w:rsidRPr="00183134">
              <w:rPr>
                <w:bCs/>
                <w:iCs/>
                <w:color w:val="000000"/>
              </w:rPr>
              <w:t>HSEQ Manager.</w:t>
            </w:r>
          </w:p>
          <w:p w14:paraId="10988EF4" w14:textId="77777777" w:rsidR="00B50BF7" w:rsidRDefault="00B50BF7" w:rsidP="00B50BF7">
            <w:pPr>
              <w:pStyle w:val="TableText"/>
              <w:numPr>
                <w:ilvl w:val="0"/>
                <w:numId w:val="383"/>
              </w:numPr>
              <w:tabs>
                <w:tab w:val="right" w:leader="dot" w:pos="6521"/>
              </w:tabs>
              <w:spacing w:after="120"/>
              <w:rPr>
                <w:bCs/>
                <w:iCs/>
                <w:color w:val="000000"/>
              </w:rPr>
            </w:pPr>
            <w:r w:rsidRPr="00183134">
              <w:rPr>
                <w:bCs/>
                <w:iCs/>
                <w:color w:val="000000"/>
              </w:rPr>
              <w:t>Handover / Takeover (HOTO) Manager.</w:t>
            </w:r>
          </w:p>
          <w:p w14:paraId="72D62309" w14:textId="15FAC40F" w:rsidR="00B50BF7" w:rsidRPr="0091202C" w:rsidRDefault="00B50BF7" w:rsidP="00B50BF7">
            <w:pPr>
              <w:pStyle w:val="TableText"/>
              <w:numPr>
                <w:ilvl w:val="0"/>
                <w:numId w:val="383"/>
              </w:numPr>
              <w:tabs>
                <w:tab w:val="right" w:leader="dot" w:pos="6521"/>
              </w:tabs>
              <w:spacing w:after="120"/>
              <w:rPr>
                <w:bCs/>
                <w:iCs/>
                <w:color w:val="000000"/>
              </w:rPr>
            </w:pPr>
            <w:r>
              <w:rPr>
                <w:bCs/>
                <w:iCs/>
                <w:color w:val="000000"/>
              </w:rPr>
              <w:t>Design Manager</w:t>
            </w:r>
          </w:p>
        </w:tc>
      </w:tr>
      <w:tr w:rsidR="00B50BF7" w:rsidRPr="00183134" w14:paraId="7693A2FD" w14:textId="77777777" w:rsidTr="00E460F8">
        <w:tc>
          <w:tcPr>
            <w:tcW w:w="3613" w:type="dxa"/>
            <w:tcBorders>
              <w:top w:val="single" w:sz="4" w:space="0" w:color="auto"/>
              <w:left w:val="single" w:sz="4" w:space="0" w:color="auto"/>
              <w:bottom w:val="single" w:sz="4" w:space="0" w:color="auto"/>
              <w:right w:val="single" w:sz="4" w:space="0" w:color="auto"/>
            </w:tcBorders>
          </w:tcPr>
          <w:p w14:paraId="72F92645" w14:textId="17E42C92" w:rsidR="00B50BF7" w:rsidRPr="00183134" w:rsidRDefault="00B50BF7" w:rsidP="00B50BF7">
            <w:pPr>
              <w:pStyle w:val="DefenceNormal"/>
              <w:rPr>
                <w:b/>
              </w:rPr>
            </w:pPr>
            <w:r w:rsidRPr="00183134">
              <w:rPr>
                <w:b/>
              </w:rPr>
              <w:t>Program format:</w:t>
            </w:r>
            <w:r w:rsidRPr="00183134">
              <w:rPr>
                <w:b/>
              </w:rPr>
              <w:br/>
            </w:r>
            <w:r w:rsidRPr="00183134">
              <w:t>(</w:t>
            </w:r>
            <w:r w:rsidRPr="00183134">
              <w:fldChar w:fldCharType="begin"/>
            </w:r>
            <w:r w:rsidRPr="00183134">
              <w:instrText xml:space="preserve"> REF _Ref55987370 \r \h </w:instrText>
            </w:r>
            <w:r>
              <w:instrText xml:space="preserve"> \* MERGEFORMAT </w:instrText>
            </w:r>
            <w:r w:rsidRPr="00183134">
              <w:fldChar w:fldCharType="separate"/>
            </w:r>
            <w:r w:rsidRPr="00183134">
              <w:t>Part 4</w:t>
            </w:r>
            <w:r w:rsidRPr="00183134">
              <w:fldChar w:fldCharType="end"/>
            </w:r>
            <w:r w:rsidRPr="00183134">
              <w:t>,</w:t>
            </w:r>
            <w:r w:rsidRPr="00183134" w:rsidDel="006032E6">
              <w:t xml:space="preserve"> </w:t>
            </w:r>
            <w:r w:rsidRPr="00183134">
              <w:fldChar w:fldCharType="begin"/>
            </w:r>
            <w:r w:rsidRPr="00183134">
              <w:instrText xml:space="preserve"> REF _Ref45299369 \w \h  \* MERGEFORMAT </w:instrText>
            </w:r>
            <w:r w:rsidRPr="00183134">
              <w:fldChar w:fldCharType="separate"/>
            </w:r>
            <w:r w:rsidRPr="00183134">
              <w:t>Tender Schedule D</w:t>
            </w:r>
            <w:r w:rsidRPr="00183134">
              <w:fldChar w:fldCharType="end"/>
            </w:r>
            <w:r w:rsidRPr="00183134">
              <w:t xml:space="preserve"> - </w:t>
            </w:r>
            <w:r w:rsidRPr="00183134">
              <w:fldChar w:fldCharType="begin"/>
            </w:r>
            <w:r w:rsidRPr="00183134">
              <w:instrText xml:space="preserve"> REF _Ref45299377 \h  \* MERGEFORMAT </w:instrText>
            </w:r>
            <w:r w:rsidRPr="00183134">
              <w:fldChar w:fldCharType="separate"/>
            </w:r>
            <w:r w:rsidRPr="00183134">
              <w:t>Program</w:t>
            </w:r>
            <w:r w:rsidRPr="00183134">
              <w:fldChar w:fldCharType="end"/>
            </w:r>
            <w:r w:rsidRPr="00183134">
              <w:t xml:space="preserve">, item </w:t>
            </w:r>
            <w:r w:rsidRPr="00183134">
              <w:fldChar w:fldCharType="begin"/>
            </w:r>
            <w:r w:rsidRPr="00183134">
              <w:instrText xml:space="preserve"> REF _Ref45019959 \w \h  \* MERGEFORMAT </w:instrText>
            </w:r>
            <w:r w:rsidRPr="00183134">
              <w:fldChar w:fldCharType="separate"/>
            </w:r>
            <w:r w:rsidRPr="00183134">
              <w:t>1(d)</w:t>
            </w:r>
            <w:r w:rsidRPr="00183134">
              <w:fldChar w:fldCharType="end"/>
            </w:r>
            <w:r w:rsidRPr="00183134">
              <w:t>)</w:t>
            </w:r>
          </w:p>
        </w:tc>
        <w:tc>
          <w:tcPr>
            <w:tcW w:w="5895" w:type="dxa"/>
            <w:gridSpan w:val="3"/>
            <w:tcBorders>
              <w:top w:val="single" w:sz="4" w:space="0" w:color="auto"/>
              <w:left w:val="single" w:sz="4" w:space="0" w:color="auto"/>
              <w:bottom w:val="single" w:sz="4" w:space="0" w:color="auto"/>
              <w:right w:val="single" w:sz="4" w:space="0" w:color="auto"/>
            </w:tcBorders>
          </w:tcPr>
          <w:p w14:paraId="5B3E0D5E" w14:textId="43A4B362" w:rsidR="00B50BF7" w:rsidRPr="00183134" w:rsidRDefault="00B50BF7" w:rsidP="00B50BF7">
            <w:pPr>
              <w:pStyle w:val="DefenceNormal"/>
              <w:rPr>
                <w:iCs/>
              </w:rPr>
            </w:pPr>
            <w:r w:rsidRPr="00183134">
              <w:rPr>
                <w:b/>
                <w:bCs/>
                <w:u w:val="single"/>
              </w:rPr>
              <w:t>Unsecured PDF</w:t>
            </w:r>
            <w:r w:rsidRPr="00183134">
              <w:t xml:space="preserve"> to ISO 32000-1:2008 PDF 1.7 standard of Microsoft Project Version 2010 (or above)</w:t>
            </w:r>
            <w:r w:rsidRPr="00183134">
              <w:rPr>
                <w:i/>
                <w:iCs/>
              </w:rPr>
              <w:t xml:space="preserve"> </w:t>
            </w:r>
            <w:r w:rsidRPr="00183134">
              <w:rPr>
                <w:iCs/>
              </w:rPr>
              <w:t>or equivalent requested by the Tenderer and approved by the Tender Administrator</w:t>
            </w:r>
          </w:p>
        </w:tc>
      </w:tr>
    </w:tbl>
    <w:p w14:paraId="365ECC29" w14:textId="77777777" w:rsidR="00ED5204" w:rsidRPr="00183134" w:rsidRDefault="00ED5204" w:rsidP="00E6049E">
      <w:pPr>
        <w:pStyle w:val="DefenceNormal"/>
      </w:pPr>
    </w:p>
    <w:p w14:paraId="6DCB1A82" w14:textId="4C5E9A07" w:rsidR="00ED5204" w:rsidRPr="00183134" w:rsidRDefault="00ED5204" w:rsidP="002C02A0">
      <w:pPr>
        <w:pStyle w:val="DefencePartHeading"/>
        <w:framePr w:wrap="notBeside"/>
      </w:pPr>
      <w:bookmarkStart w:id="998" w:name="_Ref44667414"/>
      <w:bookmarkStart w:id="999" w:name="_Ref44667775"/>
      <w:r w:rsidRPr="00183134">
        <w:lastRenderedPageBreak/>
        <w:t xml:space="preserve"> </w:t>
      </w:r>
      <w:bookmarkStart w:id="1000" w:name="_Ref159850666"/>
      <w:bookmarkStart w:id="1001" w:name="_Ref159855375"/>
      <w:bookmarkStart w:id="1002" w:name="_Ref159856749"/>
      <w:bookmarkStart w:id="1003" w:name="_Ref159857178"/>
      <w:bookmarkStart w:id="1004" w:name="_Toc233714493"/>
      <w:r w:rsidRPr="00183134">
        <w:t>- TENDER FORM</w:t>
      </w:r>
      <w:bookmarkEnd w:id="998"/>
      <w:bookmarkEnd w:id="999"/>
      <w:bookmarkEnd w:id="1000"/>
      <w:bookmarkEnd w:id="1001"/>
      <w:bookmarkEnd w:id="1002"/>
      <w:bookmarkEnd w:id="1003"/>
      <w:bookmarkEnd w:id="1004"/>
    </w:p>
    <w:p w14:paraId="53EC9142" w14:textId="7FE3A283" w:rsidR="00ED5204" w:rsidRPr="00183134" w:rsidRDefault="00ED5204" w:rsidP="00E6049E">
      <w:pPr>
        <w:pStyle w:val="DefenceSubTitle"/>
        <w:jc w:val="center"/>
        <w:rPr>
          <w:sz w:val="28"/>
          <w:szCs w:val="28"/>
        </w:rPr>
      </w:pPr>
      <w:r w:rsidRPr="00183134">
        <w:rPr>
          <w:sz w:val="28"/>
          <w:szCs w:val="28"/>
        </w:rPr>
        <w:lastRenderedPageBreak/>
        <w:t>TENDER FORM</w:t>
      </w:r>
    </w:p>
    <w:p w14:paraId="358D6CD7" w14:textId="77777777" w:rsidR="00ED5204" w:rsidRPr="00183134" w:rsidRDefault="00ED5204" w:rsidP="00E6049E">
      <w:pPr>
        <w:pStyle w:val="DefenceSubTitle"/>
      </w:pPr>
      <w:r w:rsidRPr="00183134">
        <w:t>TENDER FORM</w:t>
      </w:r>
    </w:p>
    <w:p w14:paraId="0D95421C" w14:textId="77777777" w:rsidR="00ED5204" w:rsidRPr="00183134" w:rsidRDefault="00ED5204" w:rsidP="0098450B">
      <w:pPr>
        <w:pStyle w:val="DefenceSubTitle"/>
      </w:pPr>
      <w:r w:rsidRPr="00183134">
        <w:rPr>
          <w:b w:val="0"/>
        </w:rPr>
        <w:t>To:</w:t>
      </w:r>
      <w:r w:rsidRPr="00183134">
        <w:tab/>
        <w:t>Commonwealth of Australia (</w:t>
      </w:r>
      <w:r w:rsidRPr="00183134">
        <w:rPr>
          <w:bCs/>
        </w:rPr>
        <w:t>Commonwealth</w:t>
      </w:r>
      <w:r w:rsidRPr="00183134">
        <w:t>)</w:t>
      </w:r>
    </w:p>
    <w:p w14:paraId="3215E305" w14:textId="77777777" w:rsidR="00ED5204" w:rsidRPr="00183134" w:rsidRDefault="00ED5204" w:rsidP="0098450B">
      <w:pPr>
        <w:pStyle w:val="DefenceSubTitle"/>
      </w:pPr>
      <w:r w:rsidRPr="00183134">
        <w:rPr>
          <w:b w:val="0"/>
        </w:rPr>
        <w:t>By:</w:t>
      </w:r>
      <w:r w:rsidRPr="00183134">
        <w:tab/>
      </w:r>
      <w:r w:rsidRPr="00183134">
        <w:rPr>
          <w:bCs/>
        </w:rPr>
        <w:t>[INSERT NAME OF TENDERER INCLUDING ABN]</w:t>
      </w:r>
    </w:p>
    <w:p w14:paraId="0CB30F29" w14:textId="77777777" w:rsidR="00ED5204" w:rsidRPr="00183134" w:rsidRDefault="00ED5204" w:rsidP="008F1917">
      <w:pPr>
        <w:pStyle w:val="DefenceHeadingNoTOC1"/>
        <w:numPr>
          <w:ilvl w:val="0"/>
          <w:numId w:val="235"/>
        </w:numPr>
      </w:pPr>
      <w:r w:rsidRPr="00183134">
        <w:t>THE OFFER</w:t>
      </w:r>
    </w:p>
    <w:p w14:paraId="4C59514A" w14:textId="77777777" w:rsidR="00ED5204" w:rsidRPr="00183134" w:rsidRDefault="00ED5204" w:rsidP="0047465C">
      <w:pPr>
        <w:pStyle w:val="DefenceHeadingNoTOC3"/>
      </w:pPr>
      <w:r w:rsidRPr="00183134">
        <w:t>We</w:t>
      </w:r>
      <w:r w:rsidR="00BF69B6" w:rsidRPr="00183134">
        <w:t xml:space="preserve"> </w:t>
      </w:r>
      <w:r w:rsidRPr="00183134">
        <w:t>tender to perform the Contractor's Activities and the Works in accordance with the Tender Documents and the enclosed Tender Schedules.</w:t>
      </w:r>
    </w:p>
    <w:p w14:paraId="199062F8" w14:textId="77777777" w:rsidR="00ED5204" w:rsidRPr="00183134" w:rsidRDefault="00ED5204" w:rsidP="0047465C">
      <w:pPr>
        <w:pStyle w:val="DefenceHeadingNoTOC3"/>
      </w:pPr>
      <w:r w:rsidRPr="00183134">
        <w:t>We</w:t>
      </w:r>
      <w:r w:rsidR="0012376E" w:rsidRPr="00183134">
        <w:t xml:space="preserve"> confirm that our tender has been lodged in accordance with the Tender Conditions, including:</w:t>
      </w:r>
      <w:r w:rsidRPr="00183134">
        <w:t xml:space="preserve"> </w:t>
      </w:r>
    </w:p>
    <w:p w14:paraId="53318AD3" w14:textId="278EA1E6" w:rsidR="0012376E" w:rsidRPr="00183134" w:rsidRDefault="0012376E" w:rsidP="00EA6644">
      <w:pPr>
        <w:pStyle w:val="DefenceHeadingNoTOC4"/>
      </w:pPr>
      <w:r w:rsidRPr="00183134">
        <w:t xml:space="preserve">the lodgement requirements in clause </w:t>
      </w:r>
      <w:r w:rsidRPr="00183134">
        <w:fldChar w:fldCharType="begin"/>
      </w:r>
      <w:r w:rsidRPr="00183134">
        <w:instrText xml:space="preserve"> REF _Ref448299817 \r \h </w:instrText>
      </w:r>
      <w:r w:rsidR="00183134">
        <w:instrText xml:space="preserve"> \* MERGEFORMAT </w:instrText>
      </w:r>
      <w:r w:rsidRPr="00183134">
        <w:fldChar w:fldCharType="separate"/>
      </w:r>
      <w:r w:rsidR="0009266D" w:rsidRPr="00183134">
        <w:t>3.1(a)</w:t>
      </w:r>
      <w:r w:rsidRPr="00183134">
        <w:fldChar w:fldCharType="end"/>
      </w:r>
      <w:r w:rsidRPr="00183134">
        <w:t xml:space="preserve"> of the Tender Conditions;</w:t>
      </w:r>
    </w:p>
    <w:p w14:paraId="2EA7AC7A" w14:textId="25E5CBA0" w:rsidR="0012376E" w:rsidRPr="00183134" w:rsidRDefault="0012376E" w:rsidP="00EA6644">
      <w:pPr>
        <w:pStyle w:val="DefenceHeadingNoTOC4"/>
      </w:pPr>
      <w:r w:rsidRPr="00183134">
        <w:t xml:space="preserve">the minimum form and content requirements in clause </w:t>
      </w:r>
      <w:r w:rsidRPr="00183134">
        <w:fldChar w:fldCharType="begin"/>
      </w:r>
      <w:r w:rsidRPr="00183134">
        <w:instrText xml:space="preserve"> REF _Ref211397796 \r \h </w:instrText>
      </w:r>
      <w:r w:rsidR="00183134">
        <w:instrText xml:space="preserve"> \* MERGEFORMAT </w:instrText>
      </w:r>
      <w:r w:rsidRPr="00183134">
        <w:fldChar w:fldCharType="separate"/>
      </w:r>
      <w:r w:rsidR="0009266D" w:rsidRPr="00183134">
        <w:t>3.1(b)</w:t>
      </w:r>
      <w:r w:rsidRPr="00183134">
        <w:fldChar w:fldCharType="end"/>
      </w:r>
      <w:r w:rsidRPr="00183134">
        <w:t xml:space="preserve"> of the Tender Conditions; and</w:t>
      </w:r>
    </w:p>
    <w:p w14:paraId="71908668" w14:textId="7BC16F25" w:rsidR="0012376E" w:rsidRPr="00183134" w:rsidRDefault="0012376E" w:rsidP="00EA6644">
      <w:pPr>
        <w:pStyle w:val="DefenceHeadingNoTOC4"/>
      </w:pPr>
      <w:r w:rsidRPr="00183134">
        <w:t>the conditions for participation</w:t>
      </w:r>
      <w:r w:rsidR="004024E3" w:rsidRPr="00183134">
        <w:t xml:space="preserve"> </w:t>
      </w:r>
      <w:r w:rsidRPr="00183134">
        <w:t>requirements</w:t>
      </w:r>
      <w:r w:rsidR="007812DC" w:rsidRPr="00183134">
        <w:t xml:space="preserve"> (if any)</w:t>
      </w:r>
      <w:r w:rsidRPr="00183134">
        <w:t xml:space="preserve"> in clause </w:t>
      </w:r>
      <w:r w:rsidR="004F5F2A" w:rsidRPr="00183134">
        <w:fldChar w:fldCharType="begin"/>
      </w:r>
      <w:r w:rsidR="004F5F2A" w:rsidRPr="00183134">
        <w:instrText xml:space="preserve"> REF _Ref109898232 \r \h </w:instrText>
      </w:r>
      <w:r w:rsidR="00183134">
        <w:instrText xml:space="preserve"> \* MERGEFORMAT </w:instrText>
      </w:r>
      <w:r w:rsidR="004F5F2A" w:rsidRPr="00183134">
        <w:fldChar w:fldCharType="separate"/>
      </w:r>
      <w:r w:rsidR="0009266D" w:rsidRPr="00183134">
        <w:t>3.1(c)</w:t>
      </w:r>
      <w:r w:rsidR="004F5F2A" w:rsidRPr="00183134">
        <w:fldChar w:fldCharType="end"/>
      </w:r>
      <w:r w:rsidRPr="00183134">
        <w:t xml:space="preserve"> of the Tender Conditions. </w:t>
      </w:r>
    </w:p>
    <w:p w14:paraId="50812590" w14:textId="77777777" w:rsidR="0012376E" w:rsidRPr="00183134" w:rsidRDefault="00ED5204" w:rsidP="0047465C">
      <w:pPr>
        <w:pStyle w:val="DefenceHeadingNoTOC3"/>
      </w:pPr>
      <w:r w:rsidRPr="00183134">
        <w:t xml:space="preserve">In consideration of the Commonwealth promising to pay us the sum of One Dollar ($1.00) we </w:t>
      </w:r>
      <w:r w:rsidR="0012376E" w:rsidRPr="00183134">
        <w:t>unconditionally accept and agree to be bound by the Tender Conditions and this Tender Form, including:</w:t>
      </w:r>
    </w:p>
    <w:p w14:paraId="058AE0CE" w14:textId="46D1DD38" w:rsidR="0012376E" w:rsidRPr="00183134" w:rsidRDefault="0012376E" w:rsidP="00EA6644">
      <w:pPr>
        <w:pStyle w:val="DefenceHeadingNoTOC4"/>
      </w:pPr>
      <w:r w:rsidRPr="00183134">
        <w:t>in respe</w:t>
      </w:r>
      <w:r w:rsidR="00E440D8" w:rsidRPr="00183134">
        <w:t>ct of the consequences of a non-</w:t>
      </w:r>
      <w:r w:rsidRPr="00183134">
        <w:t xml:space="preserve">conforming tender as set out in the Tender Conditions, including in clause </w:t>
      </w:r>
      <w:r w:rsidRPr="00183134">
        <w:fldChar w:fldCharType="begin"/>
      </w:r>
      <w:r w:rsidRPr="00183134">
        <w:instrText xml:space="preserve"> REF _Ref254603715 \r \h </w:instrText>
      </w:r>
      <w:r w:rsidR="00183134">
        <w:instrText xml:space="preserve"> \* MERGEFORMAT </w:instrText>
      </w:r>
      <w:r w:rsidRPr="00183134">
        <w:fldChar w:fldCharType="separate"/>
      </w:r>
      <w:r w:rsidR="0009266D" w:rsidRPr="00183134">
        <w:t>3.3</w:t>
      </w:r>
      <w:r w:rsidRPr="00183134">
        <w:fldChar w:fldCharType="end"/>
      </w:r>
      <w:r w:rsidRPr="00183134">
        <w:t xml:space="preserve"> of the Tender Conditions; </w:t>
      </w:r>
    </w:p>
    <w:p w14:paraId="3BDEE9FF" w14:textId="7C209411" w:rsidR="0012376E" w:rsidRPr="00183134" w:rsidRDefault="0012376E" w:rsidP="00EA6644">
      <w:pPr>
        <w:pStyle w:val="DefenceHeadingNoTOC4"/>
      </w:pPr>
      <w:r w:rsidRPr="00183134">
        <w:t xml:space="preserve">after the ATM Close Date and ATM Close Time, to comply with all obligations and participate in all processes set out in clause </w:t>
      </w:r>
      <w:r w:rsidRPr="00183134">
        <w:fldChar w:fldCharType="begin"/>
      </w:r>
      <w:r w:rsidRPr="00183134">
        <w:instrText xml:space="preserve"> REF _Ref45182235 \r \h </w:instrText>
      </w:r>
      <w:r w:rsidR="00183134">
        <w:instrText xml:space="preserve"> \* MERGEFORMAT </w:instrText>
      </w:r>
      <w:r w:rsidRPr="00183134">
        <w:fldChar w:fldCharType="separate"/>
      </w:r>
      <w:r w:rsidR="0009266D" w:rsidRPr="00183134">
        <w:t>7.2</w:t>
      </w:r>
      <w:r w:rsidRPr="00183134">
        <w:fldChar w:fldCharType="end"/>
      </w:r>
      <w:r w:rsidRPr="00183134">
        <w:t xml:space="preserve"> of the Tender Conditions;</w:t>
      </w:r>
    </w:p>
    <w:p w14:paraId="71C3A716" w14:textId="08DD5181" w:rsidR="0012376E" w:rsidRPr="00183134" w:rsidRDefault="0012376E" w:rsidP="00EA6644">
      <w:pPr>
        <w:pStyle w:val="DefenceHeadingNoTOC4"/>
      </w:pPr>
      <w:r w:rsidRPr="00183134">
        <w:t xml:space="preserve">if applicable, the requirements of clause </w:t>
      </w:r>
      <w:r w:rsidRPr="00183134">
        <w:fldChar w:fldCharType="begin"/>
      </w:r>
      <w:r w:rsidRPr="00183134">
        <w:instrText xml:space="preserve"> REF _Ref291088214 \r \h </w:instrText>
      </w:r>
      <w:r w:rsidR="00183134">
        <w:instrText xml:space="preserve"> \* MERGEFORMAT </w:instrText>
      </w:r>
      <w:r w:rsidRPr="00183134">
        <w:fldChar w:fldCharType="separate"/>
      </w:r>
      <w:r w:rsidR="0009266D" w:rsidRPr="00183134">
        <w:t>28</w:t>
      </w:r>
      <w:r w:rsidRPr="00183134">
        <w:fldChar w:fldCharType="end"/>
      </w:r>
      <w:r w:rsidRPr="00183134">
        <w:t xml:space="preserve"> of the Tender Conditions in relation to WHS Scheme Accreditation; </w:t>
      </w:r>
    </w:p>
    <w:p w14:paraId="79EDF3D2" w14:textId="2D8C891F" w:rsidR="0012376E" w:rsidRPr="00183134" w:rsidRDefault="00702539" w:rsidP="00EA6644">
      <w:pPr>
        <w:pStyle w:val="DefenceHeadingNoTOC4"/>
      </w:pPr>
      <w:r w:rsidRPr="00183134">
        <w:t xml:space="preserve">if applicable, </w:t>
      </w:r>
      <w:r w:rsidR="0012376E" w:rsidRPr="00183134">
        <w:t xml:space="preserve">the requirements of clause </w:t>
      </w:r>
      <w:r w:rsidR="0012376E" w:rsidRPr="00183134">
        <w:fldChar w:fldCharType="begin"/>
      </w:r>
      <w:r w:rsidR="0012376E" w:rsidRPr="00183134">
        <w:instrText xml:space="preserve"> REF _Ref13048588 \r \h </w:instrText>
      </w:r>
      <w:r w:rsidR="00183134">
        <w:instrText xml:space="preserve"> \* MERGEFORMAT </w:instrText>
      </w:r>
      <w:r w:rsidR="0012376E" w:rsidRPr="00183134">
        <w:fldChar w:fldCharType="separate"/>
      </w:r>
      <w:r w:rsidR="0009266D" w:rsidRPr="00183134">
        <w:t>29</w:t>
      </w:r>
      <w:r w:rsidR="0012376E" w:rsidRPr="00183134">
        <w:fldChar w:fldCharType="end"/>
      </w:r>
      <w:r w:rsidR="0012376E" w:rsidRPr="00183134">
        <w:t xml:space="preserve"> of the Tender Conditions in relation to Statements of Tax Record;  </w:t>
      </w:r>
    </w:p>
    <w:p w14:paraId="38AFB0CE" w14:textId="77777777" w:rsidR="0012376E" w:rsidRPr="00183134" w:rsidRDefault="00ED5204" w:rsidP="00EA6644">
      <w:pPr>
        <w:pStyle w:val="DefenceHeadingNoTOC4"/>
      </w:pPr>
      <w:r w:rsidRPr="00183134">
        <w:t xml:space="preserve">to be bound by this Tender </w:t>
      </w:r>
      <w:r w:rsidR="009B2EA0" w:rsidRPr="00183134">
        <w:t xml:space="preserve">for the duration of the Tender Validity Period </w:t>
      </w:r>
      <w:r w:rsidRPr="00183134">
        <w:t xml:space="preserve">and </w:t>
      </w:r>
      <w:r w:rsidR="0012376E" w:rsidRPr="00183134">
        <w:t xml:space="preserve">agree </w:t>
      </w:r>
      <w:r w:rsidRPr="00183134">
        <w:t>that this Tender may be accepted by the Commonwealth at any time before the expiration of that period</w:t>
      </w:r>
      <w:r w:rsidR="0012376E" w:rsidRPr="00183134">
        <w:t>; and</w:t>
      </w:r>
    </w:p>
    <w:p w14:paraId="471EAFDE" w14:textId="77777777" w:rsidR="00ED5204" w:rsidRPr="00183134" w:rsidRDefault="0012376E" w:rsidP="00EA6644">
      <w:pPr>
        <w:pStyle w:val="DefenceHeadingNoTOC4"/>
      </w:pPr>
      <w:r w:rsidRPr="00183134">
        <w:t xml:space="preserve">providing the acknowledgements, agreements, releases, indemnities, warranties and other assurances as set out in the Tender Conditions and this Tender Form.  </w:t>
      </w:r>
    </w:p>
    <w:p w14:paraId="7F4DBA1A" w14:textId="77777777" w:rsidR="00ED5204" w:rsidRPr="00183134" w:rsidRDefault="00ED5204" w:rsidP="0047465C">
      <w:pPr>
        <w:pStyle w:val="DefenceHeadingNoTOC3"/>
      </w:pPr>
      <w:r w:rsidRPr="00183134">
        <w:t>We:</w:t>
      </w:r>
    </w:p>
    <w:p w14:paraId="63E96B35" w14:textId="77777777" w:rsidR="00ED5204" w:rsidRPr="00183134" w:rsidRDefault="00ED5204" w:rsidP="0047465C">
      <w:pPr>
        <w:pStyle w:val="DefenceHeadingNoTOC4"/>
      </w:pPr>
      <w:r w:rsidRPr="00183134">
        <w:t xml:space="preserve">prepared our Tender, and will </w:t>
      </w:r>
      <w:proofErr w:type="gramStart"/>
      <w:r w:rsidRPr="00183134">
        <w:t>enter into</w:t>
      </w:r>
      <w:proofErr w:type="gramEnd"/>
      <w:r w:rsidRPr="00183134">
        <w:t xml:space="preserve"> any contract with the Commonwealth, based on our own investigations, interpretations, deductions, information and determinations;</w:t>
      </w:r>
    </w:p>
    <w:p w14:paraId="0CC2C286" w14:textId="13CBD098" w:rsidR="00ED5204" w:rsidRPr="00183134" w:rsidRDefault="00ED5204" w:rsidP="0047465C">
      <w:pPr>
        <w:pStyle w:val="DefenceHeadingNoTOC4"/>
      </w:pPr>
      <w:r w:rsidRPr="00183134">
        <w:t xml:space="preserve">calculated our tendered Contract Price to cover, in addition to all other obligations under the Contract, the assumption of the risks described under clause </w:t>
      </w:r>
      <w:r w:rsidRPr="00183134">
        <w:fldChar w:fldCharType="begin"/>
      </w:r>
      <w:r w:rsidRPr="00183134">
        <w:instrText xml:space="preserve"> REF _Ref425715704 \r \h  \* MERGEFORMAT </w:instrText>
      </w:r>
      <w:r w:rsidRPr="00183134">
        <w:fldChar w:fldCharType="separate"/>
      </w:r>
      <w:r w:rsidR="0009266D" w:rsidRPr="00183134">
        <w:t>5</w:t>
      </w:r>
      <w:r w:rsidRPr="00183134">
        <w:fldChar w:fldCharType="end"/>
      </w:r>
      <w:r w:rsidRPr="00183134">
        <w:t xml:space="preserve"> of the Tender Conditions;</w:t>
      </w:r>
    </w:p>
    <w:p w14:paraId="26AD423B" w14:textId="5F780BC0" w:rsidR="00ED5204" w:rsidRPr="00183134" w:rsidRDefault="00ED5204" w:rsidP="0047465C">
      <w:pPr>
        <w:pStyle w:val="DefenceHeadingNoTOC4"/>
      </w:pPr>
      <w:r w:rsidRPr="00183134">
        <w:t xml:space="preserve">obtained independent legal advice as to the effect of the provisions of these Tender Conditions and the Contract in </w:t>
      </w:r>
      <w:r w:rsidR="00DA2323" w:rsidRPr="00183134">
        <w:fldChar w:fldCharType="begin"/>
      </w:r>
      <w:r w:rsidR="00DA2323" w:rsidRPr="00183134">
        <w:instrText xml:space="preserve"> REF _Ref159849039 \r \h </w:instrText>
      </w:r>
      <w:r w:rsidR="000E20E7" w:rsidRPr="00183134">
        <w:instrText xml:space="preserve"> \* MERGEFORMAT </w:instrText>
      </w:r>
      <w:r w:rsidR="00DA2323" w:rsidRPr="00183134">
        <w:fldChar w:fldCharType="separate"/>
      </w:r>
      <w:r w:rsidR="0009266D" w:rsidRPr="00183134">
        <w:t>Part 5</w:t>
      </w:r>
      <w:r w:rsidR="00DA2323" w:rsidRPr="00183134">
        <w:fldChar w:fldCharType="end"/>
      </w:r>
      <w:r w:rsidRPr="00183134">
        <w:t xml:space="preserve"> as to the assumption by the successful Tenderer of the risks described under clause </w:t>
      </w:r>
      <w:r w:rsidRPr="00183134">
        <w:fldChar w:fldCharType="begin"/>
      </w:r>
      <w:r w:rsidRPr="00183134">
        <w:instrText xml:space="preserve"> REF _Ref425715714 \r \h  \* MERGEFORMAT </w:instrText>
      </w:r>
      <w:r w:rsidRPr="00183134">
        <w:fldChar w:fldCharType="separate"/>
      </w:r>
      <w:r w:rsidR="0009266D" w:rsidRPr="00183134">
        <w:t>5</w:t>
      </w:r>
      <w:r w:rsidRPr="00183134">
        <w:fldChar w:fldCharType="end"/>
      </w:r>
      <w:r w:rsidRPr="00183134">
        <w:t xml:space="preserve"> of the Tender Conditions;</w:t>
      </w:r>
    </w:p>
    <w:p w14:paraId="5FD2AA12" w14:textId="77777777" w:rsidR="00ED5204" w:rsidRPr="00183134" w:rsidRDefault="00ED5204" w:rsidP="0047465C">
      <w:pPr>
        <w:pStyle w:val="DefenceHeadingNoTOC4"/>
      </w:pPr>
      <w:r w:rsidRPr="00183134">
        <w:t xml:space="preserve">examined all information relevant to the risks, contingencies and other circumstances </w:t>
      </w:r>
      <w:proofErr w:type="gramStart"/>
      <w:r w:rsidRPr="00183134">
        <w:t>having an effect on</w:t>
      </w:r>
      <w:proofErr w:type="gramEnd"/>
      <w:r w:rsidRPr="00183134">
        <w:t xml:space="preserve"> our Tender including (without limitation) the Information Documents, the material contained in the Tender Documents, any relevant technical advice made available by the Commonwealth and the terms and conditions of all Statutory Requirements;</w:t>
      </w:r>
    </w:p>
    <w:p w14:paraId="2FD3702C" w14:textId="77777777" w:rsidR="00ED5204" w:rsidRPr="00183134" w:rsidRDefault="00ED5204" w:rsidP="0047465C">
      <w:pPr>
        <w:pStyle w:val="DefenceHeadingNoTOC4"/>
      </w:pPr>
      <w:r w:rsidRPr="00183134">
        <w:lastRenderedPageBreak/>
        <w:t>examined the Site and its surroundings, conditions and characteristics and made an appropriate allowance in our Tender for any effect on our Tender;</w:t>
      </w:r>
    </w:p>
    <w:p w14:paraId="5D831695" w14:textId="73F65919" w:rsidR="00ED5204" w:rsidRPr="00183134" w:rsidRDefault="00ED5204" w:rsidP="0047465C">
      <w:pPr>
        <w:pStyle w:val="DefenceHeadingNoTOC4"/>
      </w:pPr>
      <w:r w:rsidRPr="00183134">
        <w:t xml:space="preserve">satisfied ourselves as to the correctness and sufficiency of our Tender for the Contractor's Activities and the Works and that our tendered Contract Price covers the cost of complying with all the Contractor's obligations under the Contract in </w:t>
      </w:r>
      <w:r w:rsidR="00DA2323" w:rsidRPr="00183134">
        <w:fldChar w:fldCharType="begin"/>
      </w:r>
      <w:r w:rsidR="00DA2323" w:rsidRPr="00183134">
        <w:instrText xml:space="preserve"> REF _Ref159849039 \r \h </w:instrText>
      </w:r>
      <w:r w:rsidR="000E20E7" w:rsidRPr="00183134">
        <w:instrText xml:space="preserve"> \* MERGEFORMAT </w:instrText>
      </w:r>
      <w:r w:rsidR="00DA2323" w:rsidRPr="00183134">
        <w:fldChar w:fldCharType="separate"/>
      </w:r>
      <w:r w:rsidR="0009266D" w:rsidRPr="00183134">
        <w:t>Part 5</w:t>
      </w:r>
      <w:r w:rsidR="00DA2323" w:rsidRPr="00183134">
        <w:fldChar w:fldCharType="end"/>
      </w:r>
      <w:r w:rsidRPr="00183134">
        <w:t>;</w:t>
      </w:r>
    </w:p>
    <w:p w14:paraId="090640BA" w14:textId="3EFE6DD2" w:rsidR="00ED5204" w:rsidRPr="00183134" w:rsidRDefault="00ED5204" w:rsidP="0047465C">
      <w:pPr>
        <w:pStyle w:val="DefenceHeadingNoTOC4"/>
      </w:pPr>
      <w:r w:rsidRPr="00183134">
        <w:t xml:space="preserve">examined all Statutory Requirements relevant to any part of the Contractor's Activities and the Works which may restrict or inhibit the execution of any part of the Contractor's Activities or the Works and satisfied ourselves of our capacity to perform the Contractor's Activities and otherwise meet our obligations under the Contract in </w:t>
      </w:r>
      <w:r w:rsidR="00DA2323" w:rsidRPr="00183134">
        <w:fldChar w:fldCharType="begin"/>
      </w:r>
      <w:r w:rsidR="00DA2323" w:rsidRPr="00183134">
        <w:instrText xml:space="preserve"> REF _Ref159849039 \r \h </w:instrText>
      </w:r>
      <w:r w:rsidR="000E20E7" w:rsidRPr="00183134">
        <w:instrText xml:space="preserve"> \* MERGEFORMAT </w:instrText>
      </w:r>
      <w:r w:rsidR="00DA2323" w:rsidRPr="00183134">
        <w:fldChar w:fldCharType="separate"/>
      </w:r>
      <w:r w:rsidR="0009266D" w:rsidRPr="00183134">
        <w:t>Part 5</w:t>
      </w:r>
      <w:r w:rsidR="00DA2323" w:rsidRPr="00183134">
        <w:fldChar w:fldCharType="end"/>
      </w:r>
      <w:r w:rsidRPr="00183134">
        <w:t xml:space="preserve"> without breaching any such Statutory Requirement;</w:t>
      </w:r>
      <w:r w:rsidR="0012376E" w:rsidRPr="00183134">
        <w:t xml:space="preserve"> and</w:t>
      </w:r>
    </w:p>
    <w:p w14:paraId="4FEDD6F1" w14:textId="23560456" w:rsidR="00ED5204" w:rsidRPr="00183134" w:rsidRDefault="00ED5204" w:rsidP="0047465C">
      <w:pPr>
        <w:pStyle w:val="DefenceHeadingNoTOC4"/>
      </w:pPr>
      <w:r w:rsidRPr="00183134">
        <w:t>are aware that the Commonwealth will be relying upon each of the promises, representations and warranties given by us in this Tender if we are selected as the successful Tenderer</w:t>
      </w:r>
      <w:r w:rsidR="00F779E8" w:rsidRPr="00183134">
        <w:t xml:space="preserve"> and warrant that such promises, representations and warranties are true and accurate in all material respects</w:t>
      </w:r>
      <w:r w:rsidRPr="00183134">
        <w:t>.</w:t>
      </w:r>
    </w:p>
    <w:p w14:paraId="725BBE4E" w14:textId="77777777" w:rsidR="00ED5204" w:rsidRPr="00183134" w:rsidRDefault="00ED5204" w:rsidP="0047465C">
      <w:pPr>
        <w:pStyle w:val="DefenceHeadingNoTOC3"/>
      </w:pPr>
      <w:bookmarkStart w:id="1005" w:name="_Ref113678590"/>
      <w:r w:rsidRPr="00183134">
        <w:t>We acknowledge and agree that:</w:t>
      </w:r>
      <w:bookmarkEnd w:id="1005"/>
    </w:p>
    <w:p w14:paraId="44A09F9C" w14:textId="4DC1ED1B" w:rsidR="00ED5204" w:rsidRPr="00183134" w:rsidRDefault="00ED5204" w:rsidP="0047465C">
      <w:pPr>
        <w:pStyle w:val="DefenceHeadingNoTOC4"/>
      </w:pPr>
      <w:bookmarkStart w:id="1006" w:name="_Ref74458440"/>
      <w:r w:rsidRPr="00183134">
        <w:t xml:space="preserve">the entire tender process (including the process for meeting with any Tenderers under clause </w:t>
      </w:r>
      <w:r w:rsidRPr="00183134">
        <w:fldChar w:fldCharType="begin"/>
      </w:r>
      <w:r w:rsidRPr="00183134">
        <w:instrText xml:space="preserve"> REF _Ref448305984 \w \h  \* MERGEFORMAT </w:instrText>
      </w:r>
      <w:r w:rsidRPr="00183134">
        <w:fldChar w:fldCharType="separate"/>
      </w:r>
      <w:r w:rsidR="0009266D" w:rsidRPr="00183134">
        <w:t>2.3</w:t>
      </w:r>
      <w:r w:rsidRPr="00183134">
        <w:fldChar w:fldCharType="end"/>
      </w:r>
      <w:r w:rsidR="00DA2323" w:rsidRPr="00183134">
        <w:t xml:space="preserve"> or</w:t>
      </w:r>
      <w:r w:rsidRPr="00183134">
        <w:t xml:space="preserve"> </w:t>
      </w:r>
      <w:r w:rsidRPr="00183134">
        <w:fldChar w:fldCharType="begin"/>
      </w:r>
      <w:r w:rsidRPr="00183134">
        <w:instrText xml:space="preserve"> REF _Ref419895874 \w \h  \* MERGEFORMAT </w:instrText>
      </w:r>
      <w:r w:rsidRPr="00183134">
        <w:fldChar w:fldCharType="separate"/>
      </w:r>
      <w:r w:rsidR="0009266D" w:rsidRPr="00183134">
        <w:t>7</w:t>
      </w:r>
      <w:r w:rsidRPr="00183134">
        <w:fldChar w:fldCharType="end"/>
      </w:r>
      <w:r w:rsidRPr="00183134">
        <w:t xml:space="preserve"> of the Tender Conditions, obtaining, evaluating and (if applicable) negotiating Tenders) (</w:t>
      </w:r>
      <w:r w:rsidRPr="00183134">
        <w:rPr>
          <w:b/>
          <w:bCs/>
        </w:rPr>
        <w:t>Process</w:t>
      </w:r>
      <w:r w:rsidRPr="00183134">
        <w:t>) is being conducted solely for the benefit of the Commonwealth;</w:t>
      </w:r>
      <w:bookmarkEnd w:id="1006"/>
    </w:p>
    <w:p w14:paraId="61180574" w14:textId="6A6EA455" w:rsidR="00ED5204" w:rsidRPr="00183134" w:rsidRDefault="00ED5204" w:rsidP="0047465C">
      <w:pPr>
        <w:pStyle w:val="DefenceHeadingNoTOC4"/>
      </w:pPr>
      <w:r w:rsidRPr="00183134">
        <w:t xml:space="preserve">notwithstanding subparagraph </w:t>
      </w:r>
      <w:r w:rsidRPr="00183134">
        <w:fldChar w:fldCharType="begin"/>
      </w:r>
      <w:r w:rsidRPr="00183134">
        <w:instrText xml:space="preserve"> REF _Ref74458440 \r \h  \* MERGEFORMAT </w:instrText>
      </w:r>
      <w:r w:rsidRPr="00183134">
        <w:fldChar w:fldCharType="separate"/>
      </w:r>
      <w:r w:rsidR="0009266D" w:rsidRPr="00183134">
        <w:t>(</w:t>
      </w:r>
      <w:proofErr w:type="spellStart"/>
      <w:r w:rsidR="0009266D" w:rsidRPr="00183134">
        <w:t>i</w:t>
      </w:r>
      <w:proofErr w:type="spellEnd"/>
      <w:r w:rsidR="0009266D" w:rsidRPr="00183134">
        <w:t>)</w:t>
      </w:r>
      <w:r w:rsidRPr="00183134">
        <w:fldChar w:fldCharType="end"/>
      </w:r>
      <w:r w:rsidRPr="00183134">
        <w:t>, we are submitting to the Process because we consider that this represents a valuable commercial opportunity for us;</w:t>
      </w:r>
    </w:p>
    <w:p w14:paraId="71960E8D" w14:textId="77777777" w:rsidR="00ED5204" w:rsidRPr="00183134" w:rsidRDefault="00ED5204" w:rsidP="009B2EA0">
      <w:pPr>
        <w:pStyle w:val="DefenceHeadingNoTOC4"/>
      </w:pPr>
      <w:r w:rsidRPr="00183134">
        <w:t xml:space="preserve">we release the Commonwealth in respect of any </w:t>
      </w:r>
      <w:r w:rsidR="0012376E" w:rsidRPr="00183134">
        <w:t xml:space="preserve">claim </w:t>
      </w:r>
      <w:r w:rsidR="00964812" w:rsidRPr="00183134">
        <w:t xml:space="preserve">that </w:t>
      </w:r>
      <w:r w:rsidR="0012376E" w:rsidRPr="00183134">
        <w:t xml:space="preserve">we may have for </w:t>
      </w:r>
      <w:r w:rsidRPr="00183134">
        <w:t xml:space="preserve">costs, expenses, losses, damages or liabilities suffered or incurred </w:t>
      </w:r>
      <w:r w:rsidR="0012376E" w:rsidRPr="00183134">
        <w:t xml:space="preserve">by us </w:t>
      </w:r>
      <w:r w:rsidRPr="00183134">
        <w:t>arising out of or in connection with the Process, the rejection of, failure to evaluate or failure to accept our Tender, any failure to comply with the Tender Documents, any Meeting Conduct, any debrief, any variation or suspension of the Process or any discontinuance or termination of the Process</w:t>
      </w:r>
      <w:r w:rsidR="009B2EA0" w:rsidRPr="00183134">
        <w:t>, except to the extent of any compensat</w:t>
      </w:r>
      <w:r w:rsidR="00CB1AE5" w:rsidRPr="00183134">
        <w:t xml:space="preserve">ion </w:t>
      </w:r>
      <w:r w:rsidR="009B2EA0" w:rsidRPr="00183134">
        <w:t xml:space="preserve">awarded under the </w:t>
      </w:r>
      <w:r w:rsidR="00D95018" w:rsidRPr="00183134">
        <w:t xml:space="preserve">Judicial Review </w:t>
      </w:r>
      <w:r w:rsidR="009B2EA0" w:rsidRPr="00183134">
        <w:t>Act</w:t>
      </w:r>
      <w:r w:rsidRPr="00183134">
        <w:t>;</w:t>
      </w:r>
    </w:p>
    <w:p w14:paraId="24B92824" w14:textId="77777777" w:rsidR="00ED5204" w:rsidRPr="00183134" w:rsidRDefault="00ED5204" w:rsidP="0047465C">
      <w:pPr>
        <w:pStyle w:val="DefenceHeadingNoTOC4"/>
      </w:pPr>
      <w:r w:rsidRPr="00183134">
        <w:t xml:space="preserve">the Commonwealth is proceeding with the Process strictly </w:t>
      </w:r>
      <w:proofErr w:type="gramStart"/>
      <w:r w:rsidRPr="00183134">
        <w:t>on the basis of</w:t>
      </w:r>
      <w:proofErr w:type="gramEnd"/>
      <w:r w:rsidRPr="00183134">
        <w:t>, and in reliance upon, the acknowledgements and releases set out above;</w:t>
      </w:r>
      <w:r w:rsidR="0012376E" w:rsidRPr="00183134">
        <w:t xml:space="preserve"> and</w:t>
      </w:r>
    </w:p>
    <w:p w14:paraId="6E45BCB9" w14:textId="5D935087" w:rsidR="00ED5204" w:rsidRPr="00183134" w:rsidRDefault="00ED5204" w:rsidP="0047465C">
      <w:pPr>
        <w:pStyle w:val="DefenceHeadingNoTOC4"/>
      </w:pPr>
      <w:r w:rsidRPr="00183134">
        <w:t xml:space="preserve">we indemnify the Commonwealth in respect of all costs, expenses, losses, damages and liabilities suffered or incurred by the Commonwealth arising out of or in connection with any breach of any acknowledgement or release given by us under this paragraph </w:t>
      </w:r>
      <w:r w:rsidRPr="00183134">
        <w:fldChar w:fldCharType="begin"/>
      </w:r>
      <w:r w:rsidRPr="00183134">
        <w:instrText xml:space="preserve"> REF _Ref113678590 \r \h  \* MERGEFORMAT </w:instrText>
      </w:r>
      <w:r w:rsidRPr="00183134">
        <w:fldChar w:fldCharType="separate"/>
      </w:r>
      <w:r w:rsidR="0009266D" w:rsidRPr="00183134">
        <w:t>(e)</w:t>
      </w:r>
      <w:r w:rsidRPr="00183134">
        <w:fldChar w:fldCharType="end"/>
      </w:r>
      <w:r w:rsidR="0012376E" w:rsidRPr="00183134">
        <w:t>.</w:t>
      </w:r>
    </w:p>
    <w:p w14:paraId="2FAA4278" w14:textId="73180BC6" w:rsidR="00ED5BD2" w:rsidRPr="00183134" w:rsidRDefault="00ED5BD2" w:rsidP="00ED5BD2">
      <w:pPr>
        <w:pStyle w:val="DefenceHeadingNoTOC3"/>
      </w:pPr>
      <w:bookmarkStart w:id="1007" w:name="_Hlk178770219"/>
      <w:r w:rsidRPr="00183134">
        <w:t>We warrant that:</w:t>
      </w:r>
    </w:p>
    <w:p w14:paraId="67ADBACD" w14:textId="77777777" w:rsidR="00ED5BD2" w:rsidRPr="00183134" w:rsidRDefault="00ED5BD2" w:rsidP="00ED5BD2">
      <w:pPr>
        <w:pStyle w:val="DefenceHeadingNoTOC4"/>
      </w:pPr>
      <w:r w:rsidRPr="00183134">
        <w:t xml:space="preserve">neither the Tenderer nor any of its servants or agents had knowledge of the tender price of any other tenderer prior to the tenderer lodging its tender for the Contractor's Activities; </w:t>
      </w:r>
    </w:p>
    <w:p w14:paraId="3B8BC433" w14:textId="77777777" w:rsidR="00ED5BD2" w:rsidRPr="00183134" w:rsidRDefault="00ED5BD2" w:rsidP="00ED5BD2">
      <w:pPr>
        <w:pStyle w:val="DefenceHeadingNoTOC4"/>
      </w:pPr>
      <w:r w:rsidRPr="00183134">
        <w:t xml:space="preserve">neither the Tenderer nor any of its servants or agents disclosed the tender price lodged by the Tenderer to any other tenderer who lodged a tender for the Contractor's Activities or to any other person or organisation prior to the ATM Close Date and ATM Close Time; </w:t>
      </w:r>
    </w:p>
    <w:p w14:paraId="1397D607" w14:textId="77777777" w:rsidR="00ED5BD2" w:rsidRPr="00183134" w:rsidRDefault="00ED5BD2" w:rsidP="00ED5BD2">
      <w:pPr>
        <w:pStyle w:val="DefenceHeadingNoTOC4"/>
      </w:pPr>
      <w:r w:rsidRPr="00183134">
        <w:t xml:space="preserve">neither the Tenderer nor any of its servants or agents provided information to any tenderer, person or organisation, to assist another tenderer for the Contractor's Activities to prepare a tender known in the building and construction industry as a "cover bid", whereby the Tenderer was of the opinion or belief that another tenderer did not intend to genuinely compete for the contract; </w:t>
      </w:r>
    </w:p>
    <w:p w14:paraId="33D65E2A" w14:textId="77777777" w:rsidR="00ED5BD2" w:rsidRPr="00183134" w:rsidRDefault="00ED5BD2" w:rsidP="00ED5BD2">
      <w:pPr>
        <w:pStyle w:val="DefenceHeadingNoTOC4"/>
      </w:pPr>
      <w:r w:rsidRPr="00183134">
        <w:t xml:space="preserve">the Tenderer is genuinely competing for the contract for the Contractor's </w:t>
      </w:r>
      <w:proofErr w:type="gramStart"/>
      <w:r w:rsidRPr="00183134">
        <w:t>Activities</w:t>
      </w:r>
      <w:proofErr w:type="gramEnd"/>
      <w:r w:rsidRPr="00183134">
        <w:t xml:space="preserve"> and its Tender is not a "cover bid";</w:t>
      </w:r>
    </w:p>
    <w:p w14:paraId="7869AB4A" w14:textId="77777777" w:rsidR="00ED5BD2" w:rsidRPr="00183134" w:rsidRDefault="00ED5BD2" w:rsidP="00ED5BD2">
      <w:pPr>
        <w:pStyle w:val="DefenceHeadingNoTOC4"/>
      </w:pPr>
      <w:r w:rsidRPr="00183134">
        <w:t xml:space="preserve">prior to the Tenderer lodging its Tender for the Contractor's Activities, neither the Tenderer nor any of its servants or agents entered into any contract, agreement, arrangement or understanding, other than as disclosed to the Commonwealth, that the successful Tenderer </w:t>
      </w:r>
      <w:r w:rsidRPr="00183134">
        <w:lastRenderedPageBreak/>
        <w:t>would pay any money to, or would provide any other benefit or other financial advantage to, any organisation of building or construction contractors in respect of the Tender; and</w:t>
      </w:r>
    </w:p>
    <w:p w14:paraId="55B465D7" w14:textId="68B01731" w:rsidR="00ED5BD2" w:rsidRPr="00183134" w:rsidRDefault="00ED5BD2" w:rsidP="00ED5BD2">
      <w:pPr>
        <w:pStyle w:val="DefenceHeadingNoTOC4"/>
      </w:pPr>
      <w:r w:rsidRPr="00183134">
        <w:t>prior to the Tenderer lodging its Tender for the Contractor's Activities, neither the Tenderer nor any of its servants or agents entered into any contract, agreement, arrangement or understanding that the successful Tenderer for the Contractor's Activities would pay any money, or would provide any other benefit or other financial advantage, to or for the benefit of any other tenderer who unsuccessfully tendered.</w:t>
      </w:r>
    </w:p>
    <w:bookmarkEnd w:id="1007"/>
    <w:p w14:paraId="046608A3" w14:textId="77777777" w:rsidR="00ED5204" w:rsidRPr="00183134" w:rsidRDefault="00ED5204" w:rsidP="0047465C">
      <w:pPr>
        <w:pStyle w:val="DefenceHeadingNoTOC3"/>
      </w:pPr>
      <w:r w:rsidRPr="00183134">
        <w:t>We acknowledge that each party constituting the Tenderer is bound jointly and severally by this Tender.</w:t>
      </w:r>
    </w:p>
    <w:p w14:paraId="5965F967" w14:textId="77777777" w:rsidR="00ED5204" w:rsidRPr="00183134" w:rsidRDefault="00ED5204" w:rsidP="003E55AB">
      <w:pPr>
        <w:pStyle w:val="DefenceHeadingNoTOC1"/>
      </w:pPr>
      <w:r w:rsidRPr="00183134">
        <w:t>ADDENDA</w:t>
      </w:r>
    </w:p>
    <w:p w14:paraId="381DDA5B" w14:textId="03753A24" w:rsidR="00ED5204" w:rsidRPr="00183134" w:rsidRDefault="00ED5204" w:rsidP="00E6049E">
      <w:pPr>
        <w:pStyle w:val="DefenceNormal"/>
      </w:pPr>
      <w:r w:rsidRPr="00183134">
        <w:t xml:space="preserve">We have allowed in our Tender for the requirements contained in all addenda under clause </w:t>
      </w:r>
      <w:r w:rsidR="006032E6" w:rsidRPr="00183134">
        <w:fldChar w:fldCharType="begin"/>
      </w:r>
      <w:r w:rsidR="006032E6" w:rsidRPr="00183134">
        <w:instrText xml:space="preserve"> REF _Ref45006784 \w \h </w:instrText>
      </w:r>
      <w:r w:rsidR="00183134">
        <w:instrText xml:space="preserve"> \* MERGEFORMAT </w:instrText>
      </w:r>
      <w:r w:rsidR="006032E6" w:rsidRPr="00183134">
        <w:fldChar w:fldCharType="separate"/>
      </w:r>
      <w:r w:rsidR="0009266D" w:rsidRPr="00183134">
        <w:t>2.2(d)</w:t>
      </w:r>
      <w:r w:rsidR="006032E6" w:rsidRPr="00183134">
        <w:fldChar w:fldCharType="end"/>
      </w:r>
      <w:r w:rsidRPr="00183134">
        <w:t xml:space="preserve"> of the Tender Conditions and identify each addendum by its number and date as follows:</w:t>
      </w:r>
    </w:p>
    <w:p w14:paraId="6C4EAB26" w14:textId="77777777" w:rsidR="00ED5204" w:rsidRPr="00183134" w:rsidRDefault="00ED5204" w:rsidP="00E6049E">
      <w:pPr>
        <w:pStyle w:val="DefenceIndent"/>
        <w:rPr>
          <w:u w:val="single"/>
        </w:rPr>
      </w:pPr>
      <w:r w:rsidRPr="00183134">
        <w:t>Number</w:t>
      </w:r>
      <w:r w:rsidRPr="00183134">
        <w:rPr>
          <w:b/>
        </w:rPr>
        <w:t xml:space="preserve"> [INSERT]</w:t>
      </w:r>
      <w:r w:rsidRPr="00183134">
        <w:tab/>
      </w:r>
      <w:r w:rsidRPr="00183134">
        <w:tab/>
        <w:t xml:space="preserve">Dated </w:t>
      </w:r>
      <w:r w:rsidRPr="00183134">
        <w:rPr>
          <w:b/>
        </w:rPr>
        <w:t>[INSERT]</w:t>
      </w:r>
    </w:p>
    <w:p w14:paraId="2108C5B2" w14:textId="77777777" w:rsidR="00ED5204" w:rsidRPr="00183134" w:rsidRDefault="00ED5204" w:rsidP="00E6049E">
      <w:pPr>
        <w:pStyle w:val="DefenceIndent"/>
        <w:rPr>
          <w:u w:val="single"/>
        </w:rPr>
      </w:pPr>
      <w:r w:rsidRPr="00183134">
        <w:t xml:space="preserve">Number </w:t>
      </w:r>
      <w:r w:rsidRPr="00183134">
        <w:rPr>
          <w:b/>
        </w:rPr>
        <w:t>[INSERT]</w:t>
      </w:r>
      <w:r w:rsidRPr="00183134">
        <w:tab/>
      </w:r>
      <w:r w:rsidRPr="00183134">
        <w:tab/>
        <w:t xml:space="preserve">Dated </w:t>
      </w:r>
      <w:r w:rsidRPr="00183134">
        <w:rPr>
          <w:b/>
        </w:rPr>
        <w:t>[INSERT]</w:t>
      </w:r>
    </w:p>
    <w:p w14:paraId="6894FEED" w14:textId="77777777" w:rsidR="00ED5204" w:rsidRPr="00183134" w:rsidRDefault="00ED5204" w:rsidP="003E55AB">
      <w:pPr>
        <w:pStyle w:val="DefenceHeadingNoTOC1"/>
      </w:pPr>
      <w:r w:rsidRPr="00183134">
        <w:t>DETAILS OF TENDERER</w:t>
      </w:r>
    </w:p>
    <w:p w14:paraId="3704ABF4" w14:textId="77777777" w:rsidR="00ED5204" w:rsidRPr="00183134" w:rsidRDefault="00ED5204" w:rsidP="0047465C">
      <w:pPr>
        <w:pStyle w:val="DefenceNormal"/>
      </w:pPr>
      <w:r w:rsidRPr="00183134">
        <w:t xml:space="preserve">Full Name </w:t>
      </w:r>
    </w:p>
    <w:tbl>
      <w:tblPr>
        <w:tblW w:w="0" w:type="auto"/>
        <w:tblInd w:w="108" w:type="dxa"/>
        <w:tblLayout w:type="fixed"/>
        <w:tblLook w:val="0000" w:firstRow="0" w:lastRow="0" w:firstColumn="0" w:lastColumn="0" w:noHBand="0" w:noVBand="0"/>
      </w:tblPr>
      <w:tblGrid>
        <w:gridCol w:w="9160"/>
      </w:tblGrid>
      <w:tr w:rsidR="00ED5204" w:rsidRPr="00183134" w14:paraId="0CFFB69E" w14:textId="77777777" w:rsidTr="00E33C92">
        <w:trPr>
          <w:cantSplit/>
        </w:trPr>
        <w:tc>
          <w:tcPr>
            <w:tcW w:w="9160" w:type="dxa"/>
            <w:tcBorders>
              <w:top w:val="single" w:sz="6" w:space="0" w:color="auto"/>
              <w:left w:val="single" w:sz="6" w:space="0" w:color="auto"/>
              <w:bottom w:val="single" w:sz="6" w:space="0" w:color="auto"/>
              <w:right w:val="single" w:sz="6" w:space="0" w:color="auto"/>
            </w:tcBorders>
          </w:tcPr>
          <w:p w14:paraId="49459205" w14:textId="77777777" w:rsidR="00ED5204" w:rsidRPr="00183134" w:rsidRDefault="00ED5204" w:rsidP="0047465C">
            <w:pPr>
              <w:pStyle w:val="DefenceNormal"/>
            </w:pPr>
          </w:p>
        </w:tc>
      </w:tr>
    </w:tbl>
    <w:p w14:paraId="490D74FC" w14:textId="77777777" w:rsidR="00ED5204" w:rsidRPr="00183134" w:rsidRDefault="00ED5204" w:rsidP="00546112">
      <w:pPr>
        <w:pStyle w:val="DefenceNormal"/>
        <w:keepNext/>
      </w:pPr>
      <w:r w:rsidRPr="00183134">
        <w:br/>
        <w:t>ABN/ACN (if applicable)</w:t>
      </w:r>
    </w:p>
    <w:tbl>
      <w:tblPr>
        <w:tblW w:w="0" w:type="auto"/>
        <w:tblInd w:w="108" w:type="dxa"/>
        <w:tblLayout w:type="fixed"/>
        <w:tblLook w:val="0000" w:firstRow="0" w:lastRow="0" w:firstColumn="0" w:lastColumn="0" w:noHBand="0" w:noVBand="0"/>
      </w:tblPr>
      <w:tblGrid>
        <w:gridCol w:w="9160"/>
      </w:tblGrid>
      <w:tr w:rsidR="00ED5204" w:rsidRPr="00183134" w14:paraId="54E9F12E" w14:textId="77777777" w:rsidTr="00E33C92">
        <w:trPr>
          <w:cantSplit/>
        </w:trPr>
        <w:tc>
          <w:tcPr>
            <w:tcW w:w="9160" w:type="dxa"/>
            <w:tcBorders>
              <w:top w:val="single" w:sz="6" w:space="0" w:color="auto"/>
              <w:left w:val="single" w:sz="6" w:space="0" w:color="auto"/>
              <w:bottom w:val="single" w:sz="6" w:space="0" w:color="auto"/>
              <w:right w:val="single" w:sz="6" w:space="0" w:color="auto"/>
            </w:tcBorders>
          </w:tcPr>
          <w:p w14:paraId="244DBA1F" w14:textId="77777777" w:rsidR="00ED5204" w:rsidRPr="00183134" w:rsidRDefault="00ED5204" w:rsidP="0047465C">
            <w:pPr>
              <w:pStyle w:val="DefenceNormal"/>
            </w:pPr>
          </w:p>
        </w:tc>
      </w:tr>
    </w:tbl>
    <w:p w14:paraId="2DD65B36" w14:textId="77777777" w:rsidR="00ED5204" w:rsidRPr="00183134" w:rsidRDefault="00ED5204" w:rsidP="0047465C">
      <w:pPr>
        <w:pStyle w:val="DefenceNormal"/>
      </w:pPr>
      <w:r w:rsidRPr="00183134">
        <w:br/>
        <w:t>Street address (not PO Box)</w:t>
      </w:r>
    </w:p>
    <w:tbl>
      <w:tblPr>
        <w:tblW w:w="0" w:type="auto"/>
        <w:tblInd w:w="108" w:type="dxa"/>
        <w:tblLayout w:type="fixed"/>
        <w:tblLook w:val="0000" w:firstRow="0" w:lastRow="0" w:firstColumn="0" w:lastColumn="0" w:noHBand="0" w:noVBand="0"/>
      </w:tblPr>
      <w:tblGrid>
        <w:gridCol w:w="9160"/>
      </w:tblGrid>
      <w:tr w:rsidR="00ED5204" w:rsidRPr="00183134" w14:paraId="2F8C6ABB" w14:textId="77777777" w:rsidTr="00E33C92">
        <w:trPr>
          <w:cantSplit/>
        </w:trPr>
        <w:tc>
          <w:tcPr>
            <w:tcW w:w="9160" w:type="dxa"/>
            <w:tcBorders>
              <w:top w:val="single" w:sz="6" w:space="0" w:color="auto"/>
              <w:left w:val="single" w:sz="6" w:space="0" w:color="auto"/>
              <w:bottom w:val="single" w:sz="6" w:space="0" w:color="auto"/>
              <w:right w:val="single" w:sz="6" w:space="0" w:color="auto"/>
            </w:tcBorders>
          </w:tcPr>
          <w:p w14:paraId="1375F6DE" w14:textId="77777777" w:rsidR="00ED5204" w:rsidRPr="00183134" w:rsidRDefault="00ED5204" w:rsidP="0047465C">
            <w:pPr>
              <w:pStyle w:val="DefenceNormal"/>
            </w:pPr>
          </w:p>
        </w:tc>
      </w:tr>
    </w:tbl>
    <w:p w14:paraId="38E757BC" w14:textId="77777777" w:rsidR="00ED5204" w:rsidRPr="00183134" w:rsidRDefault="00ED5204" w:rsidP="0047465C">
      <w:pPr>
        <w:pStyle w:val="DefenceNormal"/>
      </w:pPr>
      <w:r w:rsidRPr="00183134">
        <w:br/>
        <w:t xml:space="preserve">Email address </w:t>
      </w:r>
    </w:p>
    <w:tbl>
      <w:tblPr>
        <w:tblW w:w="0" w:type="auto"/>
        <w:tblInd w:w="108" w:type="dxa"/>
        <w:tblLayout w:type="fixed"/>
        <w:tblLook w:val="0000" w:firstRow="0" w:lastRow="0" w:firstColumn="0" w:lastColumn="0" w:noHBand="0" w:noVBand="0"/>
      </w:tblPr>
      <w:tblGrid>
        <w:gridCol w:w="9160"/>
      </w:tblGrid>
      <w:tr w:rsidR="00ED5204" w:rsidRPr="00183134" w14:paraId="6E8E11FC" w14:textId="77777777" w:rsidTr="00E33C92">
        <w:trPr>
          <w:cantSplit/>
        </w:trPr>
        <w:tc>
          <w:tcPr>
            <w:tcW w:w="9160" w:type="dxa"/>
            <w:tcBorders>
              <w:top w:val="single" w:sz="6" w:space="0" w:color="auto"/>
              <w:left w:val="single" w:sz="6" w:space="0" w:color="auto"/>
              <w:bottom w:val="single" w:sz="6" w:space="0" w:color="auto"/>
              <w:right w:val="single" w:sz="6" w:space="0" w:color="auto"/>
            </w:tcBorders>
          </w:tcPr>
          <w:p w14:paraId="1E1D8BEF" w14:textId="77777777" w:rsidR="00ED5204" w:rsidRPr="00183134" w:rsidRDefault="00ED5204" w:rsidP="0047465C">
            <w:pPr>
              <w:pStyle w:val="DefenceNormal"/>
            </w:pPr>
          </w:p>
        </w:tc>
      </w:tr>
    </w:tbl>
    <w:p w14:paraId="5B54D94C" w14:textId="77777777" w:rsidR="001D6630" w:rsidRPr="00183134" w:rsidRDefault="00ED5204" w:rsidP="001D6630">
      <w:pPr>
        <w:pStyle w:val="DefenceNormal"/>
      </w:pPr>
      <w:r w:rsidRPr="00183134">
        <w:br/>
      </w:r>
      <w:r w:rsidR="001D6630" w:rsidRPr="00183134">
        <w:t>Street address (not PO Box) for the serving of notices upon the Contractor (if different to the address listed above)</w:t>
      </w:r>
    </w:p>
    <w:tbl>
      <w:tblPr>
        <w:tblW w:w="0" w:type="auto"/>
        <w:tblInd w:w="108" w:type="dxa"/>
        <w:tblLayout w:type="fixed"/>
        <w:tblLook w:val="0000" w:firstRow="0" w:lastRow="0" w:firstColumn="0" w:lastColumn="0" w:noHBand="0" w:noVBand="0"/>
      </w:tblPr>
      <w:tblGrid>
        <w:gridCol w:w="9160"/>
      </w:tblGrid>
      <w:tr w:rsidR="001D6630" w:rsidRPr="00183134" w14:paraId="4C719B96" w14:textId="77777777" w:rsidTr="001B6F8B">
        <w:trPr>
          <w:cantSplit/>
        </w:trPr>
        <w:tc>
          <w:tcPr>
            <w:tcW w:w="9160" w:type="dxa"/>
            <w:tcBorders>
              <w:top w:val="single" w:sz="6" w:space="0" w:color="auto"/>
              <w:left w:val="single" w:sz="6" w:space="0" w:color="auto"/>
              <w:bottom w:val="single" w:sz="6" w:space="0" w:color="auto"/>
              <w:right w:val="single" w:sz="6" w:space="0" w:color="auto"/>
            </w:tcBorders>
          </w:tcPr>
          <w:p w14:paraId="6121100D" w14:textId="77777777" w:rsidR="001D6630" w:rsidRPr="00183134" w:rsidRDefault="001D6630" w:rsidP="001B6F8B">
            <w:pPr>
              <w:pStyle w:val="DefenceNormal"/>
            </w:pPr>
          </w:p>
        </w:tc>
      </w:tr>
    </w:tbl>
    <w:p w14:paraId="3D6AB3AB" w14:textId="77777777" w:rsidR="001D6630" w:rsidRPr="00183134" w:rsidRDefault="001D6630" w:rsidP="001D6630">
      <w:pPr>
        <w:pStyle w:val="DefenceNormal"/>
      </w:pPr>
      <w:r w:rsidRPr="00183134">
        <w:br/>
        <w:t>Email address for the serving of notices upon the Contractor (if different to the address listed above)</w:t>
      </w:r>
    </w:p>
    <w:tbl>
      <w:tblPr>
        <w:tblW w:w="0" w:type="auto"/>
        <w:tblInd w:w="108" w:type="dxa"/>
        <w:tblLayout w:type="fixed"/>
        <w:tblLook w:val="0000" w:firstRow="0" w:lastRow="0" w:firstColumn="0" w:lastColumn="0" w:noHBand="0" w:noVBand="0"/>
      </w:tblPr>
      <w:tblGrid>
        <w:gridCol w:w="9160"/>
      </w:tblGrid>
      <w:tr w:rsidR="001D6630" w:rsidRPr="00183134" w14:paraId="3685B7C7" w14:textId="77777777" w:rsidTr="001B6F8B">
        <w:trPr>
          <w:cantSplit/>
        </w:trPr>
        <w:tc>
          <w:tcPr>
            <w:tcW w:w="9160" w:type="dxa"/>
            <w:tcBorders>
              <w:top w:val="single" w:sz="6" w:space="0" w:color="auto"/>
              <w:left w:val="single" w:sz="6" w:space="0" w:color="auto"/>
              <w:bottom w:val="single" w:sz="6" w:space="0" w:color="auto"/>
              <w:right w:val="single" w:sz="6" w:space="0" w:color="auto"/>
            </w:tcBorders>
          </w:tcPr>
          <w:p w14:paraId="417B695C" w14:textId="77777777" w:rsidR="001D6630" w:rsidRPr="00183134" w:rsidRDefault="001D6630" w:rsidP="001B6F8B">
            <w:pPr>
              <w:pStyle w:val="DefenceNormal"/>
            </w:pPr>
          </w:p>
        </w:tc>
      </w:tr>
    </w:tbl>
    <w:p w14:paraId="42E82077" w14:textId="77777777" w:rsidR="001D6630" w:rsidRPr="00183134" w:rsidRDefault="001D6630" w:rsidP="001D6630">
      <w:pPr>
        <w:pStyle w:val="DefenceNormal"/>
      </w:pPr>
      <w:r w:rsidRPr="00183134">
        <w:br/>
        <w:t>Person for attention for the serving of notices upon the Contractor</w:t>
      </w:r>
    </w:p>
    <w:tbl>
      <w:tblPr>
        <w:tblW w:w="0" w:type="auto"/>
        <w:tblInd w:w="108" w:type="dxa"/>
        <w:tblLayout w:type="fixed"/>
        <w:tblLook w:val="0000" w:firstRow="0" w:lastRow="0" w:firstColumn="0" w:lastColumn="0" w:noHBand="0" w:noVBand="0"/>
      </w:tblPr>
      <w:tblGrid>
        <w:gridCol w:w="9160"/>
      </w:tblGrid>
      <w:tr w:rsidR="001D6630" w:rsidRPr="00183134" w14:paraId="48E2904D" w14:textId="77777777" w:rsidTr="001B6F8B">
        <w:trPr>
          <w:cantSplit/>
        </w:trPr>
        <w:tc>
          <w:tcPr>
            <w:tcW w:w="9160" w:type="dxa"/>
            <w:tcBorders>
              <w:top w:val="single" w:sz="6" w:space="0" w:color="auto"/>
              <w:left w:val="single" w:sz="6" w:space="0" w:color="auto"/>
              <w:bottom w:val="single" w:sz="6" w:space="0" w:color="auto"/>
              <w:right w:val="single" w:sz="6" w:space="0" w:color="auto"/>
            </w:tcBorders>
          </w:tcPr>
          <w:p w14:paraId="5E324088" w14:textId="77777777" w:rsidR="001D6630" w:rsidRPr="00183134" w:rsidRDefault="001D6630" w:rsidP="001B6F8B">
            <w:pPr>
              <w:pStyle w:val="DefenceNormal"/>
            </w:pPr>
          </w:p>
        </w:tc>
      </w:tr>
    </w:tbl>
    <w:p w14:paraId="4977FF6A" w14:textId="52EE7D10" w:rsidR="00A42B16" w:rsidRPr="00183134" w:rsidDel="00A42B16" w:rsidRDefault="00A42B16" w:rsidP="001D6FD9">
      <w:pPr>
        <w:pStyle w:val="DefenceNormal"/>
        <w:spacing w:after="0"/>
      </w:pPr>
    </w:p>
    <w:tbl>
      <w:tblPr>
        <w:tblW w:w="0" w:type="auto"/>
        <w:tblInd w:w="142" w:type="dxa"/>
        <w:tblCellMar>
          <w:left w:w="0" w:type="dxa"/>
        </w:tblCellMar>
        <w:tblLook w:val="0000" w:firstRow="0" w:lastRow="0" w:firstColumn="0" w:lastColumn="0" w:noHBand="0" w:noVBand="0"/>
      </w:tblPr>
      <w:tblGrid>
        <w:gridCol w:w="4394"/>
        <w:gridCol w:w="1276"/>
        <w:gridCol w:w="3542"/>
      </w:tblGrid>
      <w:tr w:rsidR="00A42B16" w:rsidRPr="00183134" w14:paraId="65722121" w14:textId="7D1D5E61" w:rsidTr="008F1917">
        <w:trPr>
          <w:cantSplit/>
        </w:trPr>
        <w:tc>
          <w:tcPr>
            <w:tcW w:w="4394" w:type="dxa"/>
            <w:tcBorders>
              <w:bottom w:val="single" w:sz="4" w:space="0" w:color="auto"/>
            </w:tcBorders>
          </w:tcPr>
          <w:p w14:paraId="1B8E59BB" w14:textId="77777777" w:rsidR="00A42B16" w:rsidRPr="00183134" w:rsidRDefault="00A42B16" w:rsidP="006B4439">
            <w:pPr>
              <w:spacing w:after="200"/>
              <w:rPr>
                <w:szCs w:val="20"/>
              </w:rPr>
            </w:pPr>
            <w:r w:rsidRPr="00183134">
              <w:rPr>
                <w:szCs w:val="20"/>
              </w:rPr>
              <w:t>Builders' r</w:t>
            </w:r>
            <w:r w:rsidRPr="00183134" w:rsidDel="00F1345C">
              <w:rPr>
                <w:szCs w:val="20"/>
              </w:rPr>
              <w:t xml:space="preserve">egistration </w:t>
            </w:r>
            <w:r w:rsidRPr="00183134">
              <w:rPr>
                <w:szCs w:val="20"/>
              </w:rPr>
              <w:t>or licence number (if applicable)</w:t>
            </w:r>
          </w:p>
        </w:tc>
        <w:tc>
          <w:tcPr>
            <w:tcW w:w="1276" w:type="dxa"/>
          </w:tcPr>
          <w:p w14:paraId="180D269A" w14:textId="77777777" w:rsidR="00A42B16" w:rsidRPr="00183134" w:rsidRDefault="00A42B16" w:rsidP="006B4439">
            <w:pPr>
              <w:spacing w:after="200"/>
              <w:rPr>
                <w:szCs w:val="20"/>
              </w:rPr>
            </w:pPr>
          </w:p>
        </w:tc>
        <w:tc>
          <w:tcPr>
            <w:tcW w:w="3542" w:type="dxa"/>
            <w:tcBorders>
              <w:bottom w:val="single" w:sz="4" w:space="0" w:color="auto"/>
            </w:tcBorders>
          </w:tcPr>
          <w:p w14:paraId="6ABAADCA" w14:textId="2B02C050" w:rsidR="00A42B16" w:rsidRPr="00183134" w:rsidRDefault="00A42B16" w:rsidP="006B4439">
            <w:pPr>
              <w:spacing w:after="200"/>
              <w:rPr>
                <w:szCs w:val="20"/>
              </w:rPr>
            </w:pPr>
            <w:r w:rsidRPr="00183134">
              <w:rPr>
                <w:szCs w:val="20"/>
              </w:rPr>
              <w:t>Defence Vendor Number (if applicable)</w:t>
            </w:r>
          </w:p>
        </w:tc>
      </w:tr>
      <w:tr w:rsidR="00A42B16" w:rsidRPr="00183134" w14:paraId="7BF2CD78" w14:textId="16AA16A5" w:rsidTr="008F1917">
        <w:trPr>
          <w:cantSplit/>
        </w:trPr>
        <w:tc>
          <w:tcPr>
            <w:tcW w:w="4394" w:type="dxa"/>
            <w:tcBorders>
              <w:top w:val="single" w:sz="4" w:space="0" w:color="auto"/>
              <w:left w:val="single" w:sz="4" w:space="0" w:color="auto"/>
              <w:bottom w:val="single" w:sz="6" w:space="0" w:color="auto"/>
              <w:right w:val="single" w:sz="6" w:space="0" w:color="auto"/>
            </w:tcBorders>
          </w:tcPr>
          <w:p w14:paraId="666DDCAE" w14:textId="77777777" w:rsidR="00A42B16" w:rsidRPr="00183134" w:rsidRDefault="00A42B16" w:rsidP="006B4439">
            <w:pPr>
              <w:spacing w:after="200"/>
              <w:rPr>
                <w:szCs w:val="20"/>
              </w:rPr>
            </w:pPr>
          </w:p>
        </w:tc>
        <w:tc>
          <w:tcPr>
            <w:tcW w:w="1276" w:type="dxa"/>
            <w:tcBorders>
              <w:left w:val="single" w:sz="4" w:space="0" w:color="auto"/>
              <w:right w:val="single" w:sz="6" w:space="0" w:color="auto"/>
            </w:tcBorders>
          </w:tcPr>
          <w:p w14:paraId="36EA8EB6" w14:textId="77777777" w:rsidR="00A42B16" w:rsidRPr="00183134" w:rsidRDefault="00A42B16" w:rsidP="006B4439">
            <w:pPr>
              <w:spacing w:after="200"/>
              <w:rPr>
                <w:szCs w:val="20"/>
              </w:rPr>
            </w:pPr>
          </w:p>
        </w:tc>
        <w:tc>
          <w:tcPr>
            <w:tcW w:w="3542" w:type="dxa"/>
            <w:tcBorders>
              <w:top w:val="single" w:sz="4" w:space="0" w:color="auto"/>
              <w:left w:val="single" w:sz="4" w:space="0" w:color="auto"/>
              <w:bottom w:val="single" w:sz="6" w:space="0" w:color="auto"/>
              <w:right w:val="single" w:sz="6" w:space="0" w:color="auto"/>
            </w:tcBorders>
          </w:tcPr>
          <w:p w14:paraId="16337FE0" w14:textId="77777777" w:rsidR="00A42B16" w:rsidRPr="00183134" w:rsidRDefault="00A42B16" w:rsidP="006B4439">
            <w:pPr>
              <w:spacing w:after="200"/>
              <w:rPr>
                <w:szCs w:val="20"/>
              </w:rPr>
            </w:pPr>
          </w:p>
        </w:tc>
      </w:tr>
    </w:tbl>
    <w:p w14:paraId="76BDACE4" w14:textId="77777777" w:rsidR="00ED5204" w:rsidRPr="00183134" w:rsidRDefault="00ED5204" w:rsidP="0047465C">
      <w:pPr>
        <w:pStyle w:val="DefenceNormal"/>
      </w:pPr>
      <w:r w:rsidRPr="00183134">
        <w:lastRenderedPageBreak/>
        <w:br/>
        <w:t xml:space="preserve">Name of contact person </w:t>
      </w:r>
    </w:p>
    <w:tbl>
      <w:tblPr>
        <w:tblW w:w="0" w:type="auto"/>
        <w:tblInd w:w="108" w:type="dxa"/>
        <w:tblLayout w:type="fixed"/>
        <w:tblLook w:val="0000" w:firstRow="0" w:lastRow="0" w:firstColumn="0" w:lastColumn="0" w:noHBand="0" w:noVBand="0"/>
      </w:tblPr>
      <w:tblGrid>
        <w:gridCol w:w="9160"/>
      </w:tblGrid>
      <w:tr w:rsidR="00ED5204" w:rsidRPr="00183134" w14:paraId="11DC96B2" w14:textId="77777777" w:rsidTr="00E33C92">
        <w:trPr>
          <w:cantSplit/>
        </w:trPr>
        <w:tc>
          <w:tcPr>
            <w:tcW w:w="9160" w:type="dxa"/>
            <w:tcBorders>
              <w:top w:val="single" w:sz="6" w:space="0" w:color="auto"/>
              <w:left w:val="single" w:sz="6" w:space="0" w:color="auto"/>
              <w:bottom w:val="single" w:sz="6" w:space="0" w:color="auto"/>
              <w:right w:val="single" w:sz="6" w:space="0" w:color="auto"/>
            </w:tcBorders>
          </w:tcPr>
          <w:p w14:paraId="659EA2E8" w14:textId="77777777" w:rsidR="00ED5204" w:rsidRPr="00183134" w:rsidRDefault="00ED5204" w:rsidP="0047465C">
            <w:pPr>
              <w:pStyle w:val="DefenceNormal"/>
            </w:pPr>
          </w:p>
        </w:tc>
      </w:tr>
    </w:tbl>
    <w:p w14:paraId="568DDA2B" w14:textId="77777777" w:rsidR="00ED5204" w:rsidRPr="00183134" w:rsidRDefault="00ED5204" w:rsidP="0047465C">
      <w:pPr>
        <w:pStyle w:val="DefenceNormal"/>
      </w:pPr>
    </w:p>
    <w:tbl>
      <w:tblPr>
        <w:tblW w:w="0" w:type="auto"/>
        <w:tblLayout w:type="fixed"/>
        <w:tblCellMar>
          <w:left w:w="0" w:type="dxa"/>
        </w:tblCellMar>
        <w:tblLook w:val="0000" w:firstRow="0" w:lastRow="0" w:firstColumn="0" w:lastColumn="0" w:noHBand="0" w:noVBand="0"/>
      </w:tblPr>
      <w:tblGrid>
        <w:gridCol w:w="3544"/>
        <w:gridCol w:w="284"/>
        <w:gridCol w:w="3260"/>
      </w:tblGrid>
      <w:tr w:rsidR="00ED5204" w:rsidRPr="00183134" w14:paraId="35BA8F88" w14:textId="77777777" w:rsidTr="00E33C92">
        <w:trPr>
          <w:cantSplit/>
        </w:trPr>
        <w:tc>
          <w:tcPr>
            <w:tcW w:w="3544" w:type="dxa"/>
            <w:tcBorders>
              <w:bottom w:val="single" w:sz="4" w:space="0" w:color="auto"/>
            </w:tcBorders>
          </w:tcPr>
          <w:p w14:paraId="1AF7839B" w14:textId="77777777" w:rsidR="00ED5204" w:rsidRPr="00183134" w:rsidRDefault="00ED5204" w:rsidP="0047465C">
            <w:pPr>
              <w:pStyle w:val="DefenceNormal"/>
            </w:pPr>
            <w:r w:rsidRPr="00183134">
              <w:t>Contact person - telephone (office)</w:t>
            </w:r>
          </w:p>
        </w:tc>
        <w:tc>
          <w:tcPr>
            <w:tcW w:w="284" w:type="dxa"/>
          </w:tcPr>
          <w:p w14:paraId="24809EF0" w14:textId="77777777" w:rsidR="00ED5204" w:rsidRPr="00183134" w:rsidRDefault="00ED5204" w:rsidP="0047465C">
            <w:pPr>
              <w:pStyle w:val="DefenceNormal"/>
            </w:pPr>
          </w:p>
        </w:tc>
        <w:tc>
          <w:tcPr>
            <w:tcW w:w="3260" w:type="dxa"/>
            <w:tcBorders>
              <w:bottom w:val="single" w:sz="4" w:space="0" w:color="auto"/>
            </w:tcBorders>
          </w:tcPr>
          <w:p w14:paraId="755E178E" w14:textId="77777777" w:rsidR="00ED5204" w:rsidRPr="00183134" w:rsidRDefault="00ED5204" w:rsidP="0047465C">
            <w:pPr>
              <w:pStyle w:val="DefenceNormal"/>
            </w:pPr>
            <w:r w:rsidRPr="00183134">
              <w:t>Contact person - telephone (mobile)</w:t>
            </w:r>
          </w:p>
        </w:tc>
      </w:tr>
      <w:tr w:rsidR="00ED5204" w:rsidRPr="00183134" w14:paraId="2292E630" w14:textId="77777777" w:rsidTr="00E33C92">
        <w:trPr>
          <w:cantSplit/>
        </w:trPr>
        <w:tc>
          <w:tcPr>
            <w:tcW w:w="3544" w:type="dxa"/>
            <w:tcBorders>
              <w:top w:val="single" w:sz="4" w:space="0" w:color="auto"/>
              <w:left w:val="single" w:sz="6" w:space="0" w:color="auto"/>
              <w:bottom w:val="single" w:sz="6" w:space="0" w:color="auto"/>
              <w:right w:val="nil"/>
            </w:tcBorders>
          </w:tcPr>
          <w:p w14:paraId="51213271" w14:textId="77777777" w:rsidR="00ED5204" w:rsidRPr="00183134" w:rsidRDefault="00ED5204" w:rsidP="0047465C">
            <w:pPr>
              <w:pStyle w:val="DefenceNormal"/>
            </w:pPr>
          </w:p>
        </w:tc>
        <w:tc>
          <w:tcPr>
            <w:tcW w:w="284" w:type="dxa"/>
            <w:tcBorders>
              <w:left w:val="single" w:sz="6" w:space="0" w:color="auto"/>
              <w:bottom w:val="nil"/>
              <w:right w:val="nil"/>
            </w:tcBorders>
          </w:tcPr>
          <w:p w14:paraId="0198F152" w14:textId="77777777" w:rsidR="00ED5204" w:rsidRPr="00183134" w:rsidRDefault="00ED5204" w:rsidP="0047465C">
            <w:pPr>
              <w:pStyle w:val="DefenceNormal"/>
            </w:pPr>
          </w:p>
        </w:tc>
        <w:tc>
          <w:tcPr>
            <w:tcW w:w="3260" w:type="dxa"/>
            <w:tcBorders>
              <w:top w:val="single" w:sz="4" w:space="0" w:color="auto"/>
              <w:left w:val="single" w:sz="6" w:space="0" w:color="auto"/>
              <w:bottom w:val="single" w:sz="6" w:space="0" w:color="auto"/>
              <w:right w:val="single" w:sz="4" w:space="0" w:color="auto"/>
            </w:tcBorders>
          </w:tcPr>
          <w:p w14:paraId="636E8937" w14:textId="77777777" w:rsidR="00ED5204" w:rsidRPr="00183134" w:rsidRDefault="00ED5204" w:rsidP="0047465C">
            <w:pPr>
              <w:pStyle w:val="DefenceNormal"/>
            </w:pPr>
          </w:p>
        </w:tc>
      </w:tr>
    </w:tbl>
    <w:p w14:paraId="78959142" w14:textId="77777777" w:rsidR="00ED5204" w:rsidRPr="00183134" w:rsidRDefault="00ED5204" w:rsidP="0047465C">
      <w:pPr>
        <w:pStyle w:val="DefenceNormal"/>
      </w:pPr>
    </w:p>
    <w:p w14:paraId="1CF2784E" w14:textId="2EA10A63" w:rsidR="00ED5204" w:rsidRPr="00183134" w:rsidRDefault="001D6630" w:rsidP="0047465C">
      <w:pPr>
        <w:pStyle w:val="DefenceNormal"/>
      </w:pPr>
      <w:r w:rsidRPr="00183134">
        <w:t xml:space="preserve">Name of </w:t>
      </w:r>
      <w:r w:rsidR="00813148" w:rsidRPr="00183134">
        <w:t xml:space="preserve">the </w:t>
      </w:r>
      <w:r w:rsidRPr="00183134">
        <w:t xml:space="preserve">Executive Negotiator (the Tenderer is requested to note that its proposed Executive Negotiator should not be the same person as the Contractor's Representative nominated in </w:t>
      </w:r>
      <w:r w:rsidR="004813A0" w:rsidRPr="00183134">
        <w:fldChar w:fldCharType="begin"/>
      </w:r>
      <w:r w:rsidR="004813A0" w:rsidRPr="00183134">
        <w:instrText xml:space="preserve"> REF _Ref45299277 \w \h </w:instrText>
      </w:r>
      <w:r w:rsidR="00C90142" w:rsidRPr="00183134">
        <w:instrText xml:space="preserve"> \* MERGEFORMAT </w:instrText>
      </w:r>
      <w:r w:rsidR="004813A0" w:rsidRPr="00183134">
        <w:fldChar w:fldCharType="separate"/>
      </w:r>
      <w:r w:rsidR="0009266D" w:rsidRPr="00183134">
        <w:t>Tender Schedule B</w:t>
      </w:r>
      <w:r w:rsidR="004813A0" w:rsidRPr="00183134">
        <w:fldChar w:fldCharType="end"/>
      </w:r>
      <w:r w:rsidR="004813A0" w:rsidRPr="00183134">
        <w:t xml:space="preserve"> - </w:t>
      </w:r>
      <w:r w:rsidR="00E53DD2" w:rsidRPr="00183134">
        <w:fldChar w:fldCharType="begin"/>
      </w:r>
      <w:r w:rsidR="00E53DD2" w:rsidRPr="00183134">
        <w:instrText xml:space="preserve"> REF _Ref45299286 \h  \* MERGEFORMAT </w:instrText>
      </w:r>
      <w:r w:rsidR="00E53DD2" w:rsidRPr="00183134">
        <w:fldChar w:fldCharType="separate"/>
      </w:r>
      <w:r w:rsidR="0009266D" w:rsidRPr="00183134">
        <w:t>Workload and Proposed Resources</w:t>
      </w:r>
      <w:r w:rsidR="00E53DD2" w:rsidRPr="00183134">
        <w:fldChar w:fldCharType="end"/>
      </w:r>
      <w:r w:rsidRPr="00183134">
        <w:t>)</w:t>
      </w:r>
    </w:p>
    <w:tbl>
      <w:tblPr>
        <w:tblW w:w="0" w:type="auto"/>
        <w:tblInd w:w="108" w:type="dxa"/>
        <w:tblLayout w:type="fixed"/>
        <w:tblLook w:val="0000" w:firstRow="0" w:lastRow="0" w:firstColumn="0" w:lastColumn="0" w:noHBand="0" w:noVBand="0"/>
      </w:tblPr>
      <w:tblGrid>
        <w:gridCol w:w="9160"/>
      </w:tblGrid>
      <w:tr w:rsidR="00ED5204" w:rsidRPr="00183134" w14:paraId="597B0C29" w14:textId="77777777" w:rsidTr="00E33C92">
        <w:trPr>
          <w:cantSplit/>
        </w:trPr>
        <w:tc>
          <w:tcPr>
            <w:tcW w:w="9160" w:type="dxa"/>
            <w:tcBorders>
              <w:top w:val="single" w:sz="6" w:space="0" w:color="auto"/>
              <w:left w:val="single" w:sz="6" w:space="0" w:color="auto"/>
              <w:bottom w:val="single" w:sz="6" w:space="0" w:color="auto"/>
              <w:right w:val="single" w:sz="6" w:space="0" w:color="auto"/>
            </w:tcBorders>
          </w:tcPr>
          <w:p w14:paraId="1CFE0E65" w14:textId="77777777" w:rsidR="00ED5204" w:rsidRPr="00183134" w:rsidRDefault="00ED5204" w:rsidP="006717B7">
            <w:pPr>
              <w:spacing w:after="200"/>
              <w:rPr>
                <w:szCs w:val="20"/>
              </w:rPr>
            </w:pPr>
          </w:p>
        </w:tc>
      </w:tr>
    </w:tbl>
    <w:p w14:paraId="608E6812" w14:textId="77777777" w:rsidR="00ED5204" w:rsidRPr="00183134" w:rsidRDefault="00ED5204" w:rsidP="0047465C">
      <w:pPr>
        <w:pStyle w:val="DefenceNormal"/>
      </w:pPr>
    </w:p>
    <w:p w14:paraId="523B58F3" w14:textId="77777777" w:rsidR="001D6630" w:rsidRPr="00183134" w:rsidRDefault="00ED5204" w:rsidP="0047465C">
      <w:pPr>
        <w:pStyle w:val="DefenceNormal"/>
      </w:pPr>
      <w:r w:rsidRPr="00183134">
        <w:t>The Tenderer is requested to provide</w:t>
      </w:r>
      <w:r w:rsidR="001D6630" w:rsidRPr="00183134">
        <w:t>:</w:t>
      </w:r>
    </w:p>
    <w:p w14:paraId="49D03705" w14:textId="77777777" w:rsidR="001D6630" w:rsidRPr="00183134" w:rsidRDefault="001D6630" w:rsidP="001D6630">
      <w:pPr>
        <w:pStyle w:val="DefenceHeadingNoTOC3"/>
      </w:pPr>
      <w:r w:rsidRPr="00183134">
        <w:t>the full name and address of the tendering entity;</w:t>
      </w:r>
    </w:p>
    <w:p w14:paraId="53DBA55D" w14:textId="77777777" w:rsidR="001D6630" w:rsidRPr="00183134" w:rsidRDefault="001D6630" w:rsidP="001D6630">
      <w:pPr>
        <w:pStyle w:val="DefenceHeadingNoTOC3"/>
      </w:pPr>
      <w:r w:rsidRPr="00183134">
        <w:t>full details of the tendering entity's corporate structure, including trading or business names, related bodies corporate, details of its registration and place of business and details of relevant trust or fiduciary arrangements; and</w:t>
      </w:r>
    </w:p>
    <w:p w14:paraId="2C63C5DD" w14:textId="77777777" w:rsidR="001D6630" w:rsidRPr="00183134" w:rsidRDefault="001D6630" w:rsidP="001D6630">
      <w:pPr>
        <w:pStyle w:val="DefenceHeadingNoTOC3"/>
      </w:pPr>
      <w:r w:rsidRPr="00183134">
        <w:t>details of:</w:t>
      </w:r>
    </w:p>
    <w:p w14:paraId="0AAA8A67" w14:textId="43441C51" w:rsidR="001D6630" w:rsidRPr="00183134" w:rsidRDefault="001D6630" w:rsidP="008A23E8">
      <w:pPr>
        <w:pStyle w:val="DefenceHeadingNoTOC4"/>
      </w:pPr>
      <w:r w:rsidRPr="00183134">
        <w:t xml:space="preserve">the basis on which the Tenderer gives the warranty under clause </w:t>
      </w:r>
      <w:r w:rsidRPr="00183134">
        <w:fldChar w:fldCharType="begin"/>
      </w:r>
      <w:r w:rsidRPr="00183134">
        <w:instrText xml:space="preserve"> REF _Ref444608428 \r \h </w:instrText>
      </w:r>
      <w:r w:rsidR="00183134">
        <w:instrText xml:space="preserve"> \* MERGEFORMAT </w:instrText>
      </w:r>
      <w:r w:rsidRPr="00183134">
        <w:fldChar w:fldCharType="separate"/>
      </w:r>
      <w:r w:rsidR="0009266D" w:rsidRPr="00183134">
        <w:t>25.1</w:t>
      </w:r>
      <w:r w:rsidRPr="00183134">
        <w:fldChar w:fldCharType="end"/>
      </w:r>
      <w:r w:rsidR="008A57F4" w:rsidRPr="00183134">
        <w:t xml:space="preserve"> of the Tender Conditions</w:t>
      </w:r>
      <w:r w:rsidRPr="00183134">
        <w:t>; and</w:t>
      </w:r>
    </w:p>
    <w:p w14:paraId="4B8C4019" w14:textId="1F3E2C7A" w:rsidR="00ED5204" w:rsidRPr="00183134" w:rsidRDefault="001D6630" w:rsidP="00EA6644">
      <w:pPr>
        <w:pStyle w:val="DefenceHeadingNoTOC4"/>
      </w:pPr>
      <w:r w:rsidRPr="00183134">
        <w:t xml:space="preserve">to the extent applicable, the steps which the Tenderer has taken to prevent, end, avoid, mitigate, resolve or otherwise manage the risk of any Strategic </w:t>
      </w:r>
      <w:r w:rsidR="00DA2323" w:rsidRPr="00183134">
        <w:t>Notice Event</w:t>
      </w:r>
      <w:r w:rsidR="00CC586B" w:rsidRPr="00183134">
        <w:t xml:space="preserve"> </w:t>
      </w:r>
      <w:r w:rsidRPr="00183134">
        <w:t>on the interests of the Commonwealth (if applicable).</w:t>
      </w:r>
    </w:p>
    <w:tbl>
      <w:tblPr>
        <w:tblW w:w="0" w:type="auto"/>
        <w:tblInd w:w="108" w:type="dxa"/>
        <w:tblLayout w:type="fixed"/>
        <w:tblLook w:val="0000" w:firstRow="0" w:lastRow="0" w:firstColumn="0" w:lastColumn="0" w:noHBand="0" w:noVBand="0"/>
      </w:tblPr>
      <w:tblGrid>
        <w:gridCol w:w="9160"/>
      </w:tblGrid>
      <w:tr w:rsidR="00ED5204" w:rsidRPr="00183134" w14:paraId="62C6DD62" w14:textId="77777777" w:rsidTr="00E33C92">
        <w:trPr>
          <w:cantSplit/>
        </w:trPr>
        <w:tc>
          <w:tcPr>
            <w:tcW w:w="9160" w:type="dxa"/>
            <w:tcBorders>
              <w:top w:val="single" w:sz="6" w:space="0" w:color="auto"/>
              <w:left w:val="single" w:sz="6" w:space="0" w:color="auto"/>
              <w:bottom w:val="single" w:sz="6" w:space="0" w:color="auto"/>
              <w:right w:val="single" w:sz="6" w:space="0" w:color="auto"/>
            </w:tcBorders>
          </w:tcPr>
          <w:p w14:paraId="5E83DF23" w14:textId="77777777" w:rsidR="00ED5204" w:rsidRPr="00183134" w:rsidRDefault="00ED5204" w:rsidP="0047465C">
            <w:pPr>
              <w:pStyle w:val="DefenceNormal"/>
            </w:pPr>
          </w:p>
          <w:p w14:paraId="04143CAD" w14:textId="77777777" w:rsidR="00ED5204" w:rsidRPr="00183134" w:rsidRDefault="00ED5204" w:rsidP="0047465C">
            <w:pPr>
              <w:pStyle w:val="DefenceNormal"/>
            </w:pPr>
          </w:p>
          <w:p w14:paraId="17686F19" w14:textId="77777777" w:rsidR="00ED5204" w:rsidRPr="00183134" w:rsidRDefault="00ED5204" w:rsidP="0047465C">
            <w:pPr>
              <w:pStyle w:val="DefenceNormal"/>
            </w:pPr>
          </w:p>
          <w:p w14:paraId="2FE52EFF" w14:textId="77777777" w:rsidR="00ED5204" w:rsidRPr="00183134" w:rsidRDefault="00ED5204" w:rsidP="0047465C">
            <w:pPr>
              <w:pStyle w:val="DefenceNormal"/>
            </w:pPr>
          </w:p>
          <w:p w14:paraId="0648C8BA" w14:textId="77777777" w:rsidR="00ED5204" w:rsidRPr="00183134" w:rsidRDefault="00ED5204" w:rsidP="0047465C">
            <w:pPr>
              <w:pStyle w:val="DefenceNormal"/>
            </w:pPr>
          </w:p>
          <w:p w14:paraId="3149441D" w14:textId="77777777" w:rsidR="00ED5204" w:rsidRPr="00183134" w:rsidRDefault="00ED5204" w:rsidP="0047465C">
            <w:pPr>
              <w:pStyle w:val="DefenceNormal"/>
            </w:pPr>
          </w:p>
        </w:tc>
      </w:tr>
    </w:tbl>
    <w:p w14:paraId="1A65B7B1" w14:textId="77777777" w:rsidR="00A6725A" w:rsidRPr="00183134" w:rsidRDefault="00A6725A" w:rsidP="00A6725A">
      <w:pPr>
        <w:pStyle w:val="DefenceHeadingNoTOC1"/>
        <w:keepNext/>
        <w:numPr>
          <w:ilvl w:val="0"/>
          <w:numId w:val="0"/>
        </w:numPr>
        <w:spacing w:after="0"/>
      </w:pPr>
    </w:p>
    <w:p w14:paraId="6970D78D" w14:textId="0189B15C" w:rsidR="00624873" w:rsidRPr="00183134" w:rsidRDefault="00624873" w:rsidP="00624873">
      <w:pPr>
        <w:pStyle w:val="DefenceHeadingNoTOC1"/>
        <w:keepNext/>
        <w:numPr>
          <w:ilvl w:val="0"/>
          <w:numId w:val="70"/>
        </w:numPr>
      </w:pPr>
      <w:r w:rsidRPr="00183134">
        <w:t>FINANCIAL VIABILITY</w:t>
      </w:r>
    </w:p>
    <w:p w14:paraId="290A3143" w14:textId="77777777" w:rsidR="00624873" w:rsidRPr="00183134" w:rsidRDefault="00624873" w:rsidP="00624873">
      <w:pPr>
        <w:pStyle w:val="DefenceNormal"/>
        <w:keepNext/>
      </w:pPr>
      <w:r w:rsidRPr="00183134">
        <w:t xml:space="preserve">The Tenderer declares </w:t>
      </w:r>
      <w:proofErr w:type="gramStart"/>
      <w:r w:rsidRPr="00183134">
        <w:t>that</w:t>
      </w:r>
      <w:r w:rsidR="00567B2F" w:rsidRPr="00183134">
        <w:t>,</w:t>
      </w:r>
      <w:proofErr w:type="gramEnd"/>
      <w:r w:rsidR="00567B2F" w:rsidRPr="00183134">
        <w:t xml:space="preserve"> subject to any disclosures made below</w:t>
      </w:r>
      <w:r w:rsidRPr="00183134">
        <w:t>:</w:t>
      </w:r>
    </w:p>
    <w:p w14:paraId="0710A68B" w14:textId="26FF33D5" w:rsidR="00624873" w:rsidRPr="00183134" w:rsidRDefault="00624873" w:rsidP="00624873">
      <w:pPr>
        <w:pStyle w:val="DefenceHeadingNoTOC3"/>
        <w:numPr>
          <w:ilvl w:val="2"/>
          <w:numId w:val="17"/>
        </w:numPr>
      </w:pPr>
      <w:r w:rsidRPr="00183134">
        <w:t xml:space="preserve">it has the necessary financial viability to perform the Contractor's Activities and otherwise meet its obligations under the Contract in </w:t>
      </w:r>
      <w:r w:rsidR="00285FB7" w:rsidRPr="00183134">
        <w:fldChar w:fldCharType="begin"/>
      </w:r>
      <w:r w:rsidR="00285FB7" w:rsidRPr="00183134">
        <w:instrText xml:space="preserve"> REF _Ref159849039 \r \h </w:instrText>
      </w:r>
      <w:r w:rsidR="00183134">
        <w:instrText xml:space="preserve"> \* MERGEFORMAT </w:instrText>
      </w:r>
      <w:r w:rsidR="00285FB7" w:rsidRPr="00183134">
        <w:fldChar w:fldCharType="separate"/>
      </w:r>
      <w:r w:rsidR="0009266D" w:rsidRPr="00183134">
        <w:t>Part 5</w:t>
      </w:r>
      <w:r w:rsidR="00285FB7" w:rsidRPr="00183134">
        <w:fldChar w:fldCharType="end"/>
      </w:r>
      <w:r w:rsidR="003F1459" w:rsidRPr="00183134">
        <w:t xml:space="preserve"> </w:t>
      </w:r>
      <w:r w:rsidRPr="00183134">
        <w:t>if it is the successful Tenderer;</w:t>
      </w:r>
    </w:p>
    <w:p w14:paraId="24D1D5C0" w14:textId="27743524" w:rsidR="00624873" w:rsidRPr="00183134" w:rsidRDefault="00624873" w:rsidP="00624873">
      <w:pPr>
        <w:pStyle w:val="DefenceHeadingNoTOC3"/>
        <w:numPr>
          <w:ilvl w:val="2"/>
          <w:numId w:val="17"/>
        </w:numPr>
      </w:pPr>
      <w:r w:rsidRPr="00183134">
        <w:t xml:space="preserve">it is not subject to any current or impending legal action (either formal </w:t>
      </w:r>
      <w:r w:rsidR="00EE3524" w:rsidRPr="00183134">
        <w:t xml:space="preserve">legal </w:t>
      </w:r>
      <w:r w:rsidRPr="00183134">
        <w:t>proceedings or</w:t>
      </w:r>
      <w:r w:rsidR="00EE3524" w:rsidRPr="00183134">
        <w:t xml:space="preserve"> other dispute resolution process such as arbitration or expert determination) or</w:t>
      </w:r>
      <w:r w:rsidRPr="00183134">
        <w:t xml:space="preserve"> notification of </w:t>
      </w:r>
      <w:r w:rsidR="00EE3524" w:rsidRPr="00183134">
        <w:t xml:space="preserve">such </w:t>
      </w:r>
      <w:r w:rsidRPr="00183134">
        <w:t>legal action</w:t>
      </w:r>
      <w:r w:rsidR="00D23E91" w:rsidRPr="00183134">
        <w:t>,</w:t>
      </w:r>
      <w:r w:rsidRPr="00183134">
        <w:t xml:space="preserve"> which could impact on the financial viability of the Tenderer or its ability to perform the Contractor's Activities and otherwise meet its obligations under the Contract in </w:t>
      </w:r>
      <w:r w:rsidR="00DA2323" w:rsidRPr="00183134">
        <w:fldChar w:fldCharType="begin"/>
      </w:r>
      <w:r w:rsidR="00DA2323" w:rsidRPr="00183134">
        <w:instrText xml:space="preserve"> REF _Ref159849039 \r \h </w:instrText>
      </w:r>
      <w:r w:rsidR="00183134">
        <w:instrText xml:space="preserve"> \* MERGEFORMAT </w:instrText>
      </w:r>
      <w:r w:rsidR="00DA2323" w:rsidRPr="00183134">
        <w:fldChar w:fldCharType="separate"/>
      </w:r>
      <w:r w:rsidR="0009266D" w:rsidRPr="00183134">
        <w:t>Part 5</w:t>
      </w:r>
      <w:r w:rsidR="00DA2323" w:rsidRPr="00183134">
        <w:fldChar w:fldCharType="end"/>
      </w:r>
      <w:r w:rsidRPr="00183134">
        <w:t xml:space="preserve"> if it is the successful Tenderer</w:t>
      </w:r>
      <w:r w:rsidR="00DA2323" w:rsidRPr="00183134">
        <w:t>; and</w:t>
      </w:r>
    </w:p>
    <w:p w14:paraId="55502F80" w14:textId="3949B993" w:rsidR="00DA2323" w:rsidRPr="00183134" w:rsidRDefault="00DA2323" w:rsidP="00DA2323">
      <w:pPr>
        <w:pStyle w:val="DefenceHeadingNoTOC3"/>
        <w:numPr>
          <w:ilvl w:val="2"/>
          <w:numId w:val="17"/>
        </w:numPr>
      </w:pPr>
      <w:r w:rsidRPr="00183134">
        <w:lastRenderedPageBreak/>
        <w:t>it is compliant with any Statutory Requirement which requires it to satisfy any prescribed minimum financial requirements, including for the purpose of holding any relevant licence necessary to perform the Contractor's Activities.</w:t>
      </w:r>
    </w:p>
    <w:tbl>
      <w:tblPr>
        <w:tblW w:w="0" w:type="auto"/>
        <w:tblInd w:w="108" w:type="dxa"/>
        <w:tblLayout w:type="fixed"/>
        <w:tblLook w:val="0000" w:firstRow="0" w:lastRow="0" w:firstColumn="0" w:lastColumn="0" w:noHBand="0" w:noVBand="0"/>
      </w:tblPr>
      <w:tblGrid>
        <w:gridCol w:w="9160"/>
      </w:tblGrid>
      <w:tr w:rsidR="00624873" w:rsidRPr="00183134" w14:paraId="6749FD19" w14:textId="77777777" w:rsidTr="00D24F95">
        <w:trPr>
          <w:cantSplit/>
        </w:trPr>
        <w:tc>
          <w:tcPr>
            <w:tcW w:w="9160" w:type="dxa"/>
            <w:tcBorders>
              <w:top w:val="single" w:sz="6" w:space="0" w:color="auto"/>
              <w:left w:val="single" w:sz="6" w:space="0" w:color="auto"/>
              <w:bottom w:val="single" w:sz="6" w:space="0" w:color="auto"/>
              <w:right w:val="single" w:sz="6" w:space="0" w:color="auto"/>
            </w:tcBorders>
          </w:tcPr>
          <w:p w14:paraId="2101E385" w14:textId="77777777" w:rsidR="00624873" w:rsidRPr="00183134" w:rsidRDefault="00624873" w:rsidP="00D24F95">
            <w:pPr>
              <w:spacing w:after="200"/>
              <w:rPr>
                <w:rFonts w:ascii="Cambria" w:hAnsi="Cambria" w:cs="Cambria"/>
              </w:rPr>
            </w:pPr>
          </w:p>
          <w:p w14:paraId="608224B4" w14:textId="77777777" w:rsidR="00624873" w:rsidRPr="00183134" w:rsidRDefault="00624873" w:rsidP="00D24F95">
            <w:pPr>
              <w:spacing w:after="200"/>
              <w:rPr>
                <w:rFonts w:ascii="Cambria" w:hAnsi="Cambria" w:cs="Cambria"/>
              </w:rPr>
            </w:pPr>
          </w:p>
          <w:p w14:paraId="7BC700DA" w14:textId="77777777" w:rsidR="00624873" w:rsidRPr="00183134" w:rsidRDefault="00624873" w:rsidP="00D24F95">
            <w:pPr>
              <w:spacing w:after="200"/>
              <w:rPr>
                <w:rFonts w:ascii="Cambria" w:hAnsi="Cambria" w:cs="Cambria"/>
              </w:rPr>
            </w:pPr>
          </w:p>
          <w:p w14:paraId="1C78A7E1" w14:textId="77777777" w:rsidR="00624873" w:rsidRPr="00183134" w:rsidRDefault="00624873" w:rsidP="00D24F95">
            <w:pPr>
              <w:spacing w:after="200"/>
              <w:rPr>
                <w:rFonts w:ascii="Cambria" w:hAnsi="Cambria" w:cs="Cambria"/>
              </w:rPr>
            </w:pPr>
          </w:p>
          <w:p w14:paraId="5BCD1FCE" w14:textId="77777777" w:rsidR="00624873" w:rsidRPr="00183134" w:rsidRDefault="00624873" w:rsidP="00D24F95">
            <w:pPr>
              <w:spacing w:after="200"/>
              <w:rPr>
                <w:rFonts w:ascii="Cambria" w:hAnsi="Cambria" w:cs="Cambria"/>
              </w:rPr>
            </w:pPr>
          </w:p>
        </w:tc>
      </w:tr>
    </w:tbl>
    <w:p w14:paraId="1C7F8B11" w14:textId="77777777" w:rsidR="00D51628" w:rsidRPr="00183134" w:rsidRDefault="00D51628" w:rsidP="001B6F8B">
      <w:pPr>
        <w:pStyle w:val="DefenceHeadingNoTOC4"/>
        <w:numPr>
          <w:ilvl w:val="0"/>
          <w:numId w:val="0"/>
        </w:numPr>
      </w:pPr>
    </w:p>
    <w:p w14:paraId="27002D3C" w14:textId="77777777" w:rsidR="00DA2323" w:rsidRPr="00183134" w:rsidRDefault="00DA2323" w:rsidP="00DA2323">
      <w:pPr>
        <w:pStyle w:val="DefenceHeadingNoTOC1"/>
        <w:keepNext/>
        <w:keepLines/>
      </w:pPr>
      <w:bookmarkStart w:id="1008" w:name="_Ref146295287"/>
      <w:r w:rsidRPr="00183134">
        <w:t>WORKPLACE GENDER EQUALITY</w:t>
      </w:r>
      <w:bookmarkEnd w:id="1008"/>
    </w:p>
    <w:p w14:paraId="4CD43189" w14:textId="302779D9" w:rsidR="00DA2323" w:rsidRPr="00183134" w:rsidRDefault="00DA2323" w:rsidP="00DA2323">
      <w:pPr>
        <w:pStyle w:val="DefenceNormal"/>
      </w:pPr>
      <w:r w:rsidRPr="00183134">
        <w:t xml:space="preserve">The Tenderer is referred to clause </w:t>
      </w:r>
      <w:r w:rsidRPr="00183134">
        <w:fldChar w:fldCharType="begin"/>
      </w:r>
      <w:r w:rsidRPr="00183134">
        <w:instrText xml:space="preserve"> REF _Ref159928141 \r \h </w:instrText>
      </w:r>
      <w:r w:rsidR="00183134">
        <w:instrText xml:space="preserve"> \* MERGEFORMAT </w:instrText>
      </w:r>
      <w:r w:rsidRPr="00183134">
        <w:fldChar w:fldCharType="separate"/>
      </w:r>
      <w:r w:rsidR="0009266D" w:rsidRPr="00183134">
        <w:t>22</w:t>
      </w:r>
      <w:r w:rsidRPr="00183134">
        <w:fldChar w:fldCharType="end"/>
      </w:r>
      <w:r w:rsidRPr="00183134">
        <w:t xml:space="preserve"> of the Tender Conditions.</w:t>
      </w:r>
    </w:p>
    <w:p w14:paraId="037D2D57" w14:textId="77777777" w:rsidR="00DA2323" w:rsidRPr="00183134" w:rsidRDefault="00DA2323" w:rsidP="00DA2323">
      <w:pPr>
        <w:pStyle w:val="DefenceNormal"/>
      </w:pPr>
      <w:r w:rsidRPr="00183134">
        <w:t xml:space="preserve">The Tenderer is requested to identify, by ticking the relevant box below, </w:t>
      </w:r>
      <w:proofErr w:type="gramStart"/>
      <w:r w:rsidRPr="00183134">
        <w:t>whether or not</w:t>
      </w:r>
      <w:proofErr w:type="gramEnd"/>
      <w:r w:rsidRPr="00183134">
        <w:t xml:space="preserve"> it is a "Relevant Employer" as defined in the WGE Act.</w:t>
      </w:r>
    </w:p>
    <w:p w14:paraId="74410A8A" w14:textId="77777777" w:rsidR="00DA2323" w:rsidRPr="00183134" w:rsidRDefault="00DA2323" w:rsidP="00DA2323">
      <w:pPr>
        <w:pStyle w:val="DefenceNormal"/>
      </w:pPr>
      <w:r w:rsidRPr="00183134">
        <w:rPr>
          <w:b/>
        </w:rPr>
        <w:sym w:font="Wingdings" w:char="F071"/>
      </w:r>
      <w:r w:rsidRPr="00183134">
        <w:t xml:space="preserve">  The Tenderer is a Relevant Employer; or</w:t>
      </w:r>
    </w:p>
    <w:p w14:paraId="7E3E4937" w14:textId="77777777" w:rsidR="00DA2323" w:rsidRPr="00183134" w:rsidRDefault="00DA2323" w:rsidP="00DA2323">
      <w:pPr>
        <w:pStyle w:val="DefenceNormal"/>
      </w:pPr>
      <w:r w:rsidRPr="00183134">
        <w:rPr>
          <w:b/>
        </w:rPr>
        <w:sym w:font="Wingdings" w:char="F071"/>
      </w:r>
      <w:r w:rsidRPr="00183134">
        <w:t xml:space="preserve">  The Tenderer is not a Relevant Employer. </w:t>
      </w:r>
    </w:p>
    <w:p w14:paraId="368BB133" w14:textId="77777777" w:rsidR="00DA2323" w:rsidRPr="00183134" w:rsidRDefault="00DA2323" w:rsidP="00DA2323">
      <w:pPr>
        <w:pStyle w:val="DefenceNormal"/>
      </w:pPr>
      <w:r w:rsidRPr="00183134">
        <w:t>Where the Tenderer is a Relevant Employer, the Tenderer must provide a current letter of compliance issued by the WGEA with its Tender.</w:t>
      </w:r>
    </w:p>
    <w:p w14:paraId="2819D2DC" w14:textId="77777777" w:rsidR="00DA2323" w:rsidRPr="00183134" w:rsidRDefault="00DA2323" w:rsidP="00DA2323">
      <w:pPr>
        <w:pStyle w:val="DefenceHeadingNoTOC1"/>
        <w:keepNext/>
        <w:keepLines/>
      </w:pPr>
      <w:bookmarkStart w:id="1009" w:name="_Ref146295293"/>
      <w:r w:rsidRPr="00183134">
        <w:t>EMPLOYEE ENTITLEMENTS</w:t>
      </w:r>
      <w:bookmarkEnd w:id="1009"/>
    </w:p>
    <w:p w14:paraId="01BB19E4" w14:textId="757A5684" w:rsidR="00DA2323" w:rsidRPr="00183134" w:rsidRDefault="00DA2323" w:rsidP="00DA2323">
      <w:pPr>
        <w:pStyle w:val="DefenceNormal"/>
      </w:pPr>
      <w:r w:rsidRPr="00183134">
        <w:t xml:space="preserve">The Tenderer is referred to clause </w:t>
      </w:r>
      <w:r w:rsidRPr="00183134">
        <w:fldChar w:fldCharType="begin"/>
      </w:r>
      <w:r w:rsidRPr="00183134">
        <w:instrText xml:space="preserve"> REF _Ref159928166 \r \h </w:instrText>
      </w:r>
      <w:r w:rsidR="00183134">
        <w:instrText xml:space="preserve"> \* MERGEFORMAT </w:instrText>
      </w:r>
      <w:r w:rsidRPr="00183134">
        <w:fldChar w:fldCharType="separate"/>
      </w:r>
      <w:r w:rsidR="0009266D" w:rsidRPr="00183134">
        <w:t>23</w:t>
      </w:r>
      <w:r w:rsidRPr="00183134">
        <w:fldChar w:fldCharType="end"/>
      </w:r>
      <w:r w:rsidRPr="00183134">
        <w:t xml:space="preserve"> of the Tender Conditions.</w:t>
      </w:r>
    </w:p>
    <w:p w14:paraId="53C34625" w14:textId="40F28801" w:rsidR="00DA2323" w:rsidRPr="00183134" w:rsidRDefault="00DA2323" w:rsidP="008F1917">
      <w:pPr>
        <w:pStyle w:val="DefenceNormal"/>
      </w:pPr>
      <w:r w:rsidRPr="00183134">
        <w:t>The Tenderer declares that the Tenderer does not have any judicial decision against it (not including a decision under appeal) relating to employee entitlements where the resulting order remains unsatisfied.</w:t>
      </w:r>
    </w:p>
    <w:p w14:paraId="6406BCA0" w14:textId="58A88355" w:rsidR="00610153" w:rsidRPr="00183134" w:rsidRDefault="00610153" w:rsidP="00610153">
      <w:pPr>
        <w:pStyle w:val="DefenceHeadingNoTOC1"/>
        <w:keepNext/>
        <w:keepLines/>
      </w:pPr>
      <w:r w:rsidRPr="00183134">
        <w:t xml:space="preserve">MODERN SLAVERY </w:t>
      </w:r>
    </w:p>
    <w:p w14:paraId="717F41D4" w14:textId="7155FA3D" w:rsidR="00610153" w:rsidRPr="00183134" w:rsidRDefault="00610153" w:rsidP="00610153">
      <w:pPr>
        <w:pStyle w:val="DefenceNormal"/>
      </w:pPr>
      <w:r w:rsidRPr="00183134">
        <w:t>The Tenderer is referred to clause 1</w:t>
      </w:r>
      <w:r w:rsidR="00DA2323" w:rsidRPr="00183134">
        <w:t>8</w:t>
      </w:r>
      <w:r w:rsidRPr="00183134">
        <w:t>.1</w:t>
      </w:r>
      <w:r w:rsidR="00EC722C" w:rsidRPr="00183134">
        <w:t>8</w:t>
      </w:r>
      <w:r w:rsidRPr="00183134">
        <w:t xml:space="preserve"> of the Conditions of Contract in </w:t>
      </w:r>
      <w:r w:rsidR="00DA2323" w:rsidRPr="00183134">
        <w:fldChar w:fldCharType="begin"/>
      </w:r>
      <w:r w:rsidR="00DA2323" w:rsidRPr="00183134">
        <w:instrText xml:space="preserve"> REF _Ref159849039 \r \h </w:instrText>
      </w:r>
      <w:r w:rsidR="00183134">
        <w:instrText xml:space="preserve"> \* MERGEFORMAT </w:instrText>
      </w:r>
      <w:r w:rsidR="00DA2323" w:rsidRPr="00183134">
        <w:fldChar w:fldCharType="separate"/>
      </w:r>
      <w:r w:rsidR="0009266D" w:rsidRPr="00183134">
        <w:t>Part 5</w:t>
      </w:r>
      <w:r w:rsidR="00DA2323" w:rsidRPr="00183134">
        <w:fldChar w:fldCharType="end"/>
      </w:r>
      <w:r w:rsidRPr="00183134">
        <w:t>.</w:t>
      </w:r>
    </w:p>
    <w:p w14:paraId="3A0D5DF3" w14:textId="77777777" w:rsidR="00610153" w:rsidRPr="00183134" w:rsidRDefault="00610153" w:rsidP="00610153">
      <w:pPr>
        <w:pStyle w:val="DefenceNormal"/>
      </w:pPr>
      <w:r w:rsidRPr="00183134">
        <w:t>The Tenderer is requested to provide details of:</w:t>
      </w:r>
    </w:p>
    <w:p w14:paraId="2DD9F78A" w14:textId="77777777" w:rsidR="00610153" w:rsidRPr="00183134" w:rsidRDefault="00610153" w:rsidP="00610153">
      <w:pPr>
        <w:pStyle w:val="DefenceHeading3"/>
        <w:numPr>
          <w:ilvl w:val="2"/>
          <w:numId w:val="20"/>
        </w:numPr>
      </w:pPr>
      <w:r w:rsidRPr="00183134">
        <w:t xml:space="preserve">any procedures or policies the Tenderer has in place to identify, assess and address risks of modern slavery in its operations and supply chains including (if applicable) any due diligence the Tenderer performs to assess the risks of modern slavery, such as screening of prospective subcontractors and suppliers; </w:t>
      </w:r>
    </w:p>
    <w:p w14:paraId="1DFA2ED2" w14:textId="77777777" w:rsidR="00610153" w:rsidRPr="00183134" w:rsidRDefault="00610153" w:rsidP="00610153">
      <w:pPr>
        <w:pStyle w:val="DefenceHeading3"/>
        <w:numPr>
          <w:ilvl w:val="2"/>
          <w:numId w:val="20"/>
        </w:numPr>
      </w:pPr>
      <w:r w:rsidRPr="00183134">
        <w:t>if the Tenderer does not have any such procedures or policies in place, what the Tenderer is doing, or plans to do, to manage modern slavery risks in its operations and supply chains; and</w:t>
      </w:r>
    </w:p>
    <w:p w14:paraId="21E2DEEB" w14:textId="0A6DF2C5" w:rsidR="00610153" w:rsidRPr="00183134" w:rsidRDefault="00610153" w:rsidP="00610153">
      <w:pPr>
        <w:pStyle w:val="DefenceHeading3"/>
        <w:numPr>
          <w:ilvl w:val="2"/>
          <w:numId w:val="20"/>
        </w:numPr>
      </w:pPr>
      <w:r w:rsidRPr="00183134">
        <w:t>any other steps the Tenderer will take to ensure compliance with clause 1</w:t>
      </w:r>
      <w:r w:rsidR="00DA2323" w:rsidRPr="00183134">
        <w:t>8</w:t>
      </w:r>
      <w:r w:rsidRPr="00183134">
        <w:t>.1</w:t>
      </w:r>
      <w:r w:rsidR="00EC722C" w:rsidRPr="00183134">
        <w:t>8</w:t>
      </w:r>
      <w:r w:rsidRPr="00183134">
        <w:t xml:space="preserve"> of the Conditions of Contract in </w:t>
      </w:r>
      <w:r w:rsidR="00DA2323" w:rsidRPr="00183134">
        <w:fldChar w:fldCharType="begin"/>
      </w:r>
      <w:r w:rsidR="00DA2323" w:rsidRPr="00183134">
        <w:instrText xml:space="preserve"> REF _Ref159849039 \r \h </w:instrText>
      </w:r>
      <w:r w:rsidR="00183134">
        <w:instrText xml:space="preserve"> \* MERGEFORMAT </w:instrText>
      </w:r>
      <w:r w:rsidR="00DA2323" w:rsidRPr="00183134">
        <w:fldChar w:fldCharType="separate"/>
      </w:r>
      <w:r w:rsidR="0009266D" w:rsidRPr="00183134">
        <w:t>Part 5</w:t>
      </w:r>
      <w:r w:rsidR="00DA2323" w:rsidRPr="00183134">
        <w:fldChar w:fldCharType="end"/>
      </w:r>
      <w:r w:rsidR="00B50AF8" w:rsidRPr="00183134">
        <w:t xml:space="preserve"> if it is the successful Tenderer</w:t>
      </w:r>
      <w:r w:rsidRPr="00183134">
        <w:t>.</w:t>
      </w:r>
    </w:p>
    <w:tbl>
      <w:tblPr>
        <w:tblW w:w="0" w:type="auto"/>
        <w:tblInd w:w="108" w:type="dxa"/>
        <w:tblLayout w:type="fixed"/>
        <w:tblLook w:val="0000" w:firstRow="0" w:lastRow="0" w:firstColumn="0" w:lastColumn="0" w:noHBand="0" w:noVBand="0"/>
      </w:tblPr>
      <w:tblGrid>
        <w:gridCol w:w="9160"/>
      </w:tblGrid>
      <w:tr w:rsidR="00610153" w:rsidRPr="00183134" w14:paraId="523CF903" w14:textId="77777777" w:rsidTr="00EF34CD">
        <w:trPr>
          <w:cantSplit/>
        </w:trPr>
        <w:tc>
          <w:tcPr>
            <w:tcW w:w="9160" w:type="dxa"/>
            <w:tcBorders>
              <w:top w:val="single" w:sz="6" w:space="0" w:color="auto"/>
              <w:left w:val="single" w:sz="6" w:space="0" w:color="auto"/>
              <w:bottom w:val="single" w:sz="6" w:space="0" w:color="auto"/>
              <w:right w:val="single" w:sz="6" w:space="0" w:color="auto"/>
            </w:tcBorders>
          </w:tcPr>
          <w:p w14:paraId="178EB2CB" w14:textId="77777777" w:rsidR="00610153" w:rsidRPr="00183134" w:rsidRDefault="00610153" w:rsidP="00EF34CD">
            <w:pPr>
              <w:spacing w:after="200"/>
              <w:rPr>
                <w:rFonts w:ascii="Cambria" w:hAnsi="Cambria" w:cs="Cambria"/>
              </w:rPr>
            </w:pPr>
          </w:p>
          <w:p w14:paraId="586DCBEB" w14:textId="77777777" w:rsidR="00610153" w:rsidRPr="00183134" w:rsidRDefault="00610153" w:rsidP="00EF34CD">
            <w:pPr>
              <w:spacing w:after="200"/>
              <w:rPr>
                <w:rFonts w:ascii="Cambria" w:hAnsi="Cambria" w:cs="Cambria"/>
              </w:rPr>
            </w:pPr>
          </w:p>
          <w:p w14:paraId="0734DCBA" w14:textId="77777777" w:rsidR="00610153" w:rsidRPr="00183134" w:rsidRDefault="00610153" w:rsidP="00EF34CD">
            <w:pPr>
              <w:spacing w:after="200"/>
              <w:rPr>
                <w:rFonts w:ascii="Cambria" w:hAnsi="Cambria" w:cs="Cambria"/>
              </w:rPr>
            </w:pPr>
          </w:p>
          <w:p w14:paraId="120483B2" w14:textId="77777777" w:rsidR="00610153" w:rsidRPr="00183134" w:rsidRDefault="00610153" w:rsidP="00EF34CD">
            <w:pPr>
              <w:spacing w:after="200"/>
              <w:rPr>
                <w:rFonts w:ascii="Cambria" w:hAnsi="Cambria" w:cs="Cambria"/>
              </w:rPr>
            </w:pPr>
          </w:p>
        </w:tc>
      </w:tr>
    </w:tbl>
    <w:p w14:paraId="0829CE85" w14:textId="77777777" w:rsidR="00610153" w:rsidRPr="00183134" w:rsidRDefault="00610153" w:rsidP="00EA6644">
      <w:pPr>
        <w:pStyle w:val="DefenceHeadingNoTOC1"/>
        <w:numPr>
          <w:ilvl w:val="0"/>
          <w:numId w:val="0"/>
        </w:numPr>
      </w:pPr>
    </w:p>
    <w:p w14:paraId="46E48368" w14:textId="77777777" w:rsidR="005048D0" w:rsidRPr="00183134" w:rsidRDefault="005048D0" w:rsidP="005048D0">
      <w:pPr>
        <w:pStyle w:val="DefenceHeadingNoTOC1"/>
        <w:keepNext/>
        <w:keepLines/>
      </w:pPr>
      <w:r w:rsidRPr="00183134">
        <w:lastRenderedPageBreak/>
        <w:t>PAYMENT TIMES PROCUREMENT CONNECTED POLICY</w:t>
      </w:r>
    </w:p>
    <w:p w14:paraId="4792045F" w14:textId="77777777" w:rsidR="005048D0" w:rsidRPr="00183134" w:rsidRDefault="005048D0" w:rsidP="005048D0">
      <w:pPr>
        <w:pStyle w:val="DefenceNormal"/>
      </w:pPr>
      <w:r w:rsidRPr="00183134">
        <w:t xml:space="preserve">The Tenderer is referred to the definition of "Reporting Entity" in the </w:t>
      </w:r>
      <w:r w:rsidRPr="00183134">
        <w:rPr>
          <w:i/>
        </w:rPr>
        <w:t>Payment Times Reporting Act 2020</w:t>
      </w:r>
      <w:r w:rsidRPr="00183134">
        <w:t xml:space="preserve"> (</w:t>
      </w:r>
      <w:proofErr w:type="spellStart"/>
      <w:r w:rsidRPr="00183134">
        <w:t>Cth</w:t>
      </w:r>
      <w:proofErr w:type="spellEnd"/>
      <w:r w:rsidRPr="00183134">
        <w:t xml:space="preserve">). </w:t>
      </w:r>
    </w:p>
    <w:p w14:paraId="47BE9750" w14:textId="5B33562D" w:rsidR="005048D0" w:rsidRPr="00183134" w:rsidRDefault="005048D0" w:rsidP="005048D0">
      <w:pPr>
        <w:pStyle w:val="DefenceNormal"/>
      </w:pPr>
      <w:r w:rsidRPr="00183134">
        <w:t xml:space="preserve">The Tenderer is requested to identify, by ticking the relevant box below, </w:t>
      </w:r>
      <w:proofErr w:type="gramStart"/>
      <w:r w:rsidRPr="00183134">
        <w:t>whether or not</w:t>
      </w:r>
      <w:proofErr w:type="gramEnd"/>
      <w:r w:rsidRPr="00183134">
        <w:t xml:space="preserve"> it is a Reporting Entity for the purposes of the Payment Times Procurement Connected Policy (being the procurement connected policy available at </w:t>
      </w:r>
      <w:r w:rsidR="00B16A06" w:rsidRPr="00183134">
        <w:t>https://treasury</w:t>
      </w:r>
      <w:r w:rsidRPr="00183134">
        <w:t xml:space="preserve">.gov.au/publication/p2021-183909). </w:t>
      </w:r>
    </w:p>
    <w:p w14:paraId="75BFB9FE" w14:textId="77777777" w:rsidR="005048D0" w:rsidRPr="00183134" w:rsidRDefault="005048D0" w:rsidP="005048D0">
      <w:pPr>
        <w:pStyle w:val="DefenceNormal"/>
      </w:pPr>
      <w:r w:rsidRPr="00183134">
        <w:rPr>
          <w:b/>
        </w:rPr>
        <w:sym w:font="Wingdings" w:char="F071"/>
      </w:r>
      <w:r w:rsidRPr="00183134">
        <w:t xml:space="preserve">  The Tenderer is a Reporting Entity; or</w:t>
      </w:r>
    </w:p>
    <w:p w14:paraId="574F2E9F" w14:textId="77777777" w:rsidR="005048D0" w:rsidRPr="00183134" w:rsidRDefault="005048D0" w:rsidP="005048D0">
      <w:pPr>
        <w:pStyle w:val="DefenceNormal"/>
      </w:pPr>
      <w:r w:rsidRPr="00183134">
        <w:rPr>
          <w:b/>
        </w:rPr>
        <w:sym w:font="Wingdings" w:char="F071"/>
      </w:r>
      <w:r w:rsidRPr="00183134">
        <w:t xml:space="preserve">  The Tenderer is not a Reporting Entity. </w:t>
      </w:r>
    </w:p>
    <w:p w14:paraId="57333588" w14:textId="77777777" w:rsidR="00DA2323" w:rsidRPr="00183134" w:rsidRDefault="00DA2323" w:rsidP="00DA2323">
      <w:pPr>
        <w:pStyle w:val="DefenceHeadingNoTOC1"/>
        <w:keepNext/>
        <w:keepLines/>
      </w:pPr>
      <w:bookmarkStart w:id="1010" w:name="_Ref141171110"/>
      <w:r w:rsidRPr="00183134">
        <w:t>COUNTRY OF TAX RESIDENCY DISCLOSURE</w:t>
      </w:r>
      <w:bookmarkEnd w:id="1010"/>
    </w:p>
    <w:p w14:paraId="62997EF1" w14:textId="77777777" w:rsidR="00DA2323" w:rsidRPr="00183134" w:rsidRDefault="00DA2323" w:rsidP="00DA2323">
      <w:pPr>
        <w:pStyle w:val="DefenceHeadingNoTOC1"/>
        <w:numPr>
          <w:ilvl w:val="0"/>
          <w:numId w:val="0"/>
        </w:numPr>
        <w:rPr>
          <w:rFonts w:ascii="Times New Roman" w:hAnsi="Times New Roman"/>
          <w:b w:val="0"/>
          <w:sz w:val="20"/>
        </w:rPr>
      </w:pPr>
      <w:r w:rsidRPr="00183134">
        <w:rPr>
          <w:rFonts w:ascii="Times New Roman" w:hAnsi="Times New Roman"/>
          <w:b w:val="0"/>
          <w:sz w:val="20"/>
        </w:rPr>
        <w:t xml:space="preserve">The Tenderer is referred to the Country of Tax Residency Disclosures policy (available from the Department of Treasury at https://treasury.gov.au/policy-topics/taxation/country-tax-residency-disclosures). </w:t>
      </w:r>
    </w:p>
    <w:p w14:paraId="35A7C9E7" w14:textId="77777777" w:rsidR="00DA2323" w:rsidRPr="00183134" w:rsidRDefault="00DA2323" w:rsidP="00DA2323">
      <w:pPr>
        <w:pStyle w:val="DefenceHeadingNoTOC1"/>
        <w:numPr>
          <w:ilvl w:val="0"/>
          <w:numId w:val="0"/>
        </w:numPr>
        <w:rPr>
          <w:rFonts w:ascii="Times New Roman" w:hAnsi="Times New Roman"/>
          <w:b w:val="0"/>
          <w:sz w:val="20"/>
        </w:rPr>
      </w:pPr>
      <w:r w:rsidRPr="00183134">
        <w:rPr>
          <w:rFonts w:ascii="Times New Roman" w:hAnsi="Times New Roman"/>
          <w:b w:val="0"/>
          <w:sz w:val="20"/>
        </w:rPr>
        <w:t xml:space="preserve">The Tenderer is requested to provide the tendering </w:t>
      </w:r>
      <w:proofErr w:type="gramStart"/>
      <w:r w:rsidRPr="00183134">
        <w:rPr>
          <w:rFonts w:ascii="Times New Roman" w:hAnsi="Times New Roman"/>
          <w:b w:val="0"/>
          <w:sz w:val="20"/>
        </w:rPr>
        <w:t>entity's</w:t>
      </w:r>
      <w:proofErr w:type="gramEnd"/>
      <w:r w:rsidRPr="00183134">
        <w:rPr>
          <w:rFonts w:ascii="Times New Roman" w:hAnsi="Times New Roman"/>
          <w:b w:val="0"/>
          <w:sz w:val="20"/>
        </w:rPr>
        <w:t>:</w:t>
      </w:r>
    </w:p>
    <w:p w14:paraId="00F98168" w14:textId="77777777" w:rsidR="00DA2323" w:rsidRPr="00183134" w:rsidRDefault="00DA2323" w:rsidP="008F1917">
      <w:pPr>
        <w:pStyle w:val="DefenceHeading3"/>
        <w:numPr>
          <w:ilvl w:val="2"/>
          <w:numId w:val="278"/>
        </w:numPr>
      </w:pPr>
      <w:r w:rsidRPr="00183134">
        <w:t>country of tax residency; and</w:t>
      </w:r>
    </w:p>
    <w:p w14:paraId="7EE62820" w14:textId="77777777" w:rsidR="00DA2323" w:rsidRPr="00183134" w:rsidRDefault="00DA2323" w:rsidP="00DA2323">
      <w:pPr>
        <w:pStyle w:val="DefenceHeading3"/>
        <w:numPr>
          <w:ilvl w:val="2"/>
          <w:numId w:val="20"/>
        </w:numPr>
      </w:pPr>
      <w:r w:rsidRPr="00183134">
        <w:t>ultimate parent entity's country of tax residency,</w:t>
      </w:r>
    </w:p>
    <w:p w14:paraId="5E9E606A" w14:textId="77777777" w:rsidR="00DA2323" w:rsidRPr="00183134" w:rsidRDefault="00DA2323" w:rsidP="00DA2323">
      <w:pPr>
        <w:pStyle w:val="DefenceHeadingNoTOC1"/>
        <w:numPr>
          <w:ilvl w:val="0"/>
          <w:numId w:val="0"/>
        </w:numPr>
        <w:rPr>
          <w:rFonts w:ascii="Times New Roman" w:hAnsi="Times New Roman"/>
          <w:b w:val="0"/>
          <w:sz w:val="20"/>
        </w:rPr>
      </w:pPr>
      <w:r w:rsidRPr="00183134">
        <w:rPr>
          <w:rFonts w:ascii="Times New Roman" w:hAnsi="Times New Roman"/>
          <w:b w:val="0"/>
          <w:sz w:val="20"/>
        </w:rPr>
        <w:t xml:space="preserve">noting that if the tendering entity or its ultimate parent entity has multiple tax residencies, the Tenderer should disclose each country in which that entity is a tax resident. </w:t>
      </w:r>
    </w:p>
    <w:p w14:paraId="7CE5B392" w14:textId="370725BE" w:rsidR="00DA2323" w:rsidRPr="00183134" w:rsidRDefault="00DA2323" w:rsidP="00DA2323">
      <w:pPr>
        <w:pStyle w:val="DefenceNormal"/>
      </w:pPr>
      <w:r w:rsidRPr="00183134">
        <w:t xml:space="preserve">Information to assist the Tenderer to identify the information requested in this item </w:t>
      </w:r>
      <w:r w:rsidRPr="00183134">
        <w:fldChar w:fldCharType="begin"/>
      </w:r>
      <w:r w:rsidRPr="00183134">
        <w:instrText xml:space="preserve"> REF _Ref141171110 \r \h </w:instrText>
      </w:r>
      <w:r w:rsidR="00183134">
        <w:instrText xml:space="preserve"> \* MERGEFORMAT </w:instrText>
      </w:r>
      <w:r w:rsidRPr="00183134">
        <w:fldChar w:fldCharType="separate"/>
      </w:r>
      <w:r w:rsidR="0009266D" w:rsidRPr="00183134">
        <w:t>9</w:t>
      </w:r>
      <w:r w:rsidRPr="00183134">
        <w:fldChar w:fldCharType="end"/>
      </w:r>
      <w:r w:rsidRPr="00183134">
        <w:t xml:space="preserve"> is available at https://www.ato.gov.au/Business/International-tax-for-business/Working-out-your-residency/.</w:t>
      </w:r>
    </w:p>
    <w:tbl>
      <w:tblPr>
        <w:tblW w:w="0" w:type="auto"/>
        <w:tblInd w:w="108" w:type="dxa"/>
        <w:tblLayout w:type="fixed"/>
        <w:tblLook w:val="0000" w:firstRow="0" w:lastRow="0" w:firstColumn="0" w:lastColumn="0" w:noHBand="0" w:noVBand="0"/>
      </w:tblPr>
      <w:tblGrid>
        <w:gridCol w:w="9160"/>
      </w:tblGrid>
      <w:tr w:rsidR="00DA2323" w:rsidRPr="00183134" w14:paraId="07DC3538" w14:textId="77777777" w:rsidTr="006B4439">
        <w:trPr>
          <w:cantSplit/>
        </w:trPr>
        <w:tc>
          <w:tcPr>
            <w:tcW w:w="9160" w:type="dxa"/>
            <w:tcBorders>
              <w:top w:val="single" w:sz="6" w:space="0" w:color="auto"/>
              <w:left w:val="single" w:sz="6" w:space="0" w:color="auto"/>
              <w:bottom w:val="single" w:sz="6" w:space="0" w:color="auto"/>
              <w:right w:val="single" w:sz="6" w:space="0" w:color="auto"/>
            </w:tcBorders>
          </w:tcPr>
          <w:p w14:paraId="7BAA71E6" w14:textId="77777777" w:rsidR="00DA2323" w:rsidRPr="00183134" w:rsidRDefault="00DA2323" w:rsidP="006B4439">
            <w:pPr>
              <w:spacing w:after="200"/>
              <w:rPr>
                <w:rFonts w:ascii="Cambria" w:hAnsi="Cambria" w:cs="Cambria"/>
              </w:rPr>
            </w:pPr>
          </w:p>
          <w:p w14:paraId="54E0856E" w14:textId="77777777" w:rsidR="00DA2323" w:rsidRPr="00183134" w:rsidRDefault="00DA2323" w:rsidP="006B4439">
            <w:pPr>
              <w:spacing w:after="200"/>
              <w:rPr>
                <w:rFonts w:ascii="Cambria" w:hAnsi="Cambria" w:cs="Cambria"/>
              </w:rPr>
            </w:pPr>
          </w:p>
          <w:p w14:paraId="446BB6FC" w14:textId="77777777" w:rsidR="00DA2323" w:rsidRPr="00183134" w:rsidRDefault="00DA2323" w:rsidP="006B4439">
            <w:pPr>
              <w:spacing w:after="200"/>
              <w:rPr>
                <w:rFonts w:ascii="Cambria" w:hAnsi="Cambria" w:cs="Cambria"/>
              </w:rPr>
            </w:pPr>
          </w:p>
          <w:p w14:paraId="7357BC35" w14:textId="77777777" w:rsidR="00DA2323" w:rsidRPr="00183134" w:rsidRDefault="00DA2323" w:rsidP="006B4439">
            <w:pPr>
              <w:spacing w:after="200"/>
              <w:rPr>
                <w:rFonts w:ascii="Cambria" w:hAnsi="Cambria" w:cs="Cambria"/>
              </w:rPr>
            </w:pPr>
          </w:p>
        </w:tc>
      </w:tr>
    </w:tbl>
    <w:p w14:paraId="3B24D1D5" w14:textId="77777777" w:rsidR="00DA2323" w:rsidRPr="00183134" w:rsidRDefault="00DA2323" w:rsidP="005048D0">
      <w:pPr>
        <w:pStyle w:val="DefenceNormal"/>
      </w:pPr>
    </w:p>
    <w:p w14:paraId="3D1A642D" w14:textId="77777777" w:rsidR="005C547B" w:rsidRPr="00183134" w:rsidRDefault="005C547B" w:rsidP="005C547B">
      <w:pPr>
        <w:pStyle w:val="DefenceHeadingNoTOC1"/>
        <w:keepNext/>
        <w:keepLines/>
      </w:pPr>
      <w:r w:rsidRPr="00183134">
        <w:t>COMMONWEALTH SUPPLIER CODE OF CONDUCT</w:t>
      </w:r>
    </w:p>
    <w:p w14:paraId="3881F421" w14:textId="283FAA04" w:rsidR="005C547B" w:rsidRPr="00183134" w:rsidRDefault="005C547B" w:rsidP="005C547B">
      <w:r w:rsidRPr="00183134">
        <w:t>The Tenderer is referred to the Commonwealth Supplier Code of Conduct available at https://www.finance.gov.au/government/procurement/commonwealth-supplier-code-conduct/commonwealth-supplier-code-conduct and clause 18.1</w:t>
      </w:r>
      <w:r w:rsidR="00EC722C" w:rsidRPr="00183134">
        <w:t>9</w:t>
      </w:r>
      <w:r w:rsidRPr="00183134">
        <w:t xml:space="preserve"> of the Conditions of Contract in </w:t>
      </w:r>
      <w:r w:rsidRPr="00183134">
        <w:fldChar w:fldCharType="begin"/>
      </w:r>
      <w:r w:rsidRPr="00183134">
        <w:instrText xml:space="preserve"> REF _Ref159849039 \r \h </w:instrText>
      </w:r>
      <w:r w:rsidR="00183134">
        <w:instrText xml:space="preserve"> \* MERGEFORMAT </w:instrText>
      </w:r>
      <w:r w:rsidRPr="00183134">
        <w:fldChar w:fldCharType="separate"/>
      </w:r>
      <w:r w:rsidR="0009266D" w:rsidRPr="00183134">
        <w:t>Part 5</w:t>
      </w:r>
      <w:r w:rsidRPr="00183134">
        <w:fldChar w:fldCharType="end"/>
      </w:r>
      <w:r w:rsidRPr="00183134">
        <w:t>.</w:t>
      </w:r>
    </w:p>
    <w:p w14:paraId="6C7F7166" w14:textId="0611622E" w:rsidR="005C547B" w:rsidRPr="00183134" w:rsidRDefault="005C547B" w:rsidP="001D6FD9">
      <w:pPr>
        <w:spacing w:after="240"/>
      </w:pPr>
      <w:r w:rsidRPr="00183134">
        <w:t xml:space="preserve">The Tenderer agrees that it will </w:t>
      </w:r>
      <w:proofErr w:type="gramStart"/>
      <w:r w:rsidRPr="00183134">
        <w:t>at all times</w:t>
      </w:r>
      <w:proofErr w:type="gramEnd"/>
      <w:r w:rsidRPr="00183134">
        <w:t xml:space="preserve"> act consistently with the Commonwealth Supplier Code of Conduct and will otherwise ensure that its officers</w:t>
      </w:r>
      <w:r w:rsidR="002647F8" w:rsidRPr="00183134">
        <w:t>'</w:t>
      </w:r>
      <w:r w:rsidRPr="00183134">
        <w:t xml:space="preserve"> and employees</w:t>
      </w:r>
      <w:r w:rsidR="002647F8" w:rsidRPr="00183134">
        <w:t>'</w:t>
      </w:r>
      <w:r w:rsidRPr="00183134">
        <w:t xml:space="preserve"> dealings with Commonwealth personnel </w:t>
      </w:r>
      <w:proofErr w:type="gramStart"/>
      <w:r w:rsidRPr="00183134">
        <w:t>are at all times</w:t>
      </w:r>
      <w:proofErr w:type="gramEnd"/>
      <w:r w:rsidRPr="00183134">
        <w:t xml:space="preserve"> conducted in a professional, respectful and courteous manner and without harassment. </w:t>
      </w:r>
    </w:p>
    <w:p w14:paraId="07512D27" w14:textId="5BC8D740" w:rsidR="00ED5BD2" w:rsidRPr="00183134" w:rsidRDefault="00CB5AFC" w:rsidP="001D6FD9">
      <w:pPr>
        <w:pStyle w:val="DefenceHeadingNoTOC1"/>
        <w:keepNext/>
        <w:spacing w:before="360"/>
      </w:pPr>
      <w:r w:rsidRPr="00183134">
        <w:t>TENDER SCHEDULE</w:t>
      </w:r>
      <w:r w:rsidR="00ED5BD2" w:rsidRPr="00183134">
        <w:t xml:space="preserve"> DECLARATIONS</w:t>
      </w:r>
    </w:p>
    <w:p w14:paraId="341C7234" w14:textId="120167C9" w:rsidR="00ED5BD2" w:rsidRPr="00183134" w:rsidRDefault="00CB5AFC" w:rsidP="00ED5BD2">
      <w:pPr>
        <w:pStyle w:val="DefenceNormal"/>
      </w:pPr>
      <w:r w:rsidRPr="00183134">
        <w:t>I</w:t>
      </w:r>
      <w:r w:rsidR="00ED5BD2" w:rsidRPr="00183134">
        <w:t>n executing the Tender Form, the Tenderer makes the declarations set out in:</w:t>
      </w:r>
    </w:p>
    <w:p w14:paraId="4B8AEA6F" w14:textId="597DCA1D" w:rsidR="00ED5BD2" w:rsidRPr="00183134" w:rsidRDefault="00BB2D26" w:rsidP="00ED5BD2">
      <w:pPr>
        <w:pStyle w:val="DefenceHeadingNoTOC3"/>
      </w:pPr>
      <w:r w:rsidRPr="00183134">
        <w:t xml:space="preserve">if </w:t>
      </w:r>
      <w:r w:rsidR="00C47AAF" w:rsidRPr="00183134">
        <w:t xml:space="preserve">clauses </w:t>
      </w:r>
      <w:r w:rsidR="00C47AAF" w:rsidRPr="00183134">
        <w:fldChar w:fldCharType="begin"/>
      </w:r>
      <w:r w:rsidR="00C47AAF" w:rsidRPr="00183134">
        <w:instrText xml:space="preserve"> REF _Ref531335569 \w \h  \* MERGEFORMAT </w:instrText>
      </w:r>
      <w:r w:rsidR="00C47AAF" w:rsidRPr="00183134">
        <w:fldChar w:fldCharType="separate"/>
      </w:r>
      <w:r w:rsidR="0009266D" w:rsidRPr="00183134">
        <w:t>27.3</w:t>
      </w:r>
      <w:r w:rsidR="00C47AAF" w:rsidRPr="00183134">
        <w:fldChar w:fldCharType="end"/>
      </w:r>
      <w:r w:rsidR="00C47AAF" w:rsidRPr="00183134">
        <w:t xml:space="preserve"> and </w:t>
      </w:r>
      <w:r w:rsidR="00C47AAF" w:rsidRPr="00183134">
        <w:fldChar w:fldCharType="begin"/>
      </w:r>
      <w:r w:rsidR="00C47AAF" w:rsidRPr="00183134">
        <w:instrText xml:space="preserve"> REF _Ref531335571 \w \h  \* MERGEFORMAT </w:instrText>
      </w:r>
      <w:r w:rsidR="00C47AAF" w:rsidRPr="00183134">
        <w:fldChar w:fldCharType="separate"/>
      </w:r>
      <w:r w:rsidR="0009266D" w:rsidRPr="00183134">
        <w:t>27.4</w:t>
      </w:r>
      <w:r w:rsidR="00C47AAF" w:rsidRPr="00183134">
        <w:fldChar w:fldCharType="end"/>
      </w:r>
      <w:r w:rsidR="00C47AAF" w:rsidRPr="00183134">
        <w:t xml:space="preserve"> of the </w:t>
      </w:r>
      <w:r w:rsidRPr="00183134">
        <w:t xml:space="preserve">Tender </w:t>
      </w:r>
      <w:r w:rsidR="00C47AAF" w:rsidRPr="00183134">
        <w:t xml:space="preserve">Conditions apply, </w:t>
      </w:r>
      <w:r w:rsidR="001566E9" w:rsidRPr="00183134">
        <w:t xml:space="preserve">item A of </w:t>
      </w:r>
      <w:r w:rsidR="001566E9" w:rsidRPr="00183134">
        <w:fldChar w:fldCharType="begin"/>
      </w:r>
      <w:r w:rsidR="001566E9" w:rsidRPr="00183134">
        <w:instrText xml:space="preserve"> REF _Ref45299394 \w \h </w:instrText>
      </w:r>
      <w:r w:rsidR="00183134">
        <w:instrText xml:space="preserve"> \* MERGEFORMAT </w:instrText>
      </w:r>
      <w:r w:rsidR="001566E9" w:rsidRPr="00183134">
        <w:fldChar w:fldCharType="separate"/>
      </w:r>
      <w:r w:rsidR="0009266D" w:rsidRPr="00183134">
        <w:t>Tender Schedule E</w:t>
      </w:r>
      <w:r w:rsidR="001566E9" w:rsidRPr="00183134">
        <w:fldChar w:fldCharType="end"/>
      </w:r>
      <w:r w:rsidR="001566E9" w:rsidRPr="00183134">
        <w:t xml:space="preserve"> - </w:t>
      </w:r>
      <w:r w:rsidR="001566E9" w:rsidRPr="00183134">
        <w:fldChar w:fldCharType="begin"/>
      </w:r>
      <w:r w:rsidR="001566E9" w:rsidRPr="00183134">
        <w:instrText xml:space="preserve"> REF _Ref45299403 \h </w:instrText>
      </w:r>
      <w:r w:rsidR="00183134">
        <w:instrText xml:space="preserve"> \* MERGEFORMAT </w:instrText>
      </w:r>
      <w:r w:rsidR="001566E9" w:rsidRPr="00183134">
        <w:fldChar w:fldCharType="separate"/>
      </w:r>
      <w:r w:rsidR="0009266D" w:rsidRPr="00183134">
        <w:t>Indigenous Procurement Policy</w:t>
      </w:r>
      <w:r w:rsidR="001566E9" w:rsidRPr="00183134">
        <w:fldChar w:fldCharType="end"/>
      </w:r>
      <w:r w:rsidR="00ED5BD2" w:rsidRPr="00183134">
        <w:rPr>
          <w:iCs/>
        </w:rPr>
        <w:t>;</w:t>
      </w:r>
    </w:p>
    <w:p w14:paraId="21EDCA32" w14:textId="1FA069E2" w:rsidR="00ED5BD2" w:rsidRPr="00183134" w:rsidRDefault="00AD61E1" w:rsidP="00ED5BD2">
      <w:pPr>
        <w:pStyle w:val="DefenceHeadingNoTOC3"/>
      </w:pPr>
      <w:r w:rsidRPr="00183134">
        <w:t xml:space="preserve">if </w:t>
      </w:r>
      <w:r w:rsidR="00847B07" w:rsidRPr="00183134">
        <w:t xml:space="preserve">clause </w:t>
      </w:r>
      <w:r w:rsidR="00847B07" w:rsidRPr="00183134">
        <w:fldChar w:fldCharType="begin"/>
      </w:r>
      <w:r w:rsidR="00847B07" w:rsidRPr="00183134">
        <w:instrText xml:space="preserve"> REF _Ref13048588 \w \h </w:instrText>
      </w:r>
      <w:r w:rsidR="00183134">
        <w:instrText xml:space="preserve"> \* MERGEFORMAT </w:instrText>
      </w:r>
      <w:r w:rsidR="00847B07" w:rsidRPr="00183134">
        <w:fldChar w:fldCharType="separate"/>
      </w:r>
      <w:r w:rsidR="0009266D" w:rsidRPr="00183134">
        <w:t>29</w:t>
      </w:r>
      <w:r w:rsidR="00847B07" w:rsidRPr="00183134">
        <w:fldChar w:fldCharType="end"/>
      </w:r>
      <w:r w:rsidR="00847B07" w:rsidRPr="00183134">
        <w:t xml:space="preserve"> of the Tender Conditions applies, </w:t>
      </w:r>
      <w:r w:rsidR="00B445C5" w:rsidRPr="00183134">
        <w:t xml:space="preserve">item B of </w:t>
      </w:r>
      <w:r w:rsidR="00B445C5" w:rsidRPr="00183134">
        <w:fldChar w:fldCharType="begin"/>
      </w:r>
      <w:r w:rsidR="00B445C5" w:rsidRPr="00183134">
        <w:instrText xml:space="preserve"> REF _Ref32175721 \r \h </w:instrText>
      </w:r>
      <w:r w:rsidR="00183134">
        <w:instrText xml:space="preserve"> \* MERGEFORMAT </w:instrText>
      </w:r>
      <w:r w:rsidR="00B445C5" w:rsidRPr="00183134">
        <w:fldChar w:fldCharType="separate"/>
      </w:r>
      <w:r w:rsidR="0009266D" w:rsidRPr="00183134">
        <w:t>Tender Schedule J</w:t>
      </w:r>
      <w:r w:rsidR="00B445C5" w:rsidRPr="00183134">
        <w:fldChar w:fldCharType="end"/>
      </w:r>
      <w:r w:rsidR="00B445C5" w:rsidRPr="00183134">
        <w:t xml:space="preserve"> - </w:t>
      </w:r>
      <w:r w:rsidR="00B445C5" w:rsidRPr="00183134">
        <w:fldChar w:fldCharType="begin"/>
      </w:r>
      <w:r w:rsidR="00B445C5" w:rsidRPr="00183134">
        <w:instrText xml:space="preserve"> REF _Ref32175721 \h </w:instrText>
      </w:r>
      <w:r w:rsidR="00183134">
        <w:instrText xml:space="preserve"> \* MERGEFORMAT </w:instrText>
      </w:r>
      <w:r w:rsidR="00B445C5" w:rsidRPr="00183134">
        <w:fldChar w:fldCharType="separate"/>
      </w:r>
      <w:r w:rsidR="0009266D" w:rsidRPr="00183134">
        <w:t>Statement of Tax Record</w:t>
      </w:r>
      <w:r w:rsidR="00B445C5" w:rsidRPr="00183134">
        <w:fldChar w:fldCharType="end"/>
      </w:r>
      <w:r w:rsidR="00856E0E" w:rsidRPr="00183134">
        <w:t xml:space="preserve">; </w:t>
      </w:r>
    </w:p>
    <w:p w14:paraId="00266798" w14:textId="680AC38A" w:rsidR="00552A8A" w:rsidRPr="00183134" w:rsidRDefault="00856E0E">
      <w:pPr>
        <w:pStyle w:val="DefenceHeadingNoTOC3"/>
      </w:pPr>
      <w:r w:rsidRPr="00183134">
        <w:t xml:space="preserve">if </w:t>
      </w:r>
      <w:r w:rsidR="00847B07" w:rsidRPr="00183134">
        <w:t xml:space="preserve">clause </w:t>
      </w:r>
      <w:r w:rsidR="00847B07" w:rsidRPr="00183134">
        <w:fldChar w:fldCharType="begin"/>
      </w:r>
      <w:r w:rsidR="00847B07" w:rsidRPr="00183134">
        <w:instrText xml:space="preserve"> REF _Ref176782628 \w \h  \* MERGEFORMAT </w:instrText>
      </w:r>
      <w:r w:rsidR="00847B07" w:rsidRPr="00183134">
        <w:fldChar w:fldCharType="separate"/>
      </w:r>
      <w:r w:rsidR="0009266D" w:rsidRPr="00183134">
        <w:t>30</w:t>
      </w:r>
      <w:r w:rsidR="00847B07" w:rsidRPr="00183134">
        <w:fldChar w:fldCharType="end"/>
      </w:r>
      <w:r w:rsidR="00847B07" w:rsidRPr="00183134">
        <w:t xml:space="preserve"> of the Tender Conditions applies, </w:t>
      </w:r>
      <w:r w:rsidR="00B445C5" w:rsidRPr="00183134">
        <w:t xml:space="preserve">item </w:t>
      </w:r>
      <w:r w:rsidR="00552A8A" w:rsidRPr="00183134">
        <w:t>A</w:t>
      </w:r>
      <w:r w:rsidR="00B445C5" w:rsidRPr="00183134">
        <w:t xml:space="preserve"> of </w:t>
      </w:r>
      <w:r w:rsidR="00925CCE" w:rsidRPr="00183134">
        <w:fldChar w:fldCharType="begin"/>
      </w:r>
      <w:r w:rsidR="00925CCE" w:rsidRPr="00183134">
        <w:instrText xml:space="preserve"> REF _Ref173248151 \r \h  \* MERGEFORMAT </w:instrText>
      </w:r>
      <w:r w:rsidR="00925CCE" w:rsidRPr="00183134">
        <w:fldChar w:fldCharType="separate"/>
      </w:r>
      <w:r w:rsidR="0009266D" w:rsidRPr="00183134">
        <w:t>Tender Schedule L</w:t>
      </w:r>
      <w:r w:rsidR="00925CCE" w:rsidRPr="00183134">
        <w:fldChar w:fldCharType="end"/>
      </w:r>
      <w:r w:rsidR="00925CCE" w:rsidRPr="00183134">
        <w:t xml:space="preserve"> - </w:t>
      </w:r>
      <w:r w:rsidR="00925CCE" w:rsidRPr="00183134">
        <w:fldChar w:fldCharType="begin"/>
      </w:r>
      <w:r w:rsidR="00925CCE" w:rsidRPr="00183134">
        <w:instrText xml:space="preserve"> REF _Ref191923358 \h </w:instrText>
      </w:r>
      <w:r w:rsidR="00183134">
        <w:instrText xml:space="preserve"> \* MERGEFORMAT </w:instrText>
      </w:r>
      <w:r w:rsidR="00925CCE" w:rsidRPr="00183134">
        <w:fldChar w:fldCharType="separate"/>
      </w:r>
      <w:r w:rsidR="0009266D" w:rsidRPr="00183134">
        <w:t>Environmentally Sustainable Procurement</w:t>
      </w:r>
      <w:r w:rsidR="00925CCE" w:rsidRPr="00183134">
        <w:fldChar w:fldCharType="end"/>
      </w:r>
      <w:r w:rsidR="00552A8A" w:rsidRPr="00183134">
        <w:t xml:space="preserve">; and </w:t>
      </w:r>
    </w:p>
    <w:p w14:paraId="0776DB72" w14:textId="110ABA2A" w:rsidR="00ED5BD2" w:rsidRPr="00183134" w:rsidRDefault="00552A8A" w:rsidP="00AB4FBC">
      <w:pPr>
        <w:pStyle w:val="DefenceHeadingNoTOC3"/>
      </w:pPr>
      <w:r w:rsidRPr="00183134">
        <w:lastRenderedPageBreak/>
        <w:t xml:space="preserve">if clause </w:t>
      </w:r>
      <w:r w:rsidRPr="00183134">
        <w:fldChar w:fldCharType="begin"/>
      </w:r>
      <w:r w:rsidRPr="00183134">
        <w:instrText xml:space="preserve"> REF _Ref176862805 \w \h  \* MERGEFORMAT </w:instrText>
      </w:r>
      <w:r w:rsidRPr="00183134">
        <w:fldChar w:fldCharType="separate"/>
      </w:r>
      <w:r w:rsidR="0009266D" w:rsidRPr="00183134">
        <w:t>31</w:t>
      </w:r>
      <w:r w:rsidRPr="00183134">
        <w:fldChar w:fldCharType="end"/>
      </w:r>
      <w:r w:rsidRPr="00183134">
        <w:t xml:space="preserve"> of the Tender Conditions applies, item A of </w:t>
      </w:r>
      <w:r w:rsidR="00FF73E7" w:rsidRPr="00183134">
        <w:fldChar w:fldCharType="begin"/>
      </w:r>
      <w:r w:rsidR="00FF73E7" w:rsidRPr="00183134">
        <w:instrText xml:space="preserve"> REF _Ref191923712 \w \h </w:instrText>
      </w:r>
      <w:r w:rsidR="00183134">
        <w:instrText xml:space="preserve"> \* MERGEFORMAT </w:instrText>
      </w:r>
      <w:r w:rsidR="00FF73E7" w:rsidRPr="00183134">
        <w:fldChar w:fldCharType="separate"/>
      </w:r>
      <w:r w:rsidR="0009266D" w:rsidRPr="00183134">
        <w:t>Tender Schedule M</w:t>
      </w:r>
      <w:r w:rsidR="00FF73E7" w:rsidRPr="00183134">
        <w:fldChar w:fldCharType="end"/>
      </w:r>
      <w:r w:rsidR="00FF73E7" w:rsidRPr="00183134">
        <w:t xml:space="preserve"> - </w:t>
      </w:r>
      <w:r w:rsidR="00FF73E7" w:rsidRPr="00183134">
        <w:fldChar w:fldCharType="begin"/>
      </w:r>
      <w:r w:rsidR="00FF73E7" w:rsidRPr="00183134">
        <w:instrText xml:space="preserve"> REF _Ref191923712 \h </w:instrText>
      </w:r>
      <w:r w:rsidR="00183134">
        <w:instrText xml:space="preserve"> \* MERGEFORMAT </w:instrText>
      </w:r>
      <w:r w:rsidR="00FF73E7" w:rsidRPr="00183134">
        <w:fldChar w:fldCharType="separate"/>
      </w:r>
      <w:r w:rsidR="0009266D" w:rsidRPr="00183134">
        <w:t>Australian Skills Guarantee</w:t>
      </w:r>
      <w:r w:rsidR="00FF73E7" w:rsidRPr="00183134">
        <w:fldChar w:fldCharType="end"/>
      </w:r>
      <w:r w:rsidR="00B445C5" w:rsidRPr="00183134">
        <w:t>.</w:t>
      </w:r>
    </w:p>
    <w:p w14:paraId="1AACDFD8" w14:textId="0F8192A6" w:rsidR="006718D2" w:rsidRPr="00183134" w:rsidRDefault="006718D2" w:rsidP="00972669">
      <w:pPr>
        <w:pStyle w:val="DefenceHeadingNoTOC1"/>
      </w:pPr>
      <w:r w:rsidRPr="00183134">
        <w:t>EXECUTION OF THE TENDER FORM</w:t>
      </w:r>
    </w:p>
    <w:p w14:paraId="751425F3" w14:textId="63949FB8" w:rsidR="006718D2" w:rsidRPr="00183134" w:rsidRDefault="006718D2" w:rsidP="006718D2">
      <w:pPr>
        <w:pStyle w:val="DefenceHeadingNoTOC1"/>
        <w:numPr>
          <w:ilvl w:val="0"/>
          <w:numId w:val="0"/>
        </w:numPr>
        <w:rPr>
          <w:rFonts w:ascii="Times New Roman" w:hAnsi="Times New Roman"/>
          <w:b w:val="0"/>
          <w:sz w:val="20"/>
        </w:rPr>
      </w:pPr>
      <w:r w:rsidRPr="00183134">
        <w:rPr>
          <w:rFonts w:ascii="Times New Roman" w:hAnsi="Times New Roman"/>
          <w:b w:val="0"/>
          <w:sz w:val="20"/>
        </w:rPr>
        <w:t xml:space="preserve">In accordance with clause </w:t>
      </w:r>
      <w:r w:rsidR="001B6F8B" w:rsidRPr="00183134">
        <w:rPr>
          <w:rFonts w:ascii="Times New Roman" w:hAnsi="Times New Roman"/>
          <w:b w:val="0"/>
          <w:sz w:val="20"/>
        </w:rPr>
        <w:fldChar w:fldCharType="begin"/>
      </w:r>
      <w:r w:rsidR="001B6F8B" w:rsidRPr="00183134">
        <w:rPr>
          <w:rFonts w:ascii="Times New Roman" w:hAnsi="Times New Roman"/>
          <w:b w:val="0"/>
          <w:sz w:val="20"/>
        </w:rPr>
        <w:instrText xml:space="preserve"> REF _Ref448311903 \r \h </w:instrText>
      </w:r>
      <w:r w:rsidR="00183134">
        <w:rPr>
          <w:rFonts w:ascii="Times New Roman" w:hAnsi="Times New Roman"/>
          <w:b w:val="0"/>
          <w:sz w:val="20"/>
        </w:rPr>
        <w:instrText xml:space="preserve"> \* MERGEFORMAT </w:instrText>
      </w:r>
      <w:r w:rsidR="001B6F8B" w:rsidRPr="00183134">
        <w:rPr>
          <w:rFonts w:ascii="Times New Roman" w:hAnsi="Times New Roman"/>
          <w:b w:val="0"/>
          <w:sz w:val="20"/>
        </w:rPr>
      </w:r>
      <w:r w:rsidR="001B6F8B" w:rsidRPr="00183134">
        <w:rPr>
          <w:rFonts w:ascii="Times New Roman" w:hAnsi="Times New Roman"/>
          <w:b w:val="0"/>
          <w:sz w:val="20"/>
        </w:rPr>
        <w:fldChar w:fldCharType="separate"/>
      </w:r>
      <w:r w:rsidR="0009266D" w:rsidRPr="00183134">
        <w:rPr>
          <w:rFonts w:ascii="Times New Roman" w:hAnsi="Times New Roman"/>
          <w:b w:val="0"/>
          <w:sz w:val="20"/>
        </w:rPr>
        <w:t>3.4(a)(ii)</w:t>
      </w:r>
      <w:r w:rsidR="001B6F8B" w:rsidRPr="00183134">
        <w:rPr>
          <w:rFonts w:ascii="Times New Roman" w:hAnsi="Times New Roman"/>
          <w:b w:val="0"/>
          <w:sz w:val="20"/>
        </w:rPr>
        <w:fldChar w:fldCharType="end"/>
      </w:r>
      <w:r w:rsidR="008A57F4" w:rsidRPr="00183134">
        <w:rPr>
          <w:rFonts w:ascii="Times New Roman" w:hAnsi="Times New Roman"/>
          <w:b w:val="0"/>
          <w:sz w:val="20"/>
        </w:rPr>
        <w:t xml:space="preserve"> of the Tender Conditions</w:t>
      </w:r>
      <w:r w:rsidRPr="00183134">
        <w:rPr>
          <w:rFonts w:ascii="Times New Roman" w:hAnsi="Times New Roman"/>
          <w:b w:val="0"/>
          <w:sz w:val="20"/>
        </w:rPr>
        <w:t xml:space="preserve">, the Tenderer </w:t>
      </w:r>
      <w:r w:rsidR="000A0B0D" w:rsidRPr="00183134">
        <w:rPr>
          <w:rFonts w:ascii="Times New Roman" w:hAnsi="Times New Roman"/>
          <w:b w:val="0"/>
          <w:sz w:val="20"/>
        </w:rPr>
        <w:t>is requested to</w:t>
      </w:r>
      <w:r w:rsidRPr="00183134">
        <w:rPr>
          <w:rFonts w:ascii="Times New Roman" w:hAnsi="Times New Roman"/>
          <w:b w:val="0"/>
          <w:sz w:val="20"/>
        </w:rPr>
        <w:t xml:space="preserve"> provide evidence of the full authority of the person or persons executing the Tender Form.</w:t>
      </w:r>
    </w:p>
    <w:tbl>
      <w:tblPr>
        <w:tblW w:w="0" w:type="auto"/>
        <w:tblInd w:w="108" w:type="dxa"/>
        <w:tblLayout w:type="fixed"/>
        <w:tblLook w:val="0000" w:firstRow="0" w:lastRow="0" w:firstColumn="0" w:lastColumn="0" w:noHBand="0" w:noVBand="0"/>
      </w:tblPr>
      <w:tblGrid>
        <w:gridCol w:w="9160"/>
      </w:tblGrid>
      <w:tr w:rsidR="006718D2" w:rsidRPr="00183134" w14:paraId="64CAB502" w14:textId="77777777" w:rsidTr="001B6D48">
        <w:trPr>
          <w:cantSplit/>
        </w:trPr>
        <w:tc>
          <w:tcPr>
            <w:tcW w:w="9160" w:type="dxa"/>
            <w:tcBorders>
              <w:top w:val="single" w:sz="6" w:space="0" w:color="auto"/>
              <w:left w:val="single" w:sz="6" w:space="0" w:color="auto"/>
              <w:bottom w:val="single" w:sz="6" w:space="0" w:color="auto"/>
              <w:right w:val="single" w:sz="6" w:space="0" w:color="auto"/>
            </w:tcBorders>
          </w:tcPr>
          <w:p w14:paraId="2100DC3B" w14:textId="77777777" w:rsidR="006718D2" w:rsidRPr="00183134" w:rsidRDefault="006718D2" w:rsidP="001B6D48">
            <w:pPr>
              <w:spacing w:after="200"/>
              <w:rPr>
                <w:rFonts w:ascii="Cambria" w:hAnsi="Cambria" w:cs="Cambria"/>
              </w:rPr>
            </w:pPr>
          </w:p>
          <w:p w14:paraId="390D8E23" w14:textId="77777777" w:rsidR="006718D2" w:rsidRPr="00183134" w:rsidRDefault="006718D2" w:rsidP="001B6D48">
            <w:pPr>
              <w:spacing w:after="200"/>
              <w:rPr>
                <w:rFonts w:ascii="Cambria" w:hAnsi="Cambria" w:cs="Cambria"/>
              </w:rPr>
            </w:pPr>
          </w:p>
          <w:p w14:paraId="5812B239" w14:textId="77777777" w:rsidR="006718D2" w:rsidRPr="00183134" w:rsidRDefault="006718D2" w:rsidP="001B6D48">
            <w:pPr>
              <w:spacing w:after="200"/>
              <w:rPr>
                <w:rFonts w:ascii="Cambria" w:hAnsi="Cambria" w:cs="Cambria"/>
              </w:rPr>
            </w:pPr>
          </w:p>
          <w:p w14:paraId="604C28EB" w14:textId="77777777" w:rsidR="006718D2" w:rsidRPr="00183134" w:rsidRDefault="006718D2" w:rsidP="001B6D48">
            <w:pPr>
              <w:spacing w:after="200"/>
              <w:rPr>
                <w:rFonts w:ascii="Cambria" w:hAnsi="Cambria" w:cs="Cambria"/>
              </w:rPr>
            </w:pPr>
          </w:p>
        </w:tc>
      </w:tr>
    </w:tbl>
    <w:p w14:paraId="543F570A" w14:textId="77777777" w:rsidR="00841D7E" w:rsidRPr="00183134" w:rsidRDefault="00841D7E" w:rsidP="00E6049E">
      <w:pPr>
        <w:pStyle w:val="DefenceNormal"/>
        <w:spacing w:after="180"/>
      </w:pPr>
    </w:p>
    <w:p w14:paraId="4F8EEE4F" w14:textId="0963C9BF" w:rsidR="00ED5204" w:rsidRPr="00183134" w:rsidRDefault="00ED5204" w:rsidP="00E6049E">
      <w:pPr>
        <w:pStyle w:val="DefenceNormal"/>
        <w:spacing w:after="180"/>
      </w:pPr>
      <w:r w:rsidRPr="00183134">
        <w:t>DATED this                       day of                     20</w:t>
      </w:r>
    </w:p>
    <w:p w14:paraId="39592BB6" w14:textId="77FBF4C0" w:rsidR="00ED5204" w:rsidRPr="00183134" w:rsidRDefault="00ED5204" w:rsidP="00E6049E">
      <w:pPr>
        <w:pStyle w:val="DefenceNormal"/>
        <w:spacing w:after="180"/>
        <w:rPr>
          <w:b/>
          <w:bCs/>
        </w:rPr>
      </w:pPr>
      <w:r w:rsidRPr="00183134">
        <w:rPr>
          <w:b/>
          <w:bCs/>
        </w:rPr>
        <w:t>[COMPLETE ONE OF THE FOLLOWING SIGNING BLOCKS</w:t>
      </w:r>
      <w:r w:rsidR="009B5922" w:rsidRPr="00183134">
        <w:rPr>
          <w:b/>
          <w:bCs/>
        </w:rPr>
        <w:t>, OR INSERT AS APPROPRIATE,</w:t>
      </w:r>
      <w:r w:rsidRPr="00183134">
        <w:rPr>
          <w:b/>
          <w:bCs/>
        </w:rPr>
        <w:t xml:space="preserve"> THEN DELETE </w:t>
      </w:r>
      <w:r w:rsidR="00002F13" w:rsidRPr="00183134">
        <w:rPr>
          <w:b/>
          <w:bCs/>
        </w:rPr>
        <w:t xml:space="preserve">ANY </w:t>
      </w:r>
      <w:r w:rsidR="002569D5" w:rsidRPr="00183134">
        <w:rPr>
          <w:b/>
          <w:bCs/>
        </w:rPr>
        <w:t xml:space="preserve">SIGNING </w:t>
      </w:r>
      <w:r w:rsidR="005923C5" w:rsidRPr="00183134">
        <w:rPr>
          <w:b/>
          <w:bCs/>
        </w:rPr>
        <w:t>BLOCK</w:t>
      </w:r>
      <w:r w:rsidRPr="00183134">
        <w:rPr>
          <w:b/>
          <w:bCs/>
        </w:rPr>
        <w:t xml:space="preserve"> NOT USED</w:t>
      </w:r>
      <w:r w:rsidR="00DA2323" w:rsidRPr="00183134">
        <w:rPr>
          <w:b/>
          <w:bCs/>
        </w:rPr>
        <w:t>]</w:t>
      </w:r>
    </w:p>
    <w:p w14:paraId="203857D3" w14:textId="17508FB9" w:rsidR="00ED5204" w:rsidRPr="00183134" w:rsidRDefault="00ED5204" w:rsidP="00217C18">
      <w:pPr>
        <w:pStyle w:val="DefenceBoldNormal"/>
      </w:pPr>
      <w:r w:rsidRPr="00183134">
        <w:t>[S 127 OF CORPORATIONS ACT</w:t>
      </w:r>
    </w:p>
    <w:p w14:paraId="7240E113" w14:textId="77777777" w:rsidR="00DA2323" w:rsidRPr="00183134" w:rsidRDefault="00DA2323" w:rsidP="00DA2323">
      <w:pPr>
        <w:pStyle w:val="DefenceNormal"/>
        <w:spacing w:after="180"/>
        <w:rPr>
          <w:b/>
          <w:bCs/>
        </w:rPr>
      </w:pPr>
      <w:r w:rsidRPr="00183134">
        <w:rPr>
          <w:b/>
          <w:bCs/>
        </w:rPr>
        <w:t>THE FOLLOWING IS PROVIDED AS GUIDANCE ONLY:</w:t>
      </w:r>
    </w:p>
    <w:p w14:paraId="4B9BD576" w14:textId="3D53E09F" w:rsidR="00DA2323" w:rsidRPr="00183134" w:rsidRDefault="00DA2323" w:rsidP="008F1917">
      <w:pPr>
        <w:pStyle w:val="DefenceIndent"/>
        <w:ind w:left="0"/>
      </w:pPr>
      <w:r w:rsidRPr="00183134">
        <w:rPr>
          <w:b/>
        </w:rPr>
        <w:t>IF YOU ARE EXECUTING UNDER S 127 OF THE CORPORATIONS ACT, THEN THIS DOCUMENT MUST BE EXECUTED BY (A) 2 DIRECTORS OF THE COMPANY; OR (B) A DIRECTOR AND THE COMPANY SECRETARY; OR (C) IF THE COMPANY HAS A SOLE DIRECTOR WHO IS ALSO THE SOLE SECRETARY, THAT DIRECTOR]</w:t>
      </w:r>
    </w:p>
    <w:tbl>
      <w:tblPr>
        <w:tblW w:w="9350" w:type="dxa"/>
        <w:tblLayout w:type="fixed"/>
        <w:tblCellMar>
          <w:left w:w="0" w:type="dxa"/>
          <w:right w:w="0" w:type="dxa"/>
        </w:tblCellMar>
        <w:tblLook w:val="04A0" w:firstRow="1" w:lastRow="0" w:firstColumn="1" w:lastColumn="0" w:noHBand="0" w:noVBand="1"/>
      </w:tblPr>
      <w:tblGrid>
        <w:gridCol w:w="4400"/>
        <w:gridCol w:w="330"/>
        <w:gridCol w:w="330"/>
        <w:gridCol w:w="4290"/>
      </w:tblGrid>
      <w:tr w:rsidR="00A70A9A" w:rsidRPr="00183134" w14:paraId="113432DD" w14:textId="77777777" w:rsidTr="00A70A9A">
        <w:trPr>
          <w:cantSplit/>
        </w:trPr>
        <w:tc>
          <w:tcPr>
            <w:tcW w:w="4400" w:type="dxa"/>
            <w:hideMark/>
          </w:tcPr>
          <w:p w14:paraId="2C8E034F" w14:textId="77777777" w:rsidR="00A70A9A" w:rsidRPr="00183134" w:rsidRDefault="00986EFA" w:rsidP="002C7BFD">
            <w:pPr>
              <w:keepNext/>
              <w:keepLines/>
              <w:spacing w:after="0"/>
              <w:rPr>
                <w:color w:val="000000"/>
                <w:szCs w:val="20"/>
              </w:rPr>
            </w:pPr>
            <w:r w:rsidRPr="00183134">
              <w:rPr>
                <w:rFonts w:cs="Arial"/>
                <w:b/>
                <w:bCs/>
                <w:szCs w:val="20"/>
              </w:rPr>
              <w:t>Executed</w:t>
            </w:r>
            <w:r w:rsidR="00A70A9A" w:rsidRPr="00183134">
              <w:rPr>
                <w:rFonts w:cs="Arial"/>
                <w:b/>
                <w:bCs/>
                <w:szCs w:val="20"/>
              </w:rPr>
              <w:t xml:space="preserve"> </w:t>
            </w:r>
            <w:r w:rsidR="00A70A9A" w:rsidRPr="00183134">
              <w:rPr>
                <w:szCs w:val="20"/>
              </w:rPr>
              <w:t xml:space="preserve">by </w:t>
            </w:r>
            <w:r w:rsidR="00A70A9A" w:rsidRPr="00183134">
              <w:rPr>
                <w:rFonts w:cs="Arial"/>
                <w:b/>
                <w:bCs/>
                <w:szCs w:val="20"/>
              </w:rPr>
              <w:t>[INSERT NAME]</w:t>
            </w:r>
            <w:r w:rsidR="00A70A9A" w:rsidRPr="00183134">
              <w:rPr>
                <w:b/>
                <w:bCs/>
                <w:szCs w:val="20"/>
              </w:rPr>
              <w:t xml:space="preserve"> </w:t>
            </w:r>
            <w:r w:rsidR="00A70A9A" w:rsidRPr="00183134">
              <w:rPr>
                <w:szCs w:val="20"/>
              </w:rPr>
              <w:t xml:space="preserve">in accordance with section 127 of the </w:t>
            </w:r>
            <w:r w:rsidR="00A70A9A" w:rsidRPr="00183134">
              <w:rPr>
                <w:i/>
                <w:szCs w:val="20"/>
              </w:rPr>
              <w:t>Corporations Act 2001</w:t>
            </w:r>
            <w:r w:rsidR="00A70A9A" w:rsidRPr="00183134">
              <w:rPr>
                <w:szCs w:val="20"/>
              </w:rPr>
              <w:t xml:space="preserve"> (</w:t>
            </w:r>
            <w:proofErr w:type="spellStart"/>
            <w:r w:rsidR="00A70A9A" w:rsidRPr="00183134">
              <w:rPr>
                <w:szCs w:val="20"/>
              </w:rPr>
              <w:t>Cth</w:t>
            </w:r>
            <w:proofErr w:type="spellEnd"/>
            <w:r w:rsidR="00A70A9A" w:rsidRPr="00183134">
              <w:rPr>
                <w:szCs w:val="20"/>
              </w:rPr>
              <w:t>):</w:t>
            </w:r>
          </w:p>
        </w:tc>
        <w:tc>
          <w:tcPr>
            <w:tcW w:w="330" w:type="dxa"/>
            <w:tcBorders>
              <w:top w:val="nil"/>
              <w:left w:val="nil"/>
              <w:bottom w:val="nil"/>
              <w:right w:val="single" w:sz="4" w:space="0" w:color="auto"/>
            </w:tcBorders>
          </w:tcPr>
          <w:p w14:paraId="5F21B661" w14:textId="77777777" w:rsidR="00A70A9A" w:rsidRPr="00183134" w:rsidRDefault="00A70A9A" w:rsidP="00A70A9A">
            <w:pPr>
              <w:keepNext/>
              <w:keepLines/>
              <w:spacing w:after="0"/>
              <w:rPr>
                <w:color w:val="000000"/>
                <w:szCs w:val="20"/>
              </w:rPr>
            </w:pPr>
          </w:p>
        </w:tc>
        <w:tc>
          <w:tcPr>
            <w:tcW w:w="330" w:type="dxa"/>
            <w:tcBorders>
              <w:top w:val="nil"/>
              <w:left w:val="single" w:sz="4" w:space="0" w:color="auto"/>
              <w:bottom w:val="nil"/>
              <w:right w:val="nil"/>
            </w:tcBorders>
          </w:tcPr>
          <w:p w14:paraId="2B5E886C" w14:textId="77777777" w:rsidR="00A70A9A" w:rsidRPr="00183134" w:rsidRDefault="00A70A9A" w:rsidP="00A70A9A">
            <w:pPr>
              <w:keepNext/>
              <w:keepLines/>
              <w:spacing w:after="0"/>
              <w:rPr>
                <w:color w:val="000000"/>
                <w:szCs w:val="20"/>
              </w:rPr>
            </w:pPr>
          </w:p>
        </w:tc>
        <w:tc>
          <w:tcPr>
            <w:tcW w:w="4290" w:type="dxa"/>
          </w:tcPr>
          <w:p w14:paraId="64A46143" w14:textId="77777777" w:rsidR="00A70A9A" w:rsidRPr="00183134" w:rsidRDefault="00A70A9A" w:rsidP="00A70A9A">
            <w:pPr>
              <w:keepNext/>
              <w:keepLines/>
              <w:spacing w:after="0"/>
              <w:rPr>
                <w:color w:val="000000"/>
                <w:szCs w:val="20"/>
              </w:rPr>
            </w:pPr>
          </w:p>
        </w:tc>
      </w:tr>
      <w:tr w:rsidR="00A70A9A" w:rsidRPr="00183134" w14:paraId="0C862297" w14:textId="77777777" w:rsidTr="00A70A9A">
        <w:trPr>
          <w:cantSplit/>
          <w:trHeight w:hRule="exact" w:val="737"/>
        </w:trPr>
        <w:tc>
          <w:tcPr>
            <w:tcW w:w="4400" w:type="dxa"/>
            <w:tcBorders>
              <w:top w:val="nil"/>
              <w:left w:val="nil"/>
              <w:bottom w:val="single" w:sz="4" w:space="0" w:color="auto"/>
              <w:right w:val="nil"/>
            </w:tcBorders>
          </w:tcPr>
          <w:p w14:paraId="1A9014DD" w14:textId="77777777" w:rsidR="00A70A9A" w:rsidRPr="00183134" w:rsidRDefault="00A70A9A" w:rsidP="00A70A9A">
            <w:pPr>
              <w:keepNext/>
              <w:keepLines/>
              <w:spacing w:after="0"/>
              <w:rPr>
                <w:color w:val="000000"/>
                <w:szCs w:val="20"/>
              </w:rPr>
            </w:pPr>
          </w:p>
        </w:tc>
        <w:tc>
          <w:tcPr>
            <w:tcW w:w="330" w:type="dxa"/>
            <w:tcBorders>
              <w:top w:val="nil"/>
              <w:left w:val="nil"/>
              <w:bottom w:val="nil"/>
              <w:right w:val="single" w:sz="4" w:space="0" w:color="auto"/>
            </w:tcBorders>
          </w:tcPr>
          <w:p w14:paraId="247D2E31" w14:textId="77777777" w:rsidR="00A70A9A" w:rsidRPr="00183134" w:rsidRDefault="00A70A9A" w:rsidP="00A70A9A">
            <w:pPr>
              <w:keepNext/>
              <w:keepLines/>
              <w:spacing w:after="0"/>
              <w:rPr>
                <w:color w:val="000000"/>
                <w:szCs w:val="20"/>
              </w:rPr>
            </w:pPr>
          </w:p>
        </w:tc>
        <w:tc>
          <w:tcPr>
            <w:tcW w:w="330" w:type="dxa"/>
            <w:tcBorders>
              <w:top w:val="nil"/>
              <w:left w:val="single" w:sz="4" w:space="0" w:color="auto"/>
              <w:bottom w:val="nil"/>
              <w:right w:val="nil"/>
            </w:tcBorders>
          </w:tcPr>
          <w:p w14:paraId="7161C159" w14:textId="77777777" w:rsidR="00A70A9A" w:rsidRPr="00183134" w:rsidRDefault="00A70A9A" w:rsidP="00A70A9A">
            <w:pPr>
              <w:keepNext/>
              <w:keepLines/>
              <w:spacing w:after="0"/>
              <w:rPr>
                <w:color w:val="000000"/>
                <w:szCs w:val="20"/>
              </w:rPr>
            </w:pPr>
          </w:p>
        </w:tc>
        <w:tc>
          <w:tcPr>
            <w:tcW w:w="4290" w:type="dxa"/>
            <w:tcBorders>
              <w:top w:val="nil"/>
              <w:left w:val="nil"/>
              <w:bottom w:val="single" w:sz="4" w:space="0" w:color="auto"/>
              <w:right w:val="nil"/>
            </w:tcBorders>
          </w:tcPr>
          <w:p w14:paraId="4E437256" w14:textId="77777777" w:rsidR="00A70A9A" w:rsidRPr="00183134" w:rsidRDefault="00A70A9A" w:rsidP="00A70A9A">
            <w:pPr>
              <w:keepNext/>
              <w:keepLines/>
              <w:spacing w:after="0"/>
              <w:rPr>
                <w:color w:val="000000"/>
                <w:szCs w:val="20"/>
              </w:rPr>
            </w:pPr>
          </w:p>
        </w:tc>
      </w:tr>
      <w:tr w:rsidR="00A70A9A" w:rsidRPr="00183134" w14:paraId="678FE10F" w14:textId="77777777" w:rsidTr="00A70A9A">
        <w:trPr>
          <w:cantSplit/>
        </w:trPr>
        <w:tc>
          <w:tcPr>
            <w:tcW w:w="4400" w:type="dxa"/>
            <w:tcBorders>
              <w:top w:val="single" w:sz="4" w:space="0" w:color="auto"/>
              <w:left w:val="nil"/>
              <w:bottom w:val="nil"/>
              <w:right w:val="nil"/>
            </w:tcBorders>
            <w:hideMark/>
          </w:tcPr>
          <w:p w14:paraId="10E9AA10" w14:textId="77777777" w:rsidR="00A70A9A" w:rsidRPr="00183134" w:rsidRDefault="00A70A9A" w:rsidP="00A70A9A">
            <w:pPr>
              <w:keepNext/>
              <w:keepLines/>
              <w:spacing w:after="0"/>
              <w:rPr>
                <w:color w:val="000000"/>
                <w:szCs w:val="20"/>
              </w:rPr>
            </w:pPr>
            <w:r w:rsidRPr="00183134">
              <w:rPr>
                <w:color w:val="000000"/>
                <w:szCs w:val="20"/>
              </w:rPr>
              <w:t>Signature of director</w:t>
            </w:r>
          </w:p>
        </w:tc>
        <w:tc>
          <w:tcPr>
            <w:tcW w:w="330" w:type="dxa"/>
          </w:tcPr>
          <w:p w14:paraId="6F2DEBEB" w14:textId="77777777" w:rsidR="00A70A9A" w:rsidRPr="00183134" w:rsidRDefault="00A70A9A" w:rsidP="00A70A9A">
            <w:pPr>
              <w:keepNext/>
              <w:keepLines/>
              <w:spacing w:after="0"/>
              <w:rPr>
                <w:color w:val="000000"/>
                <w:szCs w:val="20"/>
              </w:rPr>
            </w:pPr>
          </w:p>
        </w:tc>
        <w:tc>
          <w:tcPr>
            <w:tcW w:w="330" w:type="dxa"/>
          </w:tcPr>
          <w:p w14:paraId="4FC09AD8" w14:textId="77777777" w:rsidR="00A70A9A" w:rsidRPr="00183134" w:rsidRDefault="00A70A9A" w:rsidP="00A70A9A">
            <w:pPr>
              <w:keepNext/>
              <w:keepLines/>
              <w:spacing w:after="0"/>
              <w:rPr>
                <w:color w:val="000000"/>
                <w:szCs w:val="20"/>
              </w:rPr>
            </w:pPr>
          </w:p>
        </w:tc>
        <w:tc>
          <w:tcPr>
            <w:tcW w:w="4290" w:type="dxa"/>
            <w:tcBorders>
              <w:top w:val="single" w:sz="4" w:space="0" w:color="auto"/>
              <w:left w:val="nil"/>
              <w:bottom w:val="nil"/>
              <w:right w:val="nil"/>
            </w:tcBorders>
            <w:hideMark/>
          </w:tcPr>
          <w:p w14:paraId="2B012FB4" w14:textId="77777777" w:rsidR="00A70A9A" w:rsidRPr="00183134" w:rsidRDefault="00A70A9A" w:rsidP="00A70A9A">
            <w:pPr>
              <w:keepNext/>
              <w:keepLines/>
              <w:spacing w:after="0"/>
              <w:rPr>
                <w:color w:val="000000"/>
                <w:szCs w:val="20"/>
              </w:rPr>
            </w:pPr>
            <w:r w:rsidRPr="00183134">
              <w:rPr>
                <w:szCs w:val="20"/>
              </w:rPr>
              <w:t xml:space="preserve">Signature of company secretary/director </w:t>
            </w:r>
            <w:r w:rsidRPr="00183134">
              <w:rPr>
                <w:b/>
                <w:i/>
                <w:szCs w:val="20"/>
              </w:rPr>
              <w:t>[</w:t>
            </w:r>
            <w:r w:rsidRPr="00183134">
              <w:rPr>
                <w:b/>
                <w:i/>
                <w:iCs/>
                <w:szCs w:val="20"/>
              </w:rPr>
              <w:t>delete position as appropriate</w:t>
            </w:r>
            <w:r w:rsidRPr="00183134">
              <w:rPr>
                <w:b/>
                <w:i/>
                <w:szCs w:val="20"/>
              </w:rPr>
              <w:t>]</w:t>
            </w:r>
          </w:p>
        </w:tc>
      </w:tr>
      <w:tr w:rsidR="00A70A9A" w:rsidRPr="00183134" w14:paraId="5E31653B" w14:textId="77777777" w:rsidTr="00A70A9A">
        <w:trPr>
          <w:cantSplit/>
          <w:trHeight w:hRule="exact" w:val="737"/>
        </w:trPr>
        <w:tc>
          <w:tcPr>
            <w:tcW w:w="4400" w:type="dxa"/>
          </w:tcPr>
          <w:p w14:paraId="15B9E008" w14:textId="77777777" w:rsidR="00A70A9A" w:rsidRPr="00183134" w:rsidRDefault="00A70A9A" w:rsidP="00A70A9A">
            <w:pPr>
              <w:keepNext/>
              <w:keepLines/>
              <w:spacing w:after="0"/>
              <w:rPr>
                <w:color w:val="000000"/>
                <w:szCs w:val="20"/>
              </w:rPr>
            </w:pPr>
          </w:p>
        </w:tc>
        <w:tc>
          <w:tcPr>
            <w:tcW w:w="330" w:type="dxa"/>
          </w:tcPr>
          <w:p w14:paraId="16D455BF" w14:textId="77777777" w:rsidR="00A70A9A" w:rsidRPr="00183134" w:rsidRDefault="00A70A9A" w:rsidP="00A70A9A">
            <w:pPr>
              <w:keepNext/>
              <w:keepLines/>
              <w:spacing w:after="0"/>
              <w:rPr>
                <w:color w:val="000000"/>
                <w:szCs w:val="20"/>
              </w:rPr>
            </w:pPr>
          </w:p>
        </w:tc>
        <w:tc>
          <w:tcPr>
            <w:tcW w:w="330" w:type="dxa"/>
          </w:tcPr>
          <w:p w14:paraId="6AEA34C2" w14:textId="77777777" w:rsidR="00A70A9A" w:rsidRPr="00183134" w:rsidRDefault="00A70A9A" w:rsidP="00A70A9A">
            <w:pPr>
              <w:keepNext/>
              <w:keepLines/>
              <w:spacing w:after="0"/>
              <w:rPr>
                <w:color w:val="000000"/>
                <w:szCs w:val="20"/>
              </w:rPr>
            </w:pPr>
          </w:p>
        </w:tc>
        <w:tc>
          <w:tcPr>
            <w:tcW w:w="4290" w:type="dxa"/>
          </w:tcPr>
          <w:p w14:paraId="35F6F568" w14:textId="77777777" w:rsidR="00A70A9A" w:rsidRPr="00183134" w:rsidRDefault="00A70A9A" w:rsidP="00A70A9A">
            <w:pPr>
              <w:keepNext/>
              <w:keepLines/>
              <w:spacing w:after="0"/>
              <w:rPr>
                <w:color w:val="000000"/>
                <w:szCs w:val="20"/>
              </w:rPr>
            </w:pPr>
          </w:p>
        </w:tc>
      </w:tr>
      <w:tr w:rsidR="00A70A9A" w:rsidRPr="00183134" w14:paraId="4E30426D" w14:textId="77777777" w:rsidTr="00A70A9A">
        <w:trPr>
          <w:cantSplit/>
        </w:trPr>
        <w:tc>
          <w:tcPr>
            <w:tcW w:w="4400" w:type="dxa"/>
            <w:tcBorders>
              <w:top w:val="single" w:sz="4" w:space="0" w:color="auto"/>
              <w:left w:val="nil"/>
              <w:bottom w:val="nil"/>
              <w:right w:val="nil"/>
            </w:tcBorders>
            <w:hideMark/>
          </w:tcPr>
          <w:p w14:paraId="28056918" w14:textId="77777777" w:rsidR="00A70A9A" w:rsidRPr="00183134" w:rsidRDefault="00A70A9A" w:rsidP="00A70A9A">
            <w:pPr>
              <w:keepLines/>
              <w:spacing w:after="0"/>
              <w:rPr>
                <w:noProof/>
                <w:color w:val="000000"/>
                <w:szCs w:val="20"/>
              </w:rPr>
            </w:pPr>
            <w:r w:rsidRPr="00183134">
              <w:rPr>
                <w:szCs w:val="20"/>
              </w:rPr>
              <w:t xml:space="preserve">Full name of director who states that they are a director of </w:t>
            </w:r>
            <w:r w:rsidRPr="00183134">
              <w:rPr>
                <w:rFonts w:cs="Arial"/>
                <w:b/>
                <w:bCs/>
                <w:szCs w:val="20"/>
              </w:rPr>
              <w:t>[INSERT NAME]</w:t>
            </w:r>
          </w:p>
        </w:tc>
        <w:tc>
          <w:tcPr>
            <w:tcW w:w="330" w:type="dxa"/>
          </w:tcPr>
          <w:p w14:paraId="729D7D55" w14:textId="77777777" w:rsidR="00A70A9A" w:rsidRPr="00183134" w:rsidRDefault="00A70A9A" w:rsidP="00A70A9A">
            <w:pPr>
              <w:keepLines/>
              <w:spacing w:after="0"/>
              <w:rPr>
                <w:color w:val="000000"/>
                <w:szCs w:val="20"/>
              </w:rPr>
            </w:pPr>
          </w:p>
        </w:tc>
        <w:tc>
          <w:tcPr>
            <w:tcW w:w="330" w:type="dxa"/>
          </w:tcPr>
          <w:p w14:paraId="1EDE07E3" w14:textId="77777777" w:rsidR="00A70A9A" w:rsidRPr="00183134" w:rsidRDefault="00A70A9A" w:rsidP="00A70A9A">
            <w:pPr>
              <w:keepLines/>
              <w:spacing w:after="0"/>
              <w:rPr>
                <w:color w:val="000000"/>
                <w:szCs w:val="20"/>
              </w:rPr>
            </w:pPr>
          </w:p>
        </w:tc>
        <w:tc>
          <w:tcPr>
            <w:tcW w:w="4290" w:type="dxa"/>
            <w:tcBorders>
              <w:top w:val="single" w:sz="4" w:space="0" w:color="auto"/>
              <w:left w:val="nil"/>
              <w:bottom w:val="nil"/>
              <w:right w:val="nil"/>
            </w:tcBorders>
            <w:hideMark/>
          </w:tcPr>
          <w:p w14:paraId="46E1596B" w14:textId="77777777" w:rsidR="00A70A9A" w:rsidRPr="00183134" w:rsidRDefault="00A70A9A" w:rsidP="00A70A9A">
            <w:pPr>
              <w:keepLines/>
              <w:spacing w:after="0"/>
              <w:rPr>
                <w:color w:val="000000"/>
                <w:szCs w:val="20"/>
              </w:rPr>
            </w:pPr>
            <w:r w:rsidRPr="00183134">
              <w:rPr>
                <w:szCs w:val="20"/>
              </w:rPr>
              <w:t xml:space="preserve">Full name of company secretary/director </w:t>
            </w:r>
            <w:r w:rsidRPr="00183134">
              <w:rPr>
                <w:b/>
                <w:i/>
                <w:szCs w:val="20"/>
              </w:rPr>
              <w:t>[</w:t>
            </w:r>
            <w:r w:rsidRPr="00183134">
              <w:rPr>
                <w:b/>
                <w:i/>
                <w:iCs/>
                <w:szCs w:val="20"/>
              </w:rPr>
              <w:t>delete position as appropriate</w:t>
            </w:r>
            <w:r w:rsidRPr="00183134">
              <w:rPr>
                <w:b/>
                <w:i/>
                <w:szCs w:val="20"/>
              </w:rPr>
              <w:t xml:space="preserve">] </w:t>
            </w:r>
            <w:r w:rsidRPr="00183134">
              <w:rPr>
                <w:szCs w:val="20"/>
              </w:rPr>
              <w:t xml:space="preserve">who states that they are a company secretary/director </w:t>
            </w:r>
            <w:r w:rsidRPr="00183134">
              <w:rPr>
                <w:b/>
                <w:i/>
                <w:szCs w:val="20"/>
              </w:rPr>
              <w:t>[</w:t>
            </w:r>
            <w:r w:rsidRPr="00183134">
              <w:rPr>
                <w:b/>
                <w:i/>
                <w:iCs/>
                <w:szCs w:val="20"/>
              </w:rPr>
              <w:t>delete position as appropriate</w:t>
            </w:r>
            <w:r w:rsidRPr="00183134">
              <w:rPr>
                <w:b/>
                <w:i/>
                <w:szCs w:val="20"/>
              </w:rPr>
              <w:t>]</w:t>
            </w:r>
            <w:r w:rsidRPr="00183134">
              <w:rPr>
                <w:szCs w:val="20"/>
              </w:rPr>
              <w:t xml:space="preserve"> of </w:t>
            </w:r>
            <w:r w:rsidRPr="00183134">
              <w:rPr>
                <w:rFonts w:cs="Arial"/>
                <w:b/>
                <w:bCs/>
                <w:szCs w:val="20"/>
              </w:rPr>
              <w:t>[INSERT NAME]</w:t>
            </w:r>
          </w:p>
        </w:tc>
      </w:tr>
    </w:tbl>
    <w:p w14:paraId="2C71204C" w14:textId="77777777" w:rsidR="000E4E3A" w:rsidRPr="00183134" w:rsidRDefault="000E4E3A" w:rsidP="00EA6644">
      <w:pPr>
        <w:pStyle w:val="DefenceNormal"/>
        <w:rPr>
          <w:b/>
        </w:rPr>
      </w:pPr>
    </w:p>
    <w:p w14:paraId="0AF0CF24" w14:textId="08A65C3D" w:rsidR="00ED5204" w:rsidRPr="00183134" w:rsidRDefault="00ED5204" w:rsidP="00AB4FBC">
      <w:pPr>
        <w:pStyle w:val="DefenceNormal"/>
        <w:keepNext/>
        <w:keepLines/>
        <w:rPr>
          <w:b/>
        </w:rPr>
      </w:pPr>
      <w:r w:rsidRPr="00183134">
        <w:rPr>
          <w:b/>
        </w:rPr>
        <w:t>[OR - AUTHORISED SIGNATORY OF COMPANY</w:t>
      </w:r>
    </w:p>
    <w:p w14:paraId="54997863" w14:textId="77777777" w:rsidR="00136527" w:rsidRPr="00183134" w:rsidRDefault="00136527" w:rsidP="006B4439">
      <w:pPr>
        <w:pStyle w:val="DefenceNormal"/>
        <w:spacing w:after="180"/>
        <w:rPr>
          <w:b/>
          <w:bCs/>
        </w:rPr>
      </w:pPr>
      <w:r w:rsidRPr="00183134">
        <w:rPr>
          <w:b/>
          <w:bCs/>
        </w:rPr>
        <w:t>THE FOLLOWING IS PROVIDED AS GUIDANCE ONLY:</w:t>
      </w:r>
    </w:p>
    <w:p w14:paraId="1EAC6002" w14:textId="77777777" w:rsidR="00136527" w:rsidRPr="00183134" w:rsidRDefault="00136527" w:rsidP="00136527">
      <w:pPr>
        <w:pStyle w:val="DefenceNormal"/>
        <w:rPr>
          <w:b/>
        </w:rPr>
      </w:pPr>
      <w:r w:rsidRPr="00183134">
        <w:rPr>
          <w:b/>
        </w:rPr>
        <w:t>IF YOU ARE EXECUTING BY AUTHORISED SIGNATORY OF THE COMPANY, THEN THIS DOCUMENT MUST BE EXECUTED BY THE AUTHORISED SIGNATORY AND SIGNED BY A WITNESS, AND THE DOCUMENT THAT AUTHORISES THE SIGNATORY TO EXECUTE THIS DOCUMENT MUST BE PROVIDED TO THE COMMONWEALTH]</w:t>
      </w:r>
    </w:p>
    <w:tbl>
      <w:tblPr>
        <w:tblW w:w="9350" w:type="dxa"/>
        <w:tblLayout w:type="fixed"/>
        <w:tblCellMar>
          <w:left w:w="0" w:type="dxa"/>
          <w:right w:w="0" w:type="dxa"/>
        </w:tblCellMar>
        <w:tblLook w:val="0000" w:firstRow="0" w:lastRow="0" w:firstColumn="0" w:lastColumn="0" w:noHBand="0" w:noVBand="0"/>
      </w:tblPr>
      <w:tblGrid>
        <w:gridCol w:w="4400"/>
        <w:gridCol w:w="330"/>
        <w:gridCol w:w="330"/>
        <w:gridCol w:w="4290"/>
      </w:tblGrid>
      <w:tr w:rsidR="00ED5204" w:rsidRPr="00183134" w14:paraId="13DA6137" w14:textId="77777777" w:rsidTr="00B57B88">
        <w:trPr>
          <w:cantSplit/>
        </w:trPr>
        <w:tc>
          <w:tcPr>
            <w:tcW w:w="4400" w:type="dxa"/>
          </w:tcPr>
          <w:p w14:paraId="53474F26" w14:textId="77777777" w:rsidR="00ED5204" w:rsidRPr="00183134" w:rsidRDefault="00986EFA" w:rsidP="009F6FAE">
            <w:pPr>
              <w:pStyle w:val="DefenceNormal"/>
              <w:keepNext/>
              <w:keepLines/>
              <w:spacing w:after="0"/>
            </w:pPr>
            <w:r w:rsidRPr="00183134">
              <w:rPr>
                <w:b/>
                <w:bCs/>
              </w:rPr>
              <w:lastRenderedPageBreak/>
              <w:t>Signed</w:t>
            </w:r>
            <w:r w:rsidR="00ED5204" w:rsidRPr="00183134">
              <w:rPr>
                <w:b/>
                <w:bCs/>
              </w:rPr>
              <w:t xml:space="preserve"> </w:t>
            </w:r>
            <w:r w:rsidR="00ED5204" w:rsidRPr="00183134">
              <w:t xml:space="preserve">for and on behalf of </w:t>
            </w:r>
            <w:r w:rsidR="00ED5204" w:rsidRPr="00183134">
              <w:rPr>
                <w:b/>
                <w:bCs/>
              </w:rPr>
              <w:t>[INSERT NAME]</w:t>
            </w:r>
            <w:r w:rsidR="00ED5204" w:rsidRPr="00183134">
              <w:t xml:space="preserve"> by its authorised signatory in the presence of:</w:t>
            </w:r>
          </w:p>
        </w:tc>
        <w:tc>
          <w:tcPr>
            <w:tcW w:w="330" w:type="dxa"/>
            <w:tcBorders>
              <w:right w:val="single" w:sz="4" w:space="0" w:color="auto"/>
            </w:tcBorders>
          </w:tcPr>
          <w:p w14:paraId="71B4520C" w14:textId="77777777" w:rsidR="00ED5204" w:rsidRPr="00183134" w:rsidRDefault="00ED5204" w:rsidP="009F6FAE">
            <w:pPr>
              <w:pStyle w:val="DefenceNormal"/>
              <w:keepNext/>
              <w:keepLines/>
              <w:spacing w:after="0"/>
            </w:pPr>
          </w:p>
        </w:tc>
        <w:tc>
          <w:tcPr>
            <w:tcW w:w="330" w:type="dxa"/>
            <w:tcBorders>
              <w:left w:val="single" w:sz="4" w:space="0" w:color="auto"/>
            </w:tcBorders>
          </w:tcPr>
          <w:p w14:paraId="2DBC901F" w14:textId="77777777" w:rsidR="00ED5204" w:rsidRPr="00183134" w:rsidRDefault="00ED5204" w:rsidP="009F6FAE">
            <w:pPr>
              <w:pStyle w:val="DefenceNormal"/>
              <w:keepNext/>
              <w:keepLines/>
              <w:spacing w:after="0"/>
            </w:pPr>
          </w:p>
        </w:tc>
        <w:tc>
          <w:tcPr>
            <w:tcW w:w="4290" w:type="dxa"/>
          </w:tcPr>
          <w:p w14:paraId="35F1AF2F" w14:textId="77777777" w:rsidR="00ED5204" w:rsidRPr="00183134" w:rsidRDefault="00ED5204" w:rsidP="009F6FAE">
            <w:pPr>
              <w:pStyle w:val="DefenceNormal"/>
              <w:keepNext/>
              <w:keepLines/>
              <w:spacing w:after="0"/>
            </w:pPr>
          </w:p>
        </w:tc>
      </w:tr>
      <w:tr w:rsidR="00ED5204" w:rsidRPr="00183134" w14:paraId="68AF9FFC" w14:textId="77777777" w:rsidTr="00B57B88">
        <w:trPr>
          <w:cantSplit/>
          <w:trHeight w:hRule="exact" w:val="737"/>
        </w:trPr>
        <w:tc>
          <w:tcPr>
            <w:tcW w:w="4400" w:type="dxa"/>
            <w:tcBorders>
              <w:bottom w:val="single" w:sz="4" w:space="0" w:color="auto"/>
            </w:tcBorders>
          </w:tcPr>
          <w:p w14:paraId="3BD024DE" w14:textId="77777777" w:rsidR="00ED5204" w:rsidRPr="00183134" w:rsidRDefault="00ED5204" w:rsidP="009F6FAE">
            <w:pPr>
              <w:pStyle w:val="DefenceNormal"/>
              <w:keepNext/>
              <w:keepLines/>
              <w:spacing w:after="0"/>
            </w:pPr>
          </w:p>
        </w:tc>
        <w:tc>
          <w:tcPr>
            <w:tcW w:w="330" w:type="dxa"/>
            <w:tcBorders>
              <w:right w:val="single" w:sz="4" w:space="0" w:color="auto"/>
            </w:tcBorders>
          </w:tcPr>
          <w:p w14:paraId="3B2320BB" w14:textId="77777777" w:rsidR="00ED5204" w:rsidRPr="00183134" w:rsidRDefault="00ED5204" w:rsidP="009F6FAE">
            <w:pPr>
              <w:pStyle w:val="DefenceNormal"/>
              <w:keepNext/>
              <w:keepLines/>
              <w:spacing w:after="0"/>
            </w:pPr>
          </w:p>
        </w:tc>
        <w:tc>
          <w:tcPr>
            <w:tcW w:w="330" w:type="dxa"/>
            <w:tcBorders>
              <w:left w:val="single" w:sz="4" w:space="0" w:color="auto"/>
            </w:tcBorders>
          </w:tcPr>
          <w:p w14:paraId="4DAB75BB" w14:textId="77777777" w:rsidR="00ED5204" w:rsidRPr="00183134" w:rsidRDefault="00ED5204" w:rsidP="009F6FAE">
            <w:pPr>
              <w:pStyle w:val="DefenceNormal"/>
              <w:keepNext/>
              <w:keepLines/>
              <w:spacing w:after="0"/>
            </w:pPr>
          </w:p>
        </w:tc>
        <w:tc>
          <w:tcPr>
            <w:tcW w:w="4290" w:type="dxa"/>
            <w:tcBorders>
              <w:bottom w:val="single" w:sz="4" w:space="0" w:color="auto"/>
            </w:tcBorders>
          </w:tcPr>
          <w:p w14:paraId="45D071EE" w14:textId="77777777" w:rsidR="00ED5204" w:rsidRPr="00183134" w:rsidRDefault="00ED5204" w:rsidP="009F6FAE">
            <w:pPr>
              <w:pStyle w:val="DefenceNormal"/>
              <w:keepNext/>
              <w:keepLines/>
              <w:spacing w:after="0"/>
            </w:pPr>
          </w:p>
        </w:tc>
      </w:tr>
      <w:tr w:rsidR="00ED5204" w:rsidRPr="00183134" w14:paraId="743B3F06" w14:textId="77777777" w:rsidTr="00B57B88">
        <w:trPr>
          <w:cantSplit/>
        </w:trPr>
        <w:tc>
          <w:tcPr>
            <w:tcW w:w="4400" w:type="dxa"/>
            <w:tcBorders>
              <w:top w:val="single" w:sz="4" w:space="0" w:color="auto"/>
            </w:tcBorders>
          </w:tcPr>
          <w:p w14:paraId="34996F4C" w14:textId="77777777" w:rsidR="00ED5204" w:rsidRPr="00183134" w:rsidRDefault="00ED5204" w:rsidP="009F6FAE">
            <w:pPr>
              <w:pStyle w:val="DefenceNormal"/>
              <w:keepNext/>
              <w:keepLines/>
              <w:spacing w:after="0"/>
            </w:pPr>
            <w:r w:rsidRPr="00183134">
              <w:t>Signature of witness</w:t>
            </w:r>
          </w:p>
        </w:tc>
        <w:tc>
          <w:tcPr>
            <w:tcW w:w="330" w:type="dxa"/>
          </w:tcPr>
          <w:p w14:paraId="7D4F8DE6" w14:textId="77777777" w:rsidR="00ED5204" w:rsidRPr="00183134" w:rsidRDefault="00ED5204" w:rsidP="009F6FAE">
            <w:pPr>
              <w:pStyle w:val="DefenceNormal"/>
              <w:keepNext/>
              <w:keepLines/>
              <w:spacing w:after="0"/>
            </w:pPr>
          </w:p>
        </w:tc>
        <w:tc>
          <w:tcPr>
            <w:tcW w:w="330" w:type="dxa"/>
          </w:tcPr>
          <w:p w14:paraId="7003A1D8" w14:textId="77777777" w:rsidR="00ED5204" w:rsidRPr="00183134" w:rsidRDefault="00ED5204" w:rsidP="009F6FAE">
            <w:pPr>
              <w:pStyle w:val="DefenceNormal"/>
              <w:keepNext/>
              <w:keepLines/>
              <w:spacing w:after="0"/>
            </w:pPr>
          </w:p>
        </w:tc>
        <w:tc>
          <w:tcPr>
            <w:tcW w:w="4290" w:type="dxa"/>
            <w:tcBorders>
              <w:top w:val="single" w:sz="4" w:space="0" w:color="auto"/>
            </w:tcBorders>
          </w:tcPr>
          <w:p w14:paraId="5664CDE2" w14:textId="77777777" w:rsidR="00ED5204" w:rsidRPr="00183134" w:rsidRDefault="00ED5204" w:rsidP="009F6FAE">
            <w:pPr>
              <w:pStyle w:val="DefenceNormal"/>
              <w:keepNext/>
              <w:keepLines/>
              <w:spacing w:after="0"/>
            </w:pPr>
            <w:r w:rsidRPr="00183134">
              <w:t>Signature of authorised signatory</w:t>
            </w:r>
          </w:p>
        </w:tc>
      </w:tr>
      <w:tr w:rsidR="00ED5204" w:rsidRPr="00183134" w14:paraId="169EC2AE" w14:textId="77777777" w:rsidTr="00B57B88">
        <w:trPr>
          <w:cantSplit/>
          <w:trHeight w:hRule="exact" w:val="737"/>
        </w:trPr>
        <w:tc>
          <w:tcPr>
            <w:tcW w:w="4400" w:type="dxa"/>
            <w:tcBorders>
              <w:bottom w:val="single" w:sz="4" w:space="0" w:color="auto"/>
            </w:tcBorders>
          </w:tcPr>
          <w:p w14:paraId="1FEDC6E9" w14:textId="77777777" w:rsidR="00ED5204" w:rsidRPr="00183134" w:rsidRDefault="00ED5204" w:rsidP="009F6FAE">
            <w:pPr>
              <w:pStyle w:val="DefenceNormal"/>
              <w:keepNext/>
              <w:keepLines/>
              <w:spacing w:after="0"/>
            </w:pPr>
          </w:p>
        </w:tc>
        <w:tc>
          <w:tcPr>
            <w:tcW w:w="330" w:type="dxa"/>
          </w:tcPr>
          <w:p w14:paraId="7FF4AAB0" w14:textId="77777777" w:rsidR="00ED5204" w:rsidRPr="00183134" w:rsidRDefault="00ED5204" w:rsidP="009F6FAE">
            <w:pPr>
              <w:pStyle w:val="DefenceNormal"/>
              <w:keepNext/>
              <w:keepLines/>
              <w:spacing w:after="0"/>
            </w:pPr>
          </w:p>
        </w:tc>
        <w:tc>
          <w:tcPr>
            <w:tcW w:w="330" w:type="dxa"/>
          </w:tcPr>
          <w:p w14:paraId="68451E2B" w14:textId="77777777" w:rsidR="00ED5204" w:rsidRPr="00183134" w:rsidRDefault="00ED5204" w:rsidP="009F6FAE">
            <w:pPr>
              <w:pStyle w:val="DefenceNormal"/>
              <w:keepNext/>
              <w:keepLines/>
              <w:spacing w:after="0"/>
            </w:pPr>
          </w:p>
        </w:tc>
        <w:tc>
          <w:tcPr>
            <w:tcW w:w="4290" w:type="dxa"/>
            <w:tcBorders>
              <w:bottom w:val="single" w:sz="4" w:space="0" w:color="auto"/>
            </w:tcBorders>
          </w:tcPr>
          <w:p w14:paraId="3EA337C1" w14:textId="77777777" w:rsidR="00ED5204" w:rsidRPr="00183134" w:rsidRDefault="00ED5204" w:rsidP="009F6FAE">
            <w:pPr>
              <w:pStyle w:val="DefenceNormal"/>
              <w:keepNext/>
              <w:keepLines/>
              <w:spacing w:after="0"/>
            </w:pPr>
          </w:p>
        </w:tc>
      </w:tr>
      <w:tr w:rsidR="00ED5204" w:rsidRPr="00183134" w14:paraId="7F12A99C" w14:textId="77777777" w:rsidTr="00B57B88">
        <w:trPr>
          <w:cantSplit/>
        </w:trPr>
        <w:tc>
          <w:tcPr>
            <w:tcW w:w="4400" w:type="dxa"/>
            <w:tcBorders>
              <w:top w:val="single" w:sz="4" w:space="0" w:color="auto"/>
            </w:tcBorders>
          </w:tcPr>
          <w:p w14:paraId="639F3F56" w14:textId="77777777" w:rsidR="00ED5204" w:rsidRPr="00183134" w:rsidRDefault="00ED5204" w:rsidP="009F6FAE">
            <w:pPr>
              <w:pStyle w:val="DefenceNormal"/>
              <w:keepNext/>
              <w:keepLines/>
              <w:spacing w:after="0"/>
              <w:rPr>
                <w:noProof/>
              </w:rPr>
            </w:pPr>
            <w:r w:rsidRPr="00183134">
              <w:t>Full name of witness</w:t>
            </w:r>
          </w:p>
        </w:tc>
        <w:tc>
          <w:tcPr>
            <w:tcW w:w="330" w:type="dxa"/>
          </w:tcPr>
          <w:p w14:paraId="6F4DB3EF" w14:textId="77777777" w:rsidR="00ED5204" w:rsidRPr="00183134" w:rsidRDefault="00ED5204" w:rsidP="009F6FAE">
            <w:pPr>
              <w:pStyle w:val="DefenceNormal"/>
              <w:keepNext/>
              <w:keepLines/>
              <w:spacing w:after="0"/>
            </w:pPr>
          </w:p>
        </w:tc>
        <w:tc>
          <w:tcPr>
            <w:tcW w:w="330" w:type="dxa"/>
          </w:tcPr>
          <w:p w14:paraId="12FCD508" w14:textId="77777777" w:rsidR="00ED5204" w:rsidRPr="00183134" w:rsidRDefault="00ED5204" w:rsidP="009F6FAE">
            <w:pPr>
              <w:pStyle w:val="DefenceNormal"/>
              <w:keepNext/>
              <w:keepLines/>
              <w:spacing w:after="0"/>
            </w:pPr>
          </w:p>
        </w:tc>
        <w:tc>
          <w:tcPr>
            <w:tcW w:w="4290" w:type="dxa"/>
          </w:tcPr>
          <w:p w14:paraId="08855B77" w14:textId="77777777" w:rsidR="00ED5204" w:rsidRPr="00183134" w:rsidRDefault="00ED5204" w:rsidP="009F6FAE">
            <w:pPr>
              <w:pStyle w:val="DefenceNormal"/>
              <w:keepNext/>
              <w:keepLines/>
              <w:spacing w:after="0"/>
            </w:pPr>
            <w:r w:rsidRPr="00183134">
              <w:t>Full name of authorised signatory</w:t>
            </w:r>
          </w:p>
        </w:tc>
      </w:tr>
    </w:tbl>
    <w:p w14:paraId="43CF2C67" w14:textId="77777777" w:rsidR="00547C72" w:rsidRPr="00183134" w:rsidRDefault="00547C72" w:rsidP="00217C18">
      <w:pPr>
        <w:pStyle w:val="DefenceBoldNormal"/>
        <w:jc w:val="center"/>
      </w:pPr>
    </w:p>
    <w:p w14:paraId="3485742E" w14:textId="57C0341A" w:rsidR="00CA621C" w:rsidRPr="00183134" w:rsidRDefault="00ED5204" w:rsidP="00217C18">
      <w:pPr>
        <w:pStyle w:val="DefenceBoldNormal"/>
        <w:jc w:val="center"/>
      </w:pPr>
      <w:r w:rsidRPr="00183134">
        <w:t>[THESE ARE EXAMPLE EXECUTION CLAUSES ONLY.</w:t>
      </w:r>
      <w:r w:rsidR="00C918ED" w:rsidRPr="00183134">
        <w:t xml:space="preserve"> </w:t>
      </w:r>
      <w:r w:rsidR="003B78DA" w:rsidRPr="00183134">
        <w:t xml:space="preserve"> </w:t>
      </w:r>
      <w:r w:rsidR="00781801" w:rsidRPr="00183134">
        <w:t>IF SUBMITTING ON A JOINT BID BASIS,</w:t>
      </w:r>
      <w:r w:rsidR="00CA621C" w:rsidRPr="00183134">
        <w:t xml:space="preserve"> TENDERERS ARE REFERRED TO THE REQUIREMENTS IN CLAUSE </w:t>
      </w:r>
      <w:r w:rsidR="00CA621C" w:rsidRPr="00183134">
        <w:fldChar w:fldCharType="begin"/>
      </w:r>
      <w:r w:rsidR="00CA621C" w:rsidRPr="00183134">
        <w:instrText xml:space="preserve"> REF _Ref207810869 \r \h </w:instrText>
      </w:r>
      <w:r w:rsidR="00183134">
        <w:instrText xml:space="preserve"> \* MERGEFORMAT </w:instrText>
      </w:r>
      <w:r w:rsidR="00CA621C" w:rsidRPr="00183134">
        <w:fldChar w:fldCharType="separate"/>
      </w:r>
      <w:r w:rsidR="0009266D" w:rsidRPr="00183134">
        <w:t>11.2</w:t>
      </w:r>
      <w:r w:rsidR="00CA621C" w:rsidRPr="00183134">
        <w:fldChar w:fldCharType="end"/>
      </w:r>
      <w:r w:rsidR="00CA621C" w:rsidRPr="00183134">
        <w:t xml:space="preserve"> OF THE TENDER CONDITIONS, INCLUDING THAT:</w:t>
      </w:r>
      <w:r w:rsidR="00136527" w:rsidRPr="00183134">
        <w:t xml:space="preserve"> </w:t>
      </w:r>
    </w:p>
    <w:p w14:paraId="635CBC13" w14:textId="35ECDC0A" w:rsidR="00CA621C" w:rsidRPr="00183134" w:rsidRDefault="00136527" w:rsidP="00CA621C">
      <w:pPr>
        <w:pStyle w:val="DefenceBoldNormal"/>
        <w:numPr>
          <w:ilvl w:val="0"/>
          <w:numId w:val="374"/>
        </w:numPr>
        <w:jc w:val="center"/>
      </w:pPr>
      <w:r w:rsidRPr="00183134">
        <w:t xml:space="preserve">A SINGLE TENDER FORM SHOULD BE </w:t>
      </w:r>
      <w:r w:rsidR="00CA621C" w:rsidRPr="00183134">
        <w:t xml:space="preserve">COMPLETED AND LODGED </w:t>
      </w:r>
      <w:r w:rsidRPr="00183134">
        <w:t>ON BEHALF OF ALL</w:t>
      </w:r>
      <w:r w:rsidR="00781801" w:rsidRPr="00183134">
        <w:t xml:space="preserve"> ENTIT</w:t>
      </w:r>
      <w:r w:rsidRPr="00183134">
        <w:t>IES</w:t>
      </w:r>
      <w:r w:rsidR="00A17F1D" w:rsidRPr="00183134">
        <w:t>,</w:t>
      </w:r>
      <w:r w:rsidR="00781801" w:rsidRPr="00183134">
        <w:t xml:space="preserve"> </w:t>
      </w:r>
      <w:r w:rsidRPr="00183134">
        <w:t xml:space="preserve">SEPARATELY </w:t>
      </w:r>
      <w:r w:rsidR="00781801" w:rsidRPr="00183134">
        <w:t>EXECUTE</w:t>
      </w:r>
      <w:r w:rsidRPr="00183134">
        <w:t>D BY EACH ENTITY</w:t>
      </w:r>
      <w:r w:rsidR="00CA621C" w:rsidRPr="00183134">
        <w:t xml:space="preserve">; AND </w:t>
      </w:r>
    </w:p>
    <w:p w14:paraId="023626EF" w14:textId="02A7EADC" w:rsidR="00ED5204" w:rsidRPr="00183134" w:rsidRDefault="00CA621C" w:rsidP="00E6123F">
      <w:pPr>
        <w:pStyle w:val="DefenceBoldNormal"/>
        <w:numPr>
          <w:ilvl w:val="0"/>
          <w:numId w:val="374"/>
        </w:numPr>
        <w:jc w:val="center"/>
      </w:pPr>
      <w:bookmarkStart w:id="1011" w:name="_Hlk207201574"/>
      <w:r w:rsidRPr="00183134">
        <w:t xml:space="preserve">THE TENDERER SHOULD PROVIDE ANY INFORMATION IT CONSIDERS RELEVANT TO ITS PROPOSED JOINT BID ARRANGEMENTS AND EACH </w:t>
      </w:r>
      <w:r w:rsidR="00B01157" w:rsidRPr="00183134">
        <w:t>ENTITY COMPRISING THE TENDERER</w:t>
      </w:r>
      <w:r w:rsidRPr="00183134">
        <w:t xml:space="preserve">. </w:t>
      </w:r>
      <w:bookmarkEnd w:id="1011"/>
      <w:r w:rsidRPr="00183134">
        <w:t>FOR EXAMPLE, SEPARATELY RESPONDING TO SECTIONS 3 TO 12 OF THE TENDER FORM AS APPROPRIATE</w:t>
      </w:r>
      <w:r w:rsidR="00ED5204" w:rsidRPr="00183134">
        <w:t>]</w:t>
      </w:r>
    </w:p>
    <w:p w14:paraId="72805A77" w14:textId="77777777" w:rsidR="00ED5204" w:rsidRPr="00183134" w:rsidRDefault="00ED5204" w:rsidP="004E65C4">
      <w:pPr>
        <w:pStyle w:val="DefenceNormal"/>
        <w:jc w:val="center"/>
        <w:rPr>
          <w:b/>
        </w:rPr>
      </w:pPr>
      <w:r w:rsidRPr="00183134">
        <w:rPr>
          <w:b/>
        </w:rPr>
        <w:t>[THE TENDERER IS REQUESTED TO ENSURE THAT THE TENDER FORM IS COMPLETE, ACCURATE, DULY EXECUTED AND VALID]</w:t>
      </w:r>
    </w:p>
    <w:p w14:paraId="1F0949C7" w14:textId="77777777" w:rsidR="00ED5204" w:rsidRPr="00183134" w:rsidRDefault="00ED5204" w:rsidP="00F25A60">
      <w:pPr>
        <w:pStyle w:val="DefenceNormal"/>
        <w:pBdr>
          <w:bottom w:val="single" w:sz="4" w:space="1" w:color="auto"/>
        </w:pBdr>
      </w:pPr>
    </w:p>
    <w:p w14:paraId="42600BD2" w14:textId="77777777" w:rsidR="00ED5204" w:rsidRPr="00183134" w:rsidRDefault="00ED5204" w:rsidP="00E6049E">
      <w:pPr>
        <w:pStyle w:val="DefenceNormal"/>
      </w:pPr>
    </w:p>
    <w:p w14:paraId="79B242ED" w14:textId="77777777" w:rsidR="00ED5204" w:rsidRPr="00183134" w:rsidRDefault="00244286" w:rsidP="002C02A0">
      <w:pPr>
        <w:pStyle w:val="DefencePartHeading"/>
        <w:framePr w:wrap="notBeside"/>
      </w:pPr>
      <w:bookmarkStart w:id="1012" w:name="_Ref55987370"/>
      <w:r w:rsidRPr="00183134">
        <w:lastRenderedPageBreak/>
        <w:t xml:space="preserve"> </w:t>
      </w:r>
      <w:bookmarkStart w:id="1013" w:name="_Ref159850692"/>
      <w:bookmarkStart w:id="1014" w:name="_Toc233714494"/>
      <w:r w:rsidR="00ED5204" w:rsidRPr="00183134">
        <w:t>- TENDER SCHEDULES</w:t>
      </w:r>
      <w:bookmarkEnd w:id="1012"/>
      <w:bookmarkEnd w:id="1013"/>
      <w:bookmarkEnd w:id="1014"/>
    </w:p>
    <w:p w14:paraId="46BE7921" w14:textId="7A0F9A66" w:rsidR="00ED5204" w:rsidRPr="00183134" w:rsidRDefault="00304507" w:rsidP="00304507">
      <w:pPr>
        <w:pStyle w:val="DefenceTenderScheduleHeading"/>
      </w:pPr>
      <w:r w:rsidRPr="00183134">
        <w:lastRenderedPageBreak/>
        <w:br/>
      </w:r>
      <w:bookmarkStart w:id="1015" w:name="_Ref125958203"/>
      <w:bookmarkStart w:id="1016" w:name="_Ref125958257"/>
      <w:bookmarkStart w:id="1017" w:name="_Ref125958277"/>
      <w:bookmarkStart w:id="1018" w:name="_Ref125958306"/>
      <w:bookmarkStart w:id="1019" w:name="_Ref125958337"/>
      <w:bookmarkStart w:id="1020" w:name="_Ref125958345"/>
      <w:bookmarkStart w:id="1021" w:name="_Toc233714495"/>
      <w:r w:rsidR="00F779E8" w:rsidRPr="00183134">
        <w:t>Project</w:t>
      </w:r>
      <w:r w:rsidR="00042CA5" w:rsidRPr="00183134">
        <w:t xml:space="preserve"> Understanding</w:t>
      </w:r>
      <w:bookmarkEnd w:id="1015"/>
      <w:bookmarkEnd w:id="1016"/>
      <w:bookmarkEnd w:id="1017"/>
      <w:bookmarkEnd w:id="1018"/>
      <w:bookmarkEnd w:id="1019"/>
      <w:bookmarkEnd w:id="1020"/>
      <w:bookmarkEnd w:id="1021"/>
    </w:p>
    <w:p w14:paraId="721FC457" w14:textId="07B997D4" w:rsidR="00DA7761" w:rsidRPr="00183134" w:rsidRDefault="00DA7761" w:rsidP="00DA7761">
      <w:pPr>
        <w:pStyle w:val="DefenceNormal"/>
      </w:pPr>
      <w:bookmarkStart w:id="1022" w:name="_Ref45096039"/>
      <w:r w:rsidRPr="00183134">
        <w:t xml:space="preserve">The Tenderer should ensure that the information provided in this </w:t>
      </w:r>
      <w:r w:rsidR="00042CA5" w:rsidRPr="00183134">
        <w:fldChar w:fldCharType="begin"/>
      </w:r>
      <w:r w:rsidR="00042CA5" w:rsidRPr="00183134">
        <w:instrText xml:space="preserve"> REF _Ref125958203 \w \h </w:instrText>
      </w:r>
      <w:r w:rsidR="00183134">
        <w:instrText xml:space="preserve"> \* MERGEFORMAT </w:instrText>
      </w:r>
      <w:r w:rsidR="00042CA5" w:rsidRPr="00183134">
        <w:fldChar w:fldCharType="separate"/>
      </w:r>
      <w:r w:rsidR="0009266D" w:rsidRPr="00183134">
        <w:t>Tender Schedule A</w:t>
      </w:r>
      <w:r w:rsidR="00042CA5" w:rsidRPr="00183134">
        <w:fldChar w:fldCharType="end"/>
      </w:r>
      <w:r w:rsidR="00042CA5" w:rsidRPr="00183134">
        <w:t xml:space="preserve"> - </w:t>
      </w:r>
      <w:r w:rsidR="00042CA5" w:rsidRPr="00183134">
        <w:fldChar w:fldCharType="begin"/>
      </w:r>
      <w:r w:rsidR="00042CA5" w:rsidRPr="00183134">
        <w:instrText xml:space="preserve"> REF _Ref125958345 \h </w:instrText>
      </w:r>
      <w:r w:rsidR="00183134">
        <w:instrText xml:space="preserve"> \* MERGEFORMAT </w:instrText>
      </w:r>
      <w:r w:rsidR="00042CA5" w:rsidRPr="00183134">
        <w:fldChar w:fldCharType="separate"/>
      </w:r>
      <w:r w:rsidR="0009266D" w:rsidRPr="00183134">
        <w:t>Project Understanding</w:t>
      </w:r>
      <w:r w:rsidR="00042CA5" w:rsidRPr="00183134">
        <w:fldChar w:fldCharType="end"/>
      </w:r>
      <w:r w:rsidR="00042CA5" w:rsidRPr="00183134">
        <w:t xml:space="preserve"> </w:t>
      </w:r>
      <w:r w:rsidRPr="00183134">
        <w:t xml:space="preserve">is consistent with information given in other parts of its Tender (as applicable). </w:t>
      </w:r>
    </w:p>
    <w:p w14:paraId="586AD683" w14:textId="77777777" w:rsidR="00042CA5" w:rsidRPr="00183134" w:rsidRDefault="00042CA5" w:rsidP="00F847C3">
      <w:pPr>
        <w:pStyle w:val="DefenceHeadingNoTOC1"/>
        <w:numPr>
          <w:ilvl w:val="0"/>
          <w:numId w:val="141"/>
        </w:numPr>
      </w:pPr>
      <w:bookmarkStart w:id="1023" w:name="_Ref132289644"/>
      <w:r w:rsidRPr="00183134">
        <w:t>TASK APPRECIATION AND METHODOLOGY</w:t>
      </w:r>
      <w:bookmarkEnd w:id="1023"/>
      <w:r w:rsidRPr="00183134">
        <w:t xml:space="preserve"> </w:t>
      </w:r>
    </w:p>
    <w:p w14:paraId="0318F0F2" w14:textId="76025DFA" w:rsidR="00042CA5" w:rsidRPr="00183134" w:rsidRDefault="00042CA5" w:rsidP="00F847C3">
      <w:pPr>
        <w:pStyle w:val="DefenceNormal"/>
        <w:rPr>
          <w:b/>
          <w:i/>
        </w:rPr>
      </w:pPr>
      <w:r w:rsidRPr="00183134">
        <w:t xml:space="preserve">To assist the Tenderer to demonstrate its ability to satisfy the evaluation criterion described under clause </w:t>
      </w:r>
      <w:r w:rsidR="008A57F4" w:rsidRPr="00183134">
        <w:fldChar w:fldCharType="begin"/>
      </w:r>
      <w:r w:rsidR="008A57F4" w:rsidRPr="00183134">
        <w:instrText xml:space="preserve"> REF _Ref129940592 \w \h </w:instrText>
      </w:r>
      <w:r w:rsidR="00183134">
        <w:instrText xml:space="preserve"> \* MERGEFORMAT </w:instrText>
      </w:r>
      <w:r w:rsidR="008A57F4" w:rsidRPr="00183134">
        <w:fldChar w:fldCharType="separate"/>
      </w:r>
      <w:r w:rsidR="0009266D" w:rsidRPr="00183134">
        <w:t>4(a)(</w:t>
      </w:r>
      <w:proofErr w:type="spellStart"/>
      <w:proofErr w:type="gramStart"/>
      <w:r w:rsidR="0009266D" w:rsidRPr="00183134">
        <w:t>i</w:t>
      </w:r>
      <w:proofErr w:type="spellEnd"/>
      <w:r w:rsidR="0009266D" w:rsidRPr="00183134">
        <w:t>)A</w:t>
      </w:r>
      <w:proofErr w:type="gramEnd"/>
      <w:r w:rsidR="008A57F4" w:rsidRPr="00183134">
        <w:fldChar w:fldCharType="end"/>
      </w:r>
      <w:r w:rsidRPr="00183134">
        <w:t xml:space="preserve"> of the Tender Conditions and to assist the Commonwealth in evaluating its Tender, the Tenderer is requested to prepare and provide the following information:  </w:t>
      </w:r>
    </w:p>
    <w:p w14:paraId="15B451A2" w14:textId="2340AC26" w:rsidR="00042CA5" w:rsidRPr="00183134" w:rsidRDefault="00042CA5" w:rsidP="00042CA5">
      <w:pPr>
        <w:pStyle w:val="DefenceHeadingNoTOC3"/>
        <w:numPr>
          <w:ilvl w:val="2"/>
          <w:numId w:val="8"/>
        </w:numPr>
      </w:pPr>
      <w:r w:rsidRPr="00183134">
        <w:t xml:space="preserve">a brief narrative: </w:t>
      </w:r>
    </w:p>
    <w:p w14:paraId="41AC78DC" w14:textId="77777777" w:rsidR="00042CA5" w:rsidRPr="00183134" w:rsidRDefault="00042CA5" w:rsidP="00042CA5">
      <w:pPr>
        <w:pStyle w:val="DefenceHeadingNoTOC4"/>
        <w:numPr>
          <w:ilvl w:val="3"/>
          <w:numId w:val="22"/>
        </w:numPr>
      </w:pPr>
      <w:r w:rsidRPr="00183134">
        <w:t>setting out its understanding of the nature and scope of the Contractor's Activities and the Works including any applicable Australian or international standards; and</w:t>
      </w:r>
    </w:p>
    <w:p w14:paraId="10A574EE" w14:textId="77777777" w:rsidR="00042CA5" w:rsidRPr="00183134" w:rsidRDefault="00042CA5" w:rsidP="00042CA5">
      <w:pPr>
        <w:pStyle w:val="DefenceHeadingNoTOC4"/>
        <w:numPr>
          <w:ilvl w:val="3"/>
          <w:numId w:val="17"/>
        </w:numPr>
      </w:pPr>
      <w:r w:rsidRPr="00183134">
        <w:t xml:space="preserve">describing its understanding of specific problems which may arise in the performance of the Contractor's Activities and the Works and any potential solutions for those problems; </w:t>
      </w:r>
    </w:p>
    <w:p w14:paraId="36837C3E" w14:textId="77777777" w:rsidR="00042CA5" w:rsidRPr="00183134" w:rsidRDefault="00042CA5" w:rsidP="00042CA5">
      <w:pPr>
        <w:pStyle w:val="DefenceHeadingNoTOC3"/>
        <w:numPr>
          <w:ilvl w:val="2"/>
          <w:numId w:val="8"/>
        </w:numPr>
      </w:pPr>
      <w:r w:rsidRPr="00183134">
        <w:t>a brief narrative explaining its methodology for undertaking the Works; and</w:t>
      </w:r>
    </w:p>
    <w:p w14:paraId="6D422FB0" w14:textId="77777777" w:rsidR="00042CA5" w:rsidRPr="00183134" w:rsidRDefault="00042CA5" w:rsidP="00042CA5">
      <w:pPr>
        <w:pStyle w:val="DefenceHeadingNoTOC3"/>
        <w:numPr>
          <w:ilvl w:val="2"/>
          <w:numId w:val="8"/>
        </w:numPr>
      </w:pPr>
      <w:r w:rsidRPr="00183134">
        <w:t xml:space="preserve">a brief narrative explaining its methodology for undertaking the role and responsibilities of the Contractor, including: </w:t>
      </w:r>
    </w:p>
    <w:p w14:paraId="1F2C52A0" w14:textId="7B200362" w:rsidR="00042CA5" w:rsidRPr="00183134" w:rsidRDefault="00042CA5" w:rsidP="00F847C3">
      <w:pPr>
        <w:pStyle w:val="DefenceHeadingNoTOC4"/>
        <w:numPr>
          <w:ilvl w:val="3"/>
          <w:numId w:val="178"/>
        </w:numPr>
        <w:rPr>
          <w:bCs/>
        </w:rPr>
      </w:pPr>
      <w:r w:rsidRPr="00183134">
        <w:rPr>
          <w:bCs/>
        </w:rPr>
        <w:t>an outline of the management of the project including quality assurance, time and cost control and co-operation and co-ordination with Other Contractors;</w:t>
      </w:r>
      <w:r w:rsidR="00405B84" w:rsidRPr="00183134">
        <w:rPr>
          <w:bCs/>
        </w:rPr>
        <w:t xml:space="preserve"> </w:t>
      </w:r>
    </w:p>
    <w:p w14:paraId="44BA01CA" w14:textId="7D4E2B90" w:rsidR="009C48FB" w:rsidRPr="00183134" w:rsidRDefault="00405B84" w:rsidP="00F847C3">
      <w:pPr>
        <w:pStyle w:val="DefenceHeadingNoTOC4"/>
        <w:numPr>
          <w:ilvl w:val="3"/>
          <w:numId w:val="178"/>
        </w:numPr>
        <w:rPr>
          <w:bCs/>
        </w:rPr>
      </w:pPr>
      <w:r w:rsidRPr="00183134">
        <w:t>its approach to handover / takeover of the Works</w:t>
      </w:r>
      <w:r w:rsidR="00F23376" w:rsidRPr="00183134">
        <w:rPr>
          <w:bCs/>
        </w:rPr>
        <w:t xml:space="preserve">, </w:t>
      </w:r>
      <w:r w:rsidRPr="00183134">
        <w:rPr>
          <w:bCs/>
        </w:rPr>
        <w:t xml:space="preserve">including its understanding of, and approach to complying with, </w:t>
      </w:r>
      <w:r w:rsidR="00F23376" w:rsidRPr="00183134">
        <w:rPr>
          <w:bCs/>
        </w:rPr>
        <w:t>all Contractor HOTO Obligations</w:t>
      </w:r>
      <w:r w:rsidR="00935C1B" w:rsidRPr="00183134">
        <w:rPr>
          <w:bCs/>
        </w:rPr>
        <w:t>; and</w:t>
      </w:r>
    </w:p>
    <w:p w14:paraId="67519630" w14:textId="77777777" w:rsidR="003F1CC7" w:rsidRPr="00183134" w:rsidRDefault="003F1CC7" w:rsidP="003F1CC7">
      <w:pPr>
        <w:pStyle w:val="DefenceHeadingNoTOC4"/>
        <w:numPr>
          <w:ilvl w:val="3"/>
          <w:numId w:val="178"/>
        </w:numPr>
        <w:rPr>
          <w:bCs/>
        </w:rPr>
      </w:pPr>
      <w:r w:rsidRPr="00183134">
        <w:rPr>
          <w:bCs/>
        </w:rPr>
        <w:t>its approach to safety including a summary of the biggest project risks identified and strategies to overcome/mitigate these risks; and</w:t>
      </w:r>
    </w:p>
    <w:p w14:paraId="3FFBAB72" w14:textId="77777777" w:rsidR="003F1CC7" w:rsidRPr="00183134" w:rsidRDefault="003F1CC7" w:rsidP="003F1CC7">
      <w:pPr>
        <w:pStyle w:val="DefenceHeadingNoTOC4"/>
        <w:numPr>
          <w:ilvl w:val="3"/>
          <w:numId w:val="178"/>
        </w:numPr>
        <w:rPr>
          <w:bCs/>
        </w:rPr>
      </w:pPr>
      <w:r w:rsidRPr="00183134">
        <w:rPr>
          <w:bCs/>
        </w:rPr>
        <w:t>programme management to ensure that that the Contractor’s Activities are completed by the Date for Completion.</w:t>
      </w:r>
    </w:p>
    <w:p w14:paraId="1B501148" w14:textId="53DC4857" w:rsidR="00DA7761" w:rsidRPr="00183134" w:rsidRDefault="00042CA5" w:rsidP="00DC320D">
      <w:pPr>
        <w:pStyle w:val="DefenceNormal"/>
      </w:pPr>
      <w:r w:rsidRPr="00183134">
        <w:t xml:space="preserve">to demonstrate that the Tenderer comprehends key issues and will implement appropriate solutions and management strategies in performing the Contractor's Activities and otherwise meeting its obligations under the Contract in </w:t>
      </w:r>
      <w:r w:rsidR="00027D02" w:rsidRPr="00183134">
        <w:fldChar w:fldCharType="begin"/>
      </w:r>
      <w:r w:rsidR="00027D02" w:rsidRPr="00183134">
        <w:instrText xml:space="preserve"> REF _Ref159849039 \r \h </w:instrText>
      </w:r>
      <w:r w:rsidR="00183134">
        <w:instrText xml:space="preserve"> \* MERGEFORMAT </w:instrText>
      </w:r>
      <w:r w:rsidR="00027D02" w:rsidRPr="00183134">
        <w:fldChar w:fldCharType="separate"/>
      </w:r>
      <w:r w:rsidR="0009266D" w:rsidRPr="00183134">
        <w:t>Part 5</w:t>
      </w:r>
      <w:r w:rsidR="00027D02" w:rsidRPr="00183134">
        <w:fldChar w:fldCharType="end"/>
      </w:r>
      <w:r w:rsidRPr="00183134">
        <w:t xml:space="preserve"> if it is the successful Tenderer.  </w:t>
      </w:r>
    </w:p>
    <w:p w14:paraId="6D06FE37" w14:textId="44D009A5" w:rsidR="00866308" w:rsidRPr="00183134" w:rsidRDefault="00866308" w:rsidP="00DC320D">
      <w:pPr>
        <w:pStyle w:val="DefenceNormal"/>
      </w:pPr>
      <w:r w:rsidRPr="00183134">
        <w:t xml:space="preserve">The information provided by a Tenderer in this </w:t>
      </w:r>
      <w:r w:rsidR="00092555" w:rsidRPr="00183134">
        <w:t xml:space="preserve">item </w:t>
      </w:r>
      <w:r w:rsidR="00092555" w:rsidRPr="00183134">
        <w:fldChar w:fldCharType="begin"/>
      </w:r>
      <w:r w:rsidR="00092555" w:rsidRPr="00183134">
        <w:instrText xml:space="preserve"> REF _Ref132289644 \w \h </w:instrText>
      </w:r>
      <w:r w:rsidR="00DC320D" w:rsidRPr="00183134">
        <w:instrText xml:space="preserve"> \* MERGEFORMAT </w:instrText>
      </w:r>
      <w:r w:rsidR="00092555" w:rsidRPr="00183134">
        <w:fldChar w:fldCharType="separate"/>
      </w:r>
      <w:r w:rsidR="0009266D" w:rsidRPr="00183134">
        <w:t>1</w:t>
      </w:r>
      <w:r w:rsidR="00092555" w:rsidRPr="00183134">
        <w:fldChar w:fldCharType="end"/>
      </w:r>
      <w:r w:rsidR="00092555" w:rsidRPr="00183134">
        <w:t xml:space="preserve"> of </w:t>
      </w:r>
      <w:r w:rsidR="00092555" w:rsidRPr="00183134">
        <w:fldChar w:fldCharType="begin"/>
      </w:r>
      <w:r w:rsidR="00092555" w:rsidRPr="00183134">
        <w:instrText xml:space="preserve"> REF _Ref125958203 \w \h  \* MERGEFORMAT </w:instrText>
      </w:r>
      <w:r w:rsidR="00092555" w:rsidRPr="00183134">
        <w:fldChar w:fldCharType="separate"/>
      </w:r>
      <w:r w:rsidR="0009266D" w:rsidRPr="00183134">
        <w:t>Tender Schedule A</w:t>
      </w:r>
      <w:r w:rsidR="00092555" w:rsidRPr="00183134">
        <w:fldChar w:fldCharType="end"/>
      </w:r>
      <w:r w:rsidR="00092555" w:rsidRPr="00183134">
        <w:t xml:space="preserve"> - </w:t>
      </w:r>
      <w:r w:rsidR="00092555" w:rsidRPr="00183134">
        <w:fldChar w:fldCharType="begin"/>
      </w:r>
      <w:r w:rsidR="00092555" w:rsidRPr="00183134">
        <w:instrText xml:space="preserve"> REF _Ref125958345 \h  \* MERGEFORMAT </w:instrText>
      </w:r>
      <w:r w:rsidR="00092555" w:rsidRPr="00183134">
        <w:fldChar w:fldCharType="separate"/>
      </w:r>
      <w:r w:rsidR="0009266D" w:rsidRPr="00183134">
        <w:t>Project Understanding</w:t>
      </w:r>
      <w:r w:rsidR="00092555" w:rsidRPr="00183134">
        <w:fldChar w:fldCharType="end"/>
      </w:r>
      <w:r w:rsidRPr="00183134">
        <w:t xml:space="preserve"> is for evaluation purposes only and will not limit or affect the scope of the Contractor's Activities, the Works or the Contract in </w:t>
      </w:r>
      <w:r w:rsidR="00CB5AFC" w:rsidRPr="00183134">
        <w:fldChar w:fldCharType="begin"/>
      </w:r>
      <w:r w:rsidR="00CB5AFC" w:rsidRPr="00183134">
        <w:instrText xml:space="preserve"> REF _Ref159849039 \r \h </w:instrText>
      </w:r>
      <w:r w:rsidR="00183134">
        <w:instrText xml:space="preserve"> \* MERGEFORMAT </w:instrText>
      </w:r>
      <w:r w:rsidR="00CB5AFC" w:rsidRPr="00183134">
        <w:fldChar w:fldCharType="separate"/>
      </w:r>
      <w:r w:rsidR="0009266D" w:rsidRPr="00183134">
        <w:t>Part 5</w:t>
      </w:r>
      <w:r w:rsidR="00CB5AFC" w:rsidRPr="00183134">
        <w:fldChar w:fldCharType="end"/>
      </w:r>
      <w:r w:rsidRPr="00183134">
        <w:t>.</w:t>
      </w:r>
    </w:p>
    <w:p w14:paraId="390410E5" w14:textId="2BF3908D" w:rsidR="0065486C" w:rsidRPr="00183134" w:rsidRDefault="003A67D3" w:rsidP="00092555">
      <w:pPr>
        <w:pStyle w:val="DefenceHeadingNoTOC1"/>
        <w:numPr>
          <w:ilvl w:val="0"/>
          <w:numId w:val="141"/>
        </w:numPr>
      </w:pPr>
      <w:bookmarkStart w:id="1024" w:name="_Ref176767657"/>
      <w:r w:rsidRPr="00183134">
        <w:t xml:space="preserve">DRAFT </w:t>
      </w:r>
      <w:r w:rsidR="0065486C" w:rsidRPr="00183134">
        <w:t>PROJECT PLANS</w:t>
      </w:r>
      <w:bookmarkEnd w:id="1022"/>
      <w:bookmarkEnd w:id="1024"/>
    </w:p>
    <w:p w14:paraId="6C08FA81" w14:textId="7C0EE930" w:rsidR="00EC3A0D" w:rsidRPr="00183134" w:rsidRDefault="00EC3A0D" w:rsidP="00EC3A0D">
      <w:pPr>
        <w:pStyle w:val="DefenceNormal"/>
      </w:pPr>
      <w:r w:rsidRPr="00183134">
        <w:t xml:space="preserve">To assist the Tenderer to demonstrate its ability to satisfy the evaluation criterion described under clause </w:t>
      </w:r>
      <w:r w:rsidR="008A57F4" w:rsidRPr="00183134">
        <w:fldChar w:fldCharType="begin"/>
      </w:r>
      <w:r w:rsidR="008A57F4" w:rsidRPr="00183134">
        <w:instrText xml:space="preserve"> REF _Ref129940600 \w \h </w:instrText>
      </w:r>
      <w:r w:rsidR="00183134">
        <w:instrText xml:space="preserve"> \* MERGEFORMAT </w:instrText>
      </w:r>
      <w:r w:rsidR="008A57F4" w:rsidRPr="00183134">
        <w:fldChar w:fldCharType="separate"/>
      </w:r>
      <w:r w:rsidR="0009266D" w:rsidRPr="00183134">
        <w:t>4(a)(</w:t>
      </w:r>
      <w:proofErr w:type="spellStart"/>
      <w:proofErr w:type="gramStart"/>
      <w:r w:rsidR="0009266D" w:rsidRPr="00183134">
        <w:t>i</w:t>
      </w:r>
      <w:proofErr w:type="spellEnd"/>
      <w:r w:rsidR="0009266D" w:rsidRPr="00183134">
        <w:t>)B</w:t>
      </w:r>
      <w:proofErr w:type="gramEnd"/>
      <w:r w:rsidR="008A57F4" w:rsidRPr="00183134">
        <w:fldChar w:fldCharType="end"/>
      </w:r>
      <w:r w:rsidR="008A23E8" w:rsidRPr="00183134" w:rsidDel="00AE43A6">
        <w:t xml:space="preserve"> </w:t>
      </w:r>
      <w:r w:rsidRPr="00183134">
        <w:t xml:space="preserve">of the Tender Conditions and to assist the Commonwealth in evaluating its Tender, the Tenderer is requested to prepare and provide the following </w:t>
      </w:r>
      <w:r w:rsidRPr="00183134">
        <w:rPr>
          <w:b/>
        </w:rPr>
        <w:t xml:space="preserve">draft </w:t>
      </w:r>
      <w:r w:rsidRPr="00183134">
        <w:t>Project Plans:</w:t>
      </w:r>
    </w:p>
    <w:p w14:paraId="2F7F147C" w14:textId="77777777" w:rsidR="00EC3A0D" w:rsidRPr="00183134" w:rsidRDefault="00EC3A0D" w:rsidP="00EC3A0D">
      <w:pPr>
        <w:pStyle w:val="DefenceHeadingNoTOC3"/>
      </w:pPr>
      <w:r w:rsidRPr="00183134">
        <w:t>Site Management Plan;</w:t>
      </w:r>
    </w:p>
    <w:p w14:paraId="3941A8FF" w14:textId="7BF3B13B" w:rsidR="00EC3A0D" w:rsidRPr="00183134" w:rsidRDefault="00EC3A0D" w:rsidP="00EC3A0D">
      <w:pPr>
        <w:pStyle w:val="DefenceHeadingNoTOC3"/>
      </w:pPr>
      <w:r w:rsidRPr="00183134">
        <w:t>Work Health and Safety Plan; and</w:t>
      </w:r>
    </w:p>
    <w:p w14:paraId="26FD1136" w14:textId="77777777" w:rsidR="00EC3A0D" w:rsidRPr="00183134" w:rsidRDefault="00EC3A0D" w:rsidP="00EC3A0D">
      <w:pPr>
        <w:pStyle w:val="DefenceHeadingNoTOC3"/>
      </w:pPr>
      <w:bookmarkStart w:id="1025" w:name="_Ref113980047"/>
      <w:r w:rsidRPr="00183134">
        <w:t>any additional Project Plans specified in the Tender Particulars,</w:t>
      </w:r>
      <w:bookmarkEnd w:id="1025"/>
    </w:p>
    <w:p w14:paraId="5589FE89" w14:textId="6314C601" w:rsidR="00AE43A6" w:rsidRPr="00183134" w:rsidRDefault="00EC3A0D" w:rsidP="00EC3A0D">
      <w:pPr>
        <w:pStyle w:val="DefenceNormal"/>
      </w:pPr>
      <w:r w:rsidRPr="00183134">
        <w:lastRenderedPageBreak/>
        <w:t xml:space="preserve">to demonstrate that the Tenderer comprehends key issues and will implement appropriate solutions and management strategies in performing the Contractor's Activities and otherwise meeting its obligations under the Contract in </w:t>
      </w:r>
      <w:r w:rsidR="00027D02" w:rsidRPr="00183134">
        <w:fldChar w:fldCharType="begin"/>
      </w:r>
      <w:r w:rsidR="00027D02" w:rsidRPr="00183134">
        <w:instrText xml:space="preserve"> REF _Ref159849039 \r \h </w:instrText>
      </w:r>
      <w:r w:rsidR="00183134">
        <w:instrText xml:space="preserve"> \* MERGEFORMAT </w:instrText>
      </w:r>
      <w:r w:rsidR="00027D02" w:rsidRPr="00183134">
        <w:fldChar w:fldCharType="separate"/>
      </w:r>
      <w:r w:rsidR="0009266D" w:rsidRPr="00183134">
        <w:t>Part 5</w:t>
      </w:r>
      <w:r w:rsidR="00027D02" w:rsidRPr="00183134">
        <w:fldChar w:fldCharType="end"/>
      </w:r>
      <w:r w:rsidR="00DC320D" w:rsidRPr="00183134">
        <w:t xml:space="preserve"> </w:t>
      </w:r>
      <w:r w:rsidRPr="00183134">
        <w:t xml:space="preserve">if it is the successful Tenderer. </w:t>
      </w:r>
    </w:p>
    <w:p w14:paraId="149AE381" w14:textId="2EFD0009" w:rsidR="00F70E83" w:rsidRPr="00183134" w:rsidRDefault="00781801" w:rsidP="009F6FAE">
      <w:pPr>
        <w:pStyle w:val="DefenceNormal"/>
        <w:keepNext/>
        <w:keepLines/>
      </w:pPr>
      <w:r w:rsidRPr="00183134">
        <w:t xml:space="preserve">In preparing the draft Project </w:t>
      </w:r>
      <w:r w:rsidR="00B42A04" w:rsidRPr="00183134">
        <w:t>P</w:t>
      </w:r>
      <w:r w:rsidRPr="00183134">
        <w:t>lans referenced above, the</w:t>
      </w:r>
      <w:r w:rsidR="00E74E3C" w:rsidRPr="00183134">
        <w:t xml:space="preserve"> Tenderer's attention is drawn to the definitions of </w:t>
      </w:r>
      <w:r w:rsidR="00336BB6" w:rsidRPr="00183134">
        <w:t>"</w:t>
      </w:r>
      <w:r w:rsidR="00E74E3C" w:rsidRPr="00183134">
        <w:t>Project Plans</w:t>
      </w:r>
      <w:r w:rsidR="00336BB6" w:rsidRPr="00183134">
        <w:t>"</w:t>
      </w:r>
      <w:r w:rsidR="00E74E3C" w:rsidRPr="00183134">
        <w:t xml:space="preserve">, </w:t>
      </w:r>
      <w:r w:rsidR="00336BB6" w:rsidRPr="00183134">
        <w:t>"</w:t>
      </w:r>
      <w:r w:rsidR="00E74E3C" w:rsidRPr="00183134">
        <w:t>Site Management Plan</w:t>
      </w:r>
      <w:r w:rsidR="00336BB6" w:rsidRPr="00183134">
        <w:t>"</w:t>
      </w:r>
      <w:r w:rsidR="00E74E3C" w:rsidRPr="00183134">
        <w:t xml:space="preserve"> and </w:t>
      </w:r>
      <w:r w:rsidR="00336BB6" w:rsidRPr="00183134">
        <w:t>"</w:t>
      </w:r>
      <w:r w:rsidR="00E74E3C" w:rsidRPr="00183134">
        <w:t>Work Health and Safety Plan</w:t>
      </w:r>
      <w:r w:rsidR="00336BB6" w:rsidRPr="00183134">
        <w:t>"</w:t>
      </w:r>
      <w:r w:rsidR="00E74E3C" w:rsidRPr="00183134">
        <w:t xml:space="preserve"> </w:t>
      </w:r>
      <w:r w:rsidR="004A5BAE" w:rsidRPr="00183134">
        <w:t xml:space="preserve">in </w:t>
      </w:r>
      <w:r w:rsidR="00E74E3C" w:rsidRPr="00183134">
        <w:t>clause</w:t>
      </w:r>
      <w:r w:rsidR="004A5BAE" w:rsidRPr="00183134">
        <w:t xml:space="preserve"> </w:t>
      </w:r>
      <w:r w:rsidR="00E74E3C" w:rsidRPr="00183134">
        <w:t>2</w:t>
      </w:r>
      <w:r w:rsidR="00027D02" w:rsidRPr="00183134">
        <w:t>4</w:t>
      </w:r>
      <w:r w:rsidR="00E74E3C" w:rsidRPr="00183134">
        <w:t xml:space="preserve">.1 of the Conditions of Contract </w:t>
      </w:r>
      <w:r w:rsidR="004A5BAE" w:rsidRPr="00183134">
        <w:t xml:space="preserve">and clause 8.7 of the Conditions of Contract </w:t>
      </w:r>
      <w:r w:rsidR="00E74E3C" w:rsidRPr="00183134">
        <w:t xml:space="preserve">in </w:t>
      </w:r>
      <w:r w:rsidR="00027D02" w:rsidRPr="00183134">
        <w:fldChar w:fldCharType="begin"/>
      </w:r>
      <w:r w:rsidR="00027D02" w:rsidRPr="00183134">
        <w:instrText xml:space="preserve"> REF _Ref159849039 \r \h </w:instrText>
      </w:r>
      <w:r w:rsidR="00183134">
        <w:instrText xml:space="preserve"> \* MERGEFORMAT </w:instrText>
      </w:r>
      <w:r w:rsidR="00027D02" w:rsidRPr="00183134">
        <w:fldChar w:fldCharType="separate"/>
      </w:r>
      <w:r w:rsidR="0009266D" w:rsidRPr="00183134">
        <w:t>Part 5</w:t>
      </w:r>
      <w:r w:rsidR="00027D02" w:rsidRPr="00183134">
        <w:fldChar w:fldCharType="end"/>
      </w:r>
      <w:r w:rsidR="00E74E3C" w:rsidRPr="00183134">
        <w:t>.</w:t>
      </w:r>
      <w:r w:rsidR="00161205" w:rsidRPr="00183134">
        <w:t xml:space="preserve"> The Tenderer's draft Project Plans submitted in accordance with this </w:t>
      </w:r>
      <w:r w:rsidR="00161205" w:rsidRPr="00183134">
        <w:fldChar w:fldCharType="begin"/>
      </w:r>
      <w:r w:rsidR="00161205" w:rsidRPr="00183134">
        <w:instrText xml:space="preserve"> REF _Ref125958203 \w \h  \* MERGEFORMAT </w:instrText>
      </w:r>
      <w:r w:rsidR="00161205" w:rsidRPr="00183134">
        <w:fldChar w:fldCharType="separate"/>
      </w:r>
      <w:r w:rsidR="0009266D" w:rsidRPr="00183134">
        <w:t>Tender Schedule A</w:t>
      </w:r>
      <w:r w:rsidR="00161205" w:rsidRPr="00183134">
        <w:fldChar w:fldCharType="end"/>
      </w:r>
      <w:r w:rsidR="00161205" w:rsidRPr="00183134">
        <w:t xml:space="preserve"> - </w:t>
      </w:r>
      <w:r w:rsidR="00161205" w:rsidRPr="00183134">
        <w:fldChar w:fldCharType="begin"/>
      </w:r>
      <w:r w:rsidR="00161205" w:rsidRPr="00183134">
        <w:instrText xml:space="preserve"> REF _Ref125958345 \h  \* MERGEFORMAT </w:instrText>
      </w:r>
      <w:r w:rsidR="00161205" w:rsidRPr="00183134">
        <w:fldChar w:fldCharType="separate"/>
      </w:r>
      <w:r w:rsidR="0009266D" w:rsidRPr="00183134">
        <w:t>Project Understanding</w:t>
      </w:r>
      <w:r w:rsidR="00161205" w:rsidRPr="00183134">
        <w:fldChar w:fldCharType="end"/>
      </w:r>
      <w:r w:rsidR="00161205" w:rsidRPr="00183134">
        <w:t xml:space="preserve"> must address all content requirements set out in the respective definitions </w:t>
      </w:r>
      <w:r w:rsidR="0031159B" w:rsidRPr="00183134">
        <w:t>in clause 2</w:t>
      </w:r>
      <w:r w:rsidR="00027D02" w:rsidRPr="00183134">
        <w:t>4</w:t>
      </w:r>
      <w:r w:rsidR="0031159B" w:rsidRPr="00183134">
        <w:t xml:space="preserve">.1 of the Conditions of Contract </w:t>
      </w:r>
      <w:r w:rsidR="00161205" w:rsidRPr="00183134">
        <w:t xml:space="preserve">of </w:t>
      </w:r>
      <w:r w:rsidR="00DC320D" w:rsidRPr="00183134">
        <w:t>"</w:t>
      </w:r>
      <w:r w:rsidR="00161205" w:rsidRPr="00183134">
        <w:t>Site Management Plan</w:t>
      </w:r>
      <w:r w:rsidR="00DC320D" w:rsidRPr="00183134">
        <w:t>"</w:t>
      </w:r>
      <w:r w:rsidR="00161205" w:rsidRPr="00183134">
        <w:t xml:space="preserve">, </w:t>
      </w:r>
      <w:r w:rsidR="00DC320D" w:rsidRPr="00183134">
        <w:t>"</w:t>
      </w:r>
      <w:r w:rsidR="00161205" w:rsidRPr="00183134">
        <w:t>Work Health and Safety Plan</w:t>
      </w:r>
      <w:r w:rsidR="00DC320D" w:rsidRPr="00183134">
        <w:t>"</w:t>
      </w:r>
      <w:r w:rsidR="00161205" w:rsidRPr="00183134">
        <w:t xml:space="preserve"> and other </w:t>
      </w:r>
      <w:r w:rsidR="00DC320D" w:rsidRPr="00183134">
        <w:t>"</w:t>
      </w:r>
      <w:r w:rsidR="00161205" w:rsidRPr="00183134">
        <w:t>Project Plans</w:t>
      </w:r>
      <w:r w:rsidR="00DC320D" w:rsidRPr="00183134">
        <w:t>"</w:t>
      </w:r>
      <w:r w:rsidR="00161205" w:rsidRPr="00183134">
        <w:t xml:space="preserve"> specified in the Tender Particulars.</w:t>
      </w:r>
    </w:p>
    <w:p w14:paraId="6AF87CEB" w14:textId="3AF733C9" w:rsidR="00EC3A0D" w:rsidRDefault="00EC3A0D" w:rsidP="00F847C3">
      <w:pPr>
        <w:pStyle w:val="DefenceNormal"/>
      </w:pPr>
      <w:r w:rsidRPr="00183134" w:rsidDel="00D378BC">
        <w:t xml:space="preserve">The Tenderer is requested to ensure that its draft Project Plans are focused on the Contractor's Activities and the Works described in the Contract in </w:t>
      </w:r>
      <w:r w:rsidR="00AE3DCD" w:rsidRPr="00183134">
        <w:fldChar w:fldCharType="begin"/>
      </w:r>
      <w:r w:rsidR="00AE3DCD" w:rsidRPr="00183134">
        <w:instrText xml:space="preserve"> REF _Ref159849039 \r \h </w:instrText>
      </w:r>
      <w:r w:rsidR="00183134">
        <w:instrText xml:space="preserve"> \* MERGEFORMAT </w:instrText>
      </w:r>
      <w:r w:rsidR="00AE3DCD" w:rsidRPr="00183134">
        <w:fldChar w:fldCharType="separate"/>
      </w:r>
      <w:r w:rsidR="0009266D" w:rsidRPr="00183134">
        <w:t>Part 5</w:t>
      </w:r>
      <w:r w:rsidR="00AE3DCD" w:rsidRPr="00183134">
        <w:fldChar w:fldCharType="end"/>
      </w:r>
      <w:r w:rsidR="00042CA5" w:rsidRPr="00183134" w:rsidDel="00D378BC">
        <w:t>.</w:t>
      </w:r>
    </w:p>
    <w:p w14:paraId="6C8AB9D1" w14:textId="525CC4A5" w:rsidR="00C33116" w:rsidRPr="00490822" w:rsidRDefault="00C33116" w:rsidP="00C33116">
      <w:pPr>
        <w:pStyle w:val="DefenceHeadingNoTOC1"/>
        <w:numPr>
          <w:ilvl w:val="0"/>
          <w:numId w:val="141"/>
        </w:numPr>
        <w:rPr>
          <w:i/>
        </w:rPr>
      </w:pPr>
      <w:bookmarkStart w:id="1026" w:name="_Ref146557567"/>
      <w:r w:rsidRPr="00490822">
        <w:t xml:space="preserve">PRELIMINARY DESIGN SOLUTION </w:t>
      </w:r>
      <w:bookmarkEnd w:id="1026"/>
    </w:p>
    <w:p w14:paraId="2107809D" w14:textId="77777777" w:rsidR="00C33116" w:rsidRPr="00490822" w:rsidRDefault="00C33116" w:rsidP="00C33116">
      <w:pPr>
        <w:pStyle w:val="DefenceNormal"/>
      </w:pPr>
      <w:r w:rsidRPr="00490822">
        <w:t xml:space="preserve">To assist the Tenderer to demonstrate its ability to satisfy the evaluation criterion described under clause </w:t>
      </w:r>
      <w:r w:rsidRPr="00490822">
        <w:fldChar w:fldCharType="begin"/>
      </w:r>
      <w:r w:rsidRPr="00490822">
        <w:instrText xml:space="preserve"> REF _Ref146557345 \w \h </w:instrText>
      </w:r>
      <w:r w:rsidRPr="00F847C3">
        <w:instrText xml:space="preserve"> \* MERGEFORMAT </w:instrText>
      </w:r>
      <w:r w:rsidRPr="00490822">
        <w:fldChar w:fldCharType="separate"/>
      </w:r>
      <w:r>
        <w:t>4(a)(</w:t>
      </w:r>
      <w:proofErr w:type="spellStart"/>
      <w:r>
        <w:t>i</w:t>
      </w:r>
      <w:proofErr w:type="spellEnd"/>
      <w:r>
        <w:t>)C</w:t>
      </w:r>
      <w:r w:rsidRPr="00490822">
        <w:fldChar w:fldCharType="end"/>
      </w:r>
      <w:r w:rsidRPr="00490822">
        <w:t xml:space="preserve"> of the Tender Conditions and to assist the Commonwealth in evaluating its Tender, the Tenderer is requested to prepare and provide a preliminary design solution for the Works to the level specified in the Tender Particulars.  </w:t>
      </w:r>
    </w:p>
    <w:p w14:paraId="37DDB9EA" w14:textId="77777777" w:rsidR="00C33116" w:rsidRPr="00490822" w:rsidRDefault="00C33116" w:rsidP="00C33116">
      <w:pPr>
        <w:pStyle w:val="DefenceNormal"/>
      </w:pPr>
      <w:r w:rsidRPr="00490822">
        <w:t>The Tenderer should note that:</w:t>
      </w:r>
    </w:p>
    <w:p w14:paraId="5032064C" w14:textId="77777777" w:rsidR="00C33116" w:rsidRPr="00490822" w:rsidRDefault="00C33116" w:rsidP="00C33116">
      <w:pPr>
        <w:pStyle w:val="DefenceHeadingNoTOC3"/>
        <w:numPr>
          <w:ilvl w:val="2"/>
          <w:numId w:val="189"/>
        </w:numPr>
      </w:pPr>
      <w:r w:rsidRPr="00490822">
        <w:t xml:space="preserve">subject to paragraph </w:t>
      </w:r>
      <w:r w:rsidRPr="00490822">
        <w:fldChar w:fldCharType="begin"/>
      </w:r>
      <w:r w:rsidRPr="00490822">
        <w:instrText xml:space="preserve"> REF _Ref456775070 \n \h </w:instrText>
      </w:r>
      <w:r w:rsidRPr="00F847C3">
        <w:instrText xml:space="preserve"> \* MERGEFORMAT </w:instrText>
      </w:r>
      <w:r w:rsidRPr="00490822">
        <w:fldChar w:fldCharType="separate"/>
      </w:r>
      <w:r>
        <w:t>(b)</w:t>
      </w:r>
      <w:r w:rsidRPr="00490822">
        <w:fldChar w:fldCharType="end"/>
      </w:r>
      <w:r w:rsidRPr="00490822">
        <w:t xml:space="preserve">, the preliminary design solution provided by the successful Tenderer will form part of the design to be prepared by the Contractor under clause 5.1 of the Conditions of Contract in </w:t>
      </w:r>
      <w:r>
        <w:fldChar w:fldCharType="begin"/>
      </w:r>
      <w:r>
        <w:instrText xml:space="preserve"> REF _Ref159849039 \r \h </w:instrText>
      </w:r>
      <w:r>
        <w:fldChar w:fldCharType="separate"/>
      </w:r>
      <w:r>
        <w:t>Part 5</w:t>
      </w:r>
      <w:r>
        <w:fldChar w:fldCharType="end"/>
      </w:r>
      <w:r w:rsidRPr="00490822">
        <w:t>; and</w:t>
      </w:r>
    </w:p>
    <w:p w14:paraId="2A28659B" w14:textId="77777777" w:rsidR="00C33116" w:rsidRPr="00490822" w:rsidRDefault="00C33116" w:rsidP="00C33116">
      <w:pPr>
        <w:pStyle w:val="DefenceHeadingNoTOC3"/>
        <w:numPr>
          <w:ilvl w:val="2"/>
          <w:numId w:val="189"/>
        </w:numPr>
      </w:pPr>
      <w:bookmarkStart w:id="1027" w:name="_Ref456775070"/>
      <w:r w:rsidRPr="00490822">
        <w:t xml:space="preserve">the Commonwealth reserves the right to negotiate the preliminary design solution provided by the Tenderer before </w:t>
      </w:r>
      <w:proofErr w:type="gramStart"/>
      <w:r w:rsidRPr="00490822">
        <w:t>entering into</w:t>
      </w:r>
      <w:proofErr w:type="gramEnd"/>
      <w:r w:rsidRPr="00490822">
        <w:t xml:space="preserve"> any Contract with the successful Tenderer.</w:t>
      </w:r>
      <w:bookmarkEnd w:id="1027"/>
      <w:r w:rsidRPr="00490822">
        <w:t xml:space="preserve"> </w:t>
      </w:r>
    </w:p>
    <w:p w14:paraId="4F38265E" w14:textId="77777777" w:rsidR="00195F0B" w:rsidRPr="00183134" w:rsidRDefault="00195F0B" w:rsidP="00214A1C">
      <w:pPr>
        <w:pStyle w:val="DefenceHeadingNoTOC1"/>
        <w:numPr>
          <w:ilvl w:val="0"/>
          <w:numId w:val="141"/>
        </w:numPr>
      </w:pPr>
      <w:r w:rsidRPr="00183134">
        <w:t>PAGE LIMITS</w:t>
      </w:r>
    </w:p>
    <w:p w14:paraId="7500DFEC" w14:textId="06DCDEE2" w:rsidR="00195F0B" w:rsidRPr="00183134" w:rsidRDefault="00195F0B" w:rsidP="00195F0B">
      <w:pPr>
        <w:pStyle w:val="DefenceNormal"/>
      </w:pPr>
      <w:r w:rsidRPr="00183134">
        <w:t xml:space="preserve">The Tenderer may lodge up to (but no more than) </w:t>
      </w:r>
      <w:r w:rsidR="00935C1B" w:rsidRPr="00183134">
        <w:rPr>
          <w:b/>
          <w:i/>
        </w:rPr>
        <w:t xml:space="preserve">30 </w:t>
      </w:r>
      <w:r w:rsidRPr="00183134">
        <w:t xml:space="preserve">pages in response to item </w:t>
      </w:r>
      <w:r w:rsidR="00B50DAF" w:rsidRPr="00183134">
        <w:fldChar w:fldCharType="begin"/>
      </w:r>
      <w:r w:rsidR="00B50DAF" w:rsidRPr="00183134">
        <w:instrText xml:space="preserve"> REF _Ref132289644 \r \h </w:instrText>
      </w:r>
      <w:r w:rsidR="00183134">
        <w:instrText xml:space="preserve"> \* MERGEFORMAT </w:instrText>
      </w:r>
      <w:r w:rsidR="00B50DAF" w:rsidRPr="00183134">
        <w:fldChar w:fldCharType="separate"/>
      </w:r>
      <w:r w:rsidR="0009266D" w:rsidRPr="00183134">
        <w:t>1</w:t>
      </w:r>
      <w:r w:rsidR="00B50DAF" w:rsidRPr="00183134">
        <w:fldChar w:fldCharType="end"/>
      </w:r>
      <w:r w:rsidRPr="00183134">
        <w:t xml:space="preserve"> of this </w:t>
      </w:r>
      <w:r w:rsidRPr="00183134">
        <w:fldChar w:fldCharType="begin"/>
      </w:r>
      <w:r w:rsidRPr="00183134">
        <w:instrText xml:space="preserve"> REF _Ref125958203 \w \h </w:instrText>
      </w:r>
      <w:r w:rsidR="00183134">
        <w:instrText xml:space="preserve"> \* MERGEFORMAT </w:instrText>
      </w:r>
      <w:r w:rsidRPr="00183134">
        <w:fldChar w:fldCharType="separate"/>
      </w:r>
      <w:r w:rsidR="0009266D" w:rsidRPr="00183134">
        <w:t>Tender Schedule A</w:t>
      </w:r>
      <w:r w:rsidRPr="00183134">
        <w:fldChar w:fldCharType="end"/>
      </w:r>
      <w:r w:rsidRPr="00183134">
        <w:t xml:space="preserve"> - </w:t>
      </w:r>
      <w:r w:rsidRPr="00183134">
        <w:fldChar w:fldCharType="begin"/>
      </w:r>
      <w:r w:rsidRPr="00183134">
        <w:instrText xml:space="preserve"> REF _Ref125958345 \h </w:instrText>
      </w:r>
      <w:r w:rsidR="00183134">
        <w:instrText xml:space="preserve"> \* MERGEFORMAT </w:instrText>
      </w:r>
      <w:r w:rsidRPr="00183134">
        <w:fldChar w:fldCharType="separate"/>
      </w:r>
      <w:r w:rsidR="0009266D" w:rsidRPr="00183134">
        <w:t>Project Understanding</w:t>
      </w:r>
      <w:r w:rsidRPr="00183134">
        <w:fldChar w:fldCharType="end"/>
      </w:r>
      <w:r w:rsidRPr="00183134">
        <w:t xml:space="preserve">. </w:t>
      </w:r>
    </w:p>
    <w:p w14:paraId="3D9B6595" w14:textId="4F96B519" w:rsidR="00195F0B" w:rsidRPr="00183134" w:rsidRDefault="00195F0B" w:rsidP="00195F0B">
      <w:pPr>
        <w:pStyle w:val="DefenceNormal"/>
      </w:pPr>
      <w:r w:rsidRPr="00183134">
        <w:t xml:space="preserve">The Tenderer should note that the Commonwealth may (in its absolute discretion) decide not to evaluate or continue to evaluate any material provided </w:t>
      </w:r>
      <w:proofErr w:type="gramStart"/>
      <w:r w:rsidRPr="00183134">
        <w:t>in excess of</w:t>
      </w:r>
      <w:proofErr w:type="gramEnd"/>
      <w:r w:rsidRPr="00183134">
        <w:t xml:space="preserve"> the page limit specified (including where more than the number of pages is provided in respect to any item).</w:t>
      </w:r>
    </w:p>
    <w:p w14:paraId="0D94E0EB" w14:textId="2E4A773E" w:rsidR="00195F0B" w:rsidRPr="00183134" w:rsidRDefault="00195F0B" w:rsidP="00195F0B">
      <w:pPr>
        <w:pStyle w:val="DefenceNormal"/>
      </w:pPr>
      <w:r w:rsidRPr="00183134">
        <w:t xml:space="preserve">Tenderers are reminded of the formatting and other requirements set out in </w:t>
      </w:r>
      <w:r w:rsidR="004049F6" w:rsidRPr="00183134">
        <w:t>clause</w:t>
      </w:r>
      <w:r w:rsidRPr="00183134">
        <w:t xml:space="preserve"> </w:t>
      </w:r>
      <w:r w:rsidR="004049F6" w:rsidRPr="00183134">
        <w:fldChar w:fldCharType="begin"/>
      </w:r>
      <w:r w:rsidR="004049F6" w:rsidRPr="00183134">
        <w:instrText xml:space="preserve"> REF _Ref129940924 \w \h  \* MERGEFORMAT </w:instrText>
      </w:r>
      <w:r w:rsidR="004049F6" w:rsidRPr="00183134">
        <w:fldChar w:fldCharType="separate"/>
      </w:r>
      <w:r w:rsidR="0009266D" w:rsidRPr="00183134">
        <w:t>3.4(b)(vii)</w:t>
      </w:r>
      <w:r w:rsidR="004049F6" w:rsidRPr="00183134">
        <w:fldChar w:fldCharType="end"/>
      </w:r>
      <w:r w:rsidR="004049F6" w:rsidRPr="00183134">
        <w:t xml:space="preserve"> </w:t>
      </w:r>
      <w:r w:rsidRPr="00183134">
        <w:t xml:space="preserve">of the Tender Conditions. </w:t>
      </w:r>
    </w:p>
    <w:p w14:paraId="7D371571" w14:textId="77777777" w:rsidR="005B599E" w:rsidRPr="00183134" w:rsidRDefault="005B599E" w:rsidP="005B599E">
      <w:pPr>
        <w:pStyle w:val="DefenceNormal"/>
        <w:pBdr>
          <w:bottom w:val="single" w:sz="4" w:space="1" w:color="auto"/>
        </w:pBdr>
      </w:pPr>
    </w:p>
    <w:p w14:paraId="61A4F841" w14:textId="75E6D652" w:rsidR="00ED5204" w:rsidRPr="00183134" w:rsidRDefault="00ED5204" w:rsidP="00304507">
      <w:pPr>
        <w:pStyle w:val="DefenceTenderScheduleHeading"/>
      </w:pPr>
      <w:bookmarkStart w:id="1028" w:name="_Toc45536739"/>
      <w:bookmarkStart w:id="1029" w:name="_Toc45541280"/>
      <w:bookmarkStart w:id="1030" w:name="_Toc45542136"/>
      <w:bookmarkStart w:id="1031" w:name="_Toc45542992"/>
      <w:bookmarkStart w:id="1032" w:name="_Toc45543846"/>
      <w:bookmarkStart w:id="1033" w:name="_Toc49780192"/>
      <w:bookmarkStart w:id="1034" w:name="_Toc49780409"/>
      <w:bookmarkStart w:id="1035" w:name="_Toc55567269"/>
      <w:bookmarkStart w:id="1036" w:name="_Toc57213650"/>
      <w:bookmarkStart w:id="1037" w:name="_Toc57213887"/>
      <w:bookmarkStart w:id="1038" w:name="_Toc57214122"/>
      <w:bookmarkStart w:id="1039" w:name="_Toc57648960"/>
      <w:bookmarkStart w:id="1040" w:name="_Toc63335996"/>
      <w:bookmarkStart w:id="1041" w:name="_Toc65849640"/>
      <w:bookmarkStart w:id="1042" w:name="_Toc45536740"/>
      <w:bookmarkStart w:id="1043" w:name="_Toc45541281"/>
      <w:bookmarkStart w:id="1044" w:name="_Toc45542137"/>
      <w:bookmarkStart w:id="1045" w:name="_Toc45542993"/>
      <w:bookmarkStart w:id="1046" w:name="_Toc45543847"/>
      <w:bookmarkStart w:id="1047" w:name="_Toc49780193"/>
      <w:bookmarkStart w:id="1048" w:name="_Toc49780410"/>
      <w:bookmarkStart w:id="1049" w:name="_Toc55567270"/>
      <w:bookmarkStart w:id="1050" w:name="_Toc57213651"/>
      <w:bookmarkStart w:id="1051" w:name="_Toc57213888"/>
      <w:bookmarkStart w:id="1052" w:name="_Toc57214123"/>
      <w:bookmarkStart w:id="1053" w:name="_Toc57648961"/>
      <w:bookmarkStart w:id="1054" w:name="_Toc63335997"/>
      <w:bookmarkStart w:id="1055" w:name="_Toc65849641"/>
      <w:bookmarkStart w:id="1056" w:name="_Toc45536741"/>
      <w:bookmarkStart w:id="1057" w:name="_Toc45541282"/>
      <w:bookmarkStart w:id="1058" w:name="_Toc45542138"/>
      <w:bookmarkStart w:id="1059" w:name="_Toc45542994"/>
      <w:bookmarkStart w:id="1060" w:name="_Toc45543848"/>
      <w:bookmarkStart w:id="1061" w:name="_Toc49780194"/>
      <w:bookmarkStart w:id="1062" w:name="_Toc49780411"/>
      <w:bookmarkStart w:id="1063" w:name="_Toc55567271"/>
      <w:bookmarkStart w:id="1064" w:name="_Toc57213652"/>
      <w:bookmarkStart w:id="1065" w:name="_Toc57213889"/>
      <w:bookmarkStart w:id="1066" w:name="_Toc57214124"/>
      <w:bookmarkStart w:id="1067" w:name="_Toc57648962"/>
      <w:bookmarkStart w:id="1068" w:name="_Toc63335998"/>
      <w:bookmarkStart w:id="1069" w:name="_Toc65849642"/>
      <w:bookmarkStart w:id="1070" w:name="_Toc45536742"/>
      <w:bookmarkStart w:id="1071" w:name="_Toc45541283"/>
      <w:bookmarkStart w:id="1072" w:name="_Toc45542139"/>
      <w:bookmarkStart w:id="1073" w:name="_Toc45542995"/>
      <w:bookmarkStart w:id="1074" w:name="_Toc45543849"/>
      <w:bookmarkStart w:id="1075" w:name="_Toc49780195"/>
      <w:bookmarkStart w:id="1076" w:name="_Toc49780412"/>
      <w:bookmarkStart w:id="1077" w:name="_Toc55567272"/>
      <w:bookmarkStart w:id="1078" w:name="_Toc57213653"/>
      <w:bookmarkStart w:id="1079" w:name="_Toc57213890"/>
      <w:bookmarkStart w:id="1080" w:name="_Toc57214125"/>
      <w:bookmarkStart w:id="1081" w:name="_Toc57648963"/>
      <w:bookmarkStart w:id="1082" w:name="_Toc63335999"/>
      <w:bookmarkStart w:id="1083" w:name="_Toc65849643"/>
      <w:bookmarkStart w:id="1084" w:name="_Toc45536743"/>
      <w:bookmarkStart w:id="1085" w:name="_Toc45541284"/>
      <w:bookmarkStart w:id="1086" w:name="_Toc45542140"/>
      <w:bookmarkStart w:id="1087" w:name="_Toc45542996"/>
      <w:bookmarkStart w:id="1088" w:name="_Toc45543850"/>
      <w:bookmarkStart w:id="1089" w:name="_Toc49780196"/>
      <w:bookmarkStart w:id="1090" w:name="_Toc49780413"/>
      <w:bookmarkStart w:id="1091" w:name="_Toc55567273"/>
      <w:bookmarkStart w:id="1092" w:name="_Toc57213654"/>
      <w:bookmarkStart w:id="1093" w:name="_Toc57213891"/>
      <w:bookmarkStart w:id="1094" w:name="_Toc57214126"/>
      <w:bookmarkStart w:id="1095" w:name="_Toc57648964"/>
      <w:bookmarkStart w:id="1096" w:name="_Toc63336000"/>
      <w:bookmarkStart w:id="1097" w:name="_Toc65849644"/>
      <w:bookmarkStart w:id="1098" w:name="_Toc45536744"/>
      <w:bookmarkStart w:id="1099" w:name="_Toc45541285"/>
      <w:bookmarkStart w:id="1100" w:name="_Toc45542141"/>
      <w:bookmarkStart w:id="1101" w:name="_Toc45542997"/>
      <w:bookmarkStart w:id="1102" w:name="_Toc45543851"/>
      <w:bookmarkStart w:id="1103" w:name="_Toc49780197"/>
      <w:bookmarkStart w:id="1104" w:name="_Toc49780414"/>
      <w:bookmarkStart w:id="1105" w:name="_Toc55567274"/>
      <w:bookmarkStart w:id="1106" w:name="_Toc57213655"/>
      <w:bookmarkStart w:id="1107" w:name="_Toc57213892"/>
      <w:bookmarkStart w:id="1108" w:name="_Toc57214127"/>
      <w:bookmarkStart w:id="1109" w:name="_Toc57648965"/>
      <w:bookmarkStart w:id="1110" w:name="_Toc63336001"/>
      <w:bookmarkStart w:id="1111" w:name="_Toc65849645"/>
      <w:bookmarkStart w:id="1112" w:name="_Toc45536745"/>
      <w:bookmarkStart w:id="1113" w:name="_Toc45541286"/>
      <w:bookmarkStart w:id="1114" w:name="_Toc45542142"/>
      <w:bookmarkStart w:id="1115" w:name="_Toc45542998"/>
      <w:bookmarkStart w:id="1116" w:name="_Toc45543852"/>
      <w:bookmarkStart w:id="1117" w:name="_Toc49780198"/>
      <w:bookmarkStart w:id="1118" w:name="_Toc49780415"/>
      <w:bookmarkStart w:id="1119" w:name="_Toc55567275"/>
      <w:bookmarkStart w:id="1120" w:name="_Toc57213656"/>
      <w:bookmarkStart w:id="1121" w:name="_Toc57213893"/>
      <w:bookmarkStart w:id="1122" w:name="_Toc57214128"/>
      <w:bookmarkStart w:id="1123" w:name="_Toc57648966"/>
      <w:bookmarkStart w:id="1124" w:name="_Toc63336002"/>
      <w:bookmarkStart w:id="1125" w:name="_Toc65849646"/>
      <w:bookmarkStart w:id="1126" w:name="_Toc45536746"/>
      <w:bookmarkStart w:id="1127" w:name="_Toc45541287"/>
      <w:bookmarkStart w:id="1128" w:name="_Toc45542143"/>
      <w:bookmarkStart w:id="1129" w:name="_Toc45542999"/>
      <w:bookmarkStart w:id="1130" w:name="_Toc45543853"/>
      <w:bookmarkStart w:id="1131" w:name="_Toc49780199"/>
      <w:bookmarkStart w:id="1132" w:name="_Toc49780416"/>
      <w:bookmarkStart w:id="1133" w:name="_Toc55567276"/>
      <w:bookmarkStart w:id="1134" w:name="_Toc57213657"/>
      <w:bookmarkStart w:id="1135" w:name="_Toc57213894"/>
      <w:bookmarkStart w:id="1136" w:name="_Toc57214129"/>
      <w:bookmarkStart w:id="1137" w:name="_Toc57648967"/>
      <w:bookmarkStart w:id="1138" w:name="_Toc63336003"/>
      <w:bookmarkStart w:id="1139" w:name="_Toc65849647"/>
      <w:bookmarkStart w:id="1140" w:name="_Toc45536747"/>
      <w:bookmarkStart w:id="1141" w:name="_Toc45541288"/>
      <w:bookmarkStart w:id="1142" w:name="_Toc45542144"/>
      <w:bookmarkStart w:id="1143" w:name="_Toc45543000"/>
      <w:bookmarkStart w:id="1144" w:name="_Toc45543854"/>
      <w:bookmarkStart w:id="1145" w:name="_Toc49780200"/>
      <w:bookmarkStart w:id="1146" w:name="_Toc49780417"/>
      <w:bookmarkStart w:id="1147" w:name="_Toc55567277"/>
      <w:bookmarkStart w:id="1148" w:name="_Toc57213658"/>
      <w:bookmarkStart w:id="1149" w:name="_Toc57213895"/>
      <w:bookmarkStart w:id="1150" w:name="_Toc57214130"/>
      <w:bookmarkStart w:id="1151" w:name="_Toc57648968"/>
      <w:bookmarkStart w:id="1152" w:name="_Toc63336004"/>
      <w:bookmarkStart w:id="1153" w:name="_Toc65849648"/>
      <w:bookmarkStart w:id="1154" w:name="_Toc45536748"/>
      <w:bookmarkStart w:id="1155" w:name="_Toc45541289"/>
      <w:bookmarkStart w:id="1156" w:name="_Toc45542145"/>
      <w:bookmarkStart w:id="1157" w:name="_Toc45543001"/>
      <w:bookmarkStart w:id="1158" w:name="_Toc45543855"/>
      <w:bookmarkStart w:id="1159" w:name="_Toc49780201"/>
      <w:bookmarkStart w:id="1160" w:name="_Toc49780418"/>
      <w:bookmarkStart w:id="1161" w:name="_Toc55567278"/>
      <w:bookmarkStart w:id="1162" w:name="_Toc57213659"/>
      <w:bookmarkStart w:id="1163" w:name="_Toc57213896"/>
      <w:bookmarkStart w:id="1164" w:name="_Toc57214131"/>
      <w:bookmarkStart w:id="1165" w:name="_Toc57648969"/>
      <w:bookmarkStart w:id="1166" w:name="_Toc63336005"/>
      <w:bookmarkStart w:id="1167" w:name="_Toc65849649"/>
      <w:bookmarkStart w:id="1168" w:name="_Toc45536749"/>
      <w:bookmarkStart w:id="1169" w:name="_Toc45541290"/>
      <w:bookmarkStart w:id="1170" w:name="_Toc45542146"/>
      <w:bookmarkStart w:id="1171" w:name="_Toc45543002"/>
      <w:bookmarkStart w:id="1172" w:name="_Toc45543856"/>
      <w:bookmarkStart w:id="1173" w:name="_Toc49780202"/>
      <w:bookmarkStart w:id="1174" w:name="_Toc49780419"/>
      <w:bookmarkStart w:id="1175" w:name="_Toc55567279"/>
      <w:bookmarkStart w:id="1176" w:name="_Toc57213660"/>
      <w:bookmarkStart w:id="1177" w:name="_Toc57213897"/>
      <w:bookmarkStart w:id="1178" w:name="_Toc57214132"/>
      <w:bookmarkStart w:id="1179" w:name="_Toc57648970"/>
      <w:bookmarkStart w:id="1180" w:name="_Toc63336006"/>
      <w:bookmarkStart w:id="1181" w:name="_Toc65849650"/>
      <w:bookmarkStart w:id="1182" w:name="_Toc45536750"/>
      <w:bookmarkStart w:id="1183" w:name="_Toc45541291"/>
      <w:bookmarkStart w:id="1184" w:name="_Toc45542147"/>
      <w:bookmarkStart w:id="1185" w:name="_Toc45543003"/>
      <w:bookmarkStart w:id="1186" w:name="_Toc45543857"/>
      <w:bookmarkStart w:id="1187" w:name="_Toc49780203"/>
      <w:bookmarkStart w:id="1188" w:name="_Toc49780420"/>
      <w:bookmarkStart w:id="1189" w:name="_Toc55567280"/>
      <w:bookmarkStart w:id="1190" w:name="_Toc57213661"/>
      <w:bookmarkStart w:id="1191" w:name="_Toc57213898"/>
      <w:bookmarkStart w:id="1192" w:name="_Toc57214133"/>
      <w:bookmarkStart w:id="1193" w:name="_Toc57648971"/>
      <w:bookmarkStart w:id="1194" w:name="_Toc63336007"/>
      <w:bookmarkStart w:id="1195" w:name="_Toc65849651"/>
      <w:bookmarkStart w:id="1196" w:name="_Toc45536751"/>
      <w:bookmarkStart w:id="1197" w:name="_Toc45541292"/>
      <w:bookmarkStart w:id="1198" w:name="_Toc45542148"/>
      <w:bookmarkStart w:id="1199" w:name="_Toc45543004"/>
      <w:bookmarkStart w:id="1200" w:name="_Toc45543858"/>
      <w:bookmarkStart w:id="1201" w:name="_Toc49780204"/>
      <w:bookmarkStart w:id="1202" w:name="_Toc49780421"/>
      <w:bookmarkStart w:id="1203" w:name="_Toc55567281"/>
      <w:bookmarkStart w:id="1204" w:name="_Toc57213662"/>
      <w:bookmarkStart w:id="1205" w:name="_Toc57213899"/>
      <w:bookmarkStart w:id="1206" w:name="_Toc57214134"/>
      <w:bookmarkStart w:id="1207" w:name="_Toc57648972"/>
      <w:bookmarkStart w:id="1208" w:name="_Toc63336008"/>
      <w:bookmarkStart w:id="1209" w:name="_Toc65849652"/>
      <w:bookmarkStart w:id="1210" w:name="_Toc45536752"/>
      <w:bookmarkStart w:id="1211" w:name="_Toc45541293"/>
      <w:bookmarkStart w:id="1212" w:name="_Toc45542149"/>
      <w:bookmarkStart w:id="1213" w:name="_Toc45543005"/>
      <w:bookmarkStart w:id="1214" w:name="_Toc45543859"/>
      <w:bookmarkStart w:id="1215" w:name="_Toc49780205"/>
      <w:bookmarkStart w:id="1216" w:name="_Toc49780422"/>
      <w:bookmarkStart w:id="1217" w:name="_Toc55567282"/>
      <w:bookmarkStart w:id="1218" w:name="_Toc57213663"/>
      <w:bookmarkStart w:id="1219" w:name="_Toc57213900"/>
      <w:bookmarkStart w:id="1220" w:name="_Toc57214135"/>
      <w:bookmarkStart w:id="1221" w:name="_Toc57648973"/>
      <w:bookmarkStart w:id="1222" w:name="_Toc63336009"/>
      <w:bookmarkStart w:id="1223" w:name="_Toc65849653"/>
      <w:bookmarkStart w:id="1224" w:name="_Toc45536753"/>
      <w:bookmarkStart w:id="1225" w:name="_Toc45541294"/>
      <w:bookmarkStart w:id="1226" w:name="_Toc45542150"/>
      <w:bookmarkStart w:id="1227" w:name="_Toc45543006"/>
      <w:bookmarkStart w:id="1228" w:name="_Toc45543860"/>
      <w:bookmarkStart w:id="1229" w:name="_Toc49780206"/>
      <w:bookmarkStart w:id="1230" w:name="_Toc49780423"/>
      <w:bookmarkStart w:id="1231" w:name="_Toc55567283"/>
      <w:bookmarkStart w:id="1232" w:name="_Toc57213664"/>
      <w:bookmarkStart w:id="1233" w:name="_Toc57213901"/>
      <w:bookmarkStart w:id="1234" w:name="_Toc57214136"/>
      <w:bookmarkStart w:id="1235" w:name="_Toc57648974"/>
      <w:bookmarkStart w:id="1236" w:name="_Toc63336010"/>
      <w:bookmarkStart w:id="1237" w:name="_Toc65849654"/>
      <w:bookmarkStart w:id="1238" w:name="_Toc45536754"/>
      <w:bookmarkStart w:id="1239" w:name="_Toc45541295"/>
      <w:bookmarkStart w:id="1240" w:name="_Toc45542151"/>
      <w:bookmarkStart w:id="1241" w:name="_Toc45543007"/>
      <w:bookmarkStart w:id="1242" w:name="_Toc45543861"/>
      <w:bookmarkStart w:id="1243" w:name="_Toc49780207"/>
      <w:bookmarkStart w:id="1244" w:name="_Toc49780424"/>
      <w:bookmarkStart w:id="1245" w:name="_Toc55567284"/>
      <w:bookmarkStart w:id="1246" w:name="_Toc57213665"/>
      <w:bookmarkStart w:id="1247" w:name="_Toc57213902"/>
      <w:bookmarkStart w:id="1248" w:name="_Toc57214137"/>
      <w:bookmarkStart w:id="1249" w:name="_Toc57648975"/>
      <w:bookmarkStart w:id="1250" w:name="_Toc63336011"/>
      <w:bookmarkStart w:id="1251" w:name="_Toc65849655"/>
      <w:bookmarkStart w:id="1252" w:name="_Toc45536815"/>
      <w:bookmarkStart w:id="1253" w:name="_Toc45541356"/>
      <w:bookmarkStart w:id="1254" w:name="_Toc45542212"/>
      <w:bookmarkStart w:id="1255" w:name="_Toc45543068"/>
      <w:bookmarkStart w:id="1256" w:name="_Toc45543922"/>
      <w:bookmarkStart w:id="1257" w:name="_Toc49780268"/>
      <w:bookmarkStart w:id="1258" w:name="_Toc49780485"/>
      <w:bookmarkStart w:id="1259" w:name="_Toc55567345"/>
      <w:bookmarkStart w:id="1260" w:name="_Toc57213726"/>
      <w:bookmarkStart w:id="1261" w:name="_Toc57213963"/>
      <w:bookmarkStart w:id="1262" w:name="_Toc57214198"/>
      <w:bookmarkStart w:id="1263" w:name="_Toc57649036"/>
      <w:bookmarkStart w:id="1264" w:name="_Toc63336072"/>
      <w:bookmarkStart w:id="1265" w:name="_Toc65849716"/>
      <w:bookmarkStart w:id="1266" w:name="_Toc45536816"/>
      <w:bookmarkStart w:id="1267" w:name="_Toc45541357"/>
      <w:bookmarkStart w:id="1268" w:name="_Toc45542213"/>
      <w:bookmarkStart w:id="1269" w:name="_Toc45543069"/>
      <w:bookmarkStart w:id="1270" w:name="_Toc45543923"/>
      <w:bookmarkStart w:id="1271" w:name="_Toc49780269"/>
      <w:bookmarkStart w:id="1272" w:name="_Toc49780486"/>
      <w:bookmarkStart w:id="1273" w:name="_Toc55567346"/>
      <w:bookmarkStart w:id="1274" w:name="_Toc57213727"/>
      <w:bookmarkStart w:id="1275" w:name="_Toc57213964"/>
      <w:bookmarkStart w:id="1276" w:name="_Toc57214199"/>
      <w:bookmarkStart w:id="1277" w:name="_Toc57649037"/>
      <w:bookmarkStart w:id="1278" w:name="_Toc63336073"/>
      <w:bookmarkStart w:id="1279" w:name="_Toc65849717"/>
      <w:bookmarkStart w:id="1280" w:name="_Toc45536817"/>
      <w:bookmarkStart w:id="1281" w:name="_Toc45541358"/>
      <w:bookmarkStart w:id="1282" w:name="_Toc45542214"/>
      <w:bookmarkStart w:id="1283" w:name="_Toc45543070"/>
      <w:bookmarkStart w:id="1284" w:name="_Toc45543924"/>
      <w:bookmarkStart w:id="1285" w:name="_Toc49780270"/>
      <w:bookmarkStart w:id="1286" w:name="_Toc49780487"/>
      <w:bookmarkStart w:id="1287" w:name="_Toc55567347"/>
      <w:bookmarkStart w:id="1288" w:name="_Toc57213728"/>
      <w:bookmarkStart w:id="1289" w:name="_Toc57213965"/>
      <w:bookmarkStart w:id="1290" w:name="_Toc57214200"/>
      <w:bookmarkStart w:id="1291" w:name="_Toc57649038"/>
      <w:bookmarkStart w:id="1292" w:name="_Toc63336074"/>
      <w:bookmarkStart w:id="1293" w:name="_Toc65849718"/>
      <w:bookmarkStart w:id="1294" w:name="_Toc45536818"/>
      <w:bookmarkStart w:id="1295" w:name="_Toc45541359"/>
      <w:bookmarkStart w:id="1296" w:name="_Toc45542215"/>
      <w:bookmarkStart w:id="1297" w:name="_Toc45543071"/>
      <w:bookmarkStart w:id="1298" w:name="_Toc45543925"/>
      <w:bookmarkStart w:id="1299" w:name="_Toc49780271"/>
      <w:bookmarkStart w:id="1300" w:name="_Toc49780488"/>
      <w:bookmarkStart w:id="1301" w:name="_Toc55567348"/>
      <w:bookmarkStart w:id="1302" w:name="_Toc57213729"/>
      <w:bookmarkStart w:id="1303" w:name="_Toc57213966"/>
      <w:bookmarkStart w:id="1304" w:name="_Toc57214201"/>
      <w:bookmarkStart w:id="1305" w:name="_Toc57649039"/>
      <w:bookmarkStart w:id="1306" w:name="_Toc63336075"/>
      <w:bookmarkStart w:id="1307" w:name="_Toc65849719"/>
      <w:bookmarkStart w:id="1308" w:name="_Toc45536819"/>
      <w:bookmarkStart w:id="1309" w:name="_Toc45541360"/>
      <w:bookmarkStart w:id="1310" w:name="_Toc45542216"/>
      <w:bookmarkStart w:id="1311" w:name="_Toc45543072"/>
      <w:bookmarkStart w:id="1312" w:name="_Toc45543926"/>
      <w:bookmarkStart w:id="1313" w:name="_Toc49780272"/>
      <w:bookmarkStart w:id="1314" w:name="_Toc49780489"/>
      <w:bookmarkStart w:id="1315" w:name="_Toc55567349"/>
      <w:bookmarkStart w:id="1316" w:name="_Toc57213730"/>
      <w:bookmarkStart w:id="1317" w:name="_Toc57213967"/>
      <w:bookmarkStart w:id="1318" w:name="_Toc57214202"/>
      <w:bookmarkStart w:id="1319" w:name="_Toc57649040"/>
      <w:bookmarkStart w:id="1320" w:name="_Toc63336076"/>
      <w:bookmarkStart w:id="1321" w:name="_Toc65849720"/>
      <w:bookmarkStart w:id="1322" w:name="_Toc45536820"/>
      <w:bookmarkStart w:id="1323" w:name="_Toc45541361"/>
      <w:bookmarkStart w:id="1324" w:name="_Toc45542217"/>
      <w:bookmarkStart w:id="1325" w:name="_Toc45543073"/>
      <w:bookmarkStart w:id="1326" w:name="_Toc45543927"/>
      <w:bookmarkStart w:id="1327" w:name="_Toc49780273"/>
      <w:bookmarkStart w:id="1328" w:name="_Toc49780490"/>
      <w:bookmarkStart w:id="1329" w:name="_Toc55567350"/>
      <w:bookmarkStart w:id="1330" w:name="_Toc57213731"/>
      <w:bookmarkStart w:id="1331" w:name="_Toc57213968"/>
      <w:bookmarkStart w:id="1332" w:name="_Toc57214203"/>
      <w:bookmarkStart w:id="1333" w:name="_Toc57649041"/>
      <w:bookmarkStart w:id="1334" w:name="_Toc63336077"/>
      <w:bookmarkStart w:id="1335" w:name="_Toc65849721"/>
      <w:bookmarkStart w:id="1336" w:name="_Toc45536821"/>
      <w:bookmarkStart w:id="1337" w:name="_Toc45541362"/>
      <w:bookmarkStart w:id="1338" w:name="_Toc45542218"/>
      <w:bookmarkStart w:id="1339" w:name="_Toc45543074"/>
      <w:bookmarkStart w:id="1340" w:name="_Toc45543928"/>
      <w:bookmarkStart w:id="1341" w:name="_Toc49780274"/>
      <w:bookmarkStart w:id="1342" w:name="_Toc49780491"/>
      <w:bookmarkStart w:id="1343" w:name="_Toc55567351"/>
      <w:bookmarkStart w:id="1344" w:name="_Toc57213732"/>
      <w:bookmarkStart w:id="1345" w:name="_Toc57213969"/>
      <w:bookmarkStart w:id="1346" w:name="_Toc57214204"/>
      <w:bookmarkStart w:id="1347" w:name="_Toc57649042"/>
      <w:bookmarkStart w:id="1348" w:name="_Toc63336078"/>
      <w:bookmarkStart w:id="1349" w:name="_Toc65849722"/>
      <w:bookmarkStart w:id="1350" w:name="_Toc45536822"/>
      <w:bookmarkStart w:id="1351" w:name="_Toc45541363"/>
      <w:bookmarkStart w:id="1352" w:name="_Toc45542219"/>
      <w:bookmarkStart w:id="1353" w:name="_Toc45543075"/>
      <w:bookmarkStart w:id="1354" w:name="_Toc45543929"/>
      <w:bookmarkStart w:id="1355" w:name="_Toc49780275"/>
      <w:bookmarkStart w:id="1356" w:name="_Toc49780492"/>
      <w:bookmarkStart w:id="1357" w:name="_Toc55567352"/>
      <w:bookmarkStart w:id="1358" w:name="_Toc57213733"/>
      <w:bookmarkStart w:id="1359" w:name="_Toc57213970"/>
      <w:bookmarkStart w:id="1360" w:name="_Toc57214205"/>
      <w:bookmarkStart w:id="1361" w:name="_Toc57649043"/>
      <w:bookmarkStart w:id="1362" w:name="_Toc63336079"/>
      <w:bookmarkStart w:id="1363" w:name="_Toc65849723"/>
      <w:bookmarkStart w:id="1364" w:name="_Toc45536823"/>
      <w:bookmarkStart w:id="1365" w:name="_Toc45541364"/>
      <w:bookmarkStart w:id="1366" w:name="_Toc45542220"/>
      <w:bookmarkStart w:id="1367" w:name="_Toc45543076"/>
      <w:bookmarkStart w:id="1368" w:name="_Toc45543930"/>
      <w:bookmarkStart w:id="1369" w:name="_Toc49780276"/>
      <w:bookmarkStart w:id="1370" w:name="_Toc49780493"/>
      <w:bookmarkStart w:id="1371" w:name="_Toc55567353"/>
      <w:bookmarkStart w:id="1372" w:name="_Toc57213734"/>
      <w:bookmarkStart w:id="1373" w:name="_Toc57213971"/>
      <w:bookmarkStart w:id="1374" w:name="_Toc57214206"/>
      <w:bookmarkStart w:id="1375" w:name="_Toc57649044"/>
      <w:bookmarkStart w:id="1376" w:name="_Toc63336080"/>
      <w:bookmarkStart w:id="1377" w:name="_Toc65849724"/>
      <w:bookmarkStart w:id="1378" w:name="_Toc45536824"/>
      <w:bookmarkStart w:id="1379" w:name="_Toc45541365"/>
      <w:bookmarkStart w:id="1380" w:name="_Toc45542221"/>
      <w:bookmarkStart w:id="1381" w:name="_Toc45543077"/>
      <w:bookmarkStart w:id="1382" w:name="_Toc45543931"/>
      <w:bookmarkStart w:id="1383" w:name="_Toc49780277"/>
      <w:bookmarkStart w:id="1384" w:name="_Toc49780494"/>
      <w:bookmarkStart w:id="1385" w:name="_Toc55567354"/>
      <w:bookmarkStart w:id="1386" w:name="_Toc57213735"/>
      <w:bookmarkStart w:id="1387" w:name="_Toc57213972"/>
      <w:bookmarkStart w:id="1388" w:name="_Toc57214207"/>
      <w:bookmarkStart w:id="1389" w:name="_Toc57649045"/>
      <w:bookmarkStart w:id="1390" w:name="_Toc63336081"/>
      <w:bookmarkStart w:id="1391" w:name="_Toc65849725"/>
      <w:bookmarkStart w:id="1392" w:name="_Toc45536825"/>
      <w:bookmarkStart w:id="1393" w:name="_Toc45541366"/>
      <w:bookmarkStart w:id="1394" w:name="_Toc45542222"/>
      <w:bookmarkStart w:id="1395" w:name="_Toc45543078"/>
      <w:bookmarkStart w:id="1396" w:name="_Toc45543932"/>
      <w:bookmarkStart w:id="1397" w:name="_Toc49780278"/>
      <w:bookmarkStart w:id="1398" w:name="_Toc49780495"/>
      <w:bookmarkStart w:id="1399" w:name="_Toc55567355"/>
      <w:bookmarkStart w:id="1400" w:name="_Toc57213736"/>
      <w:bookmarkStart w:id="1401" w:name="_Toc57213973"/>
      <w:bookmarkStart w:id="1402" w:name="_Toc57214208"/>
      <w:bookmarkStart w:id="1403" w:name="_Toc57649046"/>
      <w:bookmarkStart w:id="1404" w:name="_Toc63336082"/>
      <w:bookmarkStart w:id="1405" w:name="_Toc65849726"/>
      <w:bookmarkStart w:id="1406" w:name="_Toc45536826"/>
      <w:bookmarkStart w:id="1407" w:name="_Toc45541367"/>
      <w:bookmarkStart w:id="1408" w:name="_Toc45542223"/>
      <w:bookmarkStart w:id="1409" w:name="_Toc45543079"/>
      <w:bookmarkStart w:id="1410" w:name="_Toc45543933"/>
      <w:bookmarkStart w:id="1411" w:name="_Toc49780279"/>
      <w:bookmarkStart w:id="1412" w:name="_Toc49780496"/>
      <w:bookmarkStart w:id="1413" w:name="_Toc55567356"/>
      <w:bookmarkStart w:id="1414" w:name="_Toc57213737"/>
      <w:bookmarkStart w:id="1415" w:name="_Toc57213974"/>
      <w:bookmarkStart w:id="1416" w:name="_Toc57214209"/>
      <w:bookmarkStart w:id="1417" w:name="_Toc57649047"/>
      <w:bookmarkStart w:id="1418" w:name="_Toc63336083"/>
      <w:bookmarkStart w:id="1419" w:name="_Toc65849727"/>
      <w:bookmarkStart w:id="1420" w:name="_Toc45536827"/>
      <w:bookmarkStart w:id="1421" w:name="_Toc45541368"/>
      <w:bookmarkStart w:id="1422" w:name="_Toc45542224"/>
      <w:bookmarkStart w:id="1423" w:name="_Toc45543080"/>
      <w:bookmarkStart w:id="1424" w:name="_Toc45543934"/>
      <w:bookmarkStart w:id="1425" w:name="_Toc49780280"/>
      <w:bookmarkStart w:id="1426" w:name="_Toc49780497"/>
      <w:bookmarkStart w:id="1427" w:name="_Toc55567357"/>
      <w:bookmarkStart w:id="1428" w:name="_Toc57213738"/>
      <w:bookmarkStart w:id="1429" w:name="_Toc57213975"/>
      <w:bookmarkStart w:id="1430" w:name="_Toc57214210"/>
      <w:bookmarkStart w:id="1431" w:name="_Toc57649048"/>
      <w:bookmarkStart w:id="1432" w:name="_Toc63336084"/>
      <w:bookmarkStart w:id="1433" w:name="_Toc65849728"/>
      <w:bookmarkStart w:id="1434" w:name="_Toc45536828"/>
      <w:bookmarkStart w:id="1435" w:name="_Toc45541369"/>
      <w:bookmarkStart w:id="1436" w:name="_Toc45542225"/>
      <w:bookmarkStart w:id="1437" w:name="_Toc45543081"/>
      <w:bookmarkStart w:id="1438" w:name="_Toc45543935"/>
      <w:bookmarkStart w:id="1439" w:name="_Toc49780281"/>
      <w:bookmarkStart w:id="1440" w:name="_Toc49780498"/>
      <w:bookmarkStart w:id="1441" w:name="_Toc55567358"/>
      <w:bookmarkStart w:id="1442" w:name="_Toc57213739"/>
      <w:bookmarkStart w:id="1443" w:name="_Toc57213976"/>
      <w:bookmarkStart w:id="1444" w:name="_Toc57214211"/>
      <w:bookmarkStart w:id="1445" w:name="_Toc57649049"/>
      <w:bookmarkStart w:id="1446" w:name="_Toc63336085"/>
      <w:bookmarkStart w:id="1447" w:name="_Toc65849729"/>
      <w:bookmarkStart w:id="1448" w:name="_Toc45536829"/>
      <w:bookmarkStart w:id="1449" w:name="_Toc45541370"/>
      <w:bookmarkStart w:id="1450" w:name="_Toc45542226"/>
      <w:bookmarkStart w:id="1451" w:name="_Toc45543082"/>
      <w:bookmarkStart w:id="1452" w:name="_Toc45543936"/>
      <w:bookmarkStart w:id="1453" w:name="_Toc49780282"/>
      <w:bookmarkStart w:id="1454" w:name="_Toc49780499"/>
      <w:bookmarkStart w:id="1455" w:name="_Toc55567359"/>
      <w:bookmarkStart w:id="1456" w:name="_Toc57213740"/>
      <w:bookmarkStart w:id="1457" w:name="_Toc57213977"/>
      <w:bookmarkStart w:id="1458" w:name="_Toc57214212"/>
      <w:bookmarkStart w:id="1459" w:name="_Toc57649050"/>
      <w:bookmarkStart w:id="1460" w:name="_Toc63336086"/>
      <w:bookmarkStart w:id="1461" w:name="_Toc65849730"/>
      <w:bookmarkStart w:id="1462" w:name="_Toc45536830"/>
      <w:bookmarkStart w:id="1463" w:name="_Toc45541371"/>
      <w:bookmarkStart w:id="1464" w:name="_Toc45542227"/>
      <w:bookmarkStart w:id="1465" w:name="_Toc45543083"/>
      <w:bookmarkStart w:id="1466" w:name="_Toc45543937"/>
      <w:bookmarkStart w:id="1467" w:name="_Toc49780283"/>
      <w:bookmarkStart w:id="1468" w:name="_Toc49780500"/>
      <w:bookmarkStart w:id="1469" w:name="_Toc55567360"/>
      <w:bookmarkStart w:id="1470" w:name="_Toc57213741"/>
      <w:bookmarkStart w:id="1471" w:name="_Toc57213978"/>
      <w:bookmarkStart w:id="1472" w:name="_Toc57214213"/>
      <w:bookmarkStart w:id="1473" w:name="_Toc57649051"/>
      <w:bookmarkStart w:id="1474" w:name="_Toc63336087"/>
      <w:bookmarkStart w:id="1475" w:name="_Toc65849731"/>
      <w:bookmarkStart w:id="1476" w:name="_Toc45536831"/>
      <w:bookmarkStart w:id="1477" w:name="_Toc45541372"/>
      <w:bookmarkStart w:id="1478" w:name="_Toc45542228"/>
      <w:bookmarkStart w:id="1479" w:name="_Toc45543084"/>
      <w:bookmarkStart w:id="1480" w:name="_Toc45543938"/>
      <w:bookmarkStart w:id="1481" w:name="_Toc49780284"/>
      <w:bookmarkStart w:id="1482" w:name="_Toc49780501"/>
      <w:bookmarkStart w:id="1483" w:name="_Toc55567361"/>
      <w:bookmarkStart w:id="1484" w:name="_Toc57213742"/>
      <w:bookmarkStart w:id="1485" w:name="_Toc57213979"/>
      <w:bookmarkStart w:id="1486" w:name="_Toc57214214"/>
      <w:bookmarkStart w:id="1487" w:name="_Toc57649052"/>
      <w:bookmarkStart w:id="1488" w:name="_Toc63336088"/>
      <w:bookmarkStart w:id="1489" w:name="_Toc65849732"/>
      <w:bookmarkStart w:id="1490" w:name="_Toc45536832"/>
      <w:bookmarkStart w:id="1491" w:name="_Toc45541373"/>
      <w:bookmarkStart w:id="1492" w:name="_Toc45542229"/>
      <w:bookmarkStart w:id="1493" w:name="_Toc45543085"/>
      <w:bookmarkStart w:id="1494" w:name="_Toc45543939"/>
      <w:bookmarkStart w:id="1495" w:name="_Toc49780285"/>
      <w:bookmarkStart w:id="1496" w:name="_Toc49780502"/>
      <w:bookmarkStart w:id="1497" w:name="_Toc55567362"/>
      <w:bookmarkStart w:id="1498" w:name="_Toc57213743"/>
      <w:bookmarkStart w:id="1499" w:name="_Toc57213980"/>
      <w:bookmarkStart w:id="1500" w:name="_Toc57214215"/>
      <w:bookmarkStart w:id="1501" w:name="_Toc57649053"/>
      <w:bookmarkStart w:id="1502" w:name="_Toc63336089"/>
      <w:bookmarkStart w:id="1503" w:name="_Toc65849733"/>
      <w:bookmarkStart w:id="1504" w:name="_Toc45536833"/>
      <w:bookmarkStart w:id="1505" w:name="_Toc45541374"/>
      <w:bookmarkStart w:id="1506" w:name="_Toc45542230"/>
      <w:bookmarkStart w:id="1507" w:name="_Toc45543086"/>
      <w:bookmarkStart w:id="1508" w:name="_Toc45543940"/>
      <w:bookmarkStart w:id="1509" w:name="_Toc49780286"/>
      <w:bookmarkStart w:id="1510" w:name="_Toc49780503"/>
      <w:bookmarkStart w:id="1511" w:name="_Toc55567363"/>
      <w:bookmarkStart w:id="1512" w:name="_Toc57213744"/>
      <w:bookmarkStart w:id="1513" w:name="_Toc57213981"/>
      <w:bookmarkStart w:id="1514" w:name="_Toc57214216"/>
      <w:bookmarkStart w:id="1515" w:name="_Toc57649054"/>
      <w:bookmarkStart w:id="1516" w:name="_Toc63336090"/>
      <w:bookmarkStart w:id="1517" w:name="_Toc65849734"/>
      <w:bookmarkStart w:id="1518" w:name="_Toc45536834"/>
      <w:bookmarkStart w:id="1519" w:name="_Toc45541375"/>
      <w:bookmarkStart w:id="1520" w:name="_Toc45542231"/>
      <w:bookmarkStart w:id="1521" w:name="_Toc45543087"/>
      <w:bookmarkStart w:id="1522" w:name="_Toc45543941"/>
      <w:bookmarkStart w:id="1523" w:name="_Toc49780287"/>
      <w:bookmarkStart w:id="1524" w:name="_Toc49780504"/>
      <w:bookmarkStart w:id="1525" w:name="_Toc55567364"/>
      <w:bookmarkStart w:id="1526" w:name="_Toc57213745"/>
      <w:bookmarkStart w:id="1527" w:name="_Toc57213982"/>
      <w:bookmarkStart w:id="1528" w:name="_Toc57214217"/>
      <w:bookmarkStart w:id="1529" w:name="_Toc57649055"/>
      <w:bookmarkStart w:id="1530" w:name="_Toc63336091"/>
      <w:bookmarkStart w:id="1531" w:name="_Toc65849735"/>
      <w:bookmarkStart w:id="1532" w:name="_Toc45536835"/>
      <w:bookmarkStart w:id="1533" w:name="_Toc45541376"/>
      <w:bookmarkStart w:id="1534" w:name="_Toc45542232"/>
      <w:bookmarkStart w:id="1535" w:name="_Toc45543088"/>
      <w:bookmarkStart w:id="1536" w:name="_Toc45543942"/>
      <w:bookmarkStart w:id="1537" w:name="_Toc49780288"/>
      <w:bookmarkStart w:id="1538" w:name="_Toc49780505"/>
      <w:bookmarkStart w:id="1539" w:name="_Toc55567365"/>
      <w:bookmarkStart w:id="1540" w:name="_Toc57213746"/>
      <w:bookmarkStart w:id="1541" w:name="_Toc57213983"/>
      <w:bookmarkStart w:id="1542" w:name="_Toc57214218"/>
      <w:bookmarkStart w:id="1543" w:name="_Toc57649056"/>
      <w:bookmarkStart w:id="1544" w:name="_Toc63336092"/>
      <w:bookmarkStart w:id="1545" w:name="_Toc65849736"/>
      <w:bookmarkStart w:id="1546" w:name="_Toc45536851"/>
      <w:bookmarkStart w:id="1547" w:name="_Toc45541392"/>
      <w:bookmarkStart w:id="1548" w:name="_Toc45542248"/>
      <w:bookmarkStart w:id="1549" w:name="_Toc45543104"/>
      <w:bookmarkStart w:id="1550" w:name="_Toc45543958"/>
      <w:bookmarkStart w:id="1551" w:name="_Toc49780304"/>
      <w:bookmarkStart w:id="1552" w:name="_Toc49780521"/>
      <w:bookmarkStart w:id="1553" w:name="_Toc55567381"/>
      <w:bookmarkStart w:id="1554" w:name="_Toc57213762"/>
      <w:bookmarkStart w:id="1555" w:name="_Toc57213999"/>
      <w:bookmarkStart w:id="1556" w:name="_Toc57214234"/>
      <w:bookmarkStart w:id="1557" w:name="_Toc57649072"/>
      <w:bookmarkStart w:id="1558" w:name="_Toc63336108"/>
      <w:bookmarkStart w:id="1559" w:name="_Toc65849752"/>
      <w:bookmarkStart w:id="1560" w:name="_Toc45536862"/>
      <w:bookmarkStart w:id="1561" w:name="_Toc45541403"/>
      <w:bookmarkStart w:id="1562" w:name="_Toc45542259"/>
      <w:bookmarkStart w:id="1563" w:name="_Toc45543115"/>
      <w:bookmarkStart w:id="1564" w:name="_Toc45543969"/>
      <w:bookmarkStart w:id="1565" w:name="_Toc49780315"/>
      <w:bookmarkStart w:id="1566" w:name="_Toc49780532"/>
      <w:bookmarkStart w:id="1567" w:name="_Toc55567392"/>
      <w:bookmarkStart w:id="1568" w:name="_Toc57213773"/>
      <w:bookmarkStart w:id="1569" w:name="_Toc57214010"/>
      <w:bookmarkStart w:id="1570" w:name="_Toc57214245"/>
      <w:bookmarkStart w:id="1571" w:name="_Toc57649083"/>
      <w:bookmarkStart w:id="1572" w:name="_Toc63336119"/>
      <w:bookmarkStart w:id="1573" w:name="_Toc65849763"/>
      <w:bookmarkStart w:id="1574" w:name="_Toc45536873"/>
      <w:bookmarkStart w:id="1575" w:name="_Toc45541414"/>
      <w:bookmarkStart w:id="1576" w:name="_Toc45542270"/>
      <w:bookmarkStart w:id="1577" w:name="_Toc45543126"/>
      <w:bookmarkStart w:id="1578" w:name="_Toc45543980"/>
      <w:bookmarkStart w:id="1579" w:name="_Toc49780326"/>
      <w:bookmarkStart w:id="1580" w:name="_Toc49780543"/>
      <w:bookmarkStart w:id="1581" w:name="_Toc55567403"/>
      <w:bookmarkStart w:id="1582" w:name="_Toc57213784"/>
      <w:bookmarkStart w:id="1583" w:name="_Toc57214021"/>
      <w:bookmarkStart w:id="1584" w:name="_Toc57214256"/>
      <w:bookmarkStart w:id="1585" w:name="_Toc57649094"/>
      <w:bookmarkStart w:id="1586" w:name="_Toc63336130"/>
      <w:bookmarkStart w:id="1587" w:name="_Toc65849774"/>
      <w:bookmarkStart w:id="1588" w:name="_Toc45536884"/>
      <w:bookmarkStart w:id="1589" w:name="_Toc45541425"/>
      <w:bookmarkStart w:id="1590" w:name="_Toc45542281"/>
      <w:bookmarkStart w:id="1591" w:name="_Toc45543137"/>
      <w:bookmarkStart w:id="1592" w:name="_Toc45543991"/>
      <w:bookmarkStart w:id="1593" w:name="_Toc49780337"/>
      <w:bookmarkStart w:id="1594" w:name="_Toc49780554"/>
      <w:bookmarkStart w:id="1595" w:name="_Toc55567414"/>
      <w:bookmarkStart w:id="1596" w:name="_Toc57213795"/>
      <w:bookmarkStart w:id="1597" w:name="_Toc57214032"/>
      <w:bookmarkStart w:id="1598" w:name="_Toc57214267"/>
      <w:bookmarkStart w:id="1599" w:name="_Toc57649105"/>
      <w:bookmarkStart w:id="1600" w:name="_Toc63336141"/>
      <w:bookmarkStart w:id="1601" w:name="_Toc65849785"/>
      <w:bookmarkStart w:id="1602" w:name="_Toc45536885"/>
      <w:bookmarkStart w:id="1603" w:name="_Toc45541426"/>
      <w:bookmarkStart w:id="1604" w:name="_Toc45542282"/>
      <w:bookmarkStart w:id="1605" w:name="_Toc45543138"/>
      <w:bookmarkStart w:id="1606" w:name="_Toc45543992"/>
      <w:bookmarkStart w:id="1607" w:name="_Toc49780338"/>
      <w:bookmarkStart w:id="1608" w:name="_Toc49780555"/>
      <w:bookmarkStart w:id="1609" w:name="_Toc55567415"/>
      <w:bookmarkStart w:id="1610" w:name="_Toc57213796"/>
      <w:bookmarkStart w:id="1611" w:name="_Toc57214033"/>
      <w:bookmarkStart w:id="1612" w:name="_Toc57214268"/>
      <w:bookmarkStart w:id="1613" w:name="_Toc57649106"/>
      <w:bookmarkStart w:id="1614" w:name="_Toc63336142"/>
      <w:bookmarkStart w:id="1615" w:name="_Toc65849786"/>
      <w:bookmarkStart w:id="1616" w:name="_Toc45536886"/>
      <w:bookmarkStart w:id="1617" w:name="_Toc45541427"/>
      <w:bookmarkStart w:id="1618" w:name="_Toc45542283"/>
      <w:bookmarkStart w:id="1619" w:name="_Toc45543139"/>
      <w:bookmarkStart w:id="1620" w:name="_Toc45543993"/>
      <w:bookmarkStart w:id="1621" w:name="_Toc49780339"/>
      <w:bookmarkStart w:id="1622" w:name="_Toc49780556"/>
      <w:bookmarkStart w:id="1623" w:name="_Toc55567416"/>
      <w:bookmarkStart w:id="1624" w:name="_Toc57213797"/>
      <w:bookmarkStart w:id="1625" w:name="_Toc57214034"/>
      <w:bookmarkStart w:id="1626" w:name="_Toc57214269"/>
      <w:bookmarkStart w:id="1627" w:name="_Toc57649107"/>
      <w:bookmarkStart w:id="1628" w:name="_Toc63336143"/>
      <w:bookmarkStart w:id="1629" w:name="_Toc65849787"/>
      <w:bookmarkStart w:id="1630" w:name="_Toc45536887"/>
      <w:bookmarkStart w:id="1631" w:name="_Toc45541428"/>
      <w:bookmarkStart w:id="1632" w:name="_Toc45542284"/>
      <w:bookmarkStart w:id="1633" w:name="_Toc45543140"/>
      <w:bookmarkStart w:id="1634" w:name="_Toc45543994"/>
      <w:bookmarkStart w:id="1635" w:name="_Toc49780340"/>
      <w:bookmarkStart w:id="1636" w:name="_Toc49780557"/>
      <w:bookmarkStart w:id="1637" w:name="_Toc55567417"/>
      <w:bookmarkStart w:id="1638" w:name="_Toc57213798"/>
      <w:bookmarkStart w:id="1639" w:name="_Toc57214035"/>
      <w:bookmarkStart w:id="1640" w:name="_Toc57214270"/>
      <w:bookmarkStart w:id="1641" w:name="_Toc57649108"/>
      <w:bookmarkStart w:id="1642" w:name="_Toc63336144"/>
      <w:bookmarkStart w:id="1643" w:name="_Toc65849788"/>
      <w:bookmarkStart w:id="1644" w:name="_Toc45536888"/>
      <w:bookmarkStart w:id="1645" w:name="_Toc45541429"/>
      <w:bookmarkStart w:id="1646" w:name="_Toc45542285"/>
      <w:bookmarkStart w:id="1647" w:name="_Toc45543141"/>
      <w:bookmarkStart w:id="1648" w:name="_Toc45543995"/>
      <w:bookmarkStart w:id="1649" w:name="_Toc49780341"/>
      <w:bookmarkStart w:id="1650" w:name="_Toc49780558"/>
      <w:bookmarkStart w:id="1651" w:name="_Toc55567418"/>
      <w:bookmarkStart w:id="1652" w:name="_Toc57213799"/>
      <w:bookmarkStart w:id="1653" w:name="_Toc57214036"/>
      <w:bookmarkStart w:id="1654" w:name="_Toc57214271"/>
      <w:bookmarkStart w:id="1655" w:name="_Toc57649109"/>
      <w:bookmarkStart w:id="1656" w:name="_Toc63336145"/>
      <w:bookmarkStart w:id="1657" w:name="_Toc65849789"/>
      <w:bookmarkStart w:id="1658" w:name="_Toc45536889"/>
      <w:bookmarkStart w:id="1659" w:name="_Toc45541430"/>
      <w:bookmarkStart w:id="1660" w:name="_Toc45542286"/>
      <w:bookmarkStart w:id="1661" w:name="_Toc45543142"/>
      <w:bookmarkStart w:id="1662" w:name="_Toc45543996"/>
      <w:bookmarkStart w:id="1663" w:name="_Toc49780342"/>
      <w:bookmarkStart w:id="1664" w:name="_Toc49780559"/>
      <w:bookmarkStart w:id="1665" w:name="_Toc55567419"/>
      <w:bookmarkStart w:id="1666" w:name="_Toc57213800"/>
      <w:bookmarkStart w:id="1667" w:name="_Toc57214037"/>
      <w:bookmarkStart w:id="1668" w:name="_Toc57214272"/>
      <w:bookmarkStart w:id="1669" w:name="_Toc57649110"/>
      <w:bookmarkStart w:id="1670" w:name="_Toc63336146"/>
      <w:bookmarkStart w:id="1671" w:name="_Toc65849790"/>
      <w:bookmarkStart w:id="1672" w:name="_Toc45536890"/>
      <w:bookmarkStart w:id="1673" w:name="_Toc45541431"/>
      <w:bookmarkStart w:id="1674" w:name="_Toc45542287"/>
      <w:bookmarkStart w:id="1675" w:name="_Toc45543143"/>
      <w:bookmarkStart w:id="1676" w:name="_Toc45543997"/>
      <w:bookmarkStart w:id="1677" w:name="_Toc49780343"/>
      <w:bookmarkStart w:id="1678" w:name="_Toc49780560"/>
      <w:bookmarkStart w:id="1679" w:name="_Toc55567420"/>
      <w:bookmarkStart w:id="1680" w:name="_Toc57213801"/>
      <w:bookmarkStart w:id="1681" w:name="_Toc57214038"/>
      <w:bookmarkStart w:id="1682" w:name="_Toc57214273"/>
      <w:bookmarkStart w:id="1683" w:name="_Toc57649111"/>
      <w:bookmarkStart w:id="1684" w:name="_Toc63336147"/>
      <w:bookmarkStart w:id="1685" w:name="_Toc65849791"/>
      <w:bookmarkStart w:id="1686" w:name="_Toc45536891"/>
      <w:bookmarkStart w:id="1687" w:name="_Toc45541432"/>
      <w:bookmarkStart w:id="1688" w:name="_Toc45542288"/>
      <w:bookmarkStart w:id="1689" w:name="_Toc45543144"/>
      <w:bookmarkStart w:id="1690" w:name="_Toc45543998"/>
      <w:bookmarkStart w:id="1691" w:name="_Toc49780344"/>
      <w:bookmarkStart w:id="1692" w:name="_Toc49780561"/>
      <w:bookmarkStart w:id="1693" w:name="_Toc55567421"/>
      <w:bookmarkStart w:id="1694" w:name="_Toc57213802"/>
      <w:bookmarkStart w:id="1695" w:name="_Toc57214039"/>
      <w:bookmarkStart w:id="1696" w:name="_Toc57214274"/>
      <w:bookmarkStart w:id="1697" w:name="_Toc57649112"/>
      <w:bookmarkStart w:id="1698" w:name="_Toc63336148"/>
      <w:bookmarkStart w:id="1699" w:name="_Toc65849792"/>
      <w:bookmarkStart w:id="1700" w:name="_Toc45536892"/>
      <w:bookmarkStart w:id="1701" w:name="_Toc45541433"/>
      <w:bookmarkStart w:id="1702" w:name="_Toc45542289"/>
      <w:bookmarkStart w:id="1703" w:name="_Toc45543145"/>
      <w:bookmarkStart w:id="1704" w:name="_Toc45543999"/>
      <w:bookmarkStart w:id="1705" w:name="_Toc49780345"/>
      <w:bookmarkStart w:id="1706" w:name="_Toc49780562"/>
      <w:bookmarkStart w:id="1707" w:name="_Toc55567422"/>
      <w:bookmarkStart w:id="1708" w:name="_Toc57213803"/>
      <w:bookmarkStart w:id="1709" w:name="_Toc57214040"/>
      <w:bookmarkStart w:id="1710" w:name="_Toc57214275"/>
      <w:bookmarkStart w:id="1711" w:name="_Toc57649113"/>
      <w:bookmarkStart w:id="1712" w:name="_Toc63336149"/>
      <w:bookmarkStart w:id="1713" w:name="_Toc65849793"/>
      <w:bookmarkStart w:id="1714" w:name="_Toc45536893"/>
      <w:bookmarkStart w:id="1715" w:name="_Toc45541434"/>
      <w:bookmarkStart w:id="1716" w:name="_Toc45542290"/>
      <w:bookmarkStart w:id="1717" w:name="_Toc45543146"/>
      <w:bookmarkStart w:id="1718" w:name="_Toc45544000"/>
      <w:bookmarkStart w:id="1719" w:name="_Toc49780346"/>
      <w:bookmarkStart w:id="1720" w:name="_Toc49780563"/>
      <w:bookmarkStart w:id="1721" w:name="_Toc55567423"/>
      <w:bookmarkStart w:id="1722" w:name="_Toc57213804"/>
      <w:bookmarkStart w:id="1723" w:name="_Toc57214041"/>
      <w:bookmarkStart w:id="1724" w:name="_Toc57214276"/>
      <w:bookmarkStart w:id="1725" w:name="_Toc57649114"/>
      <w:bookmarkStart w:id="1726" w:name="_Toc63336150"/>
      <w:bookmarkStart w:id="1727" w:name="_Toc65849794"/>
      <w:bookmarkStart w:id="1728" w:name="_Toc45536894"/>
      <w:bookmarkStart w:id="1729" w:name="_Toc45541435"/>
      <w:bookmarkStart w:id="1730" w:name="_Toc45542291"/>
      <w:bookmarkStart w:id="1731" w:name="_Toc45543147"/>
      <w:bookmarkStart w:id="1732" w:name="_Toc45544001"/>
      <w:bookmarkStart w:id="1733" w:name="_Toc49780347"/>
      <w:bookmarkStart w:id="1734" w:name="_Toc49780564"/>
      <w:bookmarkStart w:id="1735" w:name="_Toc55567424"/>
      <w:bookmarkStart w:id="1736" w:name="_Toc57213805"/>
      <w:bookmarkStart w:id="1737" w:name="_Toc57214042"/>
      <w:bookmarkStart w:id="1738" w:name="_Toc57214277"/>
      <w:bookmarkStart w:id="1739" w:name="_Toc57649115"/>
      <w:bookmarkStart w:id="1740" w:name="_Toc63336151"/>
      <w:bookmarkStart w:id="1741" w:name="_Toc65849795"/>
      <w:bookmarkStart w:id="1742" w:name="_Toc45536895"/>
      <w:bookmarkStart w:id="1743" w:name="_Toc45541436"/>
      <w:bookmarkStart w:id="1744" w:name="_Toc45542292"/>
      <w:bookmarkStart w:id="1745" w:name="_Toc45543148"/>
      <w:bookmarkStart w:id="1746" w:name="_Toc45544002"/>
      <w:bookmarkStart w:id="1747" w:name="_Toc49780348"/>
      <w:bookmarkStart w:id="1748" w:name="_Toc49780565"/>
      <w:bookmarkStart w:id="1749" w:name="_Toc55567425"/>
      <w:bookmarkStart w:id="1750" w:name="_Toc57213806"/>
      <w:bookmarkStart w:id="1751" w:name="_Toc57214043"/>
      <w:bookmarkStart w:id="1752" w:name="_Toc57214278"/>
      <w:bookmarkStart w:id="1753" w:name="_Toc57649116"/>
      <w:bookmarkStart w:id="1754" w:name="_Toc63336152"/>
      <w:bookmarkStart w:id="1755" w:name="_Toc65849796"/>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r w:rsidRPr="00183134">
        <w:lastRenderedPageBreak/>
        <w:br/>
      </w:r>
      <w:bookmarkStart w:id="1756" w:name="_Ref45299277"/>
      <w:bookmarkStart w:id="1757" w:name="_Ref45299286"/>
      <w:bookmarkStart w:id="1758" w:name="_Toc233714496"/>
      <w:r w:rsidR="00FE380C" w:rsidRPr="00183134">
        <w:t xml:space="preserve">Workload and </w:t>
      </w:r>
      <w:r w:rsidR="00304507" w:rsidRPr="00183134">
        <w:t>Proposed Resources</w:t>
      </w:r>
      <w:bookmarkEnd w:id="1756"/>
      <w:bookmarkEnd w:id="1757"/>
      <w:bookmarkEnd w:id="1758"/>
    </w:p>
    <w:p w14:paraId="33B8F795" w14:textId="78C4875E" w:rsidR="00207205" w:rsidRPr="00183134" w:rsidRDefault="00207205" w:rsidP="00F847C3">
      <w:pPr>
        <w:pStyle w:val="DefenceNormal"/>
      </w:pPr>
      <w:r w:rsidRPr="00183134">
        <w:t xml:space="preserve">The information provided by a Tenderer in this </w:t>
      </w:r>
      <w:r w:rsidRPr="00183134">
        <w:fldChar w:fldCharType="begin"/>
      </w:r>
      <w:r w:rsidRPr="00183134">
        <w:instrText xml:space="preserve"> REF _Ref45299277 \w \h  \* MERGEFORMAT </w:instrText>
      </w:r>
      <w:r w:rsidRPr="00183134">
        <w:fldChar w:fldCharType="separate"/>
      </w:r>
      <w:r w:rsidR="0009266D" w:rsidRPr="00183134">
        <w:t>Tender Schedule B</w:t>
      </w:r>
      <w:r w:rsidRPr="00183134">
        <w:fldChar w:fldCharType="end"/>
      </w:r>
      <w:r w:rsidRPr="00183134">
        <w:t xml:space="preserve"> - </w:t>
      </w:r>
      <w:r w:rsidR="005307E0" w:rsidRPr="00183134">
        <w:fldChar w:fldCharType="begin"/>
      </w:r>
      <w:r w:rsidR="005307E0" w:rsidRPr="00183134">
        <w:instrText xml:space="preserve"> REF _Ref45299277 \h </w:instrText>
      </w:r>
      <w:r w:rsidR="00183134">
        <w:instrText xml:space="preserve"> \* MERGEFORMAT </w:instrText>
      </w:r>
      <w:r w:rsidR="005307E0" w:rsidRPr="00183134">
        <w:fldChar w:fldCharType="separate"/>
      </w:r>
      <w:r w:rsidR="0009266D" w:rsidRPr="00183134">
        <w:t>Workload and Proposed Resources</w:t>
      </w:r>
      <w:r w:rsidR="005307E0" w:rsidRPr="00183134">
        <w:fldChar w:fldCharType="end"/>
      </w:r>
      <w:r w:rsidRPr="00183134">
        <w:t xml:space="preserve"> is for evaluation purposes only and will not limit or affect the scope of the Contractor's Activities, the Works or the Contract in </w:t>
      </w:r>
      <w:r w:rsidR="008F6BC5" w:rsidRPr="00183134">
        <w:fldChar w:fldCharType="begin"/>
      </w:r>
      <w:r w:rsidR="008F6BC5" w:rsidRPr="00183134">
        <w:instrText xml:space="preserve"> REF _Ref159849039 \r \h </w:instrText>
      </w:r>
      <w:r w:rsidR="00183134">
        <w:instrText xml:space="preserve"> \* MERGEFORMAT </w:instrText>
      </w:r>
      <w:r w:rsidR="008F6BC5" w:rsidRPr="00183134">
        <w:fldChar w:fldCharType="separate"/>
      </w:r>
      <w:r w:rsidR="0009266D" w:rsidRPr="00183134">
        <w:t>Part 5</w:t>
      </w:r>
      <w:r w:rsidR="008F6BC5" w:rsidRPr="00183134">
        <w:fldChar w:fldCharType="end"/>
      </w:r>
      <w:r w:rsidRPr="00183134">
        <w:t>.</w:t>
      </w:r>
    </w:p>
    <w:p w14:paraId="10D4C5B6" w14:textId="6CFECAB0" w:rsidR="00510A07" w:rsidRPr="00183134" w:rsidRDefault="00510A07" w:rsidP="00D47DC4">
      <w:pPr>
        <w:pStyle w:val="DefenceHeadingNoTOC1"/>
        <w:numPr>
          <w:ilvl w:val="0"/>
          <w:numId w:val="163"/>
        </w:numPr>
      </w:pPr>
      <w:bookmarkStart w:id="1759" w:name="_Toc448384308"/>
      <w:bookmarkStart w:id="1760" w:name="_Toc448384696"/>
      <w:bookmarkStart w:id="1761" w:name="_Toc448385084"/>
      <w:bookmarkStart w:id="1762" w:name="_Toc448407513"/>
      <w:bookmarkStart w:id="1763" w:name="_Toc448407899"/>
      <w:bookmarkStart w:id="1764" w:name="_Toc448408349"/>
      <w:bookmarkStart w:id="1765" w:name="_Toc448747439"/>
      <w:bookmarkStart w:id="1766" w:name="_Toc448747830"/>
      <w:bookmarkStart w:id="1767" w:name="_Ref482630007"/>
      <w:bookmarkEnd w:id="1759"/>
      <w:bookmarkEnd w:id="1760"/>
      <w:bookmarkEnd w:id="1761"/>
      <w:bookmarkEnd w:id="1762"/>
      <w:bookmarkEnd w:id="1763"/>
      <w:bookmarkEnd w:id="1764"/>
      <w:bookmarkEnd w:id="1765"/>
      <w:bookmarkEnd w:id="1766"/>
      <w:r w:rsidRPr="00183134">
        <w:t xml:space="preserve">PROPOSED RESOURCES (INCLUDING CONTRACTOR'S REPRESENTATIVE, </w:t>
      </w:r>
      <w:r w:rsidR="00195F0B" w:rsidRPr="00183134">
        <w:t xml:space="preserve">PROJECT </w:t>
      </w:r>
      <w:r w:rsidRPr="00183134">
        <w:t>MANAGER AND KEY PEOPLE)</w:t>
      </w:r>
      <w:bookmarkEnd w:id="1767"/>
    </w:p>
    <w:p w14:paraId="262FC447" w14:textId="268A1703" w:rsidR="00B53414" w:rsidRPr="00183134" w:rsidRDefault="00510A07" w:rsidP="008A23E8">
      <w:pPr>
        <w:pStyle w:val="DefenceHeadingNoTOC3"/>
        <w:numPr>
          <w:ilvl w:val="0"/>
          <w:numId w:val="0"/>
        </w:numPr>
      </w:pPr>
      <w:r w:rsidRPr="00183134">
        <w:t xml:space="preserve">To assist the Tenderer to demonstrate its ability to satisfy the evaluation criterion described under clause </w:t>
      </w:r>
      <w:r w:rsidR="00DC320D" w:rsidRPr="00183134">
        <w:fldChar w:fldCharType="begin"/>
      </w:r>
      <w:r w:rsidR="00DC320D" w:rsidRPr="00183134">
        <w:instrText xml:space="preserve"> REF _Ref161064974 \w \h </w:instrText>
      </w:r>
      <w:r w:rsidR="00183134">
        <w:instrText xml:space="preserve"> \* MERGEFORMAT </w:instrText>
      </w:r>
      <w:r w:rsidR="00DC320D" w:rsidRPr="00183134">
        <w:fldChar w:fldCharType="separate"/>
      </w:r>
      <w:r w:rsidR="0009266D" w:rsidRPr="00183134">
        <w:t>4(a)(ii)A</w:t>
      </w:r>
      <w:r w:rsidR="00DC320D" w:rsidRPr="00183134">
        <w:fldChar w:fldCharType="end"/>
      </w:r>
      <w:r w:rsidRPr="00183134">
        <w:t xml:space="preserve"> of the Tender Conditions and to assist the Commonwealth in evaluating its Tender, the Tenderer is requested to provide details of its proposed key people for the Contractor's Activities and the Works, including the</w:t>
      </w:r>
      <w:r w:rsidR="00B53414" w:rsidRPr="00183134">
        <w:t>:</w:t>
      </w:r>
      <w:r w:rsidRPr="00183134">
        <w:t xml:space="preserve"> </w:t>
      </w:r>
    </w:p>
    <w:p w14:paraId="710A6076" w14:textId="1FB21A8E" w:rsidR="00B53414" w:rsidRPr="00183134" w:rsidRDefault="00B53414" w:rsidP="00B53414">
      <w:pPr>
        <w:pStyle w:val="DefenceHeadingNoTOC3"/>
        <w:numPr>
          <w:ilvl w:val="2"/>
          <w:numId w:val="118"/>
        </w:numPr>
      </w:pPr>
      <w:r w:rsidRPr="00183134">
        <w:t xml:space="preserve">Contractor's Representative; </w:t>
      </w:r>
    </w:p>
    <w:p w14:paraId="0EB17CA6" w14:textId="080CC91C" w:rsidR="00B53414" w:rsidRPr="00183134" w:rsidRDefault="00B53414" w:rsidP="00B53414">
      <w:pPr>
        <w:pStyle w:val="DefenceHeadingNoTOC3"/>
        <w:numPr>
          <w:ilvl w:val="2"/>
          <w:numId w:val="118"/>
        </w:numPr>
      </w:pPr>
      <w:r w:rsidRPr="00183134">
        <w:t xml:space="preserve">Project Manager; and </w:t>
      </w:r>
    </w:p>
    <w:p w14:paraId="7578E9A2" w14:textId="17F6F40F" w:rsidR="00B53414" w:rsidRPr="00183134" w:rsidRDefault="00510A07" w:rsidP="00B53414">
      <w:pPr>
        <w:pStyle w:val="DefenceHeadingNoTOC3"/>
        <w:numPr>
          <w:ilvl w:val="2"/>
          <w:numId w:val="118"/>
        </w:numPr>
      </w:pPr>
      <w:bookmarkStart w:id="1768" w:name="_Ref146557905"/>
      <w:r w:rsidRPr="00183134">
        <w:t xml:space="preserve">key people for the roles described in the </w:t>
      </w:r>
      <w:r w:rsidR="00B53414" w:rsidRPr="00183134">
        <w:t>Tender Particulars</w:t>
      </w:r>
      <w:r w:rsidRPr="00183134">
        <w:t>.</w:t>
      </w:r>
      <w:bookmarkEnd w:id="1768"/>
      <w:r w:rsidR="003B78DA" w:rsidRPr="00183134">
        <w:t xml:space="preserve"> </w:t>
      </w:r>
      <w:r w:rsidRPr="00183134">
        <w:t xml:space="preserve"> </w:t>
      </w:r>
    </w:p>
    <w:p w14:paraId="4DB18067" w14:textId="321F4A7A" w:rsidR="00510A07" w:rsidRPr="00183134" w:rsidRDefault="00510A07" w:rsidP="00B53414">
      <w:pPr>
        <w:pStyle w:val="DefenceHeadingNoTOC3"/>
        <w:numPr>
          <w:ilvl w:val="0"/>
          <w:numId w:val="0"/>
        </w:numPr>
      </w:pPr>
      <w:r w:rsidRPr="00183134">
        <w:t xml:space="preserve">Such information should include, in respect of each key person: </w:t>
      </w:r>
    </w:p>
    <w:p w14:paraId="2D97CC7B" w14:textId="77777777" w:rsidR="00510A07" w:rsidRPr="00183134" w:rsidRDefault="00510A07" w:rsidP="00EA6644">
      <w:pPr>
        <w:pStyle w:val="DefenceHeadingNoTOC3"/>
        <w:numPr>
          <w:ilvl w:val="2"/>
          <w:numId w:val="118"/>
        </w:numPr>
      </w:pPr>
      <w:r w:rsidRPr="00183134">
        <w:t xml:space="preserve">their current and proposed future location (including identifying whether the key person is located within the general geographical location/s of the Works and, where not, details of how the key person will perform the relevant part of the Contractor's Activities and the Works in the location/s of the Works);  </w:t>
      </w:r>
    </w:p>
    <w:p w14:paraId="338C5517" w14:textId="77777777" w:rsidR="00510A07" w:rsidRPr="00183134" w:rsidRDefault="00510A07" w:rsidP="00510A07">
      <w:pPr>
        <w:pStyle w:val="DefenceHeadingNoTOC3"/>
        <w:numPr>
          <w:ilvl w:val="2"/>
          <w:numId w:val="70"/>
        </w:numPr>
      </w:pPr>
      <w:r w:rsidRPr="00183134">
        <w:t xml:space="preserve">details of how </w:t>
      </w:r>
      <w:bookmarkStart w:id="1769" w:name="_Hlk40270284"/>
      <w:r w:rsidRPr="00183134">
        <w:t>the key person is proposed to perform the relevant part of the Contractor's Activities and the Works</w:t>
      </w:r>
      <w:bookmarkEnd w:id="1769"/>
      <w:r w:rsidRPr="00183134">
        <w:t>, including their proposed scope of duties;</w:t>
      </w:r>
    </w:p>
    <w:p w14:paraId="29A914FF" w14:textId="77777777" w:rsidR="00510A07" w:rsidRPr="00183134" w:rsidRDefault="00510A07" w:rsidP="00510A07">
      <w:pPr>
        <w:pStyle w:val="DefenceHeadingNoTOC3"/>
        <w:numPr>
          <w:ilvl w:val="2"/>
          <w:numId w:val="70"/>
        </w:numPr>
      </w:pPr>
      <w:r w:rsidRPr="00183134">
        <w:t>the estimated number of hours per week that they will be dedicated to the relevant part of the Contractor's Activities and the Works (the Tenderer should assume that 37.5 hours compri</w:t>
      </w:r>
      <w:r w:rsidR="0080561A" w:rsidRPr="00183134">
        <w:t>ses one week for this purpose);</w:t>
      </w:r>
    </w:p>
    <w:p w14:paraId="5697329B" w14:textId="42755A30" w:rsidR="00510A07" w:rsidRPr="00183134" w:rsidRDefault="00510A07" w:rsidP="00510A07">
      <w:pPr>
        <w:pStyle w:val="DefenceHeadingNoTOC3"/>
        <w:numPr>
          <w:ilvl w:val="2"/>
          <w:numId w:val="70"/>
        </w:numPr>
      </w:pPr>
      <w:r w:rsidRPr="00183134">
        <w:t xml:space="preserve">their current and potential future workload, capacity and availability and involvement in other current and potential future projects, and how the key person is proposed to perform the relevant part of the Contractor's Activities and the Works </w:t>
      </w:r>
      <w:proofErr w:type="gramStart"/>
      <w:r w:rsidRPr="00183134">
        <w:t>in light of</w:t>
      </w:r>
      <w:proofErr w:type="gramEnd"/>
      <w:r w:rsidRPr="00183134">
        <w:t xml:space="preserve"> the key person</w:t>
      </w:r>
      <w:r w:rsidR="006E1F10" w:rsidRPr="00183134">
        <w:t>'</w:t>
      </w:r>
      <w:r w:rsidRPr="00183134">
        <w:t xml:space="preserve">s commitments to those other projects; </w:t>
      </w:r>
    </w:p>
    <w:p w14:paraId="017D5874" w14:textId="1AA19D4B" w:rsidR="00510A07" w:rsidRPr="00183134" w:rsidRDefault="00510A07" w:rsidP="00510A07">
      <w:pPr>
        <w:pStyle w:val="DefenceHeadingNoTOC3"/>
        <w:numPr>
          <w:ilvl w:val="2"/>
          <w:numId w:val="70"/>
        </w:numPr>
      </w:pPr>
      <w:r w:rsidRPr="00183134">
        <w:t>details of the key person</w:t>
      </w:r>
      <w:r w:rsidR="006E1F10" w:rsidRPr="00183134">
        <w:t>'</w:t>
      </w:r>
      <w:r w:rsidRPr="00183134">
        <w:t xml:space="preserve">s experience relevant to their proposed scope of duties (with such experience to be linked to the details included in the curriculum vitae provided under paragraph </w:t>
      </w:r>
      <w:r w:rsidRPr="00183134">
        <w:fldChar w:fldCharType="begin"/>
      </w:r>
      <w:r w:rsidRPr="00183134">
        <w:instrText xml:space="preserve"> REF _Ref42071130 \r \h </w:instrText>
      </w:r>
      <w:r w:rsidR="00183134">
        <w:instrText xml:space="preserve"> \* MERGEFORMAT </w:instrText>
      </w:r>
      <w:r w:rsidRPr="00183134">
        <w:fldChar w:fldCharType="separate"/>
      </w:r>
      <w:r w:rsidR="0009266D" w:rsidRPr="00183134">
        <w:t>(k)</w:t>
      </w:r>
      <w:r w:rsidRPr="00183134">
        <w:fldChar w:fldCharType="end"/>
      </w:r>
      <w:r w:rsidRPr="00183134">
        <w:t xml:space="preserve"> below); and</w:t>
      </w:r>
    </w:p>
    <w:p w14:paraId="40B6FC15" w14:textId="451BF97F" w:rsidR="00510A07" w:rsidRPr="00183134" w:rsidRDefault="00510A07" w:rsidP="00510A07">
      <w:pPr>
        <w:pStyle w:val="DefenceHeadingNoTOC3"/>
        <w:numPr>
          <w:ilvl w:val="2"/>
          <w:numId w:val="70"/>
        </w:numPr>
      </w:pPr>
      <w:r w:rsidRPr="00183134">
        <w:t xml:space="preserve">their relevant qualifications / licences / accreditations / certifications / memberships of professional bodies / associations (or similar) (with such qualifications (etc) to be linked to the details included in the curriculum vitae provided under paragraph </w:t>
      </w:r>
      <w:r w:rsidRPr="00183134">
        <w:fldChar w:fldCharType="begin"/>
      </w:r>
      <w:r w:rsidRPr="00183134">
        <w:instrText xml:space="preserve"> REF _Ref42071130 \r \h </w:instrText>
      </w:r>
      <w:r w:rsidR="00183134">
        <w:instrText xml:space="preserve"> \* MERGEFORMAT </w:instrText>
      </w:r>
      <w:r w:rsidRPr="00183134">
        <w:fldChar w:fldCharType="separate"/>
      </w:r>
      <w:r w:rsidR="0009266D" w:rsidRPr="00183134">
        <w:t>(k)</w:t>
      </w:r>
      <w:r w:rsidRPr="00183134">
        <w:fldChar w:fldCharType="end"/>
      </w:r>
      <w:r w:rsidRPr="00183134">
        <w:t xml:space="preserve"> below).  </w:t>
      </w:r>
    </w:p>
    <w:p w14:paraId="46F19655" w14:textId="77777777" w:rsidR="00510A07" w:rsidRPr="00183134" w:rsidRDefault="00510A07" w:rsidP="00510A07">
      <w:pPr>
        <w:pStyle w:val="DefenceNormal"/>
      </w:pPr>
      <w:r w:rsidRPr="00183134">
        <w:t xml:space="preserve">Such details should be provided in the table format as set out below. </w:t>
      </w:r>
    </w:p>
    <w:tbl>
      <w:tblPr>
        <w:tblW w:w="5099"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52"/>
        <w:gridCol w:w="1017"/>
        <w:gridCol w:w="1160"/>
        <w:gridCol w:w="1160"/>
        <w:gridCol w:w="1160"/>
        <w:gridCol w:w="1160"/>
        <w:gridCol w:w="1160"/>
        <w:gridCol w:w="1154"/>
      </w:tblGrid>
      <w:tr w:rsidR="00DD6111" w:rsidRPr="00183134" w14:paraId="6C109603" w14:textId="77777777" w:rsidTr="00F847C3">
        <w:trPr>
          <w:tblHeader/>
          <w:jc w:val="center"/>
        </w:trPr>
        <w:tc>
          <w:tcPr>
            <w:tcW w:w="815" w:type="pct"/>
          </w:tcPr>
          <w:p w14:paraId="3D2124FA" w14:textId="77777777" w:rsidR="00510A07" w:rsidRPr="00183134" w:rsidRDefault="00510A07" w:rsidP="003F186F">
            <w:pPr>
              <w:pStyle w:val="DefenceNormal"/>
              <w:spacing w:before="120"/>
              <w:jc w:val="center"/>
              <w:rPr>
                <w:sz w:val="14"/>
                <w:szCs w:val="14"/>
              </w:rPr>
            </w:pPr>
            <w:r w:rsidRPr="00183134">
              <w:rPr>
                <w:b/>
                <w:bCs/>
                <w:sz w:val="14"/>
                <w:szCs w:val="14"/>
              </w:rPr>
              <w:t xml:space="preserve">ROLE </w:t>
            </w:r>
          </w:p>
        </w:tc>
        <w:tc>
          <w:tcPr>
            <w:tcW w:w="534" w:type="pct"/>
          </w:tcPr>
          <w:p w14:paraId="3B946C74" w14:textId="77777777" w:rsidR="00510A07" w:rsidRPr="00183134" w:rsidRDefault="00510A07" w:rsidP="003F186F">
            <w:pPr>
              <w:pStyle w:val="DefenceNormal"/>
              <w:spacing w:before="120" w:after="120"/>
              <w:jc w:val="center"/>
              <w:rPr>
                <w:b/>
                <w:bCs/>
                <w:sz w:val="14"/>
                <w:szCs w:val="14"/>
              </w:rPr>
            </w:pPr>
            <w:r w:rsidRPr="00183134">
              <w:rPr>
                <w:b/>
                <w:bCs/>
                <w:sz w:val="14"/>
                <w:szCs w:val="14"/>
              </w:rPr>
              <w:t>NAME</w:t>
            </w:r>
          </w:p>
        </w:tc>
        <w:tc>
          <w:tcPr>
            <w:tcW w:w="609" w:type="pct"/>
          </w:tcPr>
          <w:p w14:paraId="48116B9E" w14:textId="77777777" w:rsidR="00510A07" w:rsidRPr="00183134" w:rsidRDefault="00510A07" w:rsidP="003F186F">
            <w:pPr>
              <w:pStyle w:val="DefenceNormal"/>
              <w:spacing w:before="120" w:after="120"/>
              <w:jc w:val="center"/>
              <w:rPr>
                <w:b/>
                <w:bCs/>
                <w:sz w:val="14"/>
                <w:szCs w:val="14"/>
              </w:rPr>
            </w:pPr>
            <w:r w:rsidRPr="00183134">
              <w:rPr>
                <w:b/>
                <w:bCs/>
                <w:sz w:val="14"/>
                <w:szCs w:val="14"/>
              </w:rPr>
              <w:t>LOCATION (CURRENT AND PROPOSED) AND HOW MANAGED</w:t>
            </w:r>
          </w:p>
        </w:tc>
        <w:tc>
          <w:tcPr>
            <w:tcW w:w="609" w:type="pct"/>
          </w:tcPr>
          <w:p w14:paraId="5F5A5F31" w14:textId="77777777" w:rsidR="00510A07" w:rsidRPr="00183134" w:rsidRDefault="00510A07" w:rsidP="003F186F">
            <w:pPr>
              <w:pStyle w:val="DefenceNormal"/>
              <w:spacing w:before="120" w:after="120"/>
              <w:jc w:val="center"/>
              <w:rPr>
                <w:b/>
                <w:bCs/>
                <w:sz w:val="14"/>
                <w:szCs w:val="14"/>
              </w:rPr>
            </w:pPr>
            <w:r w:rsidRPr="00183134">
              <w:rPr>
                <w:b/>
                <w:bCs/>
                <w:sz w:val="14"/>
                <w:szCs w:val="14"/>
              </w:rPr>
              <w:t>DETAILS OF PROPOSED INVOLVE-MENT AND PROPOSED SCOPE OF DUTIES</w:t>
            </w:r>
          </w:p>
        </w:tc>
        <w:tc>
          <w:tcPr>
            <w:tcW w:w="609" w:type="pct"/>
          </w:tcPr>
          <w:p w14:paraId="2902CFFE" w14:textId="77777777" w:rsidR="00510A07" w:rsidRPr="00183134" w:rsidRDefault="00510A07" w:rsidP="003F186F">
            <w:pPr>
              <w:pStyle w:val="DefenceNormal"/>
              <w:spacing w:before="120" w:after="120"/>
              <w:jc w:val="center"/>
              <w:rPr>
                <w:b/>
                <w:sz w:val="14"/>
                <w:szCs w:val="14"/>
              </w:rPr>
            </w:pPr>
            <w:r w:rsidRPr="00183134">
              <w:rPr>
                <w:b/>
                <w:bCs/>
                <w:sz w:val="14"/>
                <w:szCs w:val="14"/>
              </w:rPr>
              <w:t>ESTIMATED HOURS</w:t>
            </w:r>
            <w:r w:rsidR="00E73429" w:rsidRPr="00183134">
              <w:rPr>
                <w:b/>
                <w:bCs/>
                <w:sz w:val="14"/>
                <w:szCs w:val="14"/>
              </w:rPr>
              <w:t xml:space="preserve"> PER WEEK</w:t>
            </w:r>
            <w:r w:rsidRPr="00183134">
              <w:rPr>
                <w:b/>
                <w:bCs/>
                <w:sz w:val="14"/>
                <w:szCs w:val="14"/>
              </w:rPr>
              <w:t xml:space="preserve"> </w:t>
            </w:r>
          </w:p>
        </w:tc>
        <w:tc>
          <w:tcPr>
            <w:tcW w:w="609" w:type="pct"/>
          </w:tcPr>
          <w:p w14:paraId="6BF1FA0B" w14:textId="77777777" w:rsidR="00510A07" w:rsidRPr="00183134" w:rsidRDefault="00510A07" w:rsidP="003F186F">
            <w:pPr>
              <w:pStyle w:val="DefenceNormal"/>
              <w:spacing w:before="120" w:after="120"/>
              <w:jc w:val="center"/>
              <w:rPr>
                <w:b/>
                <w:sz w:val="14"/>
                <w:szCs w:val="14"/>
              </w:rPr>
            </w:pPr>
            <w:r w:rsidRPr="00183134">
              <w:rPr>
                <w:b/>
                <w:bCs/>
                <w:sz w:val="14"/>
                <w:szCs w:val="14"/>
              </w:rPr>
              <w:t xml:space="preserve">CURRENT AND POTENTIAL FUTURE WORKLOAD, CAPACITY, AVAIL-ABILITY AND HOW MANAGED </w:t>
            </w:r>
          </w:p>
        </w:tc>
        <w:tc>
          <w:tcPr>
            <w:tcW w:w="609" w:type="pct"/>
          </w:tcPr>
          <w:p w14:paraId="3D126FBB" w14:textId="77777777" w:rsidR="00510A07" w:rsidRPr="00183134" w:rsidRDefault="00510A07" w:rsidP="003F186F">
            <w:pPr>
              <w:pStyle w:val="DefenceNormal"/>
              <w:spacing w:before="120"/>
              <w:jc w:val="center"/>
              <w:rPr>
                <w:sz w:val="14"/>
                <w:szCs w:val="14"/>
              </w:rPr>
            </w:pPr>
            <w:r w:rsidRPr="00183134">
              <w:rPr>
                <w:b/>
                <w:bCs/>
                <w:sz w:val="14"/>
                <w:szCs w:val="14"/>
              </w:rPr>
              <w:t>RELEVANT EXPERIENCE RELEVANT TO SCOPE OF DUTIES</w:t>
            </w:r>
          </w:p>
        </w:tc>
        <w:tc>
          <w:tcPr>
            <w:tcW w:w="606" w:type="pct"/>
          </w:tcPr>
          <w:p w14:paraId="07553CF7" w14:textId="07330EB4" w:rsidR="00510A07" w:rsidRPr="00183134" w:rsidRDefault="00510A07" w:rsidP="003F186F">
            <w:pPr>
              <w:pStyle w:val="DefenceNormal"/>
              <w:spacing w:before="120" w:after="120"/>
              <w:jc w:val="center"/>
              <w:rPr>
                <w:b/>
                <w:bCs/>
                <w:sz w:val="14"/>
                <w:szCs w:val="14"/>
              </w:rPr>
            </w:pPr>
            <w:r w:rsidRPr="00183134">
              <w:rPr>
                <w:b/>
                <w:bCs/>
                <w:sz w:val="14"/>
                <w:szCs w:val="14"/>
              </w:rPr>
              <w:t>RELEVANT QUALIFICA</w:t>
            </w:r>
            <w:r w:rsidR="00DD6111" w:rsidRPr="00183134">
              <w:rPr>
                <w:b/>
                <w:bCs/>
                <w:sz w:val="14"/>
                <w:szCs w:val="14"/>
              </w:rPr>
              <w:t>-</w:t>
            </w:r>
            <w:r w:rsidRPr="00183134">
              <w:rPr>
                <w:b/>
                <w:bCs/>
                <w:sz w:val="14"/>
                <w:szCs w:val="14"/>
              </w:rPr>
              <w:t>TIONS ETC</w:t>
            </w:r>
          </w:p>
        </w:tc>
      </w:tr>
      <w:tr w:rsidR="00DD6111" w:rsidRPr="00183134" w14:paraId="0BAE05CF" w14:textId="77777777" w:rsidTr="00F847C3">
        <w:trPr>
          <w:jc w:val="center"/>
        </w:trPr>
        <w:tc>
          <w:tcPr>
            <w:tcW w:w="815" w:type="pct"/>
          </w:tcPr>
          <w:p w14:paraId="5357D977" w14:textId="504C43CD" w:rsidR="00510A07" w:rsidRPr="00183134" w:rsidRDefault="00510A07" w:rsidP="003F186F">
            <w:pPr>
              <w:pStyle w:val="DefenceNormal"/>
              <w:spacing w:before="120" w:after="120"/>
              <w:rPr>
                <w:b/>
                <w:bCs/>
                <w:sz w:val="14"/>
                <w:szCs w:val="14"/>
              </w:rPr>
            </w:pPr>
            <w:r w:rsidRPr="00183134">
              <w:rPr>
                <w:b/>
                <w:bCs/>
                <w:sz w:val="14"/>
                <w:szCs w:val="14"/>
              </w:rPr>
              <w:t>CONTRACTOR'S REPRESENTATIVE</w:t>
            </w:r>
          </w:p>
        </w:tc>
        <w:tc>
          <w:tcPr>
            <w:tcW w:w="534" w:type="pct"/>
          </w:tcPr>
          <w:p w14:paraId="6C3E851E" w14:textId="77777777" w:rsidR="00510A07" w:rsidRPr="00183134" w:rsidRDefault="00510A07" w:rsidP="003F186F">
            <w:pPr>
              <w:pStyle w:val="DefenceNormal"/>
              <w:spacing w:before="120" w:after="120"/>
              <w:rPr>
                <w:b/>
                <w:bCs/>
                <w:sz w:val="14"/>
                <w:szCs w:val="14"/>
              </w:rPr>
            </w:pPr>
          </w:p>
        </w:tc>
        <w:tc>
          <w:tcPr>
            <w:tcW w:w="609" w:type="pct"/>
          </w:tcPr>
          <w:p w14:paraId="3585B667" w14:textId="77777777" w:rsidR="00510A07" w:rsidRPr="00183134" w:rsidRDefault="00510A07" w:rsidP="003F186F">
            <w:pPr>
              <w:pStyle w:val="DefenceNormal"/>
              <w:spacing w:before="120" w:after="120"/>
              <w:rPr>
                <w:b/>
                <w:bCs/>
                <w:sz w:val="14"/>
                <w:szCs w:val="14"/>
              </w:rPr>
            </w:pPr>
          </w:p>
        </w:tc>
        <w:tc>
          <w:tcPr>
            <w:tcW w:w="609" w:type="pct"/>
          </w:tcPr>
          <w:p w14:paraId="65B35379" w14:textId="77777777" w:rsidR="00510A07" w:rsidRPr="00183134" w:rsidRDefault="00510A07" w:rsidP="003F186F">
            <w:pPr>
              <w:pStyle w:val="DefenceNormal"/>
              <w:spacing w:before="120" w:after="120"/>
              <w:rPr>
                <w:b/>
                <w:bCs/>
                <w:sz w:val="14"/>
                <w:szCs w:val="14"/>
              </w:rPr>
            </w:pPr>
          </w:p>
        </w:tc>
        <w:tc>
          <w:tcPr>
            <w:tcW w:w="609" w:type="pct"/>
          </w:tcPr>
          <w:p w14:paraId="2B9642CB" w14:textId="77777777" w:rsidR="00510A07" w:rsidRPr="00183134" w:rsidRDefault="00510A07" w:rsidP="003F186F">
            <w:pPr>
              <w:pStyle w:val="DefenceNormal"/>
              <w:spacing w:before="120" w:after="120"/>
              <w:rPr>
                <w:b/>
                <w:bCs/>
                <w:sz w:val="14"/>
                <w:szCs w:val="14"/>
              </w:rPr>
            </w:pPr>
          </w:p>
        </w:tc>
        <w:tc>
          <w:tcPr>
            <w:tcW w:w="609" w:type="pct"/>
          </w:tcPr>
          <w:p w14:paraId="3E8D268F" w14:textId="77777777" w:rsidR="00510A07" w:rsidRPr="00183134" w:rsidRDefault="00510A07" w:rsidP="003F186F">
            <w:pPr>
              <w:pStyle w:val="DefenceNormal"/>
              <w:spacing w:before="120" w:after="120"/>
              <w:rPr>
                <w:b/>
                <w:bCs/>
                <w:sz w:val="14"/>
                <w:szCs w:val="14"/>
              </w:rPr>
            </w:pPr>
          </w:p>
        </w:tc>
        <w:tc>
          <w:tcPr>
            <w:tcW w:w="609" w:type="pct"/>
          </w:tcPr>
          <w:p w14:paraId="480D1A5C" w14:textId="77777777" w:rsidR="00510A07" w:rsidRPr="00183134" w:rsidRDefault="00510A07" w:rsidP="003F186F">
            <w:pPr>
              <w:pStyle w:val="DefenceNormal"/>
              <w:spacing w:before="120" w:after="120"/>
              <w:rPr>
                <w:b/>
                <w:bCs/>
                <w:sz w:val="14"/>
                <w:szCs w:val="14"/>
              </w:rPr>
            </w:pPr>
          </w:p>
        </w:tc>
        <w:tc>
          <w:tcPr>
            <w:tcW w:w="606" w:type="pct"/>
          </w:tcPr>
          <w:p w14:paraId="39B9102B" w14:textId="77777777" w:rsidR="00510A07" w:rsidRPr="00183134" w:rsidRDefault="00510A07" w:rsidP="003F186F">
            <w:pPr>
              <w:pStyle w:val="DefenceNormal"/>
              <w:spacing w:before="120" w:after="120"/>
              <w:rPr>
                <w:b/>
                <w:bCs/>
                <w:sz w:val="14"/>
                <w:szCs w:val="14"/>
              </w:rPr>
            </w:pPr>
          </w:p>
        </w:tc>
      </w:tr>
      <w:tr w:rsidR="00DD6111" w:rsidRPr="00183134" w14:paraId="4572B1FE" w14:textId="77777777" w:rsidTr="00F847C3">
        <w:trPr>
          <w:jc w:val="center"/>
        </w:trPr>
        <w:tc>
          <w:tcPr>
            <w:tcW w:w="815" w:type="pct"/>
          </w:tcPr>
          <w:p w14:paraId="2E2194EA" w14:textId="18D1F54E" w:rsidR="00510A07" w:rsidRPr="00183134" w:rsidRDefault="00195F0B" w:rsidP="003F186F">
            <w:pPr>
              <w:pStyle w:val="DefenceNormal"/>
              <w:spacing w:before="120" w:after="120"/>
              <w:rPr>
                <w:b/>
                <w:bCs/>
                <w:sz w:val="14"/>
                <w:szCs w:val="14"/>
              </w:rPr>
            </w:pPr>
            <w:r w:rsidRPr="00183134">
              <w:rPr>
                <w:b/>
                <w:bCs/>
                <w:sz w:val="14"/>
                <w:szCs w:val="14"/>
              </w:rPr>
              <w:lastRenderedPageBreak/>
              <w:t xml:space="preserve">PROJECT </w:t>
            </w:r>
            <w:r w:rsidR="00510A07" w:rsidRPr="00183134">
              <w:rPr>
                <w:b/>
                <w:bCs/>
                <w:sz w:val="14"/>
                <w:szCs w:val="14"/>
              </w:rPr>
              <w:t>MANAGER</w:t>
            </w:r>
          </w:p>
        </w:tc>
        <w:tc>
          <w:tcPr>
            <w:tcW w:w="534" w:type="pct"/>
          </w:tcPr>
          <w:p w14:paraId="595AB01F" w14:textId="77777777" w:rsidR="00510A07" w:rsidRPr="00183134" w:rsidRDefault="00510A07" w:rsidP="003F186F">
            <w:pPr>
              <w:pStyle w:val="DefenceNormal"/>
              <w:spacing w:before="120" w:after="120"/>
              <w:rPr>
                <w:b/>
                <w:bCs/>
                <w:sz w:val="14"/>
                <w:szCs w:val="14"/>
              </w:rPr>
            </w:pPr>
          </w:p>
        </w:tc>
        <w:tc>
          <w:tcPr>
            <w:tcW w:w="609" w:type="pct"/>
          </w:tcPr>
          <w:p w14:paraId="07236A4F" w14:textId="77777777" w:rsidR="00510A07" w:rsidRPr="00183134" w:rsidRDefault="00510A07" w:rsidP="003F186F">
            <w:pPr>
              <w:pStyle w:val="DefenceNormal"/>
              <w:spacing w:before="120" w:after="120"/>
              <w:rPr>
                <w:b/>
                <w:bCs/>
                <w:sz w:val="14"/>
                <w:szCs w:val="14"/>
              </w:rPr>
            </w:pPr>
          </w:p>
        </w:tc>
        <w:tc>
          <w:tcPr>
            <w:tcW w:w="609" w:type="pct"/>
          </w:tcPr>
          <w:p w14:paraId="74B21264" w14:textId="77777777" w:rsidR="00510A07" w:rsidRPr="00183134" w:rsidRDefault="00510A07" w:rsidP="003F186F">
            <w:pPr>
              <w:pStyle w:val="DefenceNormal"/>
              <w:spacing w:before="120" w:after="120"/>
              <w:rPr>
                <w:b/>
                <w:bCs/>
                <w:sz w:val="14"/>
                <w:szCs w:val="14"/>
              </w:rPr>
            </w:pPr>
          </w:p>
        </w:tc>
        <w:tc>
          <w:tcPr>
            <w:tcW w:w="609" w:type="pct"/>
          </w:tcPr>
          <w:p w14:paraId="6E788148" w14:textId="77777777" w:rsidR="00510A07" w:rsidRPr="00183134" w:rsidRDefault="00510A07" w:rsidP="003F186F">
            <w:pPr>
              <w:pStyle w:val="DefenceNormal"/>
              <w:spacing w:before="120" w:after="120"/>
              <w:rPr>
                <w:b/>
                <w:bCs/>
                <w:sz w:val="14"/>
                <w:szCs w:val="14"/>
              </w:rPr>
            </w:pPr>
          </w:p>
        </w:tc>
        <w:tc>
          <w:tcPr>
            <w:tcW w:w="609" w:type="pct"/>
          </w:tcPr>
          <w:p w14:paraId="2004AA35" w14:textId="77777777" w:rsidR="00510A07" w:rsidRPr="00183134" w:rsidRDefault="00510A07" w:rsidP="003F186F">
            <w:pPr>
              <w:pStyle w:val="DefenceNormal"/>
              <w:spacing w:before="120" w:after="120"/>
              <w:rPr>
                <w:b/>
                <w:bCs/>
                <w:sz w:val="14"/>
                <w:szCs w:val="14"/>
              </w:rPr>
            </w:pPr>
          </w:p>
        </w:tc>
        <w:tc>
          <w:tcPr>
            <w:tcW w:w="609" w:type="pct"/>
          </w:tcPr>
          <w:p w14:paraId="6E028140" w14:textId="77777777" w:rsidR="00510A07" w:rsidRPr="00183134" w:rsidRDefault="00510A07" w:rsidP="003F186F">
            <w:pPr>
              <w:pStyle w:val="DefenceNormal"/>
              <w:spacing w:before="120" w:after="120"/>
              <w:rPr>
                <w:b/>
                <w:bCs/>
                <w:sz w:val="14"/>
                <w:szCs w:val="14"/>
              </w:rPr>
            </w:pPr>
          </w:p>
        </w:tc>
        <w:tc>
          <w:tcPr>
            <w:tcW w:w="606" w:type="pct"/>
          </w:tcPr>
          <w:p w14:paraId="712577D2" w14:textId="77777777" w:rsidR="00510A07" w:rsidRPr="00183134" w:rsidRDefault="00510A07" w:rsidP="003F186F">
            <w:pPr>
              <w:pStyle w:val="DefenceNormal"/>
              <w:spacing w:before="120" w:after="120"/>
              <w:rPr>
                <w:b/>
                <w:bCs/>
                <w:sz w:val="14"/>
                <w:szCs w:val="14"/>
              </w:rPr>
            </w:pPr>
          </w:p>
        </w:tc>
      </w:tr>
      <w:tr w:rsidR="008C1BF1" w:rsidRPr="00183134" w14:paraId="55085471" w14:textId="77777777" w:rsidTr="00F847C3">
        <w:trPr>
          <w:jc w:val="center"/>
        </w:trPr>
        <w:tc>
          <w:tcPr>
            <w:tcW w:w="815" w:type="pct"/>
          </w:tcPr>
          <w:p w14:paraId="7301AB61" w14:textId="2EDB3B7F" w:rsidR="008C1BF1" w:rsidRPr="00183134" w:rsidRDefault="008C1BF1" w:rsidP="008C1BF1">
            <w:pPr>
              <w:pStyle w:val="DefenceNormal"/>
              <w:spacing w:before="120" w:after="120"/>
              <w:rPr>
                <w:b/>
                <w:bCs/>
                <w:i/>
                <w:sz w:val="14"/>
                <w:szCs w:val="14"/>
              </w:rPr>
            </w:pPr>
            <w:r w:rsidRPr="00183134">
              <w:rPr>
                <w:b/>
                <w:bCs/>
                <w:caps/>
                <w:sz w:val="14"/>
                <w:szCs w:val="14"/>
              </w:rPr>
              <w:t>Contract Administrator</w:t>
            </w:r>
          </w:p>
        </w:tc>
        <w:tc>
          <w:tcPr>
            <w:tcW w:w="534" w:type="pct"/>
          </w:tcPr>
          <w:p w14:paraId="2218A6B8" w14:textId="77777777" w:rsidR="008C1BF1" w:rsidRPr="00183134" w:rsidRDefault="008C1BF1" w:rsidP="008C1BF1">
            <w:pPr>
              <w:pStyle w:val="DefenceNormal"/>
              <w:spacing w:before="120" w:after="120"/>
              <w:rPr>
                <w:b/>
                <w:bCs/>
                <w:sz w:val="14"/>
                <w:szCs w:val="14"/>
              </w:rPr>
            </w:pPr>
          </w:p>
        </w:tc>
        <w:tc>
          <w:tcPr>
            <w:tcW w:w="609" w:type="pct"/>
          </w:tcPr>
          <w:p w14:paraId="26C0ABB3" w14:textId="77777777" w:rsidR="008C1BF1" w:rsidRPr="00183134" w:rsidRDefault="008C1BF1" w:rsidP="008C1BF1">
            <w:pPr>
              <w:pStyle w:val="DefenceNormal"/>
              <w:spacing w:before="120" w:after="120"/>
              <w:rPr>
                <w:b/>
                <w:bCs/>
                <w:sz w:val="14"/>
                <w:szCs w:val="14"/>
              </w:rPr>
            </w:pPr>
          </w:p>
        </w:tc>
        <w:tc>
          <w:tcPr>
            <w:tcW w:w="609" w:type="pct"/>
          </w:tcPr>
          <w:p w14:paraId="4887B71C" w14:textId="77777777" w:rsidR="008C1BF1" w:rsidRPr="00183134" w:rsidRDefault="008C1BF1" w:rsidP="008C1BF1">
            <w:pPr>
              <w:pStyle w:val="DefenceNormal"/>
              <w:spacing w:before="120" w:after="120"/>
              <w:rPr>
                <w:b/>
                <w:bCs/>
                <w:sz w:val="14"/>
                <w:szCs w:val="14"/>
              </w:rPr>
            </w:pPr>
          </w:p>
        </w:tc>
        <w:tc>
          <w:tcPr>
            <w:tcW w:w="609" w:type="pct"/>
          </w:tcPr>
          <w:p w14:paraId="19889925" w14:textId="77777777" w:rsidR="008C1BF1" w:rsidRPr="00183134" w:rsidRDefault="008C1BF1" w:rsidP="008C1BF1">
            <w:pPr>
              <w:pStyle w:val="DefenceNormal"/>
              <w:spacing w:before="120" w:after="120"/>
              <w:rPr>
                <w:b/>
                <w:bCs/>
                <w:sz w:val="14"/>
                <w:szCs w:val="14"/>
              </w:rPr>
            </w:pPr>
          </w:p>
        </w:tc>
        <w:tc>
          <w:tcPr>
            <w:tcW w:w="609" w:type="pct"/>
          </w:tcPr>
          <w:p w14:paraId="2867F077" w14:textId="77777777" w:rsidR="008C1BF1" w:rsidRPr="00183134" w:rsidRDefault="008C1BF1" w:rsidP="008C1BF1">
            <w:pPr>
              <w:pStyle w:val="DefenceNormal"/>
              <w:spacing w:before="120" w:after="120"/>
              <w:rPr>
                <w:b/>
                <w:bCs/>
                <w:sz w:val="14"/>
                <w:szCs w:val="14"/>
              </w:rPr>
            </w:pPr>
          </w:p>
        </w:tc>
        <w:tc>
          <w:tcPr>
            <w:tcW w:w="609" w:type="pct"/>
          </w:tcPr>
          <w:p w14:paraId="3680DEC5" w14:textId="77777777" w:rsidR="008C1BF1" w:rsidRPr="00183134" w:rsidRDefault="008C1BF1" w:rsidP="008C1BF1">
            <w:pPr>
              <w:pStyle w:val="DefenceNormal"/>
              <w:spacing w:before="120" w:after="120"/>
              <w:rPr>
                <w:b/>
                <w:bCs/>
                <w:sz w:val="14"/>
                <w:szCs w:val="14"/>
              </w:rPr>
            </w:pPr>
          </w:p>
        </w:tc>
        <w:tc>
          <w:tcPr>
            <w:tcW w:w="606" w:type="pct"/>
          </w:tcPr>
          <w:p w14:paraId="08EF07BB" w14:textId="77777777" w:rsidR="008C1BF1" w:rsidRPr="00183134" w:rsidRDefault="008C1BF1" w:rsidP="008C1BF1">
            <w:pPr>
              <w:pStyle w:val="DefenceNormal"/>
              <w:spacing w:before="120" w:after="120"/>
              <w:rPr>
                <w:b/>
                <w:bCs/>
                <w:sz w:val="14"/>
                <w:szCs w:val="14"/>
              </w:rPr>
            </w:pPr>
          </w:p>
        </w:tc>
      </w:tr>
      <w:tr w:rsidR="008C1BF1" w:rsidRPr="00183134" w14:paraId="35E69B75" w14:textId="77777777" w:rsidTr="00F847C3">
        <w:trPr>
          <w:jc w:val="center"/>
        </w:trPr>
        <w:tc>
          <w:tcPr>
            <w:tcW w:w="815" w:type="pct"/>
          </w:tcPr>
          <w:p w14:paraId="1ACF28EE" w14:textId="2B86328E" w:rsidR="008C1BF1" w:rsidRPr="00183134" w:rsidRDefault="008C1BF1" w:rsidP="008C1BF1">
            <w:pPr>
              <w:pStyle w:val="DefenceNormal"/>
              <w:spacing w:before="120" w:after="120"/>
              <w:rPr>
                <w:b/>
                <w:bCs/>
                <w:i/>
                <w:sz w:val="14"/>
                <w:szCs w:val="14"/>
              </w:rPr>
            </w:pPr>
            <w:r w:rsidRPr="00183134">
              <w:rPr>
                <w:b/>
                <w:bCs/>
                <w:sz w:val="14"/>
                <w:szCs w:val="14"/>
              </w:rPr>
              <w:t>HSEQ MANAGER</w:t>
            </w:r>
          </w:p>
        </w:tc>
        <w:tc>
          <w:tcPr>
            <w:tcW w:w="534" w:type="pct"/>
          </w:tcPr>
          <w:p w14:paraId="1861E03F" w14:textId="77777777" w:rsidR="008C1BF1" w:rsidRPr="00183134" w:rsidRDefault="008C1BF1" w:rsidP="008C1BF1">
            <w:pPr>
              <w:pStyle w:val="DefenceNormal"/>
              <w:spacing w:before="120" w:after="120"/>
              <w:rPr>
                <w:b/>
                <w:bCs/>
                <w:sz w:val="14"/>
                <w:szCs w:val="14"/>
              </w:rPr>
            </w:pPr>
          </w:p>
        </w:tc>
        <w:tc>
          <w:tcPr>
            <w:tcW w:w="609" w:type="pct"/>
          </w:tcPr>
          <w:p w14:paraId="7DE483AF" w14:textId="77777777" w:rsidR="008C1BF1" w:rsidRPr="00183134" w:rsidRDefault="008C1BF1" w:rsidP="008C1BF1">
            <w:pPr>
              <w:pStyle w:val="DefenceNormal"/>
              <w:spacing w:before="120" w:after="120"/>
              <w:rPr>
                <w:b/>
                <w:bCs/>
                <w:sz w:val="14"/>
                <w:szCs w:val="14"/>
              </w:rPr>
            </w:pPr>
          </w:p>
        </w:tc>
        <w:tc>
          <w:tcPr>
            <w:tcW w:w="609" w:type="pct"/>
          </w:tcPr>
          <w:p w14:paraId="429CD69F" w14:textId="77777777" w:rsidR="008C1BF1" w:rsidRPr="00183134" w:rsidRDefault="008C1BF1" w:rsidP="008C1BF1">
            <w:pPr>
              <w:pStyle w:val="DefenceNormal"/>
              <w:spacing w:before="120" w:after="120"/>
              <w:rPr>
                <w:b/>
                <w:bCs/>
                <w:sz w:val="14"/>
                <w:szCs w:val="14"/>
              </w:rPr>
            </w:pPr>
          </w:p>
        </w:tc>
        <w:tc>
          <w:tcPr>
            <w:tcW w:w="609" w:type="pct"/>
          </w:tcPr>
          <w:p w14:paraId="15E269F5" w14:textId="77777777" w:rsidR="008C1BF1" w:rsidRPr="00183134" w:rsidRDefault="008C1BF1" w:rsidP="008C1BF1">
            <w:pPr>
              <w:pStyle w:val="DefenceNormal"/>
              <w:spacing w:before="120" w:after="120"/>
              <w:rPr>
                <w:b/>
                <w:bCs/>
                <w:sz w:val="14"/>
                <w:szCs w:val="14"/>
              </w:rPr>
            </w:pPr>
          </w:p>
        </w:tc>
        <w:tc>
          <w:tcPr>
            <w:tcW w:w="609" w:type="pct"/>
          </w:tcPr>
          <w:p w14:paraId="2A078777" w14:textId="77777777" w:rsidR="008C1BF1" w:rsidRPr="00183134" w:rsidRDefault="008C1BF1" w:rsidP="008C1BF1">
            <w:pPr>
              <w:pStyle w:val="DefenceNormal"/>
              <w:spacing w:before="120" w:after="120"/>
              <w:rPr>
                <w:b/>
                <w:bCs/>
                <w:sz w:val="14"/>
                <w:szCs w:val="14"/>
              </w:rPr>
            </w:pPr>
          </w:p>
        </w:tc>
        <w:tc>
          <w:tcPr>
            <w:tcW w:w="609" w:type="pct"/>
          </w:tcPr>
          <w:p w14:paraId="7DE4A131" w14:textId="77777777" w:rsidR="008C1BF1" w:rsidRPr="00183134" w:rsidRDefault="008C1BF1" w:rsidP="008C1BF1">
            <w:pPr>
              <w:pStyle w:val="DefenceNormal"/>
              <w:spacing w:before="120" w:after="120"/>
              <w:rPr>
                <w:b/>
                <w:bCs/>
                <w:sz w:val="14"/>
                <w:szCs w:val="14"/>
              </w:rPr>
            </w:pPr>
          </w:p>
        </w:tc>
        <w:tc>
          <w:tcPr>
            <w:tcW w:w="606" w:type="pct"/>
          </w:tcPr>
          <w:p w14:paraId="4708C126" w14:textId="77777777" w:rsidR="008C1BF1" w:rsidRPr="00183134" w:rsidRDefault="008C1BF1" w:rsidP="008C1BF1">
            <w:pPr>
              <w:pStyle w:val="DefenceNormal"/>
              <w:spacing w:before="120" w:after="120"/>
              <w:rPr>
                <w:b/>
                <w:bCs/>
                <w:sz w:val="14"/>
                <w:szCs w:val="14"/>
              </w:rPr>
            </w:pPr>
          </w:p>
        </w:tc>
      </w:tr>
      <w:tr w:rsidR="008C1BF1" w:rsidRPr="00183134" w14:paraId="543DB82A" w14:textId="77777777" w:rsidTr="00F847C3">
        <w:trPr>
          <w:jc w:val="center"/>
        </w:trPr>
        <w:tc>
          <w:tcPr>
            <w:tcW w:w="815" w:type="pct"/>
          </w:tcPr>
          <w:p w14:paraId="28D425EF" w14:textId="564E4CFF" w:rsidR="008C1BF1" w:rsidRPr="00183134" w:rsidRDefault="008C1BF1" w:rsidP="008C1BF1">
            <w:pPr>
              <w:pStyle w:val="DefenceNormal"/>
              <w:spacing w:before="120" w:after="120"/>
              <w:rPr>
                <w:b/>
                <w:bCs/>
                <w:i/>
                <w:sz w:val="14"/>
                <w:szCs w:val="14"/>
              </w:rPr>
            </w:pPr>
            <w:r w:rsidRPr="00183134">
              <w:rPr>
                <w:b/>
                <w:bCs/>
                <w:caps/>
                <w:sz w:val="14"/>
                <w:szCs w:val="14"/>
              </w:rPr>
              <w:t>Site Manager / Foreman</w:t>
            </w:r>
          </w:p>
        </w:tc>
        <w:tc>
          <w:tcPr>
            <w:tcW w:w="534" w:type="pct"/>
          </w:tcPr>
          <w:p w14:paraId="6DC01930" w14:textId="77777777" w:rsidR="008C1BF1" w:rsidRPr="00183134" w:rsidRDefault="008C1BF1" w:rsidP="008C1BF1">
            <w:pPr>
              <w:pStyle w:val="DefenceNormal"/>
              <w:spacing w:before="120" w:after="120"/>
              <w:rPr>
                <w:b/>
                <w:bCs/>
                <w:sz w:val="14"/>
                <w:szCs w:val="14"/>
              </w:rPr>
            </w:pPr>
          </w:p>
        </w:tc>
        <w:tc>
          <w:tcPr>
            <w:tcW w:w="609" w:type="pct"/>
          </w:tcPr>
          <w:p w14:paraId="7D933EB2" w14:textId="77777777" w:rsidR="008C1BF1" w:rsidRPr="00183134" w:rsidRDefault="008C1BF1" w:rsidP="008C1BF1">
            <w:pPr>
              <w:pStyle w:val="DefenceNormal"/>
              <w:spacing w:before="120" w:after="120"/>
              <w:rPr>
                <w:b/>
                <w:bCs/>
                <w:sz w:val="14"/>
                <w:szCs w:val="14"/>
              </w:rPr>
            </w:pPr>
          </w:p>
        </w:tc>
        <w:tc>
          <w:tcPr>
            <w:tcW w:w="609" w:type="pct"/>
          </w:tcPr>
          <w:p w14:paraId="14D92109" w14:textId="77777777" w:rsidR="008C1BF1" w:rsidRPr="00183134" w:rsidRDefault="008C1BF1" w:rsidP="008C1BF1">
            <w:pPr>
              <w:pStyle w:val="DefenceNormal"/>
              <w:spacing w:before="120" w:after="120"/>
              <w:rPr>
                <w:b/>
                <w:bCs/>
                <w:sz w:val="14"/>
                <w:szCs w:val="14"/>
              </w:rPr>
            </w:pPr>
          </w:p>
        </w:tc>
        <w:tc>
          <w:tcPr>
            <w:tcW w:w="609" w:type="pct"/>
          </w:tcPr>
          <w:p w14:paraId="68D51F2C" w14:textId="77777777" w:rsidR="008C1BF1" w:rsidRPr="00183134" w:rsidRDefault="008C1BF1" w:rsidP="008C1BF1">
            <w:pPr>
              <w:pStyle w:val="DefenceNormal"/>
              <w:spacing w:before="120" w:after="120"/>
              <w:rPr>
                <w:b/>
                <w:bCs/>
                <w:sz w:val="14"/>
                <w:szCs w:val="14"/>
              </w:rPr>
            </w:pPr>
          </w:p>
        </w:tc>
        <w:tc>
          <w:tcPr>
            <w:tcW w:w="609" w:type="pct"/>
          </w:tcPr>
          <w:p w14:paraId="5319D112" w14:textId="77777777" w:rsidR="008C1BF1" w:rsidRPr="00183134" w:rsidRDefault="008C1BF1" w:rsidP="008C1BF1">
            <w:pPr>
              <w:pStyle w:val="DefenceNormal"/>
              <w:spacing w:before="120" w:after="120"/>
              <w:rPr>
                <w:b/>
                <w:bCs/>
                <w:sz w:val="14"/>
                <w:szCs w:val="14"/>
              </w:rPr>
            </w:pPr>
          </w:p>
        </w:tc>
        <w:tc>
          <w:tcPr>
            <w:tcW w:w="609" w:type="pct"/>
          </w:tcPr>
          <w:p w14:paraId="20768392" w14:textId="77777777" w:rsidR="008C1BF1" w:rsidRPr="00183134" w:rsidRDefault="008C1BF1" w:rsidP="008C1BF1">
            <w:pPr>
              <w:pStyle w:val="DefenceNormal"/>
              <w:spacing w:before="120" w:after="120"/>
              <w:rPr>
                <w:b/>
                <w:bCs/>
                <w:sz w:val="14"/>
                <w:szCs w:val="14"/>
              </w:rPr>
            </w:pPr>
          </w:p>
        </w:tc>
        <w:tc>
          <w:tcPr>
            <w:tcW w:w="606" w:type="pct"/>
          </w:tcPr>
          <w:p w14:paraId="7DA23E52" w14:textId="77777777" w:rsidR="008C1BF1" w:rsidRPr="00183134" w:rsidRDefault="008C1BF1" w:rsidP="008C1BF1">
            <w:pPr>
              <w:pStyle w:val="DefenceNormal"/>
              <w:spacing w:before="120" w:after="120"/>
              <w:rPr>
                <w:b/>
                <w:bCs/>
                <w:sz w:val="14"/>
                <w:szCs w:val="14"/>
              </w:rPr>
            </w:pPr>
          </w:p>
        </w:tc>
      </w:tr>
      <w:tr w:rsidR="008C1BF1" w:rsidRPr="00183134" w14:paraId="027C9873" w14:textId="77777777" w:rsidTr="00F847C3">
        <w:trPr>
          <w:jc w:val="center"/>
        </w:trPr>
        <w:tc>
          <w:tcPr>
            <w:tcW w:w="815" w:type="pct"/>
          </w:tcPr>
          <w:p w14:paraId="50E0F1B1" w14:textId="14ECC38E" w:rsidR="008C1BF1" w:rsidRPr="00183134" w:rsidRDefault="008C1BF1" w:rsidP="008C1BF1">
            <w:pPr>
              <w:pStyle w:val="DefenceNormal"/>
              <w:spacing w:before="120" w:after="120"/>
              <w:rPr>
                <w:b/>
                <w:bCs/>
                <w:i/>
                <w:sz w:val="14"/>
                <w:szCs w:val="14"/>
              </w:rPr>
            </w:pPr>
            <w:r w:rsidRPr="00183134">
              <w:rPr>
                <w:b/>
                <w:bCs/>
                <w:caps/>
                <w:sz w:val="14"/>
                <w:szCs w:val="14"/>
              </w:rPr>
              <w:t>HOTO Manager</w:t>
            </w:r>
          </w:p>
        </w:tc>
        <w:tc>
          <w:tcPr>
            <w:tcW w:w="534" w:type="pct"/>
          </w:tcPr>
          <w:p w14:paraId="60A5056A" w14:textId="77777777" w:rsidR="008C1BF1" w:rsidRPr="00183134" w:rsidRDefault="008C1BF1" w:rsidP="008C1BF1">
            <w:pPr>
              <w:pStyle w:val="DefenceNormal"/>
              <w:spacing w:before="120" w:after="120"/>
              <w:rPr>
                <w:b/>
                <w:bCs/>
                <w:sz w:val="14"/>
                <w:szCs w:val="14"/>
              </w:rPr>
            </w:pPr>
          </w:p>
        </w:tc>
        <w:tc>
          <w:tcPr>
            <w:tcW w:w="609" w:type="pct"/>
          </w:tcPr>
          <w:p w14:paraId="35CDA5D9" w14:textId="77777777" w:rsidR="008C1BF1" w:rsidRPr="00183134" w:rsidRDefault="008C1BF1" w:rsidP="008C1BF1">
            <w:pPr>
              <w:pStyle w:val="DefenceNormal"/>
              <w:spacing w:before="120" w:after="120"/>
              <w:rPr>
                <w:b/>
                <w:bCs/>
                <w:sz w:val="14"/>
                <w:szCs w:val="14"/>
              </w:rPr>
            </w:pPr>
          </w:p>
        </w:tc>
        <w:tc>
          <w:tcPr>
            <w:tcW w:w="609" w:type="pct"/>
          </w:tcPr>
          <w:p w14:paraId="2D6056B7" w14:textId="77777777" w:rsidR="008C1BF1" w:rsidRPr="00183134" w:rsidRDefault="008C1BF1" w:rsidP="008C1BF1">
            <w:pPr>
              <w:pStyle w:val="DefenceNormal"/>
              <w:spacing w:before="120" w:after="120"/>
              <w:rPr>
                <w:b/>
                <w:bCs/>
                <w:sz w:val="14"/>
                <w:szCs w:val="14"/>
              </w:rPr>
            </w:pPr>
          </w:p>
        </w:tc>
        <w:tc>
          <w:tcPr>
            <w:tcW w:w="609" w:type="pct"/>
          </w:tcPr>
          <w:p w14:paraId="63EB7EFF" w14:textId="77777777" w:rsidR="008C1BF1" w:rsidRPr="00183134" w:rsidRDefault="008C1BF1" w:rsidP="008C1BF1">
            <w:pPr>
              <w:pStyle w:val="DefenceNormal"/>
              <w:spacing w:before="120" w:after="120"/>
              <w:rPr>
                <w:b/>
                <w:bCs/>
                <w:sz w:val="14"/>
                <w:szCs w:val="14"/>
              </w:rPr>
            </w:pPr>
          </w:p>
        </w:tc>
        <w:tc>
          <w:tcPr>
            <w:tcW w:w="609" w:type="pct"/>
          </w:tcPr>
          <w:p w14:paraId="5C73F8A4" w14:textId="77777777" w:rsidR="008C1BF1" w:rsidRPr="00183134" w:rsidRDefault="008C1BF1" w:rsidP="008C1BF1">
            <w:pPr>
              <w:pStyle w:val="DefenceNormal"/>
              <w:spacing w:before="120" w:after="120"/>
              <w:rPr>
                <w:b/>
                <w:bCs/>
                <w:sz w:val="14"/>
                <w:szCs w:val="14"/>
              </w:rPr>
            </w:pPr>
          </w:p>
        </w:tc>
        <w:tc>
          <w:tcPr>
            <w:tcW w:w="609" w:type="pct"/>
          </w:tcPr>
          <w:p w14:paraId="68169D04" w14:textId="77777777" w:rsidR="008C1BF1" w:rsidRPr="00183134" w:rsidRDefault="008C1BF1" w:rsidP="008C1BF1">
            <w:pPr>
              <w:pStyle w:val="DefenceNormal"/>
              <w:spacing w:before="120" w:after="120"/>
              <w:rPr>
                <w:b/>
                <w:bCs/>
                <w:sz w:val="14"/>
                <w:szCs w:val="14"/>
              </w:rPr>
            </w:pPr>
          </w:p>
        </w:tc>
        <w:tc>
          <w:tcPr>
            <w:tcW w:w="606" w:type="pct"/>
          </w:tcPr>
          <w:p w14:paraId="4692A2CE" w14:textId="77777777" w:rsidR="008C1BF1" w:rsidRPr="00183134" w:rsidRDefault="008C1BF1" w:rsidP="008C1BF1">
            <w:pPr>
              <w:pStyle w:val="DefenceNormal"/>
              <w:spacing w:before="120" w:after="120"/>
              <w:rPr>
                <w:b/>
                <w:bCs/>
                <w:sz w:val="14"/>
                <w:szCs w:val="14"/>
              </w:rPr>
            </w:pPr>
          </w:p>
        </w:tc>
      </w:tr>
      <w:tr w:rsidR="008C1BF1" w:rsidRPr="00183134" w14:paraId="3183A723" w14:textId="77777777" w:rsidTr="00F847C3">
        <w:trPr>
          <w:jc w:val="center"/>
        </w:trPr>
        <w:tc>
          <w:tcPr>
            <w:tcW w:w="815" w:type="pct"/>
          </w:tcPr>
          <w:p w14:paraId="7E38CF87" w14:textId="5A16EE29" w:rsidR="008C1BF1" w:rsidRPr="00183134" w:rsidRDefault="008C1BF1" w:rsidP="008C1BF1">
            <w:pPr>
              <w:pStyle w:val="DefenceNormal"/>
              <w:spacing w:before="120" w:after="120"/>
              <w:rPr>
                <w:b/>
                <w:bCs/>
                <w:i/>
                <w:sz w:val="14"/>
                <w:szCs w:val="14"/>
              </w:rPr>
            </w:pPr>
            <w:r w:rsidRPr="00183134">
              <w:rPr>
                <w:b/>
                <w:bCs/>
                <w:caps/>
                <w:sz w:val="14"/>
                <w:szCs w:val="14"/>
              </w:rPr>
              <w:t>Project Control Officer / Scheduler</w:t>
            </w:r>
          </w:p>
        </w:tc>
        <w:tc>
          <w:tcPr>
            <w:tcW w:w="534" w:type="pct"/>
          </w:tcPr>
          <w:p w14:paraId="647E68D9" w14:textId="77777777" w:rsidR="008C1BF1" w:rsidRPr="00183134" w:rsidRDefault="008C1BF1" w:rsidP="008C1BF1">
            <w:pPr>
              <w:pStyle w:val="DefenceNormal"/>
              <w:spacing w:before="120" w:after="120"/>
              <w:rPr>
                <w:b/>
                <w:bCs/>
                <w:sz w:val="14"/>
                <w:szCs w:val="14"/>
              </w:rPr>
            </w:pPr>
          </w:p>
        </w:tc>
        <w:tc>
          <w:tcPr>
            <w:tcW w:w="609" w:type="pct"/>
          </w:tcPr>
          <w:p w14:paraId="608941F1" w14:textId="77777777" w:rsidR="008C1BF1" w:rsidRPr="00183134" w:rsidRDefault="008C1BF1" w:rsidP="008C1BF1">
            <w:pPr>
              <w:pStyle w:val="DefenceNormal"/>
              <w:spacing w:before="120" w:after="120"/>
              <w:rPr>
                <w:b/>
                <w:bCs/>
                <w:sz w:val="14"/>
                <w:szCs w:val="14"/>
              </w:rPr>
            </w:pPr>
          </w:p>
        </w:tc>
        <w:tc>
          <w:tcPr>
            <w:tcW w:w="609" w:type="pct"/>
          </w:tcPr>
          <w:p w14:paraId="0CB3B716" w14:textId="77777777" w:rsidR="008C1BF1" w:rsidRPr="00183134" w:rsidRDefault="008C1BF1" w:rsidP="008C1BF1">
            <w:pPr>
              <w:pStyle w:val="DefenceNormal"/>
              <w:spacing w:before="120" w:after="120"/>
              <w:rPr>
                <w:b/>
                <w:bCs/>
                <w:sz w:val="14"/>
                <w:szCs w:val="14"/>
              </w:rPr>
            </w:pPr>
          </w:p>
        </w:tc>
        <w:tc>
          <w:tcPr>
            <w:tcW w:w="609" w:type="pct"/>
          </w:tcPr>
          <w:p w14:paraId="6583761F" w14:textId="77777777" w:rsidR="008C1BF1" w:rsidRPr="00183134" w:rsidRDefault="008C1BF1" w:rsidP="008C1BF1">
            <w:pPr>
              <w:pStyle w:val="DefenceNormal"/>
              <w:spacing w:before="120" w:after="120"/>
              <w:rPr>
                <w:b/>
                <w:bCs/>
                <w:sz w:val="14"/>
                <w:szCs w:val="14"/>
              </w:rPr>
            </w:pPr>
          </w:p>
        </w:tc>
        <w:tc>
          <w:tcPr>
            <w:tcW w:w="609" w:type="pct"/>
          </w:tcPr>
          <w:p w14:paraId="7F5766C3" w14:textId="77777777" w:rsidR="008C1BF1" w:rsidRPr="00183134" w:rsidRDefault="008C1BF1" w:rsidP="008C1BF1">
            <w:pPr>
              <w:pStyle w:val="DefenceNormal"/>
              <w:spacing w:before="120" w:after="120"/>
              <w:rPr>
                <w:b/>
                <w:bCs/>
                <w:sz w:val="14"/>
                <w:szCs w:val="14"/>
              </w:rPr>
            </w:pPr>
          </w:p>
        </w:tc>
        <w:tc>
          <w:tcPr>
            <w:tcW w:w="609" w:type="pct"/>
          </w:tcPr>
          <w:p w14:paraId="570E4F6F" w14:textId="77777777" w:rsidR="008C1BF1" w:rsidRPr="00183134" w:rsidRDefault="008C1BF1" w:rsidP="008C1BF1">
            <w:pPr>
              <w:pStyle w:val="DefenceNormal"/>
              <w:spacing w:before="120" w:after="120"/>
              <w:rPr>
                <w:b/>
                <w:bCs/>
                <w:sz w:val="14"/>
                <w:szCs w:val="14"/>
              </w:rPr>
            </w:pPr>
          </w:p>
        </w:tc>
        <w:tc>
          <w:tcPr>
            <w:tcW w:w="606" w:type="pct"/>
          </w:tcPr>
          <w:p w14:paraId="5B0A3442" w14:textId="77777777" w:rsidR="008C1BF1" w:rsidRPr="00183134" w:rsidRDefault="008C1BF1" w:rsidP="008C1BF1">
            <w:pPr>
              <w:pStyle w:val="DefenceNormal"/>
              <w:spacing w:before="120" w:after="120"/>
              <w:rPr>
                <w:b/>
                <w:bCs/>
                <w:sz w:val="14"/>
                <w:szCs w:val="14"/>
              </w:rPr>
            </w:pPr>
          </w:p>
        </w:tc>
      </w:tr>
      <w:tr w:rsidR="00C33116" w:rsidRPr="00183134" w14:paraId="249B7ED4" w14:textId="77777777" w:rsidTr="00F847C3">
        <w:trPr>
          <w:jc w:val="center"/>
        </w:trPr>
        <w:tc>
          <w:tcPr>
            <w:tcW w:w="815" w:type="pct"/>
          </w:tcPr>
          <w:p w14:paraId="7D5E3D74" w14:textId="7A5234AC" w:rsidR="00C33116" w:rsidRPr="00183134" w:rsidRDefault="00C33116" w:rsidP="008C1BF1">
            <w:pPr>
              <w:pStyle w:val="DefenceNormal"/>
              <w:spacing w:before="120" w:after="120"/>
              <w:rPr>
                <w:b/>
                <w:bCs/>
                <w:caps/>
                <w:sz w:val="14"/>
                <w:szCs w:val="14"/>
              </w:rPr>
            </w:pPr>
            <w:r>
              <w:rPr>
                <w:b/>
                <w:bCs/>
                <w:caps/>
                <w:sz w:val="14"/>
                <w:szCs w:val="14"/>
              </w:rPr>
              <w:t>Design Manager</w:t>
            </w:r>
          </w:p>
        </w:tc>
        <w:tc>
          <w:tcPr>
            <w:tcW w:w="534" w:type="pct"/>
          </w:tcPr>
          <w:p w14:paraId="23688B0C" w14:textId="77777777" w:rsidR="00C33116" w:rsidRPr="00183134" w:rsidRDefault="00C33116" w:rsidP="008C1BF1">
            <w:pPr>
              <w:pStyle w:val="DefenceNormal"/>
              <w:spacing w:before="120" w:after="120"/>
              <w:rPr>
                <w:b/>
                <w:bCs/>
                <w:sz w:val="14"/>
                <w:szCs w:val="14"/>
              </w:rPr>
            </w:pPr>
          </w:p>
        </w:tc>
        <w:tc>
          <w:tcPr>
            <w:tcW w:w="609" w:type="pct"/>
          </w:tcPr>
          <w:p w14:paraId="7CAB013B" w14:textId="77777777" w:rsidR="00C33116" w:rsidRPr="00183134" w:rsidRDefault="00C33116" w:rsidP="008C1BF1">
            <w:pPr>
              <w:pStyle w:val="DefenceNormal"/>
              <w:spacing w:before="120" w:after="120"/>
              <w:rPr>
                <w:b/>
                <w:bCs/>
                <w:sz w:val="14"/>
                <w:szCs w:val="14"/>
              </w:rPr>
            </w:pPr>
          </w:p>
        </w:tc>
        <w:tc>
          <w:tcPr>
            <w:tcW w:w="609" w:type="pct"/>
          </w:tcPr>
          <w:p w14:paraId="475B2547" w14:textId="77777777" w:rsidR="00C33116" w:rsidRPr="00183134" w:rsidRDefault="00C33116" w:rsidP="008C1BF1">
            <w:pPr>
              <w:pStyle w:val="DefenceNormal"/>
              <w:spacing w:before="120" w:after="120"/>
              <w:rPr>
                <w:b/>
                <w:bCs/>
                <w:sz w:val="14"/>
                <w:szCs w:val="14"/>
              </w:rPr>
            </w:pPr>
          </w:p>
        </w:tc>
        <w:tc>
          <w:tcPr>
            <w:tcW w:w="609" w:type="pct"/>
          </w:tcPr>
          <w:p w14:paraId="0EB1DD8D" w14:textId="77777777" w:rsidR="00C33116" w:rsidRPr="00183134" w:rsidRDefault="00C33116" w:rsidP="008C1BF1">
            <w:pPr>
              <w:pStyle w:val="DefenceNormal"/>
              <w:spacing w:before="120" w:after="120"/>
              <w:rPr>
                <w:b/>
                <w:bCs/>
                <w:sz w:val="14"/>
                <w:szCs w:val="14"/>
              </w:rPr>
            </w:pPr>
          </w:p>
        </w:tc>
        <w:tc>
          <w:tcPr>
            <w:tcW w:w="609" w:type="pct"/>
          </w:tcPr>
          <w:p w14:paraId="588D2C02" w14:textId="77777777" w:rsidR="00C33116" w:rsidRPr="00183134" w:rsidRDefault="00C33116" w:rsidP="008C1BF1">
            <w:pPr>
              <w:pStyle w:val="DefenceNormal"/>
              <w:spacing w:before="120" w:after="120"/>
              <w:rPr>
                <w:b/>
                <w:bCs/>
                <w:sz w:val="14"/>
                <w:szCs w:val="14"/>
              </w:rPr>
            </w:pPr>
          </w:p>
        </w:tc>
        <w:tc>
          <w:tcPr>
            <w:tcW w:w="609" w:type="pct"/>
          </w:tcPr>
          <w:p w14:paraId="3ADE3500" w14:textId="77777777" w:rsidR="00C33116" w:rsidRPr="00183134" w:rsidRDefault="00C33116" w:rsidP="008C1BF1">
            <w:pPr>
              <w:pStyle w:val="DefenceNormal"/>
              <w:spacing w:before="120" w:after="120"/>
              <w:rPr>
                <w:b/>
                <w:bCs/>
                <w:sz w:val="14"/>
                <w:szCs w:val="14"/>
              </w:rPr>
            </w:pPr>
          </w:p>
        </w:tc>
        <w:tc>
          <w:tcPr>
            <w:tcW w:w="606" w:type="pct"/>
          </w:tcPr>
          <w:p w14:paraId="79A40688" w14:textId="77777777" w:rsidR="00C33116" w:rsidRPr="00183134" w:rsidRDefault="00C33116" w:rsidP="008C1BF1">
            <w:pPr>
              <w:pStyle w:val="DefenceNormal"/>
              <w:spacing w:before="120" w:after="120"/>
              <w:rPr>
                <w:b/>
                <w:bCs/>
                <w:sz w:val="14"/>
                <w:szCs w:val="14"/>
              </w:rPr>
            </w:pPr>
          </w:p>
        </w:tc>
      </w:tr>
      <w:tr w:rsidR="008C1BF1" w:rsidRPr="00183134" w14:paraId="4692877F" w14:textId="77777777" w:rsidTr="00F847C3">
        <w:trPr>
          <w:jc w:val="center"/>
        </w:trPr>
        <w:tc>
          <w:tcPr>
            <w:tcW w:w="815" w:type="pct"/>
          </w:tcPr>
          <w:p w14:paraId="3B9C6624" w14:textId="77777777" w:rsidR="008C1BF1" w:rsidRPr="00183134" w:rsidRDefault="008C1BF1" w:rsidP="008C1BF1">
            <w:pPr>
              <w:pStyle w:val="DefenceNormal"/>
              <w:spacing w:before="120" w:after="120"/>
              <w:rPr>
                <w:b/>
                <w:bCs/>
                <w:sz w:val="14"/>
                <w:szCs w:val="14"/>
              </w:rPr>
            </w:pPr>
            <w:r w:rsidRPr="00183134">
              <w:rPr>
                <w:b/>
                <w:bCs/>
                <w:sz w:val="14"/>
                <w:szCs w:val="14"/>
              </w:rPr>
              <w:t>[TENDERER TO PROPOSE ADDITIONAL KEY PEOPLE]</w:t>
            </w:r>
          </w:p>
        </w:tc>
        <w:tc>
          <w:tcPr>
            <w:tcW w:w="534" w:type="pct"/>
          </w:tcPr>
          <w:p w14:paraId="7A074CEA" w14:textId="77777777" w:rsidR="008C1BF1" w:rsidRPr="00183134" w:rsidRDefault="008C1BF1" w:rsidP="008C1BF1">
            <w:pPr>
              <w:pStyle w:val="DefenceNormal"/>
              <w:spacing w:before="120" w:after="120"/>
              <w:rPr>
                <w:b/>
                <w:bCs/>
                <w:sz w:val="14"/>
                <w:szCs w:val="14"/>
              </w:rPr>
            </w:pPr>
          </w:p>
        </w:tc>
        <w:tc>
          <w:tcPr>
            <w:tcW w:w="609" w:type="pct"/>
          </w:tcPr>
          <w:p w14:paraId="051EA50C" w14:textId="77777777" w:rsidR="008C1BF1" w:rsidRPr="00183134" w:rsidRDefault="008C1BF1" w:rsidP="008C1BF1">
            <w:pPr>
              <w:pStyle w:val="DefenceNormal"/>
              <w:spacing w:before="120" w:after="120"/>
              <w:rPr>
                <w:b/>
                <w:bCs/>
                <w:sz w:val="14"/>
                <w:szCs w:val="14"/>
              </w:rPr>
            </w:pPr>
          </w:p>
        </w:tc>
        <w:tc>
          <w:tcPr>
            <w:tcW w:w="609" w:type="pct"/>
          </w:tcPr>
          <w:p w14:paraId="03AE708A" w14:textId="77777777" w:rsidR="008C1BF1" w:rsidRPr="00183134" w:rsidRDefault="008C1BF1" w:rsidP="008C1BF1">
            <w:pPr>
              <w:pStyle w:val="DefenceNormal"/>
              <w:spacing w:before="120" w:after="120"/>
              <w:rPr>
                <w:b/>
                <w:bCs/>
                <w:sz w:val="14"/>
                <w:szCs w:val="14"/>
              </w:rPr>
            </w:pPr>
          </w:p>
        </w:tc>
        <w:tc>
          <w:tcPr>
            <w:tcW w:w="609" w:type="pct"/>
          </w:tcPr>
          <w:p w14:paraId="562013EE" w14:textId="77777777" w:rsidR="008C1BF1" w:rsidRPr="00183134" w:rsidRDefault="008C1BF1" w:rsidP="008C1BF1">
            <w:pPr>
              <w:pStyle w:val="DefenceNormal"/>
              <w:spacing w:before="120" w:after="120"/>
              <w:rPr>
                <w:b/>
                <w:bCs/>
                <w:sz w:val="14"/>
                <w:szCs w:val="14"/>
              </w:rPr>
            </w:pPr>
          </w:p>
        </w:tc>
        <w:tc>
          <w:tcPr>
            <w:tcW w:w="609" w:type="pct"/>
          </w:tcPr>
          <w:p w14:paraId="27A97B56" w14:textId="77777777" w:rsidR="008C1BF1" w:rsidRPr="00183134" w:rsidRDefault="008C1BF1" w:rsidP="008C1BF1">
            <w:pPr>
              <w:pStyle w:val="DefenceNormal"/>
              <w:spacing w:before="120" w:after="120"/>
              <w:rPr>
                <w:b/>
                <w:bCs/>
                <w:sz w:val="14"/>
                <w:szCs w:val="14"/>
              </w:rPr>
            </w:pPr>
          </w:p>
        </w:tc>
        <w:tc>
          <w:tcPr>
            <w:tcW w:w="609" w:type="pct"/>
          </w:tcPr>
          <w:p w14:paraId="2BED5EF8" w14:textId="77777777" w:rsidR="008C1BF1" w:rsidRPr="00183134" w:rsidRDefault="008C1BF1" w:rsidP="008C1BF1">
            <w:pPr>
              <w:pStyle w:val="DefenceNormal"/>
              <w:spacing w:before="120" w:after="120"/>
              <w:rPr>
                <w:b/>
                <w:bCs/>
                <w:sz w:val="14"/>
                <w:szCs w:val="14"/>
              </w:rPr>
            </w:pPr>
          </w:p>
        </w:tc>
        <w:tc>
          <w:tcPr>
            <w:tcW w:w="606" w:type="pct"/>
          </w:tcPr>
          <w:p w14:paraId="4C6129EF" w14:textId="77777777" w:rsidR="008C1BF1" w:rsidRPr="00183134" w:rsidRDefault="008C1BF1" w:rsidP="008C1BF1">
            <w:pPr>
              <w:pStyle w:val="DefenceNormal"/>
              <w:spacing w:before="120" w:after="120"/>
              <w:rPr>
                <w:b/>
                <w:bCs/>
                <w:sz w:val="14"/>
                <w:szCs w:val="14"/>
              </w:rPr>
            </w:pPr>
          </w:p>
        </w:tc>
      </w:tr>
    </w:tbl>
    <w:p w14:paraId="7E64EC86" w14:textId="77777777" w:rsidR="00E13A82" w:rsidRPr="00183134" w:rsidRDefault="00E13A82" w:rsidP="00E13A82">
      <w:pPr>
        <w:pStyle w:val="DefenceNormal"/>
        <w:rPr>
          <w:b/>
          <w:i/>
        </w:rPr>
      </w:pPr>
    </w:p>
    <w:p w14:paraId="00D2C546" w14:textId="5D3F6044" w:rsidR="00BF69B6" w:rsidRPr="00183134" w:rsidRDefault="00BF69B6" w:rsidP="00835FC1">
      <w:pPr>
        <w:pStyle w:val="DefenceNormal"/>
      </w:pPr>
      <w:r w:rsidRPr="00183134">
        <w:t xml:space="preserve">The Tenderer is permitted to provide the information requested in this </w:t>
      </w:r>
      <w:r w:rsidRPr="00183134">
        <w:fldChar w:fldCharType="begin"/>
      </w:r>
      <w:r w:rsidRPr="00183134">
        <w:instrText xml:space="preserve"> REF _Ref45299277 \w \h </w:instrText>
      </w:r>
      <w:r w:rsidR="00183134">
        <w:instrText xml:space="preserve"> \* MERGEFORMAT </w:instrText>
      </w:r>
      <w:r w:rsidRPr="00183134">
        <w:fldChar w:fldCharType="separate"/>
      </w:r>
      <w:r w:rsidR="0009266D" w:rsidRPr="00183134">
        <w:t>Tender Schedule B</w:t>
      </w:r>
      <w:r w:rsidRPr="00183134">
        <w:fldChar w:fldCharType="end"/>
      </w:r>
      <w:r w:rsidRPr="00183134">
        <w:t xml:space="preserve"> - </w:t>
      </w:r>
      <w:r w:rsidR="00E53DD2" w:rsidRPr="00183134">
        <w:fldChar w:fldCharType="begin"/>
      </w:r>
      <w:r w:rsidR="00E53DD2" w:rsidRPr="00183134">
        <w:instrText xml:space="preserve"> REF _Ref45299286 \h  \* MERGEFORMAT </w:instrText>
      </w:r>
      <w:r w:rsidR="00E53DD2" w:rsidRPr="00183134">
        <w:fldChar w:fldCharType="separate"/>
      </w:r>
      <w:r w:rsidR="0009266D" w:rsidRPr="00183134">
        <w:t>Workload and Proposed Resources</w:t>
      </w:r>
      <w:r w:rsidR="00E53DD2" w:rsidRPr="00183134">
        <w:fldChar w:fldCharType="end"/>
      </w:r>
      <w:r w:rsidRPr="00183134">
        <w:t xml:space="preserve"> in A3 or landscape format. </w:t>
      </w:r>
    </w:p>
    <w:p w14:paraId="16D749EA" w14:textId="77777777" w:rsidR="00E13A82" w:rsidRPr="00183134" w:rsidRDefault="00E13A82" w:rsidP="00E13A82">
      <w:pPr>
        <w:pStyle w:val="DefenceNormal"/>
        <w:keepNext/>
      </w:pPr>
      <w:r w:rsidRPr="00183134">
        <w:t xml:space="preserve">The Tenderer is also requested to provide: </w:t>
      </w:r>
    </w:p>
    <w:p w14:paraId="5C3B5D90" w14:textId="77777777" w:rsidR="00E13A82" w:rsidRPr="00183134" w:rsidRDefault="00E13A82" w:rsidP="00EA6644">
      <w:pPr>
        <w:pStyle w:val="DefenceHeadingNoTOC3"/>
        <w:numPr>
          <w:ilvl w:val="2"/>
          <w:numId w:val="73"/>
        </w:numPr>
      </w:pPr>
      <w:r w:rsidRPr="00183134">
        <w:t xml:space="preserve">a proposed organisational chart; </w:t>
      </w:r>
      <w:r w:rsidR="008C41CB" w:rsidRPr="00183134">
        <w:t>and</w:t>
      </w:r>
    </w:p>
    <w:p w14:paraId="6C81490F" w14:textId="2ABD0ED5" w:rsidR="00E13A82" w:rsidRPr="00183134" w:rsidRDefault="00E13A82" w:rsidP="00E13A82">
      <w:pPr>
        <w:pStyle w:val="DefenceHeadingNoTOC3"/>
        <w:numPr>
          <w:ilvl w:val="2"/>
          <w:numId w:val="70"/>
        </w:numPr>
      </w:pPr>
      <w:bookmarkStart w:id="1770" w:name="_Ref42071130"/>
      <w:r w:rsidRPr="00183134">
        <w:t xml:space="preserve">curriculum vitae for each of the Contractor's Representative, the </w:t>
      </w:r>
      <w:r w:rsidR="00215396" w:rsidRPr="00183134">
        <w:t xml:space="preserve">Project </w:t>
      </w:r>
      <w:r w:rsidRPr="00183134">
        <w:t xml:space="preserve">Manager and each key person for the roles specified in the </w:t>
      </w:r>
      <w:r w:rsidR="003A02D5" w:rsidRPr="00183134">
        <w:t>t</w:t>
      </w:r>
      <w:r w:rsidRPr="00183134">
        <w:t xml:space="preserve">able above, which should provide details of all relevant projects in the last 5 years and the name and telephone number of a client referee.  The Tenderer is requested not to exceed </w:t>
      </w:r>
      <w:r w:rsidRPr="00183134">
        <w:rPr>
          <w:b/>
        </w:rPr>
        <w:t>3 pages</w:t>
      </w:r>
      <w:r w:rsidRPr="00183134">
        <w:t xml:space="preserve"> for each curriculum vitae</w:t>
      </w:r>
      <w:bookmarkEnd w:id="1770"/>
      <w:r w:rsidR="00454C0D" w:rsidRPr="00183134">
        <w:t>.</w:t>
      </w:r>
      <w:r w:rsidRPr="00183134">
        <w:t xml:space="preserve"> </w:t>
      </w:r>
    </w:p>
    <w:p w14:paraId="51073337" w14:textId="675975C1" w:rsidR="00215396" w:rsidRPr="00183134" w:rsidRDefault="00215396" w:rsidP="00744449">
      <w:pPr>
        <w:pStyle w:val="DefenceHeadingNoTOC1"/>
        <w:numPr>
          <w:ilvl w:val="0"/>
          <w:numId w:val="163"/>
        </w:numPr>
      </w:pPr>
      <w:r w:rsidRPr="00183134">
        <w:t>PROPOSED SUBCONTRACTORS, CONSULTANTS AND MATERIAL SUPPLIERS</w:t>
      </w:r>
      <w:r w:rsidR="003043EC" w:rsidRPr="00183134">
        <w:t xml:space="preserve"> </w:t>
      </w:r>
    </w:p>
    <w:p w14:paraId="1C4493BC" w14:textId="635CF674" w:rsidR="00215396" w:rsidRPr="00183134" w:rsidRDefault="00215396" w:rsidP="00215396">
      <w:pPr>
        <w:pStyle w:val="DefenceNormal"/>
      </w:pPr>
      <w:r w:rsidRPr="00183134">
        <w:t xml:space="preserve">To assist the Tenderer to demonstrate its ability to satisfy the evaluation criterion described under clause </w:t>
      </w:r>
      <w:r w:rsidR="00DC320D" w:rsidRPr="00183134">
        <w:fldChar w:fldCharType="begin"/>
      </w:r>
      <w:r w:rsidR="00DC320D" w:rsidRPr="00183134">
        <w:instrText xml:space="preserve"> REF _Ref161064974 \w \h </w:instrText>
      </w:r>
      <w:r w:rsidR="00183134">
        <w:instrText xml:space="preserve"> \* MERGEFORMAT </w:instrText>
      </w:r>
      <w:r w:rsidR="00DC320D" w:rsidRPr="00183134">
        <w:fldChar w:fldCharType="separate"/>
      </w:r>
      <w:r w:rsidR="0009266D" w:rsidRPr="00183134">
        <w:t>4(a)(ii)A</w:t>
      </w:r>
      <w:r w:rsidR="00DC320D" w:rsidRPr="00183134">
        <w:fldChar w:fldCharType="end"/>
      </w:r>
      <w:r w:rsidRPr="00183134">
        <w:t xml:space="preserve"> of the Tender Conditions and to assist the Commonwealth in evaluating its Tender, the Tenderer is requested to provide details of its proposed subcontractors, consultants and material suppliers (and their key people) for the Contractor's Activities and the Works.  Such information should include, in respect of each subcontractor, consultant and material supplier (and their key people):</w:t>
      </w:r>
    </w:p>
    <w:p w14:paraId="0DE4431B" w14:textId="77777777" w:rsidR="00215396" w:rsidRPr="00183134" w:rsidRDefault="00215396" w:rsidP="00215396">
      <w:pPr>
        <w:pStyle w:val="DefenceHeadingNoTOC3"/>
        <w:numPr>
          <w:ilvl w:val="2"/>
          <w:numId w:val="146"/>
        </w:numPr>
      </w:pPr>
      <w:r w:rsidRPr="00183134">
        <w:t>their current and proposed future location (including identifying whether the subcontractor, consultant or material supplier (and its key people) is located within the general geographical location/s of the Works and, where not, details of how the subcontractor, consultant or material supplier (and its key people) will perform the relevant part of the Contractor's Activities and the Works in the location/s of the Works);</w:t>
      </w:r>
    </w:p>
    <w:p w14:paraId="08EF11F1" w14:textId="77777777" w:rsidR="00215396" w:rsidRPr="00183134" w:rsidRDefault="00215396" w:rsidP="00215396">
      <w:pPr>
        <w:pStyle w:val="DefenceHeadingNoTOC3"/>
        <w:numPr>
          <w:ilvl w:val="2"/>
          <w:numId w:val="146"/>
        </w:numPr>
      </w:pPr>
      <w:r w:rsidRPr="00183134">
        <w:t xml:space="preserve">details of how the subcontractor, consultant or material supplier (and its key people) is proposed to perform the relevant part of the Contractor's Activities and the Works, including their proposed scope of duties;  </w:t>
      </w:r>
    </w:p>
    <w:p w14:paraId="569007B1" w14:textId="27ABAC97" w:rsidR="00215396" w:rsidRPr="00183134" w:rsidRDefault="00215396" w:rsidP="00215396">
      <w:pPr>
        <w:pStyle w:val="DefenceHeadingNoTOC3"/>
        <w:numPr>
          <w:ilvl w:val="2"/>
          <w:numId w:val="146"/>
        </w:numPr>
      </w:pPr>
      <w:r w:rsidRPr="00183134">
        <w:lastRenderedPageBreak/>
        <w:t>their current and potential future workload, capacity and availability and involvement in other current and potential future projects, and how the subcontractor, consultant or material supplier (and its key people) is proposed to perform the relevant part of the Contractor's Activities and the Works in light of the subcontractor's, consultant's or material supplier's (and its key people) commitments to those other projects;</w:t>
      </w:r>
      <w:r w:rsidR="00935440" w:rsidRPr="00183134">
        <w:t xml:space="preserve"> and</w:t>
      </w:r>
    </w:p>
    <w:p w14:paraId="6E83F387" w14:textId="0067B39C" w:rsidR="00215396" w:rsidRPr="00183134" w:rsidRDefault="00215396" w:rsidP="00215396">
      <w:pPr>
        <w:pStyle w:val="DefenceHeadingNoTOC3"/>
        <w:numPr>
          <w:ilvl w:val="2"/>
          <w:numId w:val="146"/>
        </w:numPr>
      </w:pPr>
      <w:r w:rsidRPr="00183134">
        <w:t xml:space="preserve">their relevant qualifications / licences / accreditations / certifications / memberships of professional bodies / associations (or similar) (with such qualifications (etc) to be linked to the details included in the curriculum vitae provided under paragraph </w:t>
      </w:r>
      <w:r w:rsidR="002D4E67" w:rsidRPr="00183134">
        <w:fldChar w:fldCharType="begin"/>
      </w:r>
      <w:r w:rsidR="002D4E67" w:rsidRPr="00183134">
        <w:instrText xml:space="preserve"> REF _Ref132211777 \r \h </w:instrText>
      </w:r>
      <w:r w:rsidR="00183134">
        <w:instrText xml:space="preserve"> \* MERGEFORMAT </w:instrText>
      </w:r>
      <w:r w:rsidR="002D4E67" w:rsidRPr="00183134">
        <w:fldChar w:fldCharType="separate"/>
      </w:r>
      <w:r w:rsidR="0009266D" w:rsidRPr="00183134">
        <w:t>(e)</w:t>
      </w:r>
      <w:r w:rsidR="002D4E67" w:rsidRPr="00183134">
        <w:fldChar w:fldCharType="end"/>
      </w:r>
      <w:r w:rsidRPr="00183134">
        <w:t xml:space="preserve"> below).</w:t>
      </w:r>
    </w:p>
    <w:p w14:paraId="57228744" w14:textId="77777777" w:rsidR="00215396" w:rsidRPr="00183134" w:rsidRDefault="00215396" w:rsidP="0020638C">
      <w:pPr>
        <w:pStyle w:val="DefenceNormal"/>
        <w:keepNext/>
        <w:keepLines/>
      </w:pPr>
      <w:r w:rsidRPr="00183134">
        <w:t xml:space="preserve">Such details should be provided in the table format as set out below. </w:t>
      </w:r>
    </w:p>
    <w:tbl>
      <w:tblPr>
        <w:tblW w:w="4961"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27"/>
        <w:gridCol w:w="1253"/>
        <w:gridCol w:w="991"/>
        <w:gridCol w:w="1275"/>
        <w:gridCol w:w="1418"/>
        <w:gridCol w:w="1419"/>
        <w:gridCol w:w="1582"/>
      </w:tblGrid>
      <w:tr w:rsidR="0020638C" w:rsidRPr="00183134" w14:paraId="61E8E7DE" w14:textId="77777777" w:rsidTr="0020638C">
        <w:trPr>
          <w:tblHeader/>
        </w:trPr>
        <w:tc>
          <w:tcPr>
            <w:tcW w:w="716" w:type="pct"/>
          </w:tcPr>
          <w:p w14:paraId="62AC140B" w14:textId="77777777" w:rsidR="00215396" w:rsidRPr="00183134" w:rsidRDefault="00215396" w:rsidP="006B4439">
            <w:pPr>
              <w:pStyle w:val="DefenceNormal"/>
              <w:spacing w:before="120"/>
              <w:jc w:val="center"/>
              <w:rPr>
                <w:b/>
                <w:sz w:val="14"/>
                <w:szCs w:val="14"/>
              </w:rPr>
            </w:pPr>
            <w:r w:rsidRPr="00183134">
              <w:rPr>
                <w:b/>
                <w:sz w:val="14"/>
                <w:szCs w:val="14"/>
              </w:rPr>
              <w:t>DISCIPLINE, TRADE, ITEM, GOODS OR MATERIAL DESCRIPTION</w:t>
            </w:r>
          </w:p>
        </w:tc>
        <w:tc>
          <w:tcPr>
            <w:tcW w:w="676" w:type="pct"/>
          </w:tcPr>
          <w:p w14:paraId="7E89C9C0" w14:textId="77777777" w:rsidR="00215396" w:rsidRPr="00183134" w:rsidRDefault="00215396" w:rsidP="006B4439">
            <w:pPr>
              <w:pStyle w:val="DefenceNormal"/>
              <w:spacing w:before="120" w:after="120"/>
              <w:jc w:val="center"/>
              <w:rPr>
                <w:b/>
                <w:bCs/>
                <w:sz w:val="14"/>
                <w:szCs w:val="14"/>
              </w:rPr>
            </w:pPr>
            <w:r w:rsidRPr="00183134">
              <w:rPr>
                <w:b/>
                <w:bCs/>
                <w:sz w:val="14"/>
                <w:szCs w:val="14"/>
              </w:rPr>
              <w:t xml:space="preserve">LEGAL NAME AND ABN </w:t>
            </w:r>
          </w:p>
          <w:p w14:paraId="070DD033" w14:textId="77777777" w:rsidR="00215396" w:rsidRPr="00183134" w:rsidRDefault="00215396" w:rsidP="006B4439">
            <w:pPr>
              <w:pStyle w:val="DefenceNormal"/>
              <w:spacing w:before="120" w:after="120"/>
              <w:jc w:val="center"/>
              <w:rPr>
                <w:b/>
                <w:bCs/>
                <w:sz w:val="14"/>
                <w:szCs w:val="14"/>
              </w:rPr>
            </w:pPr>
            <w:r w:rsidRPr="00183134">
              <w:rPr>
                <w:b/>
                <w:bCs/>
                <w:sz w:val="14"/>
                <w:szCs w:val="14"/>
              </w:rPr>
              <w:t>(AND OTHER NAMES IF APPLICABLE)</w:t>
            </w:r>
          </w:p>
        </w:tc>
        <w:tc>
          <w:tcPr>
            <w:tcW w:w="535" w:type="pct"/>
          </w:tcPr>
          <w:p w14:paraId="37F8FB56" w14:textId="77777777" w:rsidR="00215396" w:rsidRPr="00183134" w:rsidRDefault="00215396" w:rsidP="006B4439">
            <w:pPr>
              <w:pStyle w:val="DefenceNormal"/>
              <w:spacing w:before="120" w:after="120"/>
              <w:jc w:val="center"/>
              <w:rPr>
                <w:b/>
                <w:bCs/>
                <w:sz w:val="14"/>
                <w:szCs w:val="14"/>
              </w:rPr>
            </w:pPr>
            <w:r w:rsidRPr="00183134">
              <w:rPr>
                <w:b/>
                <w:bCs/>
                <w:sz w:val="14"/>
                <w:szCs w:val="14"/>
              </w:rPr>
              <w:t>KEY PEOPLE</w:t>
            </w:r>
          </w:p>
        </w:tc>
        <w:tc>
          <w:tcPr>
            <w:tcW w:w="688" w:type="pct"/>
          </w:tcPr>
          <w:p w14:paraId="65CEDEAB" w14:textId="77777777" w:rsidR="00215396" w:rsidRPr="00183134" w:rsidRDefault="00215396" w:rsidP="006B4439">
            <w:pPr>
              <w:pStyle w:val="DefenceNormal"/>
              <w:spacing w:before="120" w:after="120"/>
              <w:jc w:val="center"/>
              <w:rPr>
                <w:b/>
                <w:bCs/>
                <w:sz w:val="14"/>
                <w:szCs w:val="14"/>
              </w:rPr>
            </w:pPr>
            <w:r w:rsidRPr="00183134">
              <w:rPr>
                <w:b/>
                <w:bCs/>
                <w:sz w:val="14"/>
                <w:szCs w:val="14"/>
              </w:rPr>
              <w:t>LOCATION (CURRENT AND PROPOSED) AND HOW MANAGED</w:t>
            </w:r>
          </w:p>
        </w:tc>
        <w:tc>
          <w:tcPr>
            <w:tcW w:w="765" w:type="pct"/>
          </w:tcPr>
          <w:p w14:paraId="4C412A73" w14:textId="77777777" w:rsidR="00215396" w:rsidRPr="00183134" w:rsidRDefault="00215396" w:rsidP="006B4439">
            <w:pPr>
              <w:pStyle w:val="DefenceNormal"/>
              <w:spacing w:before="120" w:after="120"/>
              <w:jc w:val="center"/>
              <w:rPr>
                <w:b/>
                <w:bCs/>
                <w:sz w:val="14"/>
                <w:szCs w:val="14"/>
              </w:rPr>
            </w:pPr>
            <w:r w:rsidRPr="00183134">
              <w:rPr>
                <w:b/>
                <w:bCs/>
                <w:sz w:val="14"/>
                <w:szCs w:val="14"/>
              </w:rPr>
              <w:t>DETAILS OF PROPOSED INVOLVEMENT AND PROPOSED SCOPE OF DUTIES</w:t>
            </w:r>
          </w:p>
        </w:tc>
        <w:tc>
          <w:tcPr>
            <w:tcW w:w="766" w:type="pct"/>
          </w:tcPr>
          <w:p w14:paraId="7B065FEE" w14:textId="6587EB69" w:rsidR="00215396" w:rsidRPr="00183134" w:rsidRDefault="00215396" w:rsidP="006B4439">
            <w:pPr>
              <w:pStyle w:val="DefenceNormal"/>
              <w:spacing w:before="120" w:after="120"/>
              <w:jc w:val="center"/>
              <w:rPr>
                <w:b/>
                <w:sz w:val="14"/>
                <w:szCs w:val="14"/>
              </w:rPr>
            </w:pPr>
            <w:r w:rsidRPr="00183134">
              <w:rPr>
                <w:b/>
                <w:bCs/>
                <w:sz w:val="14"/>
                <w:szCs w:val="14"/>
              </w:rPr>
              <w:t xml:space="preserve">CURRENT AND POTENTIAL FUTURE WORKLOAD, CAPACITY, AVAILABILITY AND HOW MANAGED </w:t>
            </w:r>
          </w:p>
        </w:tc>
        <w:tc>
          <w:tcPr>
            <w:tcW w:w="854" w:type="pct"/>
          </w:tcPr>
          <w:p w14:paraId="3E9B2BB7" w14:textId="3267DDA7" w:rsidR="00215396" w:rsidRPr="00183134" w:rsidRDefault="00215396" w:rsidP="006B4439">
            <w:pPr>
              <w:pStyle w:val="DefenceNormal"/>
              <w:spacing w:before="120" w:after="120"/>
              <w:jc w:val="center"/>
              <w:rPr>
                <w:b/>
                <w:bCs/>
                <w:sz w:val="14"/>
                <w:szCs w:val="14"/>
              </w:rPr>
            </w:pPr>
            <w:r w:rsidRPr="00183134">
              <w:rPr>
                <w:b/>
                <w:bCs/>
                <w:sz w:val="14"/>
                <w:szCs w:val="14"/>
              </w:rPr>
              <w:t>RELEVANT QUALIFICATIONS ETC</w:t>
            </w:r>
          </w:p>
        </w:tc>
      </w:tr>
      <w:tr w:rsidR="0020638C" w:rsidRPr="00183134" w14:paraId="7766B10F" w14:textId="77777777" w:rsidTr="0020638C">
        <w:tc>
          <w:tcPr>
            <w:tcW w:w="716" w:type="pct"/>
          </w:tcPr>
          <w:p w14:paraId="3F140810" w14:textId="77777777" w:rsidR="00215396" w:rsidRPr="00183134" w:rsidRDefault="00215396" w:rsidP="006B4439">
            <w:pPr>
              <w:pStyle w:val="DefenceNormal"/>
              <w:spacing w:before="120" w:after="120"/>
              <w:rPr>
                <w:b/>
                <w:bCs/>
                <w:sz w:val="14"/>
                <w:szCs w:val="14"/>
              </w:rPr>
            </w:pPr>
            <w:r w:rsidRPr="00183134">
              <w:rPr>
                <w:b/>
                <w:bCs/>
                <w:sz w:val="14"/>
                <w:szCs w:val="14"/>
              </w:rPr>
              <w:t>[TENDERER TO PROPOSE SUBCONTRACTORS, CONSULTANTS AND MATERIAL SUPPLIERS]</w:t>
            </w:r>
          </w:p>
        </w:tc>
        <w:tc>
          <w:tcPr>
            <w:tcW w:w="676" w:type="pct"/>
          </w:tcPr>
          <w:p w14:paraId="7E863489" w14:textId="77777777" w:rsidR="00215396" w:rsidRPr="00183134" w:rsidRDefault="00215396" w:rsidP="006B4439">
            <w:pPr>
              <w:pStyle w:val="DefenceNormal"/>
              <w:spacing w:before="120" w:after="120"/>
              <w:rPr>
                <w:b/>
                <w:bCs/>
                <w:sz w:val="14"/>
                <w:szCs w:val="14"/>
              </w:rPr>
            </w:pPr>
          </w:p>
        </w:tc>
        <w:tc>
          <w:tcPr>
            <w:tcW w:w="535" w:type="pct"/>
          </w:tcPr>
          <w:p w14:paraId="7D9A6D18" w14:textId="77777777" w:rsidR="00215396" w:rsidRPr="00183134" w:rsidRDefault="00215396" w:rsidP="006B4439">
            <w:pPr>
              <w:pStyle w:val="DefenceNormal"/>
              <w:spacing w:before="120" w:after="120"/>
              <w:rPr>
                <w:b/>
                <w:bCs/>
                <w:sz w:val="14"/>
                <w:szCs w:val="14"/>
              </w:rPr>
            </w:pPr>
          </w:p>
        </w:tc>
        <w:tc>
          <w:tcPr>
            <w:tcW w:w="688" w:type="pct"/>
          </w:tcPr>
          <w:p w14:paraId="28581F57" w14:textId="77777777" w:rsidR="00215396" w:rsidRPr="00183134" w:rsidRDefault="00215396" w:rsidP="006B4439">
            <w:pPr>
              <w:pStyle w:val="DefenceNormal"/>
              <w:spacing w:before="120" w:after="120"/>
              <w:rPr>
                <w:b/>
                <w:bCs/>
                <w:sz w:val="14"/>
                <w:szCs w:val="14"/>
              </w:rPr>
            </w:pPr>
          </w:p>
        </w:tc>
        <w:tc>
          <w:tcPr>
            <w:tcW w:w="765" w:type="pct"/>
          </w:tcPr>
          <w:p w14:paraId="57B71C8E" w14:textId="77777777" w:rsidR="00215396" w:rsidRPr="00183134" w:rsidRDefault="00215396" w:rsidP="006B4439">
            <w:pPr>
              <w:pStyle w:val="DefenceNormal"/>
              <w:spacing w:before="120" w:after="120"/>
              <w:rPr>
                <w:b/>
                <w:bCs/>
                <w:sz w:val="14"/>
                <w:szCs w:val="14"/>
              </w:rPr>
            </w:pPr>
          </w:p>
        </w:tc>
        <w:tc>
          <w:tcPr>
            <w:tcW w:w="766" w:type="pct"/>
          </w:tcPr>
          <w:p w14:paraId="26CF4629" w14:textId="77777777" w:rsidR="00215396" w:rsidRPr="00183134" w:rsidRDefault="00215396" w:rsidP="006B4439">
            <w:pPr>
              <w:pStyle w:val="DefenceNormal"/>
              <w:spacing w:before="120" w:after="120"/>
              <w:rPr>
                <w:b/>
                <w:bCs/>
                <w:sz w:val="14"/>
                <w:szCs w:val="14"/>
              </w:rPr>
            </w:pPr>
          </w:p>
        </w:tc>
        <w:tc>
          <w:tcPr>
            <w:tcW w:w="854" w:type="pct"/>
          </w:tcPr>
          <w:p w14:paraId="78C34CD0" w14:textId="77777777" w:rsidR="00215396" w:rsidRPr="00183134" w:rsidRDefault="00215396" w:rsidP="006B4439">
            <w:pPr>
              <w:pStyle w:val="DefenceNormal"/>
              <w:spacing w:before="120" w:after="120"/>
              <w:rPr>
                <w:b/>
                <w:bCs/>
                <w:sz w:val="14"/>
                <w:szCs w:val="14"/>
              </w:rPr>
            </w:pPr>
          </w:p>
        </w:tc>
      </w:tr>
    </w:tbl>
    <w:p w14:paraId="39A38310" w14:textId="77777777" w:rsidR="00215396" w:rsidRPr="00183134" w:rsidRDefault="00215396" w:rsidP="00215396">
      <w:pPr>
        <w:pStyle w:val="DefenceNormal"/>
      </w:pPr>
    </w:p>
    <w:p w14:paraId="50E7C4F8" w14:textId="256217A1" w:rsidR="00215396" w:rsidRPr="00183134" w:rsidRDefault="00215396" w:rsidP="00215396">
      <w:pPr>
        <w:pStyle w:val="DefenceNormal"/>
      </w:pPr>
      <w:r w:rsidRPr="00183134">
        <w:t xml:space="preserve">The Tenderer is permitted to provide the information requested in this </w:t>
      </w:r>
      <w:r w:rsidR="005E65EB" w:rsidRPr="00183134">
        <w:fldChar w:fldCharType="begin"/>
      </w:r>
      <w:r w:rsidR="005E65EB" w:rsidRPr="00183134">
        <w:instrText xml:space="preserve"> REF _Ref45299277 \w \h </w:instrText>
      </w:r>
      <w:r w:rsidR="00183134">
        <w:instrText xml:space="preserve"> \* MERGEFORMAT </w:instrText>
      </w:r>
      <w:r w:rsidR="005E65EB" w:rsidRPr="00183134">
        <w:fldChar w:fldCharType="separate"/>
      </w:r>
      <w:r w:rsidR="0009266D" w:rsidRPr="00183134">
        <w:t>Tender Schedule B</w:t>
      </w:r>
      <w:r w:rsidR="005E65EB" w:rsidRPr="00183134">
        <w:fldChar w:fldCharType="end"/>
      </w:r>
      <w:r w:rsidR="005E65EB" w:rsidRPr="00183134">
        <w:t xml:space="preserve"> - </w:t>
      </w:r>
      <w:r w:rsidR="00E53DD2" w:rsidRPr="00183134">
        <w:fldChar w:fldCharType="begin"/>
      </w:r>
      <w:r w:rsidR="00E53DD2" w:rsidRPr="00183134">
        <w:instrText xml:space="preserve"> REF _Ref45299286 \h  \* MERGEFORMAT </w:instrText>
      </w:r>
      <w:r w:rsidR="00E53DD2" w:rsidRPr="00183134">
        <w:fldChar w:fldCharType="separate"/>
      </w:r>
      <w:r w:rsidR="0009266D" w:rsidRPr="00183134">
        <w:t>Workload and Proposed Resources</w:t>
      </w:r>
      <w:r w:rsidR="00E53DD2" w:rsidRPr="00183134">
        <w:fldChar w:fldCharType="end"/>
      </w:r>
      <w:r w:rsidRPr="00183134">
        <w:t xml:space="preserve"> in A3 or landscape format.</w:t>
      </w:r>
    </w:p>
    <w:p w14:paraId="4604C2CC" w14:textId="77777777" w:rsidR="00215396" w:rsidRPr="00183134" w:rsidRDefault="00215396" w:rsidP="00215396">
      <w:pPr>
        <w:pStyle w:val="DefenceNormal"/>
      </w:pPr>
      <w:r w:rsidRPr="00183134">
        <w:t xml:space="preserve">The Tenderer is also requested to provide: </w:t>
      </w:r>
    </w:p>
    <w:p w14:paraId="3FB1F502" w14:textId="77777777" w:rsidR="00215396" w:rsidRPr="00183134" w:rsidRDefault="00215396" w:rsidP="00215396">
      <w:pPr>
        <w:pStyle w:val="DefenceHeadingNoTOC3"/>
        <w:numPr>
          <w:ilvl w:val="2"/>
          <w:numId w:val="146"/>
        </w:numPr>
      </w:pPr>
      <w:bookmarkStart w:id="1771" w:name="_Ref132211777"/>
      <w:r w:rsidRPr="00183134">
        <w:t>a proposed organisational chart; and</w:t>
      </w:r>
      <w:bookmarkEnd w:id="1771"/>
      <w:r w:rsidRPr="00183134">
        <w:t xml:space="preserve"> </w:t>
      </w:r>
    </w:p>
    <w:p w14:paraId="291132F5" w14:textId="18AE1712" w:rsidR="00215396" w:rsidRPr="00183134" w:rsidRDefault="00215396" w:rsidP="00215396">
      <w:pPr>
        <w:pStyle w:val="DefenceHeadingNoTOC3"/>
        <w:numPr>
          <w:ilvl w:val="2"/>
          <w:numId w:val="146"/>
        </w:numPr>
      </w:pPr>
      <w:r w:rsidRPr="00183134">
        <w:t xml:space="preserve">curriculum vitae for each key person from each subcontractor, consultant and material supplier specified in the table above, which should provide details of all relevant projects in the last 5 years and the name and telephone number of a client referee.  The Tenderer is requested not to exceed </w:t>
      </w:r>
      <w:r w:rsidRPr="00183134">
        <w:rPr>
          <w:b/>
          <w:bCs/>
        </w:rPr>
        <w:t>3 pages</w:t>
      </w:r>
      <w:r w:rsidRPr="00183134">
        <w:t xml:space="preserve"> for each curriculum vitae.</w:t>
      </w:r>
    </w:p>
    <w:p w14:paraId="037C451E" w14:textId="177A2A29" w:rsidR="00365792" w:rsidRPr="001009DC" w:rsidRDefault="00127004" w:rsidP="001009DC">
      <w:pPr>
        <w:pStyle w:val="DefenceHeadingNoTOC1"/>
        <w:numPr>
          <w:ilvl w:val="0"/>
          <w:numId w:val="163"/>
        </w:numPr>
      </w:pPr>
      <w:bookmarkStart w:id="1772" w:name="_Ref146648373"/>
      <w:bookmarkStart w:id="1773" w:name="_Hlk191920678"/>
      <w:r w:rsidRPr="00183134">
        <w:t>LOCAL INDUSTRY CAPABILITY</w:t>
      </w:r>
      <w:bookmarkEnd w:id="1772"/>
      <w:r w:rsidRPr="00183134">
        <w:t xml:space="preserve"> </w:t>
      </w:r>
    </w:p>
    <w:p w14:paraId="738012CB" w14:textId="6CB710A1" w:rsidR="00094E5F" w:rsidRPr="00183134" w:rsidRDefault="00094E5F" w:rsidP="00127004">
      <w:pPr>
        <w:pStyle w:val="DefenceNormal"/>
      </w:pPr>
      <w:r w:rsidRPr="00183134">
        <w:t xml:space="preserve">The Tenderer's attention is drawn to clause </w:t>
      </w:r>
      <w:r w:rsidRPr="00183134">
        <w:fldChar w:fldCharType="begin"/>
      </w:r>
      <w:r w:rsidRPr="00183134">
        <w:instrText xml:space="preserve"> REF _Ref448320106 \w \h </w:instrText>
      </w:r>
      <w:r w:rsidR="00C90142" w:rsidRPr="00183134">
        <w:instrText xml:space="preserve"> \* MERGEFORMAT </w:instrText>
      </w:r>
      <w:r w:rsidRPr="00183134">
        <w:fldChar w:fldCharType="separate"/>
      </w:r>
      <w:r w:rsidR="0009266D" w:rsidRPr="00183134">
        <w:t>26</w:t>
      </w:r>
      <w:r w:rsidRPr="00183134">
        <w:fldChar w:fldCharType="end"/>
      </w:r>
      <w:r w:rsidRPr="00183134">
        <w:t xml:space="preserve"> of the Tender Conditions.</w:t>
      </w:r>
    </w:p>
    <w:p w14:paraId="19892621" w14:textId="6D7981D6" w:rsidR="005C4478" w:rsidRPr="00183134" w:rsidRDefault="00685908" w:rsidP="00127004">
      <w:pPr>
        <w:pStyle w:val="DefenceNormal"/>
      </w:pPr>
      <w:r w:rsidRPr="00183134">
        <w:t xml:space="preserve">To assist the Tenderer to demonstrate its ability to satisfy the evaluation criterion described in clause </w:t>
      </w:r>
      <w:r w:rsidRPr="00183134">
        <w:fldChar w:fldCharType="begin"/>
      </w:r>
      <w:r w:rsidRPr="00183134">
        <w:instrText xml:space="preserve"> REF _Ref146647956 \w \h  \* MERGEFORMAT </w:instrText>
      </w:r>
      <w:r w:rsidRPr="00183134">
        <w:fldChar w:fldCharType="separate"/>
      </w:r>
      <w:r w:rsidR="0009266D" w:rsidRPr="00183134">
        <w:t>4(a)(</w:t>
      </w:r>
      <w:proofErr w:type="gramStart"/>
      <w:r w:rsidR="0009266D" w:rsidRPr="00183134">
        <w:t>ii)B</w:t>
      </w:r>
      <w:proofErr w:type="gramEnd"/>
      <w:r w:rsidRPr="00183134">
        <w:fldChar w:fldCharType="end"/>
      </w:r>
      <w:r w:rsidRPr="00183134">
        <w:t xml:space="preserve"> of the Tender Conditions and to assist the Commonwealth in evaluating its Tender, the Tenderer is requested to</w:t>
      </w:r>
      <w:r w:rsidR="005C4478" w:rsidRPr="00183134">
        <w:t>:</w:t>
      </w:r>
    </w:p>
    <w:p w14:paraId="5AC36D08" w14:textId="3BACD3EB" w:rsidR="001E24ED" w:rsidRPr="00183134" w:rsidRDefault="001E24ED" w:rsidP="00F847C3">
      <w:pPr>
        <w:pStyle w:val="DefenceHeadingNoTOC3"/>
        <w:numPr>
          <w:ilvl w:val="2"/>
          <w:numId w:val="200"/>
        </w:numPr>
      </w:pPr>
      <w:r w:rsidRPr="00183134">
        <w:t xml:space="preserve">describe </w:t>
      </w:r>
      <w:r w:rsidR="00A64DE3" w:rsidRPr="00183134">
        <w:t>how local industry (including small to medium enterprises) will be encouraged to participate in the procurement activities in relation to the Works and otherwise be given a full, fair and reasonable opportunity to participate in their delivery</w:t>
      </w:r>
      <w:r w:rsidRPr="00183134">
        <w:t>:</w:t>
      </w:r>
    </w:p>
    <w:p w14:paraId="380F6379" w14:textId="78DD0482" w:rsidR="001E24ED" w:rsidRPr="00183134" w:rsidRDefault="001E24ED" w:rsidP="00F847C3">
      <w:pPr>
        <w:pStyle w:val="DefenceHeadingNoTOC3"/>
        <w:numPr>
          <w:ilvl w:val="0"/>
          <w:numId w:val="0"/>
        </w:numPr>
        <w:ind w:left="964"/>
      </w:pPr>
      <w:r w:rsidRPr="00183134">
        <w:t>[</w:t>
      </w:r>
      <w:r w:rsidRPr="00183134">
        <w:rPr>
          <w:b/>
        </w:rPr>
        <w:t>INSERT</w:t>
      </w:r>
      <w:r w:rsidRPr="00183134">
        <w:t>]</w:t>
      </w:r>
    </w:p>
    <w:p w14:paraId="7CC03B9A" w14:textId="5651B927" w:rsidR="001E24ED" w:rsidRPr="00183134" w:rsidRDefault="001E24ED" w:rsidP="00F847C3">
      <w:pPr>
        <w:pStyle w:val="DefenceHeadingNoTOC3"/>
        <w:numPr>
          <w:ilvl w:val="2"/>
          <w:numId w:val="200"/>
        </w:numPr>
      </w:pPr>
      <w:r w:rsidRPr="00183134">
        <w:t xml:space="preserve">provide details of the direct benefits expected to be generated to the Australian economy through the Project, the performance of the Contractor's Activities and the Works or more broadly through the Tenderer's business, for example: </w:t>
      </w:r>
    </w:p>
    <w:p w14:paraId="75BB7728" w14:textId="5A17287E" w:rsidR="001E24ED" w:rsidRPr="00183134" w:rsidRDefault="001E24ED" w:rsidP="00F847C3">
      <w:pPr>
        <w:pStyle w:val="DefenceHeadingNoTOC3"/>
        <w:numPr>
          <w:ilvl w:val="3"/>
          <w:numId w:val="200"/>
        </w:numPr>
      </w:pPr>
      <w:r w:rsidRPr="00183134">
        <w:t>by making better use of Australian resources that would otherwise be underutilised;</w:t>
      </w:r>
    </w:p>
    <w:p w14:paraId="33D72F3F" w14:textId="597F800F" w:rsidR="001E24ED" w:rsidRPr="00183134" w:rsidRDefault="001E24ED" w:rsidP="00F847C3">
      <w:pPr>
        <w:pStyle w:val="DefenceHeadingNoTOC3"/>
        <w:numPr>
          <w:ilvl w:val="3"/>
          <w:numId w:val="200"/>
        </w:numPr>
      </w:pPr>
      <w:r w:rsidRPr="00183134">
        <w:t>otherwise increasing productivity;</w:t>
      </w:r>
    </w:p>
    <w:p w14:paraId="613C4526" w14:textId="13D71E34" w:rsidR="001E24ED" w:rsidRPr="00183134" w:rsidRDefault="001E24ED" w:rsidP="00F847C3">
      <w:pPr>
        <w:pStyle w:val="DefenceHeadingNoTOC3"/>
        <w:numPr>
          <w:ilvl w:val="3"/>
          <w:numId w:val="200"/>
        </w:numPr>
      </w:pPr>
      <w:r w:rsidRPr="00183134">
        <w:t>providing benefits that support the development and sustainment of industry capabilities; and</w:t>
      </w:r>
    </w:p>
    <w:p w14:paraId="6035A4A9" w14:textId="46527908" w:rsidR="001E24ED" w:rsidRPr="00183134" w:rsidRDefault="001E24ED" w:rsidP="00F847C3">
      <w:pPr>
        <w:pStyle w:val="DefenceHeadingNoTOC3"/>
        <w:numPr>
          <w:ilvl w:val="3"/>
          <w:numId w:val="200"/>
        </w:numPr>
      </w:pPr>
      <w:r w:rsidRPr="00183134">
        <w:lastRenderedPageBreak/>
        <w:t>increasing productivity enhancing technology development and adoption.</w:t>
      </w:r>
    </w:p>
    <w:p w14:paraId="1B78BAE4" w14:textId="1FDC35DD" w:rsidR="001E24ED" w:rsidRPr="00183134" w:rsidRDefault="001E24ED" w:rsidP="00F847C3">
      <w:pPr>
        <w:pStyle w:val="DefenceHeadingNoTOC3"/>
        <w:numPr>
          <w:ilvl w:val="0"/>
          <w:numId w:val="0"/>
        </w:numPr>
        <w:ind w:left="964"/>
      </w:pPr>
      <w:r w:rsidRPr="00183134">
        <w:t>[</w:t>
      </w:r>
      <w:r w:rsidRPr="00183134">
        <w:rPr>
          <w:b/>
        </w:rPr>
        <w:t>INSERT</w:t>
      </w:r>
      <w:r w:rsidRPr="00183134">
        <w:t>]</w:t>
      </w:r>
    </w:p>
    <w:p w14:paraId="78B832ED" w14:textId="6BB2FF4D" w:rsidR="00EE6476" w:rsidRPr="00183134" w:rsidRDefault="00EE6476" w:rsidP="00AB4FBC">
      <w:pPr>
        <w:pStyle w:val="DefenceHeadingNoTOC3"/>
        <w:keepNext/>
        <w:keepLines/>
        <w:numPr>
          <w:ilvl w:val="2"/>
          <w:numId w:val="200"/>
        </w:numPr>
      </w:pPr>
      <w:r w:rsidRPr="00183134">
        <w:t>describe its approach to employing and engaging Australian veterans in connection with the carrying out of the Contractor's Activities, whether directly or through the engagement of subcontractors:</w:t>
      </w:r>
    </w:p>
    <w:p w14:paraId="4D86B4E5" w14:textId="5A0CB6D2" w:rsidR="00EE6476" w:rsidRPr="00183134" w:rsidRDefault="00EE6476" w:rsidP="008F1917">
      <w:pPr>
        <w:pStyle w:val="DefenceIndent"/>
        <w:ind w:left="0" w:firstLine="964"/>
        <w:rPr>
          <w:b/>
          <w:bCs/>
          <w:i/>
          <w:iCs/>
        </w:rPr>
      </w:pPr>
      <w:r w:rsidRPr="00183134">
        <w:t>[</w:t>
      </w:r>
      <w:r w:rsidRPr="00183134">
        <w:rPr>
          <w:b/>
        </w:rPr>
        <w:t>INSERT</w:t>
      </w:r>
      <w:r w:rsidRPr="00183134">
        <w:t xml:space="preserve">] </w:t>
      </w:r>
    </w:p>
    <w:p w14:paraId="3A4B117B" w14:textId="77777777" w:rsidR="002820FC" w:rsidRPr="00183134" w:rsidRDefault="002820FC" w:rsidP="002820FC">
      <w:pPr>
        <w:pStyle w:val="DefenceNormal"/>
        <w:pBdr>
          <w:bottom w:val="single" w:sz="4" w:space="1" w:color="auto"/>
        </w:pBdr>
      </w:pPr>
    </w:p>
    <w:bookmarkEnd w:id="1773"/>
    <w:p w14:paraId="620CD99E" w14:textId="65B98235" w:rsidR="00ED5204" w:rsidRPr="00183134" w:rsidRDefault="00304507" w:rsidP="00304507">
      <w:pPr>
        <w:pStyle w:val="DefenceTenderScheduleHeading"/>
        <w:rPr>
          <w:i/>
        </w:rPr>
      </w:pPr>
      <w:r w:rsidRPr="00183134">
        <w:lastRenderedPageBreak/>
        <w:br/>
      </w:r>
      <w:bookmarkStart w:id="1774" w:name="_Ref45299331"/>
      <w:bookmarkStart w:id="1775" w:name="_Ref45299346"/>
      <w:bookmarkStart w:id="1776" w:name="_Toc233714497"/>
      <w:r w:rsidR="006F7DFF" w:rsidRPr="00183134">
        <w:rPr>
          <w:iCs/>
        </w:rPr>
        <w:t>Previous Performance</w:t>
      </w:r>
      <w:bookmarkEnd w:id="1774"/>
      <w:bookmarkEnd w:id="1775"/>
      <w:bookmarkEnd w:id="1776"/>
    </w:p>
    <w:p w14:paraId="0E8D7220" w14:textId="4D952182" w:rsidR="00A64DE3" w:rsidRPr="00183134" w:rsidRDefault="006125E7" w:rsidP="00F847C3">
      <w:pPr>
        <w:pStyle w:val="DefenceHeadingNoTOC1"/>
        <w:numPr>
          <w:ilvl w:val="0"/>
          <w:numId w:val="183"/>
        </w:numPr>
      </w:pPr>
      <w:bookmarkStart w:id="1777" w:name="_Ref161065740"/>
      <w:r w:rsidRPr="00183134">
        <w:t>PREVIOUS PERFORMANCE (GENERALLY)</w:t>
      </w:r>
      <w:bookmarkEnd w:id="1777"/>
      <w:r w:rsidR="00A64DE3" w:rsidRPr="00183134">
        <w:t xml:space="preserve"> </w:t>
      </w:r>
    </w:p>
    <w:p w14:paraId="47E15EAD" w14:textId="032BCA46" w:rsidR="005F76E4" w:rsidRPr="00183134" w:rsidRDefault="00D176A6" w:rsidP="00EA6644">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_Ref215486743 \r \h  \* MERGEFORMAT </w:instrText>
      </w:r>
      <w:r w:rsidRPr="00183134">
        <w:fldChar w:fldCharType="separate"/>
      </w:r>
      <w:r w:rsidR="0009266D" w:rsidRPr="00183134">
        <w:t>4(a)(iii)</w:t>
      </w:r>
      <w:r w:rsidRPr="00183134">
        <w:fldChar w:fldCharType="end"/>
      </w:r>
      <w:r w:rsidRPr="00183134">
        <w:t xml:space="preserve"> of the Tender Conditions and to assist the Commonwealth in evaluating its Tender, the Tenderer is requested to provide details of previous performance</w:t>
      </w:r>
      <w:r w:rsidR="005F76E4" w:rsidRPr="00183134">
        <w:t>:</w:t>
      </w:r>
    </w:p>
    <w:p w14:paraId="12AA0F8F" w14:textId="59AD7C15" w:rsidR="005F76E4" w:rsidRPr="00183134" w:rsidRDefault="00B52EA0" w:rsidP="005F76E4">
      <w:pPr>
        <w:pStyle w:val="DefenceDefinitionNum"/>
        <w:numPr>
          <w:ilvl w:val="1"/>
          <w:numId w:val="267"/>
        </w:numPr>
      </w:pPr>
      <w:r w:rsidRPr="00183134">
        <w:t xml:space="preserve">by reference to any relevant projects </w:t>
      </w:r>
      <w:r w:rsidR="00FD24EC" w:rsidRPr="00183134">
        <w:t xml:space="preserve">being </w:t>
      </w:r>
      <w:r w:rsidRPr="00183134">
        <w:t xml:space="preserve">carried out </w:t>
      </w:r>
      <w:r w:rsidR="00A02CE7" w:rsidRPr="00183134">
        <w:t xml:space="preserve">and </w:t>
      </w:r>
      <w:r w:rsidRPr="00183134">
        <w:t xml:space="preserve">completed in the </w:t>
      </w:r>
      <w:r w:rsidR="00813025" w:rsidRPr="00183134">
        <w:rPr>
          <w:bCs/>
          <w:iCs/>
        </w:rPr>
        <w:t>2</w:t>
      </w:r>
      <w:r w:rsidRPr="00183134">
        <w:t xml:space="preserve"> years prior </w:t>
      </w:r>
      <w:r w:rsidR="00D176A6" w:rsidRPr="00183134">
        <w:t>to the ATM Close Date and ATM Close Time</w:t>
      </w:r>
      <w:r w:rsidR="005F76E4" w:rsidRPr="00183134">
        <w:t>; and</w:t>
      </w:r>
      <w:r w:rsidRPr="00183134">
        <w:t xml:space="preserve"> </w:t>
      </w:r>
    </w:p>
    <w:p w14:paraId="4442CFBA" w14:textId="49671554" w:rsidR="00D176A6" w:rsidRPr="00183134" w:rsidRDefault="00B52EA0" w:rsidP="008F1917">
      <w:pPr>
        <w:pStyle w:val="DefenceDefinitionNum"/>
        <w:numPr>
          <w:ilvl w:val="1"/>
          <w:numId w:val="267"/>
        </w:numPr>
      </w:pPr>
      <w:r w:rsidRPr="00183134">
        <w:t xml:space="preserve">up to a maximum of </w:t>
      </w:r>
      <w:r w:rsidR="00490822" w:rsidRPr="00183134">
        <w:rPr>
          <w:bCs/>
          <w:iCs/>
        </w:rPr>
        <w:t>5</w:t>
      </w:r>
      <w:r w:rsidRPr="00183134">
        <w:rPr>
          <w:b/>
          <w:i/>
        </w:rPr>
        <w:t xml:space="preserve"> </w:t>
      </w:r>
      <w:r w:rsidRPr="00183134">
        <w:t>projects in table format as set out below</w:t>
      </w:r>
      <w:r w:rsidR="00190112" w:rsidRPr="00183134">
        <w:t>.</w:t>
      </w:r>
    </w:p>
    <w:p w14:paraId="2B6A14BE" w14:textId="57A05751" w:rsidR="0012775F" w:rsidRPr="00183134" w:rsidRDefault="00D176A6" w:rsidP="00D176A6">
      <w:pPr>
        <w:pStyle w:val="DefenceNormal"/>
        <w:rPr>
          <w:b/>
          <w:i/>
          <w:iCs/>
        </w:rPr>
      </w:pPr>
      <w:r w:rsidRPr="00183134">
        <w:rPr>
          <w:b/>
        </w:rPr>
        <w:t xml:space="preserve">RELEVANT PROJECTS </w:t>
      </w:r>
      <w:r w:rsidR="00B52EA0" w:rsidRPr="00183134">
        <w:rPr>
          <w:b/>
        </w:rPr>
        <w:t xml:space="preserve">BEING </w:t>
      </w:r>
      <w:r w:rsidRPr="00183134">
        <w:rPr>
          <w:b/>
        </w:rPr>
        <w:t xml:space="preserve">CARRIED OUT </w:t>
      </w:r>
      <w:r w:rsidR="00A02CE7" w:rsidRPr="00183134">
        <w:rPr>
          <w:b/>
        </w:rPr>
        <w:t xml:space="preserve">AND </w:t>
      </w:r>
      <w:r w:rsidRPr="00183134">
        <w:rPr>
          <w:b/>
        </w:rPr>
        <w:t xml:space="preserve">COMPLETED IN THE </w:t>
      </w:r>
      <w:r w:rsidR="00813025" w:rsidRPr="00183134">
        <w:rPr>
          <w:b/>
          <w:iCs/>
        </w:rPr>
        <w:t>2</w:t>
      </w:r>
      <w:r w:rsidR="00B52EA0" w:rsidRPr="00183134">
        <w:rPr>
          <w:b/>
          <w:iCs/>
        </w:rPr>
        <w:t xml:space="preserve"> YEARS</w:t>
      </w:r>
      <w:r w:rsidRPr="00183134">
        <w:rPr>
          <w:b/>
        </w:rPr>
        <w:t xml:space="preserve"> PRIOR TO THE ATM CLOSE DATE AND ATM CLOSE TIME</w:t>
      </w:r>
      <w:r w:rsidR="00B52EA0" w:rsidRPr="00183134">
        <w:rPr>
          <w:b/>
        </w:rPr>
        <w:t xml:space="preserve"> UP TO A MAXIMUM OF </w:t>
      </w:r>
      <w:r w:rsidR="000C66BC" w:rsidRPr="00183134">
        <w:rPr>
          <w:b/>
        </w:rPr>
        <w:t>5</w:t>
      </w:r>
      <w:r w:rsidR="00B52EA0" w:rsidRPr="00183134">
        <w:rPr>
          <w:b/>
          <w:i/>
        </w:rPr>
        <w:t xml:space="preserve"> </w:t>
      </w:r>
      <w:r w:rsidR="00B52EA0" w:rsidRPr="00183134">
        <w:rPr>
          <w:b/>
        </w:rPr>
        <w:t>PROJECTS</w:t>
      </w:r>
    </w:p>
    <w:tbl>
      <w:tblPr>
        <w:tblW w:w="92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33"/>
        <w:gridCol w:w="2284"/>
        <w:gridCol w:w="2285"/>
        <w:gridCol w:w="2285"/>
      </w:tblGrid>
      <w:tr w:rsidR="00D176A6" w:rsidRPr="00183134" w14:paraId="3BEA22A5" w14:textId="77777777" w:rsidTr="003F186F">
        <w:trPr>
          <w:tblHeader/>
        </w:trPr>
        <w:tc>
          <w:tcPr>
            <w:tcW w:w="2433" w:type="dxa"/>
          </w:tcPr>
          <w:p w14:paraId="605A8D2D" w14:textId="77777777" w:rsidR="00D176A6" w:rsidRPr="00183134" w:rsidRDefault="00D176A6" w:rsidP="003F186F">
            <w:pPr>
              <w:pStyle w:val="DefenceNormal"/>
              <w:spacing w:before="120" w:after="120"/>
              <w:rPr>
                <w:b/>
                <w:bCs/>
                <w:sz w:val="14"/>
                <w:szCs w:val="14"/>
              </w:rPr>
            </w:pPr>
          </w:p>
        </w:tc>
        <w:tc>
          <w:tcPr>
            <w:tcW w:w="2284" w:type="dxa"/>
          </w:tcPr>
          <w:p w14:paraId="0CE6EF29" w14:textId="77777777" w:rsidR="00D176A6" w:rsidRPr="00183134" w:rsidRDefault="00D176A6" w:rsidP="003F186F">
            <w:pPr>
              <w:pStyle w:val="DefenceNormal"/>
              <w:spacing w:before="120" w:after="120"/>
              <w:jc w:val="center"/>
              <w:rPr>
                <w:b/>
                <w:bCs/>
                <w:sz w:val="14"/>
                <w:szCs w:val="14"/>
              </w:rPr>
            </w:pPr>
            <w:r w:rsidRPr="00183134">
              <w:rPr>
                <w:b/>
                <w:bCs/>
                <w:sz w:val="14"/>
                <w:szCs w:val="14"/>
              </w:rPr>
              <w:t>[PROJECT AND LOCATION]</w:t>
            </w:r>
          </w:p>
        </w:tc>
        <w:tc>
          <w:tcPr>
            <w:tcW w:w="2285" w:type="dxa"/>
          </w:tcPr>
          <w:p w14:paraId="1271BC62" w14:textId="77777777" w:rsidR="00D176A6" w:rsidRPr="00183134" w:rsidRDefault="00D176A6" w:rsidP="003F186F">
            <w:pPr>
              <w:pStyle w:val="DefenceNormal"/>
              <w:spacing w:before="120" w:after="120"/>
              <w:jc w:val="center"/>
              <w:rPr>
                <w:b/>
                <w:bCs/>
                <w:sz w:val="14"/>
                <w:szCs w:val="14"/>
              </w:rPr>
            </w:pPr>
            <w:r w:rsidRPr="00183134">
              <w:rPr>
                <w:b/>
                <w:bCs/>
                <w:sz w:val="14"/>
                <w:szCs w:val="14"/>
              </w:rPr>
              <w:t>[PROJECT AND LOCATION]</w:t>
            </w:r>
          </w:p>
        </w:tc>
        <w:tc>
          <w:tcPr>
            <w:tcW w:w="2285" w:type="dxa"/>
          </w:tcPr>
          <w:p w14:paraId="3054AFD4" w14:textId="77777777" w:rsidR="00D176A6" w:rsidRPr="00183134" w:rsidRDefault="00D176A6" w:rsidP="003F186F">
            <w:pPr>
              <w:pStyle w:val="DefenceNormal"/>
              <w:spacing w:before="120" w:after="120"/>
              <w:jc w:val="center"/>
              <w:rPr>
                <w:b/>
                <w:bCs/>
                <w:sz w:val="14"/>
                <w:szCs w:val="14"/>
              </w:rPr>
            </w:pPr>
            <w:r w:rsidRPr="00183134">
              <w:rPr>
                <w:b/>
                <w:bCs/>
                <w:sz w:val="14"/>
                <w:szCs w:val="14"/>
              </w:rPr>
              <w:t>[ETC]</w:t>
            </w:r>
          </w:p>
        </w:tc>
      </w:tr>
      <w:tr w:rsidR="00D176A6" w:rsidRPr="00183134" w14:paraId="668BE2BE" w14:textId="77777777" w:rsidTr="003F186F">
        <w:tc>
          <w:tcPr>
            <w:tcW w:w="2433" w:type="dxa"/>
          </w:tcPr>
          <w:p w14:paraId="203FEA7C" w14:textId="77777777" w:rsidR="00D176A6" w:rsidRPr="00183134" w:rsidRDefault="00D176A6" w:rsidP="003F186F">
            <w:pPr>
              <w:pStyle w:val="DefenceNormal"/>
              <w:spacing w:before="120" w:after="120"/>
              <w:rPr>
                <w:b/>
                <w:bCs/>
                <w:sz w:val="14"/>
                <w:szCs w:val="14"/>
              </w:rPr>
            </w:pPr>
            <w:r w:rsidRPr="00183134">
              <w:rPr>
                <w:b/>
                <w:bCs/>
                <w:sz w:val="14"/>
                <w:szCs w:val="14"/>
              </w:rPr>
              <w:t>CLIENT</w:t>
            </w:r>
          </w:p>
        </w:tc>
        <w:tc>
          <w:tcPr>
            <w:tcW w:w="2284" w:type="dxa"/>
          </w:tcPr>
          <w:p w14:paraId="4F136905" w14:textId="77777777" w:rsidR="00D176A6" w:rsidRPr="00183134" w:rsidRDefault="00D176A6" w:rsidP="003F186F">
            <w:pPr>
              <w:pStyle w:val="DefenceNormal"/>
              <w:spacing w:before="120" w:after="120"/>
              <w:jc w:val="center"/>
              <w:rPr>
                <w:b/>
                <w:bCs/>
                <w:sz w:val="16"/>
                <w:szCs w:val="16"/>
              </w:rPr>
            </w:pPr>
          </w:p>
        </w:tc>
        <w:tc>
          <w:tcPr>
            <w:tcW w:w="2285" w:type="dxa"/>
          </w:tcPr>
          <w:p w14:paraId="36B0B3B7" w14:textId="77777777" w:rsidR="00D176A6" w:rsidRPr="00183134" w:rsidRDefault="00D176A6" w:rsidP="003F186F">
            <w:pPr>
              <w:pStyle w:val="DefenceNormal"/>
              <w:spacing w:before="120" w:after="120"/>
              <w:jc w:val="center"/>
              <w:rPr>
                <w:b/>
                <w:bCs/>
                <w:sz w:val="16"/>
                <w:szCs w:val="16"/>
              </w:rPr>
            </w:pPr>
          </w:p>
        </w:tc>
        <w:tc>
          <w:tcPr>
            <w:tcW w:w="2285" w:type="dxa"/>
          </w:tcPr>
          <w:p w14:paraId="33EB5796" w14:textId="77777777" w:rsidR="00D176A6" w:rsidRPr="00183134" w:rsidRDefault="00D176A6" w:rsidP="003F186F">
            <w:pPr>
              <w:pStyle w:val="DefenceNormal"/>
              <w:spacing w:before="120" w:after="120"/>
              <w:jc w:val="center"/>
              <w:rPr>
                <w:b/>
                <w:bCs/>
                <w:sz w:val="16"/>
                <w:szCs w:val="16"/>
              </w:rPr>
            </w:pPr>
          </w:p>
        </w:tc>
      </w:tr>
      <w:tr w:rsidR="005F76E4" w:rsidRPr="00183134" w14:paraId="6F560832" w14:textId="77777777" w:rsidTr="003F186F">
        <w:tc>
          <w:tcPr>
            <w:tcW w:w="2433" w:type="dxa"/>
          </w:tcPr>
          <w:p w14:paraId="16DE2218" w14:textId="6006A1EB" w:rsidR="005F76E4" w:rsidRPr="00183134" w:rsidRDefault="005F76E4" w:rsidP="003F186F">
            <w:pPr>
              <w:pStyle w:val="DefenceNormal"/>
              <w:spacing w:before="120" w:after="120"/>
              <w:rPr>
                <w:b/>
                <w:bCs/>
                <w:sz w:val="14"/>
                <w:szCs w:val="14"/>
              </w:rPr>
            </w:pPr>
            <w:r w:rsidRPr="00183134">
              <w:rPr>
                <w:b/>
                <w:bCs/>
                <w:sz w:val="14"/>
                <w:szCs w:val="14"/>
              </w:rPr>
              <w:t>DETAILS OF THE PROJECT, INCLUDING VALUE AND DURATION</w:t>
            </w:r>
          </w:p>
        </w:tc>
        <w:tc>
          <w:tcPr>
            <w:tcW w:w="2284" w:type="dxa"/>
          </w:tcPr>
          <w:p w14:paraId="62CEB70D" w14:textId="77777777" w:rsidR="005F76E4" w:rsidRPr="00183134" w:rsidRDefault="005F76E4" w:rsidP="003F186F">
            <w:pPr>
              <w:pStyle w:val="DefenceNormal"/>
              <w:spacing w:before="120" w:after="120"/>
              <w:jc w:val="center"/>
              <w:rPr>
                <w:b/>
                <w:bCs/>
                <w:sz w:val="16"/>
                <w:szCs w:val="16"/>
              </w:rPr>
            </w:pPr>
          </w:p>
        </w:tc>
        <w:tc>
          <w:tcPr>
            <w:tcW w:w="2285" w:type="dxa"/>
          </w:tcPr>
          <w:p w14:paraId="2F5160BD" w14:textId="77777777" w:rsidR="005F76E4" w:rsidRPr="00183134" w:rsidRDefault="005F76E4" w:rsidP="003F186F">
            <w:pPr>
              <w:pStyle w:val="DefenceNormal"/>
              <w:spacing w:before="120" w:after="120"/>
              <w:jc w:val="center"/>
              <w:rPr>
                <w:b/>
                <w:bCs/>
                <w:sz w:val="16"/>
                <w:szCs w:val="16"/>
              </w:rPr>
            </w:pPr>
          </w:p>
        </w:tc>
        <w:tc>
          <w:tcPr>
            <w:tcW w:w="2285" w:type="dxa"/>
          </w:tcPr>
          <w:p w14:paraId="5FF90587" w14:textId="77777777" w:rsidR="005F76E4" w:rsidRPr="00183134" w:rsidRDefault="005F76E4" w:rsidP="003F186F">
            <w:pPr>
              <w:pStyle w:val="DefenceNormal"/>
              <w:spacing w:before="120" w:after="120"/>
              <w:jc w:val="center"/>
              <w:rPr>
                <w:b/>
                <w:bCs/>
                <w:sz w:val="16"/>
                <w:szCs w:val="16"/>
              </w:rPr>
            </w:pPr>
          </w:p>
        </w:tc>
      </w:tr>
      <w:tr w:rsidR="005F76E4" w:rsidRPr="00183134" w14:paraId="2CC0E52B" w14:textId="77777777" w:rsidTr="003F186F">
        <w:tc>
          <w:tcPr>
            <w:tcW w:w="2433" w:type="dxa"/>
          </w:tcPr>
          <w:p w14:paraId="481DCE57" w14:textId="3F4CC1FA" w:rsidR="005F76E4" w:rsidRPr="00183134" w:rsidRDefault="005F76E4" w:rsidP="003F186F">
            <w:pPr>
              <w:pStyle w:val="DefenceNormal"/>
              <w:spacing w:before="120" w:after="120"/>
              <w:rPr>
                <w:b/>
                <w:bCs/>
                <w:sz w:val="14"/>
                <w:szCs w:val="14"/>
              </w:rPr>
            </w:pPr>
            <w:r w:rsidRPr="00183134">
              <w:rPr>
                <w:b/>
                <w:bCs/>
                <w:sz w:val="14"/>
                <w:szCs w:val="14"/>
              </w:rPr>
              <w:t>CURRENT STATUS OF THE PROJECT</w:t>
            </w:r>
          </w:p>
        </w:tc>
        <w:tc>
          <w:tcPr>
            <w:tcW w:w="2284" w:type="dxa"/>
          </w:tcPr>
          <w:p w14:paraId="3A81BD44" w14:textId="77777777" w:rsidR="005F76E4" w:rsidRPr="00183134" w:rsidRDefault="005F76E4" w:rsidP="003F186F">
            <w:pPr>
              <w:pStyle w:val="DefenceNormal"/>
              <w:spacing w:before="120" w:after="120"/>
              <w:jc w:val="center"/>
              <w:rPr>
                <w:b/>
                <w:bCs/>
                <w:sz w:val="16"/>
                <w:szCs w:val="16"/>
              </w:rPr>
            </w:pPr>
          </w:p>
        </w:tc>
        <w:tc>
          <w:tcPr>
            <w:tcW w:w="2285" w:type="dxa"/>
          </w:tcPr>
          <w:p w14:paraId="1E46B57E" w14:textId="77777777" w:rsidR="005F76E4" w:rsidRPr="00183134" w:rsidRDefault="005F76E4" w:rsidP="003F186F">
            <w:pPr>
              <w:pStyle w:val="DefenceNormal"/>
              <w:spacing w:before="120" w:after="120"/>
              <w:jc w:val="center"/>
              <w:rPr>
                <w:b/>
                <w:bCs/>
                <w:sz w:val="16"/>
                <w:szCs w:val="16"/>
              </w:rPr>
            </w:pPr>
          </w:p>
        </w:tc>
        <w:tc>
          <w:tcPr>
            <w:tcW w:w="2285" w:type="dxa"/>
          </w:tcPr>
          <w:p w14:paraId="19AD69CF" w14:textId="77777777" w:rsidR="005F76E4" w:rsidRPr="00183134" w:rsidRDefault="005F76E4" w:rsidP="003F186F">
            <w:pPr>
              <w:pStyle w:val="DefenceNormal"/>
              <w:spacing w:before="120" w:after="120"/>
              <w:jc w:val="center"/>
              <w:rPr>
                <w:b/>
                <w:bCs/>
                <w:sz w:val="16"/>
                <w:szCs w:val="16"/>
              </w:rPr>
            </w:pPr>
          </w:p>
        </w:tc>
      </w:tr>
      <w:tr w:rsidR="0012775F" w:rsidRPr="00183134" w14:paraId="081ABDB6" w14:textId="77777777" w:rsidTr="003F186F">
        <w:tc>
          <w:tcPr>
            <w:tcW w:w="2433" w:type="dxa"/>
          </w:tcPr>
          <w:p w14:paraId="3B8B1A10" w14:textId="5AB41513" w:rsidR="0012775F" w:rsidRPr="00183134" w:rsidRDefault="0012775F" w:rsidP="003F186F">
            <w:pPr>
              <w:pStyle w:val="DefenceNormal"/>
              <w:spacing w:before="120" w:after="120"/>
              <w:rPr>
                <w:i/>
                <w:iCs/>
                <w:sz w:val="14"/>
                <w:szCs w:val="14"/>
              </w:rPr>
            </w:pPr>
            <w:r w:rsidRPr="00183134">
              <w:rPr>
                <w:b/>
                <w:bCs/>
                <w:sz w:val="14"/>
                <w:szCs w:val="14"/>
              </w:rPr>
              <w:t>PROJECT SCOPE AND RELEVANCE</w:t>
            </w:r>
            <w:r w:rsidR="008364B9" w:rsidRPr="00183134">
              <w:rPr>
                <w:b/>
                <w:bCs/>
                <w:sz w:val="14"/>
                <w:szCs w:val="14"/>
              </w:rPr>
              <w:t xml:space="preserve"> </w:t>
            </w:r>
          </w:p>
        </w:tc>
        <w:tc>
          <w:tcPr>
            <w:tcW w:w="2284" w:type="dxa"/>
          </w:tcPr>
          <w:p w14:paraId="6273B83E" w14:textId="77777777" w:rsidR="0012775F" w:rsidRPr="00183134" w:rsidRDefault="0012775F" w:rsidP="003F186F">
            <w:pPr>
              <w:pStyle w:val="DefenceNormal"/>
              <w:spacing w:before="120" w:after="120"/>
              <w:jc w:val="center"/>
              <w:rPr>
                <w:b/>
                <w:bCs/>
                <w:sz w:val="16"/>
                <w:szCs w:val="16"/>
              </w:rPr>
            </w:pPr>
          </w:p>
        </w:tc>
        <w:tc>
          <w:tcPr>
            <w:tcW w:w="2285" w:type="dxa"/>
          </w:tcPr>
          <w:p w14:paraId="0C7019F6" w14:textId="77777777" w:rsidR="0012775F" w:rsidRPr="00183134" w:rsidRDefault="0012775F" w:rsidP="003F186F">
            <w:pPr>
              <w:pStyle w:val="DefenceNormal"/>
              <w:spacing w:before="120" w:after="120"/>
              <w:jc w:val="center"/>
              <w:rPr>
                <w:b/>
                <w:bCs/>
                <w:sz w:val="16"/>
                <w:szCs w:val="16"/>
              </w:rPr>
            </w:pPr>
          </w:p>
        </w:tc>
        <w:tc>
          <w:tcPr>
            <w:tcW w:w="2285" w:type="dxa"/>
          </w:tcPr>
          <w:p w14:paraId="43A0BA60" w14:textId="77777777" w:rsidR="0012775F" w:rsidRPr="00183134" w:rsidRDefault="0012775F" w:rsidP="003F186F">
            <w:pPr>
              <w:pStyle w:val="DefenceNormal"/>
              <w:spacing w:before="120" w:after="120"/>
              <w:jc w:val="center"/>
              <w:rPr>
                <w:b/>
                <w:bCs/>
                <w:sz w:val="16"/>
                <w:szCs w:val="16"/>
              </w:rPr>
            </w:pPr>
          </w:p>
        </w:tc>
      </w:tr>
      <w:tr w:rsidR="00D176A6" w:rsidRPr="00183134" w14:paraId="4E550A6A" w14:textId="77777777" w:rsidTr="003F186F">
        <w:tc>
          <w:tcPr>
            <w:tcW w:w="2433" w:type="dxa"/>
          </w:tcPr>
          <w:p w14:paraId="1F867748" w14:textId="0CBC6054" w:rsidR="00D176A6" w:rsidRPr="00183134" w:rsidRDefault="00D176A6">
            <w:pPr>
              <w:pStyle w:val="DefenceNormal"/>
              <w:spacing w:before="120" w:after="120"/>
              <w:rPr>
                <w:b/>
                <w:bCs/>
                <w:sz w:val="14"/>
                <w:szCs w:val="14"/>
              </w:rPr>
            </w:pPr>
            <w:r w:rsidRPr="00183134">
              <w:rPr>
                <w:b/>
                <w:bCs/>
                <w:sz w:val="14"/>
                <w:szCs w:val="14"/>
              </w:rPr>
              <w:t xml:space="preserve">NATURE AND EXTENT OF INVOLVEMENT OF </w:t>
            </w:r>
            <w:r w:rsidR="00B52EA0" w:rsidRPr="00183134">
              <w:rPr>
                <w:b/>
                <w:bCs/>
                <w:sz w:val="14"/>
                <w:szCs w:val="14"/>
              </w:rPr>
              <w:t>THE TENDERER</w:t>
            </w:r>
          </w:p>
        </w:tc>
        <w:tc>
          <w:tcPr>
            <w:tcW w:w="2284" w:type="dxa"/>
          </w:tcPr>
          <w:p w14:paraId="049AB9FC" w14:textId="77777777" w:rsidR="00D176A6" w:rsidRPr="00183134" w:rsidRDefault="00D176A6" w:rsidP="003F186F">
            <w:pPr>
              <w:pStyle w:val="DefenceNormal"/>
              <w:spacing w:before="120" w:after="120"/>
              <w:jc w:val="center"/>
              <w:rPr>
                <w:b/>
                <w:bCs/>
                <w:sz w:val="16"/>
                <w:szCs w:val="16"/>
              </w:rPr>
            </w:pPr>
          </w:p>
        </w:tc>
        <w:tc>
          <w:tcPr>
            <w:tcW w:w="2285" w:type="dxa"/>
          </w:tcPr>
          <w:p w14:paraId="3EDDAE32" w14:textId="77777777" w:rsidR="00D176A6" w:rsidRPr="00183134" w:rsidRDefault="00D176A6" w:rsidP="003F186F">
            <w:pPr>
              <w:pStyle w:val="DefenceNormal"/>
              <w:spacing w:before="120" w:after="120"/>
              <w:jc w:val="center"/>
              <w:rPr>
                <w:b/>
                <w:bCs/>
                <w:sz w:val="16"/>
                <w:szCs w:val="16"/>
              </w:rPr>
            </w:pPr>
          </w:p>
        </w:tc>
        <w:tc>
          <w:tcPr>
            <w:tcW w:w="2285" w:type="dxa"/>
          </w:tcPr>
          <w:p w14:paraId="5970901A" w14:textId="77777777" w:rsidR="00D176A6" w:rsidRPr="00183134" w:rsidRDefault="00D176A6" w:rsidP="003F186F">
            <w:pPr>
              <w:pStyle w:val="DefenceNormal"/>
              <w:spacing w:before="120" w:after="120"/>
              <w:jc w:val="center"/>
              <w:rPr>
                <w:b/>
                <w:bCs/>
                <w:sz w:val="16"/>
                <w:szCs w:val="16"/>
              </w:rPr>
            </w:pPr>
          </w:p>
        </w:tc>
      </w:tr>
      <w:tr w:rsidR="005F76E4" w:rsidRPr="00183134" w14:paraId="01009089" w14:textId="77777777" w:rsidTr="003F186F">
        <w:tc>
          <w:tcPr>
            <w:tcW w:w="2433" w:type="dxa"/>
          </w:tcPr>
          <w:p w14:paraId="0FAB12F7" w14:textId="4FF41285" w:rsidR="005F76E4" w:rsidRPr="00183134" w:rsidRDefault="005F76E4">
            <w:pPr>
              <w:pStyle w:val="DefenceNormal"/>
              <w:spacing w:before="120" w:after="120"/>
              <w:rPr>
                <w:b/>
                <w:bCs/>
                <w:sz w:val="14"/>
                <w:szCs w:val="14"/>
              </w:rPr>
            </w:pPr>
            <w:r w:rsidRPr="00183134">
              <w:rPr>
                <w:b/>
                <w:bCs/>
                <w:sz w:val="14"/>
                <w:szCs w:val="14"/>
              </w:rPr>
              <w:t>KEY RISKS AND ISSUES ENCOUNTERED AND THE TENDERER'S APPROACH TO ADDRESSING THOSE</w:t>
            </w:r>
          </w:p>
        </w:tc>
        <w:tc>
          <w:tcPr>
            <w:tcW w:w="2284" w:type="dxa"/>
          </w:tcPr>
          <w:p w14:paraId="310343C1" w14:textId="77777777" w:rsidR="005F76E4" w:rsidRPr="00183134" w:rsidRDefault="005F76E4" w:rsidP="003F186F">
            <w:pPr>
              <w:pStyle w:val="DefenceNormal"/>
              <w:spacing w:before="120" w:after="120"/>
              <w:jc w:val="center"/>
              <w:rPr>
                <w:b/>
                <w:bCs/>
                <w:sz w:val="16"/>
                <w:szCs w:val="16"/>
              </w:rPr>
            </w:pPr>
          </w:p>
        </w:tc>
        <w:tc>
          <w:tcPr>
            <w:tcW w:w="2285" w:type="dxa"/>
          </w:tcPr>
          <w:p w14:paraId="654B1B87" w14:textId="77777777" w:rsidR="005F76E4" w:rsidRPr="00183134" w:rsidRDefault="005F76E4" w:rsidP="003F186F">
            <w:pPr>
              <w:pStyle w:val="DefenceNormal"/>
              <w:spacing w:before="120" w:after="120"/>
              <w:jc w:val="center"/>
              <w:rPr>
                <w:b/>
                <w:bCs/>
                <w:sz w:val="16"/>
                <w:szCs w:val="16"/>
              </w:rPr>
            </w:pPr>
          </w:p>
        </w:tc>
        <w:tc>
          <w:tcPr>
            <w:tcW w:w="2285" w:type="dxa"/>
          </w:tcPr>
          <w:p w14:paraId="0D6BF0C6" w14:textId="77777777" w:rsidR="005F76E4" w:rsidRPr="00183134" w:rsidRDefault="005F76E4" w:rsidP="003F186F">
            <w:pPr>
              <w:pStyle w:val="DefenceNormal"/>
              <w:spacing w:before="120" w:after="120"/>
              <w:jc w:val="center"/>
              <w:rPr>
                <w:b/>
                <w:bCs/>
                <w:sz w:val="16"/>
                <w:szCs w:val="16"/>
              </w:rPr>
            </w:pPr>
          </w:p>
        </w:tc>
      </w:tr>
      <w:tr w:rsidR="005F76E4" w:rsidRPr="00183134" w14:paraId="437530E2" w14:textId="77777777" w:rsidTr="003F186F">
        <w:tc>
          <w:tcPr>
            <w:tcW w:w="2433" w:type="dxa"/>
          </w:tcPr>
          <w:p w14:paraId="0780C53B" w14:textId="3BCA6E50" w:rsidR="005F76E4" w:rsidRPr="00183134" w:rsidRDefault="005F76E4">
            <w:pPr>
              <w:pStyle w:val="DefenceNormal"/>
              <w:spacing w:before="120" w:after="120"/>
              <w:rPr>
                <w:b/>
                <w:bCs/>
                <w:sz w:val="14"/>
                <w:szCs w:val="14"/>
              </w:rPr>
            </w:pPr>
            <w:r w:rsidRPr="00183134">
              <w:rPr>
                <w:b/>
                <w:bCs/>
                <w:sz w:val="14"/>
                <w:szCs w:val="14"/>
              </w:rPr>
              <w:t>DETAILS OF INNOVATIONS AND THE BASIS UPON WHICH THE TENDERER ADDED VALUE TO THE PROJECT</w:t>
            </w:r>
          </w:p>
        </w:tc>
        <w:tc>
          <w:tcPr>
            <w:tcW w:w="2284" w:type="dxa"/>
          </w:tcPr>
          <w:p w14:paraId="721B10D1" w14:textId="77777777" w:rsidR="005F76E4" w:rsidRPr="00183134" w:rsidRDefault="005F76E4" w:rsidP="003F186F">
            <w:pPr>
              <w:pStyle w:val="DefenceNormal"/>
              <w:spacing w:before="120" w:after="120"/>
              <w:jc w:val="center"/>
              <w:rPr>
                <w:b/>
                <w:bCs/>
                <w:sz w:val="16"/>
                <w:szCs w:val="16"/>
              </w:rPr>
            </w:pPr>
          </w:p>
        </w:tc>
        <w:tc>
          <w:tcPr>
            <w:tcW w:w="2285" w:type="dxa"/>
          </w:tcPr>
          <w:p w14:paraId="13611E76" w14:textId="77777777" w:rsidR="005F76E4" w:rsidRPr="00183134" w:rsidRDefault="005F76E4" w:rsidP="003F186F">
            <w:pPr>
              <w:pStyle w:val="DefenceNormal"/>
              <w:spacing w:before="120" w:after="120"/>
              <w:jc w:val="center"/>
              <w:rPr>
                <w:b/>
                <w:bCs/>
                <w:sz w:val="16"/>
                <w:szCs w:val="16"/>
              </w:rPr>
            </w:pPr>
          </w:p>
        </w:tc>
        <w:tc>
          <w:tcPr>
            <w:tcW w:w="2285" w:type="dxa"/>
          </w:tcPr>
          <w:p w14:paraId="0FDA4426" w14:textId="77777777" w:rsidR="005F76E4" w:rsidRPr="00183134" w:rsidRDefault="005F76E4" w:rsidP="003F186F">
            <w:pPr>
              <w:pStyle w:val="DefenceNormal"/>
              <w:spacing w:before="120" w:after="120"/>
              <w:jc w:val="center"/>
              <w:rPr>
                <w:b/>
                <w:bCs/>
                <w:sz w:val="16"/>
                <w:szCs w:val="16"/>
              </w:rPr>
            </w:pPr>
          </w:p>
        </w:tc>
      </w:tr>
      <w:tr w:rsidR="005F76E4" w:rsidRPr="00183134" w14:paraId="2442863A" w14:textId="77777777" w:rsidTr="003F186F">
        <w:tc>
          <w:tcPr>
            <w:tcW w:w="2433" w:type="dxa"/>
          </w:tcPr>
          <w:p w14:paraId="7AE5B717" w14:textId="49F94E9B" w:rsidR="005F76E4" w:rsidRPr="00183134" w:rsidRDefault="005F76E4">
            <w:pPr>
              <w:pStyle w:val="DefenceNormal"/>
              <w:spacing w:before="120" w:after="120"/>
              <w:rPr>
                <w:b/>
                <w:bCs/>
                <w:sz w:val="14"/>
                <w:szCs w:val="14"/>
              </w:rPr>
            </w:pPr>
            <w:r w:rsidRPr="00183134">
              <w:rPr>
                <w:b/>
                <w:bCs/>
                <w:sz w:val="14"/>
                <w:szCs w:val="14"/>
              </w:rPr>
              <w:t>BASIS UPON WHICH THE PROJECT DEMONSTRATES THE TENDERER'S EXPERIENCE AND ABILITY TO PERFORM THE CONTRACTOR'S ACTIVITIES</w:t>
            </w:r>
          </w:p>
        </w:tc>
        <w:tc>
          <w:tcPr>
            <w:tcW w:w="2284" w:type="dxa"/>
          </w:tcPr>
          <w:p w14:paraId="59ADD7AD" w14:textId="77777777" w:rsidR="005F76E4" w:rsidRPr="00183134" w:rsidRDefault="005F76E4" w:rsidP="003F186F">
            <w:pPr>
              <w:pStyle w:val="DefenceNormal"/>
              <w:spacing w:before="120" w:after="120"/>
              <w:jc w:val="center"/>
              <w:rPr>
                <w:b/>
                <w:bCs/>
                <w:sz w:val="16"/>
                <w:szCs w:val="16"/>
              </w:rPr>
            </w:pPr>
          </w:p>
        </w:tc>
        <w:tc>
          <w:tcPr>
            <w:tcW w:w="2285" w:type="dxa"/>
          </w:tcPr>
          <w:p w14:paraId="7D37FE75" w14:textId="77777777" w:rsidR="005F76E4" w:rsidRPr="00183134" w:rsidRDefault="005F76E4" w:rsidP="003F186F">
            <w:pPr>
              <w:pStyle w:val="DefenceNormal"/>
              <w:spacing w:before="120" w:after="120"/>
              <w:jc w:val="center"/>
              <w:rPr>
                <w:b/>
                <w:bCs/>
                <w:sz w:val="16"/>
                <w:szCs w:val="16"/>
              </w:rPr>
            </w:pPr>
          </w:p>
        </w:tc>
        <w:tc>
          <w:tcPr>
            <w:tcW w:w="2285" w:type="dxa"/>
          </w:tcPr>
          <w:p w14:paraId="6829BCF2" w14:textId="77777777" w:rsidR="005F76E4" w:rsidRPr="00183134" w:rsidRDefault="005F76E4" w:rsidP="003F186F">
            <w:pPr>
              <w:pStyle w:val="DefenceNormal"/>
              <w:spacing w:before="120" w:after="120"/>
              <w:jc w:val="center"/>
              <w:rPr>
                <w:b/>
                <w:bCs/>
                <w:sz w:val="16"/>
                <w:szCs w:val="16"/>
              </w:rPr>
            </w:pPr>
          </w:p>
        </w:tc>
      </w:tr>
      <w:tr w:rsidR="005F76E4" w:rsidRPr="00183134" w14:paraId="29AF996B" w14:textId="77777777" w:rsidTr="003F186F">
        <w:tc>
          <w:tcPr>
            <w:tcW w:w="2433" w:type="dxa"/>
          </w:tcPr>
          <w:p w14:paraId="6C275328" w14:textId="1A977BC7" w:rsidR="005F76E4" w:rsidRPr="00183134" w:rsidRDefault="005F76E4">
            <w:pPr>
              <w:pStyle w:val="DefenceNormal"/>
              <w:spacing w:before="120" w:after="120"/>
              <w:rPr>
                <w:b/>
                <w:bCs/>
                <w:sz w:val="14"/>
                <w:szCs w:val="14"/>
              </w:rPr>
            </w:pPr>
            <w:r w:rsidRPr="00183134">
              <w:rPr>
                <w:b/>
                <w:bCs/>
                <w:sz w:val="14"/>
                <w:szCs w:val="14"/>
              </w:rPr>
              <w:t>BASIS UPON WHICH THE PROJECT DEMONSTRATES THE TENDERER'S EXPERIENCE AND ABILITY TO DELIVER WOL OUTCOMES FOR THE BENEFIT OF THE PROJECT</w:t>
            </w:r>
          </w:p>
        </w:tc>
        <w:tc>
          <w:tcPr>
            <w:tcW w:w="2284" w:type="dxa"/>
          </w:tcPr>
          <w:p w14:paraId="3BAE24C3" w14:textId="77777777" w:rsidR="005F76E4" w:rsidRPr="00183134" w:rsidRDefault="005F76E4" w:rsidP="003F186F">
            <w:pPr>
              <w:pStyle w:val="DefenceNormal"/>
              <w:spacing w:before="120" w:after="120"/>
              <w:jc w:val="center"/>
              <w:rPr>
                <w:b/>
                <w:bCs/>
                <w:sz w:val="16"/>
                <w:szCs w:val="16"/>
              </w:rPr>
            </w:pPr>
          </w:p>
        </w:tc>
        <w:tc>
          <w:tcPr>
            <w:tcW w:w="2285" w:type="dxa"/>
          </w:tcPr>
          <w:p w14:paraId="22C510CD" w14:textId="77777777" w:rsidR="005F76E4" w:rsidRPr="00183134" w:rsidRDefault="005F76E4" w:rsidP="003F186F">
            <w:pPr>
              <w:pStyle w:val="DefenceNormal"/>
              <w:spacing w:before="120" w:after="120"/>
              <w:jc w:val="center"/>
              <w:rPr>
                <w:b/>
                <w:bCs/>
                <w:sz w:val="16"/>
                <w:szCs w:val="16"/>
              </w:rPr>
            </w:pPr>
          </w:p>
        </w:tc>
        <w:tc>
          <w:tcPr>
            <w:tcW w:w="2285" w:type="dxa"/>
          </w:tcPr>
          <w:p w14:paraId="7D2258A4" w14:textId="77777777" w:rsidR="005F76E4" w:rsidRPr="00183134" w:rsidRDefault="005F76E4" w:rsidP="003F186F">
            <w:pPr>
              <w:pStyle w:val="DefenceNormal"/>
              <w:spacing w:before="120" w:after="120"/>
              <w:jc w:val="center"/>
              <w:rPr>
                <w:b/>
                <w:bCs/>
                <w:sz w:val="16"/>
                <w:szCs w:val="16"/>
              </w:rPr>
            </w:pPr>
          </w:p>
        </w:tc>
      </w:tr>
      <w:tr w:rsidR="005F76E4" w:rsidRPr="00183134" w14:paraId="7B5E18C1" w14:textId="77777777" w:rsidTr="003F186F">
        <w:tc>
          <w:tcPr>
            <w:tcW w:w="2433" w:type="dxa"/>
          </w:tcPr>
          <w:p w14:paraId="518B42E8" w14:textId="4ED1766A" w:rsidR="005F76E4" w:rsidRPr="00183134" w:rsidRDefault="005F76E4">
            <w:pPr>
              <w:pStyle w:val="DefenceNormal"/>
              <w:spacing w:before="120" w:after="120"/>
              <w:rPr>
                <w:b/>
                <w:bCs/>
                <w:sz w:val="14"/>
                <w:szCs w:val="14"/>
              </w:rPr>
            </w:pPr>
            <w:r w:rsidRPr="00183134">
              <w:rPr>
                <w:b/>
                <w:bCs/>
                <w:sz w:val="14"/>
                <w:szCs w:val="14"/>
              </w:rPr>
              <w:t>DETAILS OF ANY MATERIAL NON-COMPLIANCE/S WITH THE CONTRACT FOR THE PROJECT, INCLUDING IN RESPECT OF TIME, COST AND QUALITY OBLIGATIONS</w:t>
            </w:r>
          </w:p>
        </w:tc>
        <w:tc>
          <w:tcPr>
            <w:tcW w:w="2284" w:type="dxa"/>
          </w:tcPr>
          <w:p w14:paraId="669296D8" w14:textId="77777777" w:rsidR="005F76E4" w:rsidRPr="00183134" w:rsidRDefault="005F76E4" w:rsidP="003F186F">
            <w:pPr>
              <w:pStyle w:val="DefenceNormal"/>
              <w:spacing w:before="120" w:after="120"/>
              <w:jc w:val="center"/>
              <w:rPr>
                <w:b/>
                <w:bCs/>
                <w:sz w:val="16"/>
                <w:szCs w:val="16"/>
              </w:rPr>
            </w:pPr>
          </w:p>
        </w:tc>
        <w:tc>
          <w:tcPr>
            <w:tcW w:w="2285" w:type="dxa"/>
          </w:tcPr>
          <w:p w14:paraId="20B1D122" w14:textId="77777777" w:rsidR="005F76E4" w:rsidRPr="00183134" w:rsidRDefault="005F76E4" w:rsidP="003F186F">
            <w:pPr>
              <w:pStyle w:val="DefenceNormal"/>
              <w:spacing w:before="120" w:after="120"/>
              <w:jc w:val="center"/>
              <w:rPr>
                <w:b/>
                <w:bCs/>
                <w:sz w:val="16"/>
                <w:szCs w:val="16"/>
              </w:rPr>
            </w:pPr>
          </w:p>
        </w:tc>
        <w:tc>
          <w:tcPr>
            <w:tcW w:w="2285" w:type="dxa"/>
          </w:tcPr>
          <w:p w14:paraId="60B0D812" w14:textId="77777777" w:rsidR="005F76E4" w:rsidRPr="00183134" w:rsidRDefault="005F76E4" w:rsidP="003F186F">
            <w:pPr>
              <w:pStyle w:val="DefenceNormal"/>
              <w:spacing w:before="120" w:after="120"/>
              <w:jc w:val="center"/>
              <w:rPr>
                <w:b/>
                <w:bCs/>
                <w:sz w:val="16"/>
                <w:szCs w:val="16"/>
              </w:rPr>
            </w:pPr>
          </w:p>
        </w:tc>
      </w:tr>
      <w:tr w:rsidR="006125E7" w:rsidRPr="00183134" w14:paraId="1B4A2A7C" w14:textId="77777777" w:rsidTr="00092555">
        <w:trPr>
          <w:trHeight w:val="745"/>
        </w:trPr>
        <w:tc>
          <w:tcPr>
            <w:tcW w:w="2433" w:type="dxa"/>
          </w:tcPr>
          <w:p w14:paraId="27DF4132" w14:textId="31D4710B" w:rsidR="006125E7" w:rsidRPr="00183134" w:rsidRDefault="006125E7" w:rsidP="003F186F">
            <w:pPr>
              <w:pStyle w:val="DefenceNormal"/>
              <w:spacing w:before="120" w:after="120"/>
              <w:rPr>
                <w:b/>
                <w:bCs/>
                <w:sz w:val="14"/>
                <w:szCs w:val="14"/>
              </w:rPr>
            </w:pPr>
            <w:r w:rsidRPr="00183134">
              <w:rPr>
                <w:b/>
                <w:bCs/>
                <w:sz w:val="14"/>
                <w:szCs w:val="14"/>
              </w:rPr>
              <w:lastRenderedPageBreak/>
              <w:t>DETAILS OF ANY ENVIRONMENTAL INCIDENTS AND STEPS TAKEN TO ADDRESS SAME</w:t>
            </w:r>
            <w:r w:rsidR="008364B9" w:rsidRPr="00183134">
              <w:rPr>
                <w:b/>
                <w:bCs/>
                <w:sz w:val="14"/>
                <w:szCs w:val="14"/>
              </w:rPr>
              <w:t xml:space="preserve"> </w:t>
            </w:r>
          </w:p>
        </w:tc>
        <w:tc>
          <w:tcPr>
            <w:tcW w:w="2284" w:type="dxa"/>
          </w:tcPr>
          <w:p w14:paraId="3AD4D0BD" w14:textId="77777777" w:rsidR="006125E7" w:rsidRPr="00183134" w:rsidRDefault="006125E7" w:rsidP="003F186F">
            <w:pPr>
              <w:pStyle w:val="DefenceNormal"/>
              <w:spacing w:before="120" w:after="120"/>
              <w:jc w:val="center"/>
              <w:rPr>
                <w:b/>
                <w:bCs/>
                <w:sz w:val="16"/>
                <w:szCs w:val="16"/>
              </w:rPr>
            </w:pPr>
          </w:p>
        </w:tc>
        <w:tc>
          <w:tcPr>
            <w:tcW w:w="2285" w:type="dxa"/>
          </w:tcPr>
          <w:p w14:paraId="1158B7A2" w14:textId="77777777" w:rsidR="006125E7" w:rsidRPr="00183134" w:rsidRDefault="006125E7" w:rsidP="003F186F">
            <w:pPr>
              <w:pStyle w:val="DefenceNormal"/>
              <w:spacing w:before="120" w:after="120"/>
              <w:jc w:val="center"/>
              <w:rPr>
                <w:b/>
                <w:bCs/>
                <w:sz w:val="16"/>
                <w:szCs w:val="16"/>
              </w:rPr>
            </w:pPr>
          </w:p>
        </w:tc>
        <w:tc>
          <w:tcPr>
            <w:tcW w:w="2285" w:type="dxa"/>
          </w:tcPr>
          <w:p w14:paraId="13897495" w14:textId="77777777" w:rsidR="006125E7" w:rsidRPr="00183134" w:rsidRDefault="006125E7" w:rsidP="003F186F">
            <w:pPr>
              <w:pStyle w:val="DefenceNormal"/>
              <w:spacing w:before="120" w:after="120"/>
              <w:jc w:val="center"/>
              <w:rPr>
                <w:b/>
                <w:bCs/>
                <w:sz w:val="16"/>
                <w:szCs w:val="16"/>
              </w:rPr>
            </w:pPr>
          </w:p>
        </w:tc>
      </w:tr>
      <w:tr w:rsidR="000C66BC" w:rsidRPr="00183134" w14:paraId="64167190" w14:textId="77777777" w:rsidTr="003F186F">
        <w:tc>
          <w:tcPr>
            <w:tcW w:w="2433" w:type="dxa"/>
          </w:tcPr>
          <w:p w14:paraId="1C6FE392" w14:textId="77777777" w:rsidR="000C66BC" w:rsidRPr="00183134" w:rsidRDefault="000C66BC" w:rsidP="000C66BC">
            <w:pPr>
              <w:pStyle w:val="DefenceNormal"/>
              <w:spacing w:before="120" w:after="120"/>
              <w:rPr>
                <w:b/>
                <w:bCs/>
                <w:sz w:val="14"/>
                <w:szCs w:val="14"/>
              </w:rPr>
            </w:pPr>
            <w:r w:rsidRPr="00183134">
              <w:rPr>
                <w:b/>
                <w:bCs/>
                <w:sz w:val="14"/>
                <w:szCs w:val="14"/>
              </w:rPr>
              <w:t>CLIENT REFEREE - NAME AND CURRENT TELEPHONE NUMBER</w:t>
            </w:r>
          </w:p>
        </w:tc>
        <w:tc>
          <w:tcPr>
            <w:tcW w:w="2284" w:type="dxa"/>
          </w:tcPr>
          <w:p w14:paraId="0B7A1602" w14:textId="77777777" w:rsidR="000C66BC" w:rsidRPr="00183134" w:rsidRDefault="000C66BC" w:rsidP="000C66BC">
            <w:pPr>
              <w:pStyle w:val="DefenceNormal"/>
              <w:spacing w:before="120" w:after="120"/>
              <w:jc w:val="center"/>
              <w:rPr>
                <w:b/>
                <w:bCs/>
                <w:sz w:val="16"/>
                <w:szCs w:val="16"/>
              </w:rPr>
            </w:pPr>
          </w:p>
        </w:tc>
        <w:tc>
          <w:tcPr>
            <w:tcW w:w="2285" w:type="dxa"/>
          </w:tcPr>
          <w:p w14:paraId="65AB0684" w14:textId="77777777" w:rsidR="000C66BC" w:rsidRPr="00183134" w:rsidRDefault="000C66BC" w:rsidP="000C66BC">
            <w:pPr>
              <w:pStyle w:val="DefenceNormal"/>
              <w:spacing w:before="120" w:after="120"/>
              <w:jc w:val="center"/>
              <w:rPr>
                <w:b/>
                <w:bCs/>
                <w:sz w:val="16"/>
                <w:szCs w:val="16"/>
              </w:rPr>
            </w:pPr>
          </w:p>
        </w:tc>
        <w:tc>
          <w:tcPr>
            <w:tcW w:w="2285" w:type="dxa"/>
          </w:tcPr>
          <w:p w14:paraId="6D25F434" w14:textId="77777777" w:rsidR="000C66BC" w:rsidRPr="00183134" w:rsidRDefault="000C66BC" w:rsidP="000C66BC">
            <w:pPr>
              <w:pStyle w:val="DefenceNormal"/>
              <w:spacing w:before="120" w:after="120"/>
              <w:jc w:val="center"/>
              <w:rPr>
                <w:b/>
                <w:bCs/>
                <w:sz w:val="16"/>
                <w:szCs w:val="16"/>
              </w:rPr>
            </w:pPr>
          </w:p>
        </w:tc>
      </w:tr>
    </w:tbl>
    <w:p w14:paraId="0E8A73E7" w14:textId="31E75BB3" w:rsidR="00D176A6" w:rsidRPr="00183134" w:rsidRDefault="00D176A6" w:rsidP="00D176A6">
      <w:pPr>
        <w:pStyle w:val="DefenceNormal"/>
      </w:pPr>
    </w:p>
    <w:p w14:paraId="60B57421" w14:textId="374268FE" w:rsidR="006125E7" w:rsidRPr="00183134" w:rsidRDefault="006125E7" w:rsidP="006125E7">
      <w:pPr>
        <w:pStyle w:val="DefenceHeadingNoTOC1"/>
        <w:numPr>
          <w:ilvl w:val="0"/>
          <w:numId w:val="183"/>
        </w:numPr>
      </w:pPr>
      <w:bookmarkStart w:id="1778" w:name="_Ref161065744"/>
      <w:r w:rsidRPr="00183134">
        <w:t>PREVIOUS PERFORMANCE (WORK HEALTH AND SAFETY)</w:t>
      </w:r>
      <w:bookmarkEnd w:id="1778"/>
      <w:r w:rsidRPr="00183134">
        <w:t xml:space="preserve"> </w:t>
      </w:r>
    </w:p>
    <w:p w14:paraId="2A004169" w14:textId="6BDAD8F8" w:rsidR="00F36AA8" w:rsidRPr="00183134" w:rsidRDefault="00161205" w:rsidP="00161205">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_Ref215486743 \r \h  \* MERGEFORMAT </w:instrText>
      </w:r>
      <w:r w:rsidRPr="00183134">
        <w:fldChar w:fldCharType="separate"/>
      </w:r>
      <w:r w:rsidR="0009266D" w:rsidRPr="00183134">
        <w:t>4(a)(iii)</w:t>
      </w:r>
      <w:r w:rsidRPr="00183134">
        <w:fldChar w:fldCharType="end"/>
      </w:r>
      <w:r w:rsidRPr="00183134">
        <w:t xml:space="preserve"> of the Tender Conditions and to assist the Commonwealth in evaluating its Tender, the Tenderer is requested to provide details demonstrating the proactive management of work health and safety</w:t>
      </w:r>
      <w:r w:rsidR="00F36AA8" w:rsidRPr="00183134">
        <w:t>:</w:t>
      </w:r>
    </w:p>
    <w:p w14:paraId="013050C1" w14:textId="7A46F74F" w:rsidR="00F36AA8" w:rsidRPr="00183134" w:rsidRDefault="00161205" w:rsidP="00F36AA8">
      <w:pPr>
        <w:pStyle w:val="DefenceDefinitionNum"/>
        <w:numPr>
          <w:ilvl w:val="1"/>
          <w:numId w:val="274"/>
        </w:numPr>
      </w:pPr>
      <w:r w:rsidRPr="00183134">
        <w:t xml:space="preserve">by reference to any relevant projects being carried out </w:t>
      </w:r>
      <w:r w:rsidR="00A02CE7" w:rsidRPr="00183134">
        <w:t xml:space="preserve">and </w:t>
      </w:r>
      <w:r w:rsidRPr="00183134">
        <w:t xml:space="preserve">completed in </w:t>
      </w:r>
      <w:r w:rsidR="009A51BE" w:rsidRPr="00183134">
        <w:t>the 2 years</w:t>
      </w:r>
      <w:r w:rsidRPr="00183134">
        <w:t xml:space="preserve"> prior to the ATM Close Date and ATM Close Time</w:t>
      </w:r>
      <w:r w:rsidR="00F36AA8" w:rsidRPr="00183134">
        <w:t>; and</w:t>
      </w:r>
      <w:r w:rsidRPr="00183134">
        <w:t xml:space="preserve"> </w:t>
      </w:r>
    </w:p>
    <w:p w14:paraId="4683E56E" w14:textId="5058FEB5" w:rsidR="00161205" w:rsidRPr="00183134" w:rsidRDefault="00161205" w:rsidP="008F1917">
      <w:pPr>
        <w:pStyle w:val="DefenceDefinitionNum"/>
        <w:numPr>
          <w:ilvl w:val="1"/>
          <w:numId w:val="274"/>
        </w:numPr>
      </w:pPr>
      <w:r w:rsidRPr="00183134">
        <w:t>up to a maximum of 5 projects in table format as set out below.</w:t>
      </w:r>
    </w:p>
    <w:p w14:paraId="4D05903E" w14:textId="36224C0B" w:rsidR="00161205" w:rsidRPr="00183134" w:rsidRDefault="00161205" w:rsidP="00161205">
      <w:pPr>
        <w:pStyle w:val="DefenceNormal"/>
      </w:pPr>
      <w:r w:rsidRPr="00183134">
        <w:rPr>
          <w:b/>
        </w:rPr>
        <w:t xml:space="preserve">RELEVANT (SIMILAR) PROJECTS BEING CARRIED OUT </w:t>
      </w:r>
      <w:r w:rsidR="00A02CE7" w:rsidRPr="00183134">
        <w:rPr>
          <w:b/>
        </w:rPr>
        <w:t xml:space="preserve">AND </w:t>
      </w:r>
      <w:r w:rsidRPr="00183134">
        <w:rPr>
          <w:b/>
        </w:rPr>
        <w:t xml:space="preserve">COMPLETED IN THE </w:t>
      </w:r>
      <w:r w:rsidR="009A51BE" w:rsidRPr="00183134">
        <w:rPr>
          <w:b/>
        </w:rPr>
        <w:t xml:space="preserve">2 YEARS </w:t>
      </w:r>
      <w:r w:rsidRPr="00183134">
        <w:rPr>
          <w:b/>
        </w:rPr>
        <w:t>PRIOR TO THE ATM CLOSE DATE AND ATM CLOSE TIME DEMONSTRATING THE TENDERER'S PROACTIVE MANAGEMENT OF WORK HEALTH AND SAFETY HAZARDS AND RISKS UP TO A MAXIMUM OF 5 PROJECTS</w:t>
      </w:r>
    </w:p>
    <w:tbl>
      <w:tblPr>
        <w:tblW w:w="944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75"/>
        <w:gridCol w:w="2323"/>
        <w:gridCol w:w="2324"/>
        <w:gridCol w:w="2324"/>
      </w:tblGrid>
      <w:tr w:rsidR="00161205" w:rsidRPr="00183134" w14:paraId="09233B14" w14:textId="77777777" w:rsidTr="00C1491F">
        <w:trPr>
          <w:trHeight w:val="464"/>
          <w:tblHeader/>
        </w:trPr>
        <w:tc>
          <w:tcPr>
            <w:tcW w:w="2475" w:type="dxa"/>
          </w:tcPr>
          <w:p w14:paraId="697B67D9" w14:textId="1FE99D59" w:rsidR="00161205" w:rsidRPr="00183134" w:rsidRDefault="00161205" w:rsidP="006B4439">
            <w:pPr>
              <w:pStyle w:val="DefenceNormal"/>
              <w:spacing w:before="120" w:after="120"/>
              <w:rPr>
                <w:b/>
                <w:bCs/>
                <w:sz w:val="14"/>
                <w:szCs w:val="14"/>
              </w:rPr>
            </w:pPr>
          </w:p>
        </w:tc>
        <w:tc>
          <w:tcPr>
            <w:tcW w:w="2323" w:type="dxa"/>
          </w:tcPr>
          <w:p w14:paraId="3E4BDB0E" w14:textId="43C8B4A8" w:rsidR="00161205" w:rsidRPr="00183134" w:rsidRDefault="00C1491F" w:rsidP="006B4439">
            <w:pPr>
              <w:pStyle w:val="DefenceNormal"/>
              <w:spacing w:before="120" w:after="120"/>
              <w:jc w:val="center"/>
              <w:rPr>
                <w:b/>
                <w:bCs/>
                <w:sz w:val="14"/>
                <w:szCs w:val="14"/>
              </w:rPr>
            </w:pPr>
            <w:r w:rsidRPr="00183134">
              <w:rPr>
                <w:b/>
                <w:bCs/>
                <w:sz w:val="14"/>
                <w:szCs w:val="14"/>
              </w:rPr>
              <w:t>[PROJECT AND LOCATION]</w:t>
            </w:r>
          </w:p>
        </w:tc>
        <w:tc>
          <w:tcPr>
            <w:tcW w:w="2324" w:type="dxa"/>
          </w:tcPr>
          <w:p w14:paraId="7F1F7F26" w14:textId="4EF6F7B3" w:rsidR="00161205" w:rsidRPr="00183134" w:rsidRDefault="00C1491F" w:rsidP="006B4439">
            <w:pPr>
              <w:pStyle w:val="DefenceNormal"/>
              <w:spacing w:before="120" w:after="120"/>
              <w:jc w:val="center"/>
              <w:rPr>
                <w:b/>
                <w:bCs/>
                <w:sz w:val="14"/>
                <w:szCs w:val="14"/>
              </w:rPr>
            </w:pPr>
            <w:r w:rsidRPr="00183134">
              <w:rPr>
                <w:b/>
                <w:bCs/>
                <w:sz w:val="14"/>
                <w:szCs w:val="14"/>
              </w:rPr>
              <w:t>[PROJECT AND LOCATION]</w:t>
            </w:r>
          </w:p>
        </w:tc>
        <w:tc>
          <w:tcPr>
            <w:tcW w:w="2324" w:type="dxa"/>
          </w:tcPr>
          <w:p w14:paraId="765DD78D" w14:textId="4FECE404" w:rsidR="00161205" w:rsidRPr="00183134" w:rsidRDefault="00C1491F" w:rsidP="006B4439">
            <w:pPr>
              <w:pStyle w:val="DefenceNormal"/>
              <w:spacing w:before="120" w:after="120"/>
              <w:jc w:val="center"/>
              <w:rPr>
                <w:b/>
                <w:bCs/>
                <w:sz w:val="14"/>
                <w:szCs w:val="14"/>
              </w:rPr>
            </w:pPr>
            <w:r w:rsidRPr="00183134">
              <w:rPr>
                <w:b/>
                <w:bCs/>
                <w:sz w:val="14"/>
                <w:szCs w:val="14"/>
              </w:rPr>
              <w:t>[ETC]</w:t>
            </w:r>
          </w:p>
        </w:tc>
      </w:tr>
      <w:tr w:rsidR="00161205" w:rsidRPr="00183134" w14:paraId="61E3F4D6" w14:textId="77777777" w:rsidTr="00C1491F">
        <w:trPr>
          <w:trHeight w:val="485"/>
        </w:trPr>
        <w:tc>
          <w:tcPr>
            <w:tcW w:w="2475" w:type="dxa"/>
          </w:tcPr>
          <w:p w14:paraId="279E35AD" w14:textId="26BDCB1C" w:rsidR="00161205" w:rsidRPr="00183134" w:rsidRDefault="00C1491F" w:rsidP="006B4439">
            <w:pPr>
              <w:pStyle w:val="DefenceNormal"/>
              <w:spacing w:before="120" w:after="120"/>
              <w:rPr>
                <w:b/>
                <w:bCs/>
                <w:sz w:val="14"/>
                <w:szCs w:val="14"/>
              </w:rPr>
            </w:pPr>
            <w:r w:rsidRPr="00183134">
              <w:rPr>
                <w:b/>
                <w:bCs/>
                <w:sz w:val="14"/>
                <w:szCs w:val="14"/>
              </w:rPr>
              <w:t>RISK OR HAZARD IDENTIFIED</w:t>
            </w:r>
          </w:p>
        </w:tc>
        <w:tc>
          <w:tcPr>
            <w:tcW w:w="2323" w:type="dxa"/>
          </w:tcPr>
          <w:p w14:paraId="7B7DE54B" w14:textId="77777777" w:rsidR="00161205" w:rsidRPr="00183134" w:rsidRDefault="00161205" w:rsidP="006B4439">
            <w:pPr>
              <w:pStyle w:val="DefenceNormal"/>
              <w:spacing w:before="120" w:after="120"/>
              <w:jc w:val="center"/>
              <w:rPr>
                <w:b/>
                <w:bCs/>
                <w:sz w:val="16"/>
                <w:szCs w:val="16"/>
              </w:rPr>
            </w:pPr>
          </w:p>
        </w:tc>
        <w:tc>
          <w:tcPr>
            <w:tcW w:w="2324" w:type="dxa"/>
          </w:tcPr>
          <w:p w14:paraId="27D257F9" w14:textId="77777777" w:rsidR="00161205" w:rsidRPr="00183134" w:rsidRDefault="00161205" w:rsidP="006B4439">
            <w:pPr>
              <w:pStyle w:val="DefenceNormal"/>
              <w:spacing w:before="120" w:after="120"/>
              <w:jc w:val="center"/>
              <w:rPr>
                <w:b/>
                <w:bCs/>
                <w:sz w:val="16"/>
                <w:szCs w:val="16"/>
              </w:rPr>
            </w:pPr>
          </w:p>
        </w:tc>
        <w:tc>
          <w:tcPr>
            <w:tcW w:w="2324" w:type="dxa"/>
          </w:tcPr>
          <w:p w14:paraId="4B85AA52" w14:textId="77777777" w:rsidR="00161205" w:rsidRPr="00183134" w:rsidRDefault="00161205" w:rsidP="006B4439">
            <w:pPr>
              <w:pStyle w:val="DefenceNormal"/>
              <w:spacing w:before="120" w:after="120"/>
              <w:jc w:val="center"/>
              <w:rPr>
                <w:b/>
                <w:bCs/>
                <w:sz w:val="16"/>
                <w:szCs w:val="16"/>
              </w:rPr>
            </w:pPr>
          </w:p>
        </w:tc>
      </w:tr>
      <w:tr w:rsidR="00161205" w:rsidRPr="00183134" w14:paraId="78ECBFBB" w14:textId="77777777" w:rsidTr="00C1491F">
        <w:trPr>
          <w:trHeight w:val="641"/>
        </w:trPr>
        <w:tc>
          <w:tcPr>
            <w:tcW w:w="2475" w:type="dxa"/>
          </w:tcPr>
          <w:p w14:paraId="4C649C50" w14:textId="2F0F66A3" w:rsidR="00161205" w:rsidRPr="00183134" w:rsidRDefault="00C1491F" w:rsidP="006B4439">
            <w:pPr>
              <w:pStyle w:val="DefenceNormal"/>
              <w:spacing w:before="120" w:after="120"/>
              <w:rPr>
                <w:b/>
                <w:bCs/>
                <w:sz w:val="14"/>
                <w:szCs w:val="14"/>
              </w:rPr>
            </w:pPr>
            <w:r w:rsidRPr="00183134">
              <w:rPr>
                <w:b/>
                <w:bCs/>
                <w:sz w:val="14"/>
                <w:szCs w:val="14"/>
              </w:rPr>
              <w:t>EXAMPLE OF PROACTIVE MANAGEMENT OF WHS</w:t>
            </w:r>
          </w:p>
        </w:tc>
        <w:tc>
          <w:tcPr>
            <w:tcW w:w="2323" w:type="dxa"/>
          </w:tcPr>
          <w:p w14:paraId="4ACD93C3" w14:textId="77777777" w:rsidR="00161205" w:rsidRPr="00183134" w:rsidRDefault="00161205" w:rsidP="006B4439">
            <w:pPr>
              <w:pStyle w:val="DefenceNormal"/>
              <w:spacing w:before="120" w:after="120"/>
              <w:jc w:val="center"/>
              <w:rPr>
                <w:b/>
                <w:bCs/>
                <w:sz w:val="16"/>
                <w:szCs w:val="16"/>
              </w:rPr>
            </w:pPr>
          </w:p>
        </w:tc>
        <w:tc>
          <w:tcPr>
            <w:tcW w:w="2324" w:type="dxa"/>
          </w:tcPr>
          <w:p w14:paraId="4BAA6C7E" w14:textId="77777777" w:rsidR="00161205" w:rsidRPr="00183134" w:rsidRDefault="00161205" w:rsidP="006B4439">
            <w:pPr>
              <w:pStyle w:val="DefenceNormal"/>
              <w:spacing w:before="120" w:after="120"/>
              <w:jc w:val="center"/>
              <w:rPr>
                <w:b/>
                <w:bCs/>
                <w:sz w:val="16"/>
                <w:szCs w:val="16"/>
              </w:rPr>
            </w:pPr>
          </w:p>
        </w:tc>
        <w:tc>
          <w:tcPr>
            <w:tcW w:w="2324" w:type="dxa"/>
          </w:tcPr>
          <w:p w14:paraId="6410F0A4" w14:textId="77777777" w:rsidR="00161205" w:rsidRPr="00183134" w:rsidRDefault="00161205" w:rsidP="006B4439">
            <w:pPr>
              <w:pStyle w:val="DefenceNormal"/>
              <w:spacing w:before="120" w:after="120"/>
              <w:jc w:val="center"/>
              <w:rPr>
                <w:b/>
                <w:bCs/>
                <w:sz w:val="16"/>
                <w:szCs w:val="16"/>
              </w:rPr>
            </w:pPr>
          </w:p>
        </w:tc>
      </w:tr>
      <w:tr w:rsidR="00161205" w:rsidRPr="00183134" w14:paraId="2113FC36" w14:textId="77777777" w:rsidTr="00C1491F">
        <w:trPr>
          <w:trHeight w:val="827"/>
        </w:trPr>
        <w:tc>
          <w:tcPr>
            <w:tcW w:w="2475" w:type="dxa"/>
          </w:tcPr>
          <w:p w14:paraId="6491FC4A" w14:textId="57BBFD12" w:rsidR="00161205" w:rsidRPr="00183134" w:rsidRDefault="00C1491F" w:rsidP="006B4439">
            <w:pPr>
              <w:pStyle w:val="DefenceNormal"/>
              <w:spacing w:before="120" w:after="120"/>
              <w:rPr>
                <w:b/>
                <w:bCs/>
                <w:sz w:val="14"/>
                <w:szCs w:val="14"/>
              </w:rPr>
            </w:pPr>
            <w:r w:rsidRPr="00183134">
              <w:rPr>
                <w:b/>
                <w:bCs/>
                <w:sz w:val="14"/>
                <w:szCs w:val="14"/>
              </w:rPr>
              <w:t>OUTCOME, INCLUDING ANY CHANGED APPROACH TO WHS / RISK MANAGEMENT</w:t>
            </w:r>
          </w:p>
        </w:tc>
        <w:tc>
          <w:tcPr>
            <w:tcW w:w="2323" w:type="dxa"/>
          </w:tcPr>
          <w:p w14:paraId="4F8897B2" w14:textId="77777777" w:rsidR="00161205" w:rsidRPr="00183134" w:rsidRDefault="00161205" w:rsidP="006B4439">
            <w:pPr>
              <w:pStyle w:val="DefenceNormal"/>
              <w:spacing w:before="120" w:after="120"/>
              <w:jc w:val="center"/>
              <w:rPr>
                <w:b/>
                <w:bCs/>
                <w:sz w:val="16"/>
                <w:szCs w:val="16"/>
              </w:rPr>
            </w:pPr>
          </w:p>
        </w:tc>
        <w:tc>
          <w:tcPr>
            <w:tcW w:w="2324" w:type="dxa"/>
          </w:tcPr>
          <w:p w14:paraId="46306852" w14:textId="77777777" w:rsidR="00161205" w:rsidRPr="00183134" w:rsidRDefault="00161205" w:rsidP="006B4439">
            <w:pPr>
              <w:pStyle w:val="DefenceNormal"/>
              <w:spacing w:before="120" w:after="120"/>
              <w:jc w:val="center"/>
              <w:rPr>
                <w:b/>
                <w:bCs/>
                <w:sz w:val="16"/>
                <w:szCs w:val="16"/>
              </w:rPr>
            </w:pPr>
          </w:p>
        </w:tc>
        <w:tc>
          <w:tcPr>
            <w:tcW w:w="2324" w:type="dxa"/>
          </w:tcPr>
          <w:p w14:paraId="4A1EF7C4" w14:textId="77777777" w:rsidR="00161205" w:rsidRPr="00183134" w:rsidRDefault="00161205" w:rsidP="006B4439">
            <w:pPr>
              <w:pStyle w:val="DefenceNormal"/>
              <w:spacing w:before="120" w:after="120"/>
              <w:jc w:val="center"/>
              <w:rPr>
                <w:b/>
                <w:bCs/>
                <w:sz w:val="16"/>
                <w:szCs w:val="16"/>
              </w:rPr>
            </w:pPr>
          </w:p>
        </w:tc>
      </w:tr>
    </w:tbl>
    <w:p w14:paraId="2F4E9AB2" w14:textId="77777777" w:rsidR="00C1491F" w:rsidRPr="00183134" w:rsidRDefault="00C1491F" w:rsidP="00C1491F">
      <w:pPr>
        <w:pStyle w:val="DefenceNormal"/>
        <w:spacing w:after="0"/>
      </w:pPr>
    </w:p>
    <w:p w14:paraId="708D1398" w14:textId="27245002" w:rsidR="00D176A6" w:rsidRPr="00183134" w:rsidRDefault="00D176A6" w:rsidP="00D176A6">
      <w:pPr>
        <w:pStyle w:val="DefenceNormal"/>
      </w:pPr>
      <w:r w:rsidRPr="00183134">
        <w:t>The Tenderer is permitted to provide the information requested in this</w:t>
      </w:r>
      <w:r w:rsidR="00B52EA0" w:rsidRPr="00183134">
        <w:t xml:space="preserve"> </w:t>
      </w:r>
      <w:r w:rsidR="004813A0" w:rsidRPr="00183134">
        <w:fldChar w:fldCharType="begin"/>
      </w:r>
      <w:r w:rsidR="004813A0" w:rsidRPr="00183134">
        <w:instrText xml:space="preserve"> REF _Ref45299331 \w \h </w:instrText>
      </w:r>
      <w:r w:rsidR="00814A27" w:rsidRPr="00183134">
        <w:instrText xml:space="preserve"> \* MERGEFORMAT </w:instrText>
      </w:r>
      <w:r w:rsidR="004813A0" w:rsidRPr="00183134">
        <w:fldChar w:fldCharType="separate"/>
      </w:r>
      <w:r w:rsidR="0009266D" w:rsidRPr="00183134">
        <w:t>Tender Schedule C</w:t>
      </w:r>
      <w:r w:rsidR="004813A0" w:rsidRPr="00183134">
        <w:fldChar w:fldCharType="end"/>
      </w:r>
      <w:r w:rsidR="004813A0" w:rsidRPr="00183134">
        <w:t xml:space="preserve"> - </w:t>
      </w:r>
      <w:r w:rsidR="004813A0" w:rsidRPr="00183134">
        <w:rPr>
          <w:i/>
        </w:rPr>
        <w:fldChar w:fldCharType="begin"/>
      </w:r>
      <w:r w:rsidR="004813A0" w:rsidRPr="00183134">
        <w:rPr>
          <w:i/>
        </w:rPr>
        <w:instrText xml:space="preserve"> REF _Ref45299346 \h </w:instrText>
      </w:r>
      <w:r w:rsidR="00315419" w:rsidRPr="00183134">
        <w:rPr>
          <w:i/>
        </w:rPr>
        <w:instrText xml:space="preserve"> \* MERGEFORMAT </w:instrText>
      </w:r>
      <w:r w:rsidR="004813A0" w:rsidRPr="00183134">
        <w:rPr>
          <w:i/>
        </w:rPr>
      </w:r>
      <w:r w:rsidR="004813A0" w:rsidRPr="00183134">
        <w:rPr>
          <w:i/>
        </w:rPr>
        <w:fldChar w:fldCharType="separate"/>
      </w:r>
      <w:r w:rsidR="0009266D" w:rsidRPr="00183134">
        <w:rPr>
          <w:iCs/>
        </w:rPr>
        <w:t>Previous Performance</w:t>
      </w:r>
      <w:r w:rsidR="004813A0" w:rsidRPr="00183134">
        <w:rPr>
          <w:i/>
        </w:rPr>
        <w:fldChar w:fldCharType="end"/>
      </w:r>
      <w:r w:rsidR="00AA37AF" w:rsidRPr="00183134">
        <w:t xml:space="preserve"> </w:t>
      </w:r>
      <w:r w:rsidRPr="00183134">
        <w:t>in A3 or landscape format.</w:t>
      </w:r>
    </w:p>
    <w:p w14:paraId="6F35B4A3" w14:textId="2360A363" w:rsidR="00D176A6" w:rsidRPr="00183134" w:rsidRDefault="00D176A6" w:rsidP="00D176A6">
      <w:pPr>
        <w:pStyle w:val="DefenceNormal"/>
      </w:pPr>
      <w:r w:rsidRPr="00183134">
        <w:t>If the Tender</w:t>
      </w:r>
      <w:r w:rsidR="00F36AA8" w:rsidRPr="00183134">
        <w:t xml:space="preserve"> is</w:t>
      </w:r>
      <w:r w:rsidRPr="00183134">
        <w:t xml:space="preserve"> lodge</w:t>
      </w:r>
      <w:r w:rsidR="00F36AA8" w:rsidRPr="00183134">
        <w:t>d</w:t>
      </w:r>
      <w:r w:rsidRPr="00183134">
        <w:t xml:space="preserve"> on a Joint Bid Basis, </w:t>
      </w:r>
      <w:r w:rsidR="00F36AA8" w:rsidRPr="00183134">
        <w:t>t</w:t>
      </w:r>
      <w:r w:rsidR="00B52EA0" w:rsidRPr="00183134">
        <w:t>he maximum number of project</w:t>
      </w:r>
      <w:r w:rsidR="003F443F" w:rsidRPr="00183134">
        <w:t>s</w:t>
      </w:r>
      <w:r w:rsidR="00B52EA0" w:rsidRPr="00183134">
        <w:t xml:space="preserve"> listed for the Tenderer to provide details of in the above table</w:t>
      </w:r>
      <w:r w:rsidR="00DA4E2C" w:rsidRPr="00183134">
        <w:t>s</w:t>
      </w:r>
      <w:r w:rsidR="00B52EA0" w:rsidRPr="00183134">
        <w:t xml:space="preserve"> </w:t>
      </w:r>
      <w:r w:rsidR="00DA4E2C" w:rsidRPr="00183134">
        <w:t xml:space="preserve">in item </w:t>
      </w:r>
      <w:r w:rsidR="00DA4E2C" w:rsidRPr="00183134">
        <w:fldChar w:fldCharType="begin"/>
      </w:r>
      <w:r w:rsidR="00DA4E2C" w:rsidRPr="00183134">
        <w:instrText xml:space="preserve"> REF _Ref161065740 \w \h </w:instrText>
      </w:r>
      <w:r w:rsidR="00183134">
        <w:instrText xml:space="preserve"> \* MERGEFORMAT </w:instrText>
      </w:r>
      <w:r w:rsidR="00DA4E2C" w:rsidRPr="00183134">
        <w:fldChar w:fldCharType="separate"/>
      </w:r>
      <w:r w:rsidR="0009266D" w:rsidRPr="00183134">
        <w:t>1</w:t>
      </w:r>
      <w:r w:rsidR="00DA4E2C" w:rsidRPr="00183134">
        <w:fldChar w:fldCharType="end"/>
      </w:r>
      <w:r w:rsidR="00DA4E2C" w:rsidRPr="00183134">
        <w:t xml:space="preserve"> and item </w:t>
      </w:r>
      <w:r w:rsidR="00DA4E2C" w:rsidRPr="00183134">
        <w:fldChar w:fldCharType="begin"/>
      </w:r>
      <w:r w:rsidR="00DA4E2C" w:rsidRPr="00183134">
        <w:instrText xml:space="preserve"> REF _Ref161065744 \w \h </w:instrText>
      </w:r>
      <w:r w:rsidR="00183134">
        <w:instrText xml:space="preserve"> \* MERGEFORMAT </w:instrText>
      </w:r>
      <w:r w:rsidR="00DA4E2C" w:rsidRPr="00183134">
        <w:fldChar w:fldCharType="separate"/>
      </w:r>
      <w:r w:rsidR="0009266D" w:rsidRPr="00183134">
        <w:t>2</w:t>
      </w:r>
      <w:r w:rsidR="00DA4E2C" w:rsidRPr="00183134">
        <w:fldChar w:fldCharType="end"/>
      </w:r>
      <w:r w:rsidR="00DA4E2C" w:rsidRPr="00183134">
        <w:t xml:space="preserve"> </w:t>
      </w:r>
      <w:r w:rsidR="00B52EA0" w:rsidRPr="00183134">
        <w:t>applies to the Joint Bid parties cumulatively.</w:t>
      </w:r>
    </w:p>
    <w:p w14:paraId="7A5FCC52" w14:textId="77777777" w:rsidR="00ED5204" w:rsidRPr="00183134" w:rsidRDefault="00ED5204" w:rsidP="006D0346">
      <w:pPr>
        <w:pStyle w:val="DefenceNormal"/>
        <w:pBdr>
          <w:bottom w:val="single" w:sz="4" w:space="1" w:color="auto"/>
        </w:pBdr>
      </w:pPr>
    </w:p>
    <w:p w14:paraId="33CFB844" w14:textId="77777777" w:rsidR="00ED5204" w:rsidRPr="00183134" w:rsidRDefault="00304507" w:rsidP="00304507">
      <w:pPr>
        <w:pStyle w:val="DefenceTenderScheduleHeading"/>
      </w:pPr>
      <w:bookmarkStart w:id="1779" w:name="_Toc450163331"/>
      <w:r w:rsidRPr="00183134">
        <w:lastRenderedPageBreak/>
        <w:br/>
      </w:r>
      <w:bookmarkStart w:id="1780" w:name="_Ref45299369"/>
      <w:bookmarkStart w:id="1781" w:name="_Ref45299377"/>
      <w:bookmarkStart w:id="1782" w:name="_Toc233714498"/>
      <w:bookmarkEnd w:id="1779"/>
      <w:r w:rsidRPr="00183134">
        <w:t>Program</w:t>
      </w:r>
      <w:bookmarkEnd w:id="1780"/>
      <w:bookmarkEnd w:id="1781"/>
      <w:bookmarkEnd w:id="1782"/>
    </w:p>
    <w:p w14:paraId="42DCE6AA" w14:textId="77777777" w:rsidR="002F676C" w:rsidRPr="00183134" w:rsidRDefault="002F676C" w:rsidP="00EA6644">
      <w:pPr>
        <w:pStyle w:val="DefenceHeadingNoTOC1"/>
        <w:numPr>
          <w:ilvl w:val="0"/>
          <w:numId w:val="127"/>
        </w:numPr>
      </w:pPr>
      <w:r w:rsidRPr="00183134">
        <w:t>PROGRAM</w:t>
      </w:r>
    </w:p>
    <w:p w14:paraId="2F89D90E" w14:textId="0F9144F1" w:rsidR="002F676C" w:rsidRPr="00183134" w:rsidRDefault="002F676C" w:rsidP="002F676C">
      <w:pPr>
        <w:pStyle w:val="DefenceNormal"/>
      </w:pPr>
      <w:r w:rsidRPr="00183134">
        <w:t xml:space="preserve">To assist the Tenderer to demonstrate its ability to satisfy the evaluation criterion described under clause </w:t>
      </w:r>
      <w:r w:rsidR="001A612C" w:rsidRPr="00183134">
        <w:fldChar w:fldCharType="begin"/>
      </w:r>
      <w:r w:rsidR="001A612C" w:rsidRPr="00183134">
        <w:instrText xml:space="preserve"> REF _Ref465353600 \r \h </w:instrText>
      </w:r>
      <w:r w:rsidR="00183134">
        <w:instrText xml:space="preserve"> \* MERGEFORMAT </w:instrText>
      </w:r>
      <w:r w:rsidR="001A612C" w:rsidRPr="00183134">
        <w:fldChar w:fldCharType="separate"/>
      </w:r>
      <w:r w:rsidR="0009266D" w:rsidRPr="00183134">
        <w:t>4(a)(iv)</w:t>
      </w:r>
      <w:r w:rsidR="001A612C" w:rsidRPr="00183134">
        <w:fldChar w:fldCharType="end"/>
      </w:r>
      <w:r w:rsidRPr="00183134">
        <w:t xml:space="preserve"> of the Tender Conditions and to assist the Commonwealth in evaluating its Tender, the Tenderer is requested to provide a detailed program showing its order of work, periods for carrying out all </w:t>
      </w:r>
      <w:r w:rsidR="00F05DE3" w:rsidRPr="00D1383B">
        <w:rPr>
          <w:bCs/>
          <w:iCs/>
        </w:rPr>
        <w:t>design, documentation and</w:t>
      </w:r>
      <w:r w:rsidR="00D1383B">
        <w:rPr>
          <w:b/>
          <w:i/>
        </w:rPr>
        <w:t xml:space="preserve"> </w:t>
      </w:r>
      <w:r w:rsidRPr="00183134">
        <w:t>construction activities, including off</w:t>
      </w:r>
      <w:r w:rsidRPr="00183134">
        <w:noBreakHyphen/>
        <w:t>site activities and key dates.</w:t>
      </w:r>
    </w:p>
    <w:p w14:paraId="5658CAFF" w14:textId="5C5F8D84" w:rsidR="002F676C" w:rsidRPr="00183134" w:rsidRDefault="002F676C" w:rsidP="002F676C">
      <w:pPr>
        <w:pStyle w:val="DefenceNormal"/>
      </w:pPr>
      <w:r w:rsidRPr="00183134">
        <w:t>The program should:</w:t>
      </w:r>
    </w:p>
    <w:p w14:paraId="62ACA51B" w14:textId="77777777" w:rsidR="00F2670D" w:rsidRPr="00183134" w:rsidRDefault="001A612C" w:rsidP="002F676C">
      <w:pPr>
        <w:pStyle w:val="DefenceHeadingNoTOC3"/>
        <w:numPr>
          <w:ilvl w:val="2"/>
          <w:numId w:val="22"/>
        </w:numPr>
      </w:pPr>
      <w:bookmarkStart w:id="1783" w:name="_Ref44934153"/>
      <w:r w:rsidRPr="00183134">
        <w:t>be based on</w:t>
      </w:r>
      <w:r w:rsidR="00F2670D" w:rsidRPr="00183134">
        <w:t>:</w:t>
      </w:r>
      <w:r w:rsidRPr="00183134">
        <w:t xml:space="preserve"> </w:t>
      </w:r>
    </w:p>
    <w:p w14:paraId="27707B78" w14:textId="66CD71C2" w:rsidR="001A612C" w:rsidRPr="00183134" w:rsidRDefault="001A612C" w:rsidP="00F2670D">
      <w:pPr>
        <w:pStyle w:val="DefenceHeadingNoTOC4"/>
        <w:numPr>
          <w:ilvl w:val="3"/>
          <w:numId w:val="22"/>
        </w:numPr>
      </w:pPr>
      <w:bookmarkStart w:id="1784" w:name="_Ref192076612"/>
      <w:r w:rsidRPr="00183134">
        <w:t>an assumed Award Date of</w:t>
      </w:r>
      <w:r w:rsidR="00F07CB7">
        <w:t xml:space="preserve"> </w:t>
      </w:r>
      <w:r w:rsidR="00FE5F00">
        <w:t>1</w:t>
      </w:r>
      <w:r w:rsidR="00386896">
        <w:t>4</w:t>
      </w:r>
      <w:r w:rsidR="00F07CB7">
        <w:t xml:space="preserve"> </w:t>
      </w:r>
      <w:r w:rsidR="00C5348C">
        <w:t>September</w:t>
      </w:r>
      <w:r w:rsidR="00F07CB7">
        <w:t xml:space="preserve"> 2026</w:t>
      </w:r>
      <w:r w:rsidRPr="00183134">
        <w:t>;</w:t>
      </w:r>
      <w:bookmarkEnd w:id="1783"/>
      <w:r w:rsidR="000F655C" w:rsidRPr="00183134">
        <w:t xml:space="preserve"> and</w:t>
      </w:r>
      <w:bookmarkEnd w:id="1784"/>
    </w:p>
    <w:p w14:paraId="28267BDD" w14:textId="5773C11E" w:rsidR="00F2670D" w:rsidRPr="00183134" w:rsidRDefault="00F2670D" w:rsidP="00546112">
      <w:pPr>
        <w:pStyle w:val="DefenceHeadingNoTOC4"/>
        <w:numPr>
          <w:ilvl w:val="3"/>
          <w:numId w:val="22"/>
        </w:numPr>
      </w:pPr>
      <w:r w:rsidRPr="00183134">
        <w:t>achieving Completion of the Works or each Stage by the relevant Date for Completion as proposed in the Tenderer</w:t>
      </w:r>
      <w:r w:rsidR="006E1F10" w:rsidRPr="00183134">
        <w:t>'</w:t>
      </w:r>
      <w:r w:rsidRPr="00183134">
        <w:t xml:space="preserve">s response to item </w:t>
      </w:r>
      <w:r w:rsidRPr="00183134">
        <w:fldChar w:fldCharType="begin"/>
      </w:r>
      <w:r w:rsidRPr="00183134">
        <w:instrText xml:space="preserve"> REF _Ref125546184 \r \h </w:instrText>
      </w:r>
      <w:r w:rsidR="006125E7" w:rsidRPr="00183134">
        <w:instrText xml:space="preserve"> \* MERGEFORMAT </w:instrText>
      </w:r>
      <w:r w:rsidRPr="00183134">
        <w:fldChar w:fldCharType="separate"/>
      </w:r>
      <w:r w:rsidR="0009266D" w:rsidRPr="00183134">
        <w:t>2</w:t>
      </w:r>
      <w:r w:rsidRPr="00183134">
        <w:fldChar w:fldCharType="end"/>
      </w:r>
      <w:r w:rsidRPr="00183134">
        <w:t xml:space="preserve"> to this </w:t>
      </w:r>
      <w:r w:rsidRPr="00183134">
        <w:fldChar w:fldCharType="begin"/>
      </w:r>
      <w:r w:rsidRPr="00183134">
        <w:instrText xml:space="preserve"> REF _Ref45299369 \w \h  \* MERGEFORMAT </w:instrText>
      </w:r>
      <w:r w:rsidRPr="00183134">
        <w:fldChar w:fldCharType="separate"/>
      </w:r>
      <w:r w:rsidR="0009266D" w:rsidRPr="00183134">
        <w:t>Tender Schedule D</w:t>
      </w:r>
      <w:r w:rsidRPr="00183134">
        <w:fldChar w:fldCharType="end"/>
      </w:r>
      <w:r w:rsidRPr="00183134">
        <w:t xml:space="preserve"> -</w:t>
      </w:r>
      <w:r w:rsidRPr="00183134">
        <w:fldChar w:fldCharType="begin" w:fldLock="1"/>
      </w:r>
      <w:r w:rsidRPr="00183134">
        <w:instrText xml:space="preserve"> REF _Ref45299377 \h  \* MERGEFORMAT </w:instrText>
      </w:r>
      <w:r w:rsidRPr="00183134">
        <w:fldChar w:fldCharType="separate"/>
      </w:r>
      <w:r w:rsidRPr="00183134">
        <w:fldChar w:fldCharType="end"/>
      </w:r>
      <w:r w:rsidR="002D37EE" w:rsidRPr="00183134">
        <w:t xml:space="preserve"> </w:t>
      </w:r>
      <w:r w:rsidR="002D37EE" w:rsidRPr="00183134">
        <w:fldChar w:fldCharType="begin"/>
      </w:r>
      <w:r w:rsidR="002D37EE" w:rsidRPr="00183134">
        <w:instrText xml:space="preserve"> REF _Ref45299377 \h  \* MERGEFORMAT </w:instrText>
      </w:r>
      <w:r w:rsidR="002D37EE" w:rsidRPr="00183134">
        <w:fldChar w:fldCharType="separate"/>
      </w:r>
      <w:r w:rsidR="0009266D" w:rsidRPr="00183134">
        <w:t>Program</w:t>
      </w:r>
      <w:r w:rsidR="002D37EE" w:rsidRPr="00183134">
        <w:fldChar w:fldCharType="end"/>
      </w:r>
      <w:r w:rsidRPr="00183134">
        <w:t>;</w:t>
      </w:r>
      <w:r w:rsidR="00C60548" w:rsidRPr="00183134">
        <w:t xml:space="preserve"> </w:t>
      </w:r>
    </w:p>
    <w:p w14:paraId="213D747A" w14:textId="145AD4BD" w:rsidR="002F676C" w:rsidRPr="00290273" w:rsidRDefault="002F676C" w:rsidP="002F676C">
      <w:pPr>
        <w:pStyle w:val="DefenceHeadingNoTOC3"/>
        <w:numPr>
          <w:ilvl w:val="2"/>
          <w:numId w:val="22"/>
        </w:numPr>
        <w:rPr>
          <w:bCs/>
          <w:iCs/>
        </w:rPr>
      </w:pPr>
      <w:r w:rsidRPr="00290273">
        <w:rPr>
          <w:bCs/>
          <w:iCs/>
        </w:rPr>
        <w:t>show all individual design activities, including co</w:t>
      </w:r>
      <w:r w:rsidRPr="00290273">
        <w:rPr>
          <w:bCs/>
          <w:iCs/>
        </w:rPr>
        <w:noBreakHyphen/>
        <w:t xml:space="preserve">ordination and design development meetings (both internal and with </w:t>
      </w:r>
      <w:r w:rsidR="001A612C" w:rsidRPr="00290273">
        <w:rPr>
          <w:bCs/>
          <w:iCs/>
        </w:rPr>
        <w:t>the Commonwealth</w:t>
      </w:r>
      <w:r w:rsidRPr="00290273">
        <w:rPr>
          <w:bCs/>
          <w:iCs/>
        </w:rPr>
        <w:t>), design submissions and design review periods;</w:t>
      </w:r>
    </w:p>
    <w:p w14:paraId="4DAA238B" w14:textId="77777777" w:rsidR="002F676C" w:rsidRPr="00183134" w:rsidRDefault="002F676C" w:rsidP="002F676C">
      <w:pPr>
        <w:pStyle w:val="DefenceHeadingNoTOC3"/>
      </w:pPr>
      <w:r w:rsidRPr="00183134">
        <w:t>allow for all necessary meetings (internal and external), reviews, consents and approvals;</w:t>
      </w:r>
    </w:p>
    <w:p w14:paraId="13226051" w14:textId="77777777" w:rsidR="002F676C" w:rsidRPr="00183134" w:rsidRDefault="002F676C" w:rsidP="002F676C">
      <w:pPr>
        <w:pStyle w:val="DefenceHeadingNoTOC3"/>
      </w:pPr>
      <w:bookmarkStart w:id="1785" w:name="_Ref45019959"/>
      <w:r w:rsidRPr="00183134">
        <w:t>be in a format compatible with the software specified in the Tender Particulars</w:t>
      </w:r>
      <w:r w:rsidR="001A612C" w:rsidRPr="00183134">
        <w:t>, which otherwise shows all worksheets and calculations</w:t>
      </w:r>
      <w:r w:rsidRPr="00183134">
        <w:t>; and</w:t>
      </w:r>
      <w:bookmarkEnd w:id="1785"/>
    </w:p>
    <w:p w14:paraId="28D5CE95" w14:textId="4B06CE8B" w:rsidR="002F676C" w:rsidRPr="00183134" w:rsidRDefault="002F676C" w:rsidP="002F676C">
      <w:pPr>
        <w:pStyle w:val="DefenceHeadingNoTOC3"/>
      </w:pPr>
      <w:r w:rsidRPr="00183134">
        <w:t xml:space="preserve">otherwise satisfy the requirements for the program described in the Contract in </w:t>
      </w:r>
      <w:r w:rsidR="00F36AA8" w:rsidRPr="00183134">
        <w:fldChar w:fldCharType="begin"/>
      </w:r>
      <w:r w:rsidR="00F36AA8" w:rsidRPr="00183134">
        <w:instrText xml:space="preserve"> REF _Ref159849039 \r \h </w:instrText>
      </w:r>
      <w:r w:rsidR="00183134">
        <w:instrText xml:space="preserve"> \* MERGEFORMAT </w:instrText>
      </w:r>
      <w:r w:rsidR="00F36AA8" w:rsidRPr="00183134">
        <w:fldChar w:fldCharType="separate"/>
      </w:r>
      <w:r w:rsidR="0009266D" w:rsidRPr="00183134">
        <w:t>Part 5</w:t>
      </w:r>
      <w:r w:rsidR="00F36AA8" w:rsidRPr="00183134">
        <w:fldChar w:fldCharType="end"/>
      </w:r>
      <w:r w:rsidRPr="00183134">
        <w:t>.</w:t>
      </w:r>
    </w:p>
    <w:p w14:paraId="45ED68B2" w14:textId="77777777" w:rsidR="001A612C" w:rsidRPr="00183134" w:rsidRDefault="002F676C" w:rsidP="002F676C">
      <w:pPr>
        <w:pStyle w:val="DefenceNormal"/>
      </w:pPr>
      <w:r w:rsidRPr="00183134">
        <w:t>The Tenderer should note that</w:t>
      </w:r>
      <w:r w:rsidR="003F443F" w:rsidRPr="00183134">
        <w:t>:</w:t>
      </w:r>
    </w:p>
    <w:p w14:paraId="3FD64630" w14:textId="62AD4D1F" w:rsidR="002F676C" w:rsidRPr="00183134" w:rsidRDefault="002F676C" w:rsidP="008A23E8">
      <w:pPr>
        <w:pStyle w:val="DefenceHeadingNoTOC3"/>
      </w:pPr>
      <w:r w:rsidRPr="00183134">
        <w:t>the program referred to in this</w:t>
      </w:r>
      <w:r w:rsidR="001A612C" w:rsidRPr="00183134">
        <w:t xml:space="preserve"> </w:t>
      </w:r>
      <w:r w:rsidR="004813A0" w:rsidRPr="00183134">
        <w:fldChar w:fldCharType="begin"/>
      </w:r>
      <w:r w:rsidR="004813A0" w:rsidRPr="00183134">
        <w:instrText xml:space="preserve"> REF _Ref45299369 \w \h </w:instrText>
      </w:r>
      <w:r w:rsidR="00183134">
        <w:instrText xml:space="preserve"> \* MERGEFORMAT </w:instrText>
      </w:r>
      <w:r w:rsidR="004813A0" w:rsidRPr="00183134">
        <w:fldChar w:fldCharType="separate"/>
      </w:r>
      <w:r w:rsidR="0009266D" w:rsidRPr="00183134">
        <w:t>Tender Schedule D</w:t>
      </w:r>
      <w:r w:rsidR="004813A0" w:rsidRPr="00183134">
        <w:fldChar w:fldCharType="end"/>
      </w:r>
      <w:r w:rsidR="004813A0" w:rsidRPr="00183134">
        <w:t xml:space="preserve"> - </w:t>
      </w:r>
      <w:r w:rsidR="004813A0" w:rsidRPr="00183134">
        <w:fldChar w:fldCharType="begin"/>
      </w:r>
      <w:r w:rsidR="004813A0" w:rsidRPr="00183134">
        <w:instrText xml:space="preserve"> REF _Ref45299377 \h </w:instrText>
      </w:r>
      <w:r w:rsidR="00183134">
        <w:instrText xml:space="preserve"> \* MERGEFORMAT </w:instrText>
      </w:r>
      <w:r w:rsidR="004813A0" w:rsidRPr="00183134">
        <w:fldChar w:fldCharType="separate"/>
      </w:r>
      <w:r w:rsidR="0009266D" w:rsidRPr="00183134">
        <w:t>Program</w:t>
      </w:r>
      <w:r w:rsidR="004813A0" w:rsidRPr="00183134">
        <w:fldChar w:fldCharType="end"/>
      </w:r>
      <w:r w:rsidR="00A52452" w:rsidRPr="00183134">
        <w:t xml:space="preserve"> </w:t>
      </w:r>
      <w:r w:rsidRPr="00183134">
        <w:t>will not form part of the Contract but will, subject to any negotiation of that program prior to the Award Date, form the basis of the initial program provided by the successful Tenderer under clause 9.2</w:t>
      </w:r>
      <w:r w:rsidRPr="00183134">
        <w:rPr>
          <w:i/>
        </w:rPr>
        <w:t xml:space="preserve"> </w:t>
      </w:r>
      <w:r w:rsidRPr="00183134">
        <w:t xml:space="preserve">of the Conditions of Contract in </w:t>
      </w:r>
      <w:r w:rsidR="00F36AA8" w:rsidRPr="00183134">
        <w:fldChar w:fldCharType="begin"/>
      </w:r>
      <w:r w:rsidR="00F36AA8" w:rsidRPr="00183134">
        <w:instrText xml:space="preserve"> REF _Ref159849039 \r \h </w:instrText>
      </w:r>
      <w:r w:rsidR="00183134">
        <w:instrText xml:space="preserve"> \* MERGEFORMAT </w:instrText>
      </w:r>
      <w:r w:rsidR="00F36AA8" w:rsidRPr="00183134">
        <w:fldChar w:fldCharType="separate"/>
      </w:r>
      <w:r w:rsidR="0009266D" w:rsidRPr="00183134">
        <w:t>Part 5</w:t>
      </w:r>
      <w:r w:rsidR="00F36AA8" w:rsidRPr="00183134">
        <w:fldChar w:fldCharType="end"/>
      </w:r>
      <w:r w:rsidR="003F443F" w:rsidRPr="00183134">
        <w:t>; and</w:t>
      </w:r>
    </w:p>
    <w:p w14:paraId="1A4F6AE5" w14:textId="2D748152" w:rsidR="001A612C" w:rsidRPr="00183134" w:rsidRDefault="001A612C" w:rsidP="001A612C">
      <w:pPr>
        <w:pStyle w:val="DefenceHeadingNoTOC3"/>
      </w:pPr>
      <w:r w:rsidRPr="00183134">
        <w:t xml:space="preserve">the assumed Award Date provided in paragraph </w:t>
      </w:r>
      <w:r w:rsidR="008D499B" w:rsidRPr="00183134">
        <w:fldChar w:fldCharType="begin"/>
      </w:r>
      <w:r w:rsidR="008D499B" w:rsidRPr="00183134">
        <w:instrText xml:space="preserve"> REF _Ref192076612 \r \h </w:instrText>
      </w:r>
      <w:r w:rsidR="00183134">
        <w:instrText xml:space="preserve"> \* MERGEFORMAT </w:instrText>
      </w:r>
      <w:r w:rsidR="008D499B" w:rsidRPr="00183134">
        <w:fldChar w:fldCharType="separate"/>
      </w:r>
      <w:r w:rsidR="0009266D" w:rsidRPr="00183134">
        <w:t>(a)(</w:t>
      </w:r>
      <w:proofErr w:type="spellStart"/>
      <w:r w:rsidR="0009266D" w:rsidRPr="00183134">
        <w:t>i</w:t>
      </w:r>
      <w:proofErr w:type="spellEnd"/>
      <w:r w:rsidR="0009266D" w:rsidRPr="00183134">
        <w:t>)</w:t>
      </w:r>
      <w:r w:rsidR="008D499B" w:rsidRPr="00183134">
        <w:fldChar w:fldCharType="end"/>
      </w:r>
      <w:r w:rsidRPr="00183134">
        <w:t xml:space="preserve"> above is for the purposes of assisting the Tenderer to prepare a proposed program for the Works and the Contractor's Activities.  This is not to be taken as a representation that the Commonwealth will </w:t>
      </w:r>
      <w:proofErr w:type="gramStart"/>
      <w:r w:rsidRPr="00183134">
        <w:t>enter into</w:t>
      </w:r>
      <w:proofErr w:type="gramEnd"/>
      <w:r w:rsidRPr="00183134">
        <w:t xml:space="preserve"> a contract on this date or any other date with the Tenderer.  The Tenderer is also referred to clause </w:t>
      </w:r>
      <w:r w:rsidRPr="00183134">
        <w:fldChar w:fldCharType="begin"/>
      </w:r>
      <w:r w:rsidRPr="00183134">
        <w:instrText xml:space="preserve"> REF _Ref106077294 \r \h </w:instrText>
      </w:r>
      <w:r w:rsidR="00F03A9C" w:rsidRPr="00183134">
        <w:instrText xml:space="preserve"> \* MERGEFORMAT </w:instrText>
      </w:r>
      <w:r w:rsidRPr="00183134">
        <w:fldChar w:fldCharType="separate"/>
      </w:r>
      <w:r w:rsidR="0009266D" w:rsidRPr="00183134">
        <w:t>8</w:t>
      </w:r>
      <w:r w:rsidRPr="00183134">
        <w:fldChar w:fldCharType="end"/>
      </w:r>
      <w:r w:rsidRPr="00183134">
        <w:t xml:space="preserve"> of the Tender Conditions. </w:t>
      </w:r>
    </w:p>
    <w:p w14:paraId="73C4834B" w14:textId="3BB26EE6" w:rsidR="001A612C" w:rsidRPr="00183134" w:rsidRDefault="001A612C" w:rsidP="001A612C">
      <w:pPr>
        <w:pStyle w:val="DefenceHeadingNoTOC1"/>
      </w:pPr>
      <w:bookmarkStart w:id="1786" w:name="_Ref125546184"/>
      <w:r w:rsidRPr="00183134">
        <w:t>DATE/S FOR COMPLETION</w:t>
      </w:r>
      <w:bookmarkEnd w:id="1786"/>
    </w:p>
    <w:p w14:paraId="54EDC59D" w14:textId="30E5B900" w:rsidR="001A612C" w:rsidRPr="00183134" w:rsidRDefault="001A612C" w:rsidP="001A612C">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_Ref465353600 \w \h </w:instrText>
      </w:r>
      <w:r w:rsidR="00183134">
        <w:instrText xml:space="preserve"> \* MERGEFORMAT </w:instrText>
      </w:r>
      <w:r w:rsidRPr="00183134">
        <w:fldChar w:fldCharType="separate"/>
      </w:r>
      <w:r w:rsidR="0009266D" w:rsidRPr="00183134">
        <w:t>4(a)(iv)</w:t>
      </w:r>
      <w:r w:rsidRPr="00183134">
        <w:fldChar w:fldCharType="end"/>
      </w:r>
      <w:r w:rsidRPr="00183134">
        <w:t xml:space="preserve"> of the Tender Conditions and to assist the Commonwealth in evaluating its Tender, the Tenderer is requested to provide </w:t>
      </w:r>
      <w:r w:rsidRPr="00183134">
        <w:rPr>
          <w:b/>
          <w:i/>
        </w:rPr>
        <w:t xml:space="preserve">a </w:t>
      </w:r>
      <w:r w:rsidRPr="00183134">
        <w:rPr>
          <w:bCs/>
          <w:iCs/>
        </w:rPr>
        <w:t>proposed Date</w:t>
      </w:r>
      <w:r w:rsidRPr="00183134">
        <w:rPr>
          <w:b/>
          <w:i/>
        </w:rPr>
        <w:t xml:space="preserve"> </w:t>
      </w:r>
      <w:r w:rsidRPr="00183134">
        <w:rPr>
          <w:bCs/>
          <w:iCs/>
        </w:rPr>
        <w:t>for Completion</w:t>
      </w:r>
      <w:r w:rsidRPr="00183134">
        <w:t xml:space="preserve"> (as defined in clause 2</w:t>
      </w:r>
      <w:r w:rsidR="00F36AA8" w:rsidRPr="00183134">
        <w:t>4</w:t>
      </w:r>
      <w:r w:rsidRPr="00183134">
        <w:t xml:space="preserve">.1 of the Conditions of Contract in </w:t>
      </w:r>
      <w:r w:rsidR="00F36AA8" w:rsidRPr="00183134">
        <w:fldChar w:fldCharType="begin"/>
      </w:r>
      <w:r w:rsidR="00F36AA8" w:rsidRPr="00183134">
        <w:instrText xml:space="preserve"> REF _Ref159849039 \r \h </w:instrText>
      </w:r>
      <w:r w:rsidR="00183134">
        <w:instrText xml:space="preserve"> \* MERGEFORMAT </w:instrText>
      </w:r>
      <w:r w:rsidR="00F36AA8" w:rsidRPr="00183134">
        <w:fldChar w:fldCharType="separate"/>
      </w:r>
      <w:r w:rsidR="0009266D" w:rsidRPr="00183134">
        <w:t>Part 5</w:t>
      </w:r>
      <w:r w:rsidR="00F36AA8" w:rsidRPr="00183134">
        <w:fldChar w:fldCharType="end"/>
      </w:r>
      <w:r w:rsidRPr="00183134">
        <w:t xml:space="preserve">) which </w:t>
      </w:r>
      <w:r w:rsidR="00FD5D73" w:rsidRPr="00183134">
        <w:t>should have regard to the Commonwealth's</w:t>
      </w:r>
      <w:r w:rsidRPr="00183134">
        <w:t xml:space="preserve"> "</w:t>
      </w:r>
      <w:r w:rsidR="00FD5D73" w:rsidRPr="00183134">
        <w:t xml:space="preserve">nominated </w:t>
      </w:r>
      <w:r w:rsidRPr="00183134">
        <w:t>date for Completion" in the table below</w:t>
      </w:r>
      <w:r w:rsidR="00FD5D73" w:rsidRPr="00183134">
        <w:t>, however provision of a date after this nominated date will not render the Tender non-conforming</w:t>
      </w:r>
      <w:r w:rsidRPr="00183134">
        <w:t>:</w:t>
      </w:r>
    </w:p>
    <w:tbl>
      <w:tblPr>
        <w:tblW w:w="9356"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0" w:type="dxa"/>
          <w:right w:w="50" w:type="dxa"/>
        </w:tblCellMar>
        <w:tblLook w:val="0000" w:firstRow="0" w:lastRow="0" w:firstColumn="0" w:lastColumn="0" w:noHBand="0" w:noVBand="0"/>
      </w:tblPr>
      <w:tblGrid>
        <w:gridCol w:w="3261"/>
        <w:gridCol w:w="3685"/>
        <w:gridCol w:w="2410"/>
      </w:tblGrid>
      <w:tr w:rsidR="00C560CC" w:rsidRPr="00183134" w14:paraId="2A2B6042" w14:textId="77777777" w:rsidTr="006B4439">
        <w:trPr>
          <w:cantSplit/>
          <w:trHeight w:val="561"/>
        </w:trPr>
        <w:tc>
          <w:tcPr>
            <w:tcW w:w="3261" w:type="dxa"/>
            <w:vMerge w:val="restart"/>
            <w:tcMar>
              <w:right w:w="567" w:type="dxa"/>
            </w:tcMar>
          </w:tcPr>
          <w:p w14:paraId="4E8FEEFB" w14:textId="03C667FE" w:rsidR="00C560CC" w:rsidRPr="00183134" w:rsidRDefault="00C560CC" w:rsidP="006B4439">
            <w:pPr>
              <w:pStyle w:val="TableText"/>
              <w:spacing w:before="120" w:after="120"/>
              <w:rPr>
                <w:b/>
                <w:bCs/>
                <w:iCs/>
                <w:sz w:val="14"/>
                <w:szCs w:val="14"/>
                <w:shd w:val="clear" w:color="000000" w:fill="auto"/>
              </w:rPr>
            </w:pPr>
            <w:r w:rsidRPr="00183134">
              <w:rPr>
                <w:b/>
                <w:sz w:val="14"/>
                <w:szCs w:val="14"/>
                <w:shd w:val="clear" w:color="000000" w:fill="auto"/>
              </w:rPr>
              <w:t xml:space="preserve">IF THERE ARE NO STAGES, FOR THE WORKS </w:t>
            </w:r>
          </w:p>
        </w:tc>
        <w:tc>
          <w:tcPr>
            <w:tcW w:w="3685" w:type="dxa"/>
          </w:tcPr>
          <w:p w14:paraId="02CFE3A9" w14:textId="77777777" w:rsidR="00C560CC" w:rsidRPr="00183134" w:rsidRDefault="00C560CC" w:rsidP="006B4439">
            <w:pPr>
              <w:pStyle w:val="TableText"/>
              <w:tabs>
                <w:tab w:val="left" w:pos="433"/>
                <w:tab w:val="right" w:leader="dot" w:pos="4678"/>
              </w:tabs>
              <w:spacing w:before="120" w:after="120"/>
              <w:jc w:val="center"/>
              <w:rPr>
                <w:sz w:val="14"/>
                <w:szCs w:val="14"/>
                <w:shd w:val="clear" w:color="000000" w:fill="auto"/>
              </w:rPr>
            </w:pPr>
            <w:r w:rsidRPr="00183134">
              <w:rPr>
                <w:b/>
                <w:sz w:val="14"/>
                <w:szCs w:val="14"/>
              </w:rPr>
              <w:t>DATE FOR COMPLETION</w:t>
            </w:r>
          </w:p>
        </w:tc>
        <w:tc>
          <w:tcPr>
            <w:tcW w:w="2410" w:type="dxa"/>
          </w:tcPr>
          <w:p w14:paraId="7C5D8104" w14:textId="77777777" w:rsidR="00C560CC" w:rsidRPr="00183134" w:rsidRDefault="00C560CC" w:rsidP="006B4439">
            <w:pPr>
              <w:pStyle w:val="TableText"/>
              <w:tabs>
                <w:tab w:val="left" w:pos="433"/>
                <w:tab w:val="right" w:leader="dot" w:pos="4678"/>
              </w:tabs>
              <w:spacing w:before="120" w:after="120"/>
              <w:jc w:val="center"/>
              <w:rPr>
                <w:sz w:val="14"/>
                <w:szCs w:val="14"/>
                <w:shd w:val="clear" w:color="000000" w:fill="auto"/>
              </w:rPr>
            </w:pPr>
            <w:r w:rsidRPr="00183134">
              <w:rPr>
                <w:b/>
                <w:sz w:val="14"/>
                <w:szCs w:val="14"/>
              </w:rPr>
              <w:t>NOMINATED DATE FOR COMPLETION</w:t>
            </w:r>
          </w:p>
        </w:tc>
      </w:tr>
      <w:tr w:rsidR="00C560CC" w:rsidRPr="00183134" w14:paraId="0AFF272A" w14:textId="77777777" w:rsidTr="006B4439">
        <w:trPr>
          <w:cantSplit/>
          <w:trHeight w:val="561"/>
        </w:trPr>
        <w:tc>
          <w:tcPr>
            <w:tcW w:w="3261" w:type="dxa"/>
            <w:vMerge/>
            <w:tcMar>
              <w:right w:w="567" w:type="dxa"/>
            </w:tcMar>
          </w:tcPr>
          <w:p w14:paraId="5D187A73" w14:textId="77777777" w:rsidR="00C560CC" w:rsidRPr="00183134" w:rsidRDefault="00C560CC" w:rsidP="006B4439">
            <w:pPr>
              <w:pStyle w:val="TableText"/>
              <w:spacing w:before="120" w:after="120"/>
              <w:rPr>
                <w:b/>
                <w:sz w:val="14"/>
                <w:szCs w:val="14"/>
                <w:shd w:val="clear" w:color="000000" w:fill="auto"/>
              </w:rPr>
            </w:pPr>
          </w:p>
        </w:tc>
        <w:tc>
          <w:tcPr>
            <w:tcW w:w="3685" w:type="dxa"/>
          </w:tcPr>
          <w:p w14:paraId="0F1E69A5" w14:textId="3D656114" w:rsidR="00C560CC" w:rsidRPr="00183134" w:rsidRDefault="00C560CC" w:rsidP="006B4439">
            <w:pPr>
              <w:pStyle w:val="TableText"/>
              <w:tabs>
                <w:tab w:val="left" w:pos="433"/>
                <w:tab w:val="right" w:leader="dot" w:pos="4678"/>
              </w:tabs>
              <w:spacing w:before="120" w:after="120"/>
              <w:rPr>
                <w:sz w:val="14"/>
                <w:szCs w:val="14"/>
                <w:shd w:val="clear" w:color="000000" w:fill="auto"/>
              </w:rPr>
            </w:pPr>
            <w:r w:rsidRPr="00183134">
              <w:rPr>
                <w:b/>
                <w:color w:val="000000"/>
                <w:sz w:val="18"/>
                <w:szCs w:val="14"/>
              </w:rPr>
              <w:t xml:space="preserve">[INSERT] </w:t>
            </w:r>
            <w:r w:rsidR="002A7D39" w:rsidRPr="00183134">
              <w:rPr>
                <w:b/>
                <w:color w:val="000000"/>
                <w:sz w:val="18"/>
                <w:szCs w:val="14"/>
              </w:rPr>
              <w:t>MONTHS</w:t>
            </w:r>
            <w:r w:rsidRPr="00183134">
              <w:rPr>
                <w:color w:val="000000"/>
                <w:sz w:val="18"/>
                <w:szCs w:val="14"/>
              </w:rPr>
              <w:t xml:space="preserve"> AFTER THE AWARD DATE</w:t>
            </w:r>
          </w:p>
        </w:tc>
        <w:tc>
          <w:tcPr>
            <w:tcW w:w="2410" w:type="dxa"/>
          </w:tcPr>
          <w:p w14:paraId="521035E1" w14:textId="4FEDA171" w:rsidR="00E932B5" w:rsidRPr="00183134" w:rsidRDefault="00C560CC" w:rsidP="006B4439">
            <w:pPr>
              <w:pStyle w:val="TableText"/>
              <w:tabs>
                <w:tab w:val="left" w:pos="433"/>
                <w:tab w:val="right" w:leader="dot" w:pos="4678"/>
              </w:tabs>
              <w:spacing w:before="120" w:after="120"/>
              <w:rPr>
                <w:sz w:val="18"/>
                <w:szCs w:val="14"/>
              </w:rPr>
            </w:pPr>
            <w:r w:rsidRPr="00183134">
              <w:rPr>
                <w:color w:val="000000"/>
                <w:sz w:val="18"/>
                <w:szCs w:val="14"/>
                <w:lang w:eastAsia="en-AU"/>
              </w:rPr>
              <w:t xml:space="preserve">WITHIN </w:t>
            </w:r>
            <w:r w:rsidR="00856CE3">
              <w:rPr>
                <w:color w:val="000000"/>
                <w:sz w:val="18"/>
                <w:szCs w:val="14"/>
                <w:lang w:eastAsia="en-AU"/>
              </w:rPr>
              <w:t>8.5</w:t>
            </w:r>
            <w:r w:rsidRPr="00183134">
              <w:rPr>
                <w:color w:val="000000"/>
                <w:sz w:val="18"/>
                <w:szCs w:val="14"/>
                <w:lang w:eastAsia="en-AU"/>
              </w:rPr>
              <w:t xml:space="preserve"> </w:t>
            </w:r>
            <w:r w:rsidR="002A7D39" w:rsidRPr="00183134">
              <w:rPr>
                <w:color w:val="000000"/>
                <w:sz w:val="18"/>
                <w:szCs w:val="14"/>
                <w:lang w:eastAsia="en-AU"/>
              </w:rPr>
              <w:t>MONTHS</w:t>
            </w:r>
            <w:r w:rsidRPr="00183134">
              <w:rPr>
                <w:sz w:val="18"/>
                <w:szCs w:val="14"/>
              </w:rPr>
              <w:t xml:space="preserve"> AFTER THE AWARD DATE</w:t>
            </w:r>
          </w:p>
          <w:p w14:paraId="2D82B8FA" w14:textId="52EFC77D" w:rsidR="00C560CC" w:rsidRPr="00183134" w:rsidRDefault="00E932B5" w:rsidP="006B4439">
            <w:pPr>
              <w:pStyle w:val="TableText"/>
              <w:tabs>
                <w:tab w:val="left" w:pos="433"/>
                <w:tab w:val="right" w:leader="dot" w:pos="4678"/>
              </w:tabs>
              <w:spacing w:before="120" w:after="120"/>
              <w:rPr>
                <w:sz w:val="14"/>
                <w:szCs w:val="14"/>
                <w:shd w:val="clear" w:color="000000" w:fill="auto"/>
              </w:rPr>
            </w:pPr>
            <w:r w:rsidRPr="00183134">
              <w:rPr>
                <w:i/>
                <w:iCs/>
                <w:sz w:val="18"/>
                <w:szCs w:val="14"/>
              </w:rPr>
              <w:t>(including 6 weeks of HOTO review and approval)</w:t>
            </w:r>
            <w:r w:rsidRPr="00183134">
              <w:rPr>
                <w:sz w:val="18"/>
                <w:szCs w:val="14"/>
              </w:rPr>
              <w:t xml:space="preserve"> </w:t>
            </w:r>
            <w:r w:rsidR="00C560CC" w:rsidRPr="00183134">
              <w:rPr>
                <w:sz w:val="18"/>
                <w:szCs w:val="14"/>
              </w:rPr>
              <w:t xml:space="preserve"> </w:t>
            </w:r>
          </w:p>
        </w:tc>
      </w:tr>
    </w:tbl>
    <w:p w14:paraId="453772EE" w14:textId="77777777" w:rsidR="00C560CC" w:rsidRPr="00183134" w:rsidRDefault="00C560CC" w:rsidP="001A612C">
      <w:pPr>
        <w:pStyle w:val="DefenceNormal"/>
      </w:pPr>
    </w:p>
    <w:p w14:paraId="50FA6849" w14:textId="77777777" w:rsidR="00DB09D6" w:rsidRPr="00183134" w:rsidRDefault="00DB09D6" w:rsidP="00DB09D6">
      <w:pPr>
        <w:pStyle w:val="DefenceNormal"/>
        <w:spacing w:before="120"/>
      </w:pPr>
      <w:r w:rsidRPr="00183134">
        <w:t xml:space="preserve">Notes: </w:t>
      </w:r>
    </w:p>
    <w:p w14:paraId="317F8938" w14:textId="77777777" w:rsidR="00DB09D6" w:rsidRPr="00183134" w:rsidRDefault="00DB09D6" w:rsidP="00DB09D6">
      <w:pPr>
        <w:pStyle w:val="DefenceNormal"/>
      </w:pPr>
      <w:r w:rsidRPr="00183134">
        <w:lastRenderedPageBreak/>
        <w:t xml:space="preserve">1. Tenderers to ensure that the HOTO (draft OMMS, As </w:t>
      </w:r>
      <w:proofErr w:type="spellStart"/>
      <w:r w:rsidRPr="00183134">
        <w:t>Builts</w:t>
      </w:r>
      <w:proofErr w:type="spellEnd"/>
      <w:r w:rsidRPr="00183134">
        <w:t>, GDLs etc.) is submitted early before physical completion and allow at least 6 weeks for HOTO review and approval process.</w:t>
      </w:r>
    </w:p>
    <w:p w14:paraId="04BFF4E0" w14:textId="77777777" w:rsidR="00DB09D6" w:rsidRDefault="00DB09D6" w:rsidP="00DB09D6">
      <w:pPr>
        <w:pStyle w:val="DefenceNormal"/>
      </w:pPr>
      <w:r w:rsidRPr="00183134">
        <w:t>2. The Commonwealth is interested in proposals that would greatly benefit the programme and provide schedule efficiencies in the delivery of the project. As such, tenderers are encouraged to lodge alternative proposals in Tender Schedule H in respect of the Works Description only in pursuit of greater value for money and shorter timeframe for delivering the works.</w:t>
      </w:r>
    </w:p>
    <w:p w14:paraId="79F6970E" w14:textId="2D65BDD1" w:rsidR="00872260" w:rsidRPr="00183134" w:rsidRDefault="00872260" w:rsidP="00872260">
      <w:pPr>
        <w:pStyle w:val="DefenceNormal"/>
        <w:pBdr>
          <w:bottom w:val="single" w:sz="4" w:space="1" w:color="auto"/>
        </w:pBdr>
        <w:rPr>
          <w:b/>
          <w:i/>
        </w:rPr>
      </w:pPr>
    </w:p>
    <w:p w14:paraId="040DFBB6" w14:textId="77777777" w:rsidR="00546FBD" w:rsidRPr="00183134" w:rsidRDefault="00546FBD" w:rsidP="00304507">
      <w:pPr>
        <w:pStyle w:val="DefenceNormal"/>
      </w:pPr>
    </w:p>
    <w:p w14:paraId="277E1FE7" w14:textId="77777777" w:rsidR="009949D6" w:rsidRPr="00183134" w:rsidRDefault="009949D6" w:rsidP="00304507">
      <w:pPr>
        <w:pStyle w:val="DefenceNormal"/>
      </w:pPr>
    </w:p>
    <w:p w14:paraId="2C9AAFE5" w14:textId="346BF259" w:rsidR="00872260" w:rsidRPr="00183134" w:rsidRDefault="00304507" w:rsidP="00304507">
      <w:pPr>
        <w:pStyle w:val="DefenceTenderScheduleHeading"/>
      </w:pPr>
      <w:bookmarkStart w:id="1787" w:name="_Toc45536900"/>
      <w:bookmarkStart w:id="1788" w:name="_Toc45541441"/>
      <w:bookmarkStart w:id="1789" w:name="_Toc45542297"/>
      <w:bookmarkStart w:id="1790" w:name="_Toc45543153"/>
      <w:bookmarkStart w:id="1791" w:name="_Toc45544007"/>
      <w:bookmarkStart w:id="1792" w:name="_Toc49780353"/>
      <w:bookmarkStart w:id="1793" w:name="_Toc49780570"/>
      <w:bookmarkStart w:id="1794" w:name="_Toc55567430"/>
      <w:bookmarkStart w:id="1795" w:name="_Toc57213811"/>
      <w:bookmarkStart w:id="1796" w:name="_Toc57214048"/>
      <w:bookmarkStart w:id="1797" w:name="_Toc57214283"/>
      <w:bookmarkStart w:id="1798" w:name="_Toc57649121"/>
      <w:bookmarkStart w:id="1799" w:name="_Toc63336157"/>
      <w:bookmarkStart w:id="1800" w:name="_Toc65849801"/>
      <w:bookmarkStart w:id="1801" w:name="_Ref45006958"/>
      <w:bookmarkStart w:id="1802" w:name="_Ref4500700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r w:rsidRPr="00183134">
        <w:lastRenderedPageBreak/>
        <w:br/>
      </w:r>
      <w:bookmarkStart w:id="1803" w:name="_Ref45299394"/>
      <w:bookmarkStart w:id="1804" w:name="_Ref45299403"/>
      <w:bookmarkStart w:id="1805" w:name="_Ref45300813"/>
      <w:bookmarkStart w:id="1806" w:name="_Ref45300821"/>
      <w:bookmarkStart w:id="1807" w:name="_Toc233714499"/>
      <w:r w:rsidRPr="00183134">
        <w:t>Indigenous Procurement Policy</w:t>
      </w:r>
      <w:bookmarkEnd w:id="1801"/>
      <w:bookmarkEnd w:id="1802"/>
      <w:bookmarkEnd w:id="1803"/>
      <w:bookmarkEnd w:id="1804"/>
      <w:bookmarkEnd w:id="1805"/>
      <w:bookmarkEnd w:id="1806"/>
      <w:bookmarkEnd w:id="1807"/>
    </w:p>
    <w:p w14:paraId="420E6F0C" w14:textId="7F306291" w:rsidR="00872260" w:rsidRPr="00183134" w:rsidRDefault="00872260" w:rsidP="00872260">
      <w:pPr>
        <w:pStyle w:val="DefenceNormal"/>
      </w:pPr>
      <w:r w:rsidRPr="00183134">
        <w:t>The Tenderer's attention is drawn to clause</w:t>
      </w:r>
      <w:r w:rsidR="00AE163C" w:rsidRPr="00183134">
        <w:t>s</w:t>
      </w:r>
      <w:r w:rsidRPr="00183134">
        <w:t xml:space="preserve"> </w:t>
      </w:r>
      <w:r w:rsidRPr="00183134">
        <w:fldChar w:fldCharType="begin"/>
      </w:r>
      <w:r w:rsidRPr="00183134">
        <w:instrText xml:space="preserve"> REF _Ref531336940 \r \h </w:instrText>
      </w:r>
      <w:r w:rsidR="00183134">
        <w:instrText xml:space="preserve"> \* MERGEFORMAT </w:instrText>
      </w:r>
      <w:r w:rsidRPr="00183134">
        <w:fldChar w:fldCharType="separate"/>
      </w:r>
      <w:r w:rsidR="0009266D" w:rsidRPr="00183134">
        <w:t>27</w:t>
      </w:r>
      <w:r w:rsidRPr="00183134">
        <w:fldChar w:fldCharType="end"/>
      </w:r>
      <w:r w:rsidRPr="00183134">
        <w:t xml:space="preserve">, </w:t>
      </w:r>
      <w:r w:rsidRPr="00183134">
        <w:fldChar w:fldCharType="begin"/>
      </w:r>
      <w:r w:rsidRPr="00183134">
        <w:instrText xml:space="preserve"> REF _Ref531335512 \r \h </w:instrText>
      </w:r>
      <w:r w:rsidR="00183134">
        <w:instrText xml:space="preserve"> \* MERGEFORMAT </w:instrText>
      </w:r>
      <w:r w:rsidRPr="00183134">
        <w:fldChar w:fldCharType="separate"/>
      </w:r>
      <w:r w:rsidR="0009266D" w:rsidRPr="00183134">
        <w:t>27.1</w:t>
      </w:r>
      <w:r w:rsidRPr="00183134">
        <w:fldChar w:fldCharType="end"/>
      </w:r>
      <w:r w:rsidRPr="00183134">
        <w:t xml:space="preserve"> and </w:t>
      </w:r>
      <w:r w:rsidRPr="00183134">
        <w:fldChar w:fldCharType="begin"/>
      </w:r>
      <w:r w:rsidRPr="00183134">
        <w:instrText xml:space="preserve"> REF _Ref531335513 \r \h </w:instrText>
      </w:r>
      <w:r w:rsidR="00183134">
        <w:instrText xml:space="preserve"> \* MERGEFORMAT </w:instrText>
      </w:r>
      <w:r w:rsidRPr="00183134">
        <w:fldChar w:fldCharType="separate"/>
      </w:r>
      <w:r w:rsidR="0009266D" w:rsidRPr="00183134">
        <w:t>27.2</w:t>
      </w:r>
      <w:r w:rsidRPr="00183134">
        <w:fldChar w:fldCharType="end"/>
      </w:r>
      <w:r w:rsidRPr="00183134">
        <w:t xml:space="preserve"> of the Tender Conditions.</w:t>
      </w:r>
    </w:p>
    <w:p w14:paraId="3EC703FD" w14:textId="7E424CC8" w:rsidR="00872260" w:rsidRPr="00183134" w:rsidRDefault="00872260" w:rsidP="00872260">
      <w:pPr>
        <w:pStyle w:val="DefenceNormal"/>
      </w:pPr>
      <w:r w:rsidRPr="00183134">
        <w:t xml:space="preserve">To assist the Tenderer to demonstrate its ability to satisfy the evaluation criterion described in clause </w:t>
      </w:r>
      <w:r w:rsidRPr="00183134">
        <w:fldChar w:fldCharType="begin"/>
      </w:r>
      <w:r w:rsidRPr="00183134">
        <w:instrText xml:space="preserve"> REF _Ref531336978 \r \h </w:instrText>
      </w:r>
      <w:r w:rsidR="00183134">
        <w:instrText xml:space="preserve"> \* MERGEFORMAT </w:instrText>
      </w:r>
      <w:r w:rsidRPr="00183134">
        <w:fldChar w:fldCharType="separate"/>
      </w:r>
      <w:r w:rsidR="0009266D" w:rsidRPr="00183134">
        <w:t>4(a)(</w:t>
      </w:r>
      <w:proofErr w:type="gramStart"/>
      <w:r w:rsidR="0009266D" w:rsidRPr="00183134">
        <w:t>v)A</w:t>
      </w:r>
      <w:proofErr w:type="gramEnd"/>
      <w:r w:rsidRPr="00183134">
        <w:fldChar w:fldCharType="end"/>
      </w:r>
      <w:r w:rsidRPr="00183134">
        <w:t xml:space="preserve"> of the Tender Conditions and to assist the Commonwealth in evaluating its Tender, the Tenderer is requested to describe its approach to delivering Indigenous employment and Indigenous supplier use outcomes.</w:t>
      </w:r>
    </w:p>
    <w:p w14:paraId="73F0D893" w14:textId="23C0824A" w:rsidR="00872260" w:rsidRPr="00183134" w:rsidRDefault="00872260" w:rsidP="00872260">
      <w:pPr>
        <w:pStyle w:val="DefenceNormal"/>
      </w:pPr>
      <w:r w:rsidRPr="00183134">
        <w:t xml:space="preserve">If the Tenderer wishes to lodge its Tender on a Joint Bid Basis, it is requested to provide any information in this </w:t>
      </w:r>
      <w:r w:rsidR="009425A5" w:rsidRPr="00183134">
        <w:fldChar w:fldCharType="begin"/>
      </w:r>
      <w:r w:rsidR="009425A5" w:rsidRPr="00183134">
        <w:instrText xml:space="preserve"> REF _Ref45299394 \w \h </w:instrText>
      </w:r>
      <w:r w:rsidR="00183134">
        <w:instrText xml:space="preserve"> \* MERGEFORMAT </w:instrText>
      </w:r>
      <w:r w:rsidR="009425A5" w:rsidRPr="00183134">
        <w:fldChar w:fldCharType="separate"/>
      </w:r>
      <w:r w:rsidR="0009266D" w:rsidRPr="00183134">
        <w:t>Tender Schedule E</w:t>
      </w:r>
      <w:r w:rsidR="009425A5" w:rsidRPr="00183134">
        <w:fldChar w:fldCharType="end"/>
      </w:r>
      <w:r w:rsidR="009425A5" w:rsidRPr="00183134">
        <w:t xml:space="preserve"> - </w:t>
      </w:r>
      <w:r w:rsidR="009425A5" w:rsidRPr="00183134">
        <w:fldChar w:fldCharType="begin"/>
      </w:r>
      <w:r w:rsidR="009425A5" w:rsidRPr="00183134">
        <w:instrText xml:space="preserve"> REF _Ref45299403 \h </w:instrText>
      </w:r>
      <w:r w:rsidR="00183134">
        <w:instrText xml:space="preserve"> \* MERGEFORMAT </w:instrText>
      </w:r>
      <w:r w:rsidR="009425A5" w:rsidRPr="00183134">
        <w:fldChar w:fldCharType="separate"/>
      </w:r>
      <w:r w:rsidR="0009266D" w:rsidRPr="00183134">
        <w:t>Indigenous Procurement Policy</w:t>
      </w:r>
      <w:r w:rsidR="009425A5" w:rsidRPr="00183134">
        <w:fldChar w:fldCharType="end"/>
      </w:r>
      <w:r w:rsidR="00501668" w:rsidRPr="00183134">
        <w:t xml:space="preserve"> </w:t>
      </w:r>
      <w:r w:rsidRPr="00183134">
        <w:t xml:space="preserve">which it considers relevant to </w:t>
      </w:r>
      <w:r w:rsidR="00D30C00" w:rsidRPr="00183134">
        <w:t xml:space="preserve">its </w:t>
      </w:r>
      <w:r w:rsidRPr="00183134">
        <w:t>proposed joint bid arrangements (as applicable).</w:t>
      </w:r>
    </w:p>
    <w:p w14:paraId="79B16D2B" w14:textId="176727E3" w:rsidR="00872260" w:rsidRPr="00183134" w:rsidRDefault="00872260" w:rsidP="00872260">
      <w:pPr>
        <w:pStyle w:val="DefenceNormal"/>
        <w:pBdr>
          <w:bottom w:val="single" w:sz="4" w:space="1" w:color="auto"/>
        </w:pBdr>
      </w:pPr>
    </w:p>
    <w:p w14:paraId="4B3ED6AA" w14:textId="77777777" w:rsidR="00546FBD" w:rsidRPr="00183134" w:rsidRDefault="00304507" w:rsidP="009425A5">
      <w:pPr>
        <w:pStyle w:val="DefenceTenderScheduleHeading"/>
      </w:pPr>
      <w:bookmarkStart w:id="1808" w:name="_Toc45536902"/>
      <w:bookmarkStart w:id="1809" w:name="_Toc45541443"/>
      <w:bookmarkStart w:id="1810" w:name="_Toc45542299"/>
      <w:bookmarkStart w:id="1811" w:name="_Toc45543155"/>
      <w:bookmarkStart w:id="1812" w:name="_Toc45544009"/>
      <w:bookmarkStart w:id="1813" w:name="_Toc49780355"/>
      <w:bookmarkStart w:id="1814" w:name="_Toc49780572"/>
      <w:bookmarkStart w:id="1815" w:name="_Toc55567432"/>
      <w:bookmarkStart w:id="1816" w:name="_Toc57213813"/>
      <w:bookmarkStart w:id="1817" w:name="_Toc57214050"/>
      <w:bookmarkStart w:id="1818" w:name="_Toc57214285"/>
      <w:bookmarkStart w:id="1819" w:name="_Toc57649123"/>
      <w:bookmarkStart w:id="1820" w:name="_Toc63336159"/>
      <w:bookmarkStart w:id="1821" w:name="_Toc65849803"/>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r w:rsidRPr="00183134">
        <w:lastRenderedPageBreak/>
        <w:br/>
      </w:r>
      <w:bookmarkStart w:id="1822" w:name="_Ref45299427"/>
      <w:bookmarkStart w:id="1823" w:name="_Ref45299435"/>
      <w:bookmarkStart w:id="1824" w:name="_Toc233714500"/>
      <w:r w:rsidR="00546FBD" w:rsidRPr="00183134">
        <w:t xml:space="preserve">Commonwealth </w:t>
      </w:r>
      <w:r w:rsidR="009425A5" w:rsidRPr="00183134">
        <w:t>Procurement Rules Compliance</w:t>
      </w:r>
      <w:bookmarkEnd w:id="1822"/>
      <w:bookmarkEnd w:id="1823"/>
      <w:bookmarkEnd w:id="1824"/>
    </w:p>
    <w:p w14:paraId="4DA70A5F" w14:textId="77777777" w:rsidR="00546FBD" w:rsidRPr="00183134" w:rsidRDefault="00546FBD" w:rsidP="00546FBD">
      <w:pPr>
        <w:pStyle w:val="DefenceNormal"/>
        <w:keepNext/>
        <w:spacing w:after="180"/>
      </w:pPr>
      <w:r w:rsidRPr="00183134">
        <w:t>The Tenderer is requested to:</w:t>
      </w:r>
    </w:p>
    <w:p w14:paraId="1C45B25C" w14:textId="77777777" w:rsidR="00E73429" w:rsidRPr="00183134" w:rsidRDefault="00E73429" w:rsidP="00EA6644">
      <w:pPr>
        <w:pStyle w:val="DefenceHeadingNoTOC3"/>
        <w:numPr>
          <w:ilvl w:val="2"/>
          <w:numId w:val="117"/>
        </w:numPr>
      </w:pPr>
      <w:r w:rsidRPr="00183134">
        <w:t>provide details of its practic</w:t>
      </w:r>
      <w:r w:rsidR="00753723" w:rsidRPr="00183134">
        <w:t>es regarding labour regulations and</w:t>
      </w:r>
      <w:r w:rsidRPr="00183134">
        <w:t xml:space="preserve"> ethical employment practices:</w:t>
      </w:r>
    </w:p>
    <w:tbl>
      <w:tblPr>
        <w:tblW w:w="0" w:type="auto"/>
        <w:tblInd w:w="108" w:type="dxa"/>
        <w:tblLayout w:type="fixed"/>
        <w:tblLook w:val="0000" w:firstRow="0" w:lastRow="0" w:firstColumn="0" w:lastColumn="0" w:noHBand="0" w:noVBand="0"/>
      </w:tblPr>
      <w:tblGrid>
        <w:gridCol w:w="9160"/>
      </w:tblGrid>
      <w:tr w:rsidR="00E73429" w:rsidRPr="00183134" w14:paraId="5868B8A7" w14:textId="77777777" w:rsidTr="00813148">
        <w:trPr>
          <w:cantSplit/>
          <w:trHeight w:val="853"/>
        </w:trPr>
        <w:tc>
          <w:tcPr>
            <w:tcW w:w="9160" w:type="dxa"/>
            <w:tcBorders>
              <w:top w:val="single" w:sz="6" w:space="0" w:color="auto"/>
              <w:left w:val="single" w:sz="6" w:space="0" w:color="auto"/>
              <w:bottom w:val="single" w:sz="6" w:space="0" w:color="auto"/>
              <w:right w:val="single" w:sz="6" w:space="0" w:color="auto"/>
            </w:tcBorders>
          </w:tcPr>
          <w:p w14:paraId="38D830B7" w14:textId="77777777" w:rsidR="00E73429" w:rsidRPr="00183134" w:rsidRDefault="00E73429" w:rsidP="00813148"/>
          <w:p w14:paraId="58D1A649" w14:textId="77777777" w:rsidR="00E73429" w:rsidRPr="00183134" w:rsidRDefault="00E73429" w:rsidP="00813148"/>
          <w:p w14:paraId="7DE51522" w14:textId="77777777" w:rsidR="00E73429" w:rsidRPr="00183134" w:rsidRDefault="00E73429" w:rsidP="00813148">
            <w:pPr>
              <w:spacing w:after="200"/>
              <w:rPr>
                <w:szCs w:val="20"/>
              </w:rPr>
            </w:pPr>
          </w:p>
        </w:tc>
      </w:tr>
    </w:tbl>
    <w:p w14:paraId="4480CFE2" w14:textId="77777777" w:rsidR="00753723" w:rsidRPr="00183134" w:rsidRDefault="00753723" w:rsidP="00EA6644">
      <w:pPr>
        <w:pStyle w:val="DefenceHeadingNoTOC3"/>
        <w:numPr>
          <w:ilvl w:val="0"/>
          <w:numId w:val="0"/>
        </w:numPr>
        <w:ind w:left="964" w:hanging="964"/>
      </w:pPr>
    </w:p>
    <w:p w14:paraId="1CB3FC8D" w14:textId="642E1489" w:rsidR="0029092B" w:rsidRPr="00183134" w:rsidRDefault="0029092B" w:rsidP="00DA209E">
      <w:pPr>
        <w:pStyle w:val="DefenceHeadingNoTOC3"/>
        <w:numPr>
          <w:ilvl w:val="2"/>
          <w:numId w:val="22"/>
        </w:numPr>
      </w:pPr>
      <w:r w:rsidRPr="00183134">
        <w:t>provide details of its practices regarding promoting environmental sustainability in relation to the Contractor's Activities and the Works, including having regard to:</w:t>
      </w:r>
    </w:p>
    <w:p w14:paraId="3FEC72D5" w14:textId="373C5DD0" w:rsidR="0029092B" w:rsidRPr="00183134" w:rsidRDefault="0029092B" w:rsidP="00CB4112">
      <w:pPr>
        <w:pStyle w:val="DefenceHeadingNoTOC4"/>
        <w:numPr>
          <w:ilvl w:val="3"/>
          <w:numId w:val="22"/>
        </w:numPr>
      </w:pPr>
      <w:r w:rsidRPr="00183134">
        <w:t>energy efficiency;</w:t>
      </w:r>
    </w:p>
    <w:p w14:paraId="6CFE2566" w14:textId="7842F194" w:rsidR="0029092B" w:rsidRPr="00183134" w:rsidRDefault="0029092B" w:rsidP="00CB4112">
      <w:pPr>
        <w:pStyle w:val="DefenceHeadingNoTOC4"/>
        <w:numPr>
          <w:ilvl w:val="3"/>
          <w:numId w:val="22"/>
        </w:numPr>
      </w:pPr>
      <w:r w:rsidRPr="00183134">
        <w:t xml:space="preserve">reducing environmental </w:t>
      </w:r>
      <w:r w:rsidR="00CB4112" w:rsidRPr="00183134">
        <w:t xml:space="preserve">and climate change </w:t>
      </w:r>
      <w:r w:rsidRPr="00183134">
        <w:t>impact;</w:t>
      </w:r>
    </w:p>
    <w:p w14:paraId="6CEDB9F4" w14:textId="67E16F7B" w:rsidR="0029092B" w:rsidRPr="00183134" w:rsidRDefault="00CB4112" w:rsidP="00CB4112">
      <w:pPr>
        <w:pStyle w:val="DefenceHeadingNoTOC4"/>
        <w:numPr>
          <w:ilvl w:val="3"/>
          <w:numId w:val="22"/>
        </w:numPr>
      </w:pPr>
      <w:r w:rsidRPr="00183134">
        <w:t xml:space="preserve">circularity of goods and services and </w:t>
      </w:r>
      <w:r w:rsidR="0029092B" w:rsidRPr="00183134">
        <w:t>the use of recycled products; and</w:t>
      </w:r>
    </w:p>
    <w:p w14:paraId="7703C83D" w14:textId="5CF53738" w:rsidR="0029092B" w:rsidRPr="00183134" w:rsidRDefault="0029092B" w:rsidP="00CB4112">
      <w:pPr>
        <w:pStyle w:val="DefenceHeadingNoTOC4"/>
        <w:numPr>
          <w:ilvl w:val="3"/>
          <w:numId w:val="22"/>
        </w:numPr>
      </w:pPr>
      <w:r w:rsidRPr="00183134">
        <w:t xml:space="preserve">the Sustainable Procurement Guide (as published by the Department of </w:t>
      </w:r>
      <w:r w:rsidR="00CB4112" w:rsidRPr="00183134">
        <w:t>Climate Change</w:t>
      </w:r>
      <w:r w:rsidRPr="00183134">
        <w:t xml:space="preserve">, </w:t>
      </w:r>
      <w:r w:rsidR="00CB4112" w:rsidRPr="00183134">
        <w:t xml:space="preserve">Energy, the Environment </w:t>
      </w:r>
      <w:r w:rsidRPr="00183134">
        <w:t>and</w:t>
      </w:r>
      <w:r w:rsidR="004C2C6A" w:rsidRPr="00183134">
        <w:t xml:space="preserve"> </w:t>
      </w:r>
      <w:r w:rsidR="00CB4112" w:rsidRPr="00183134">
        <w:t>Water</w:t>
      </w:r>
      <w:r w:rsidRPr="00183134">
        <w:t>):</w:t>
      </w:r>
    </w:p>
    <w:tbl>
      <w:tblPr>
        <w:tblW w:w="0" w:type="auto"/>
        <w:tblInd w:w="108" w:type="dxa"/>
        <w:tblLayout w:type="fixed"/>
        <w:tblLook w:val="0000" w:firstRow="0" w:lastRow="0" w:firstColumn="0" w:lastColumn="0" w:noHBand="0" w:noVBand="0"/>
      </w:tblPr>
      <w:tblGrid>
        <w:gridCol w:w="9160"/>
      </w:tblGrid>
      <w:tr w:rsidR="00753723" w:rsidRPr="00183134" w14:paraId="7BB061F1" w14:textId="77777777" w:rsidTr="00753723">
        <w:trPr>
          <w:cantSplit/>
          <w:trHeight w:val="853"/>
        </w:trPr>
        <w:tc>
          <w:tcPr>
            <w:tcW w:w="9160" w:type="dxa"/>
            <w:tcBorders>
              <w:top w:val="single" w:sz="6" w:space="0" w:color="auto"/>
              <w:left w:val="single" w:sz="6" w:space="0" w:color="auto"/>
              <w:bottom w:val="single" w:sz="6" w:space="0" w:color="auto"/>
              <w:right w:val="single" w:sz="6" w:space="0" w:color="auto"/>
            </w:tcBorders>
          </w:tcPr>
          <w:p w14:paraId="6725BD13" w14:textId="77777777" w:rsidR="00753723" w:rsidRPr="00183134" w:rsidRDefault="00753723" w:rsidP="00753723"/>
          <w:p w14:paraId="2DD377EA" w14:textId="77777777" w:rsidR="00753723" w:rsidRPr="00183134" w:rsidRDefault="00753723" w:rsidP="00753723"/>
          <w:p w14:paraId="24AC2912" w14:textId="77777777" w:rsidR="00753723" w:rsidRPr="00183134" w:rsidRDefault="00753723" w:rsidP="00753723">
            <w:pPr>
              <w:spacing w:after="200"/>
              <w:rPr>
                <w:szCs w:val="20"/>
              </w:rPr>
            </w:pPr>
          </w:p>
        </w:tc>
      </w:tr>
    </w:tbl>
    <w:p w14:paraId="300F65DA" w14:textId="5B289F5D" w:rsidR="00CB4112" w:rsidRPr="00183134" w:rsidRDefault="00CB4112" w:rsidP="00DA5CB9">
      <w:pPr>
        <w:pStyle w:val="DefenceHeadingNoTOC3"/>
        <w:numPr>
          <w:ilvl w:val="2"/>
          <w:numId w:val="22"/>
        </w:numPr>
        <w:spacing w:before="240"/>
      </w:pPr>
      <w:r w:rsidRPr="00183134">
        <w:t xml:space="preserve">provide details of its practices regarding achieving efficiencies and savings in whole of life costs including opportunities to maximise the WOL Objectives: </w:t>
      </w:r>
    </w:p>
    <w:tbl>
      <w:tblPr>
        <w:tblW w:w="0" w:type="auto"/>
        <w:tblInd w:w="108" w:type="dxa"/>
        <w:tblLayout w:type="fixed"/>
        <w:tblLook w:val="0000" w:firstRow="0" w:lastRow="0" w:firstColumn="0" w:lastColumn="0" w:noHBand="0" w:noVBand="0"/>
      </w:tblPr>
      <w:tblGrid>
        <w:gridCol w:w="9160"/>
      </w:tblGrid>
      <w:tr w:rsidR="00CB4112" w:rsidRPr="00183134" w14:paraId="295844BA" w14:textId="77777777" w:rsidTr="006B4439">
        <w:trPr>
          <w:cantSplit/>
          <w:trHeight w:val="853"/>
        </w:trPr>
        <w:tc>
          <w:tcPr>
            <w:tcW w:w="9160" w:type="dxa"/>
            <w:tcBorders>
              <w:top w:val="single" w:sz="6" w:space="0" w:color="auto"/>
              <w:left w:val="single" w:sz="6" w:space="0" w:color="auto"/>
              <w:bottom w:val="single" w:sz="6" w:space="0" w:color="auto"/>
              <w:right w:val="single" w:sz="6" w:space="0" w:color="auto"/>
            </w:tcBorders>
          </w:tcPr>
          <w:p w14:paraId="59C3198F" w14:textId="77777777" w:rsidR="00CB4112" w:rsidRPr="00183134" w:rsidRDefault="00CB4112" w:rsidP="006B4439"/>
          <w:p w14:paraId="2CB87A16" w14:textId="77777777" w:rsidR="00CB4112" w:rsidRPr="00183134" w:rsidRDefault="00CB4112" w:rsidP="006B4439"/>
          <w:p w14:paraId="3C30707D" w14:textId="77777777" w:rsidR="00CB4112" w:rsidRPr="00183134" w:rsidRDefault="00CB4112" w:rsidP="006B4439">
            <w:pPr>
              <w:spacing w:after="200"/>
              <w:rPr>
                <w:szCs w:val="20"/>
              </w:rPr>
            </w:pPr>
          </w:p>
        </w:tc>
      </w:tr>
    </w:tbl>
    <w:p w14:paraId="76C7F98E" w14:textId="0A6D0AC4" w:rsidR="00E73429" w:rsidRPr="00183134" w:rsidRDefault="00E73429" w:rsidP="00AB4FBC">
      <w:pPr>
        <w:pStyle w:val="DefenceHeadingNoTOC3"/>
        <w:numPr>
          <w:ilvl w:val="2"/>
          <w:numId w:val="22"/>
        </w:numPr>
        <w:spacing w:before="240"/>
      </w:pPr>
      <w:bookmarkStart w:id="1825" w:name="_Hlk214445996"/>
      <w:r w:rsidRPr="00183134">
        <w:t xml:space="preserve">demonstrate its capability to meet the </w:t>
      </w:r>
      <w:r w:rsidR="00CD1E66" w:rsidRPr="00183134">
        <w:t xml:space="preserve">Applicable Standards (for example, in the form </w:t>
      </w:r>
      <w:r w:rsidRPr="00183134">
        <w:t>of</w:t>
      </w:r>
      <w:r w:rsidR="00CD1E66" w:rsidRPr="00183134">
        <w:t xml:space="preserve"> a detailed explanation or a plan outlining how the Tenderer intends to meet the Applicable Standards if it is the successful Tenderer)</w:t>
      </w:r>
      <w:r w:rsidRPr="00183134">
        <w:t xml:space="preserve">: </w:t>
      </w:r>
    </w:p>
    <w:bookmarkEnd w:id="1825"/>
    <w:tbl>
      <w:tblPr>
        <w:tblW w:w="0" w:type="auto"/>
        <w:tblInd w:w="108" w:type="dxa"/>
        <w:tblLayout w:type="fixed"/>
        <w:tblLook w:val="0000" w:firstRow="0" w:lastRow="0" w:firstColumn="0" w:lastColumn="0" w:noHBand="0" w:noVBand="0"/>
      </w:tblPr>
      <w:tblGrid>
        <w:gridCol w:w="9160"/>
      </w:tblGrid>
      <w:tr w:rsidR="00E73429" w:rsidRPr="00183134" w14:paraId="216EFE8E" w14:textId="77777777" w:rsidTr="00813148">
        <w:trPr>
          <w:cantSplit/>
          <w:trHeight w:val="853"/>
        </w:trPr>
        <w:tc>
          <w:tcPr>
            <w:tcW w:w="9160" w:type="dxa"/>
            <w:tcBorders>
              <w:top w:val="single" w:sz="6" w:space="0" w:color="auto"/>
              <w:left w:val="single" w:sz="6" w:space="0" w:color="auto"/>
              <w:bottom w:val="single" w:sz="6" w:space="0" w:color="auto"/>
              <w:right w:val="single" w:sz="6" w:space="0" w:color="auto"/>
            </w:tcBorders>
          </w:tcPr>
          <w:p w14:paraId="70BDB0B9" w14:textId="77777777" w:rsidR="00E73429" w:rsidRPr="00183134" w:rsidRDefault="00E73429" w:rsidP="00813148"/>
          <w:p w14:paraId="38319807" w14:textId="77777777" w:rsidR="00E73429" w:rsidRPr="00183134" w:rsidRDefault="00E73429" w:rsidP="00813148"/>
          <w:p w14:paraId="61A210E5" w14:textId="77777777" w:rsidR="00E73429" w:rsidRPr="00183134" w:rsidRDefault="00E73429" w:rsidP="00813148">
            <w:pPr>
              <w:spacing w:after="200"/>
              <w:rPr>
                <w:szCs w:val="20"/>
              </w:rPr>
            </w:pPr>
          </w:p>
        </w:tc>
      </w:tr>
    </w:tbl>
    <w:p w14:paraId="0398E018" w14:textId="2F35AEE9" w:rsidR="0073551E" w:rsidRPr="00183134" w:rsidRDefault="005813F4" w:rsidP="00E21B69">
      <w:pPr>
        <w:pStyle w:val="DefenceHeadingNoTOC3"/>
        <w:keepNext/>
        <w:keepLines/>
        <w:numPr>
          <w:ilvl w:val="2"/>
          <w:numId w:val="22"/>
        </w:numPr>
        <w:spacing w:before="240"/>
      </w:pPr>
      <w:r w:rsidRPr="00183134">
        <w:lastRenderedPageBreak/>
        <w:t>provide details of its organisational commitment to ethical conduct and ensuring compliance with the Commonwealth Supplier Code of Conduct, including by reference to applicable corporate policies or frameworks regarding ethics, governance and accountability</w:t>
      </w:r>
      <w:r w:rsidR="0073551E" w:rsidRPr="00183134">
        <w:t>:</w:t>
      </w:r>
    </w:p>
    <w:tbl>
      <w:tblPr>
        <w:tblW w:w="0" w:type="auto"/>
        <w:tblInd w:w="108" w:type="dxa"/>
        <w:tblLayout w:type="fixed"/>
        <w:tblLook w:val="0000" w:firstRow="0" w:lastRow="0" w:firstColumn="0" w:lastColumn="0" w:noHBand="0" w:noVBand="0"/>
      </w:tblPr>
      <w:tblGrid>
        <w:gridCol w:w="9160"/>
      </w:tblGrid>
      <w:tr w:rsidR="0073551E" w:rsidRPr="00183134" w14:paraId="462BA2D8" w14:textId="77777777" w:rsidTr="006B4439">
        <w:trPr>
          <w:cantSplit/>
          <w:trHeight w:val="853"/>
        </w:trPr>
        <w:tc>
          <w:tcPr>
            <w:tcW w:w="9160" w:type="dxa"/>
            <w:tcBorders>
              <w:top w:val="single" w:sz="6" w:space="0" w:color="auto"/>
              <w:left w:val="single" w:sz="6" w:space="0" w:color="auto"/>
              <w:bottom w:val="single" w:sz="6" w:space="0" w:color="auto"/>
              <w:right w:val="single" w:sz="6" w:space="0" w:color="auto"/>
            </w:tcBorders>
          </w:tcPr>
          <w:p w14:paraId="1AD99857" w14:textId="77777777" w:rsidR="0073551E" w:rsidRPr="00183134" w:rsidRDefault="0073551E" w:rsidP="006B4439"/>
          <w:p w14:paraId="28B60E1C" w14:textId="77777777" w:rsidR="0073551E" w:rsidRPr="00183134" w:rsidRDefault="0073551E" w:rsidP="006B4439"/>
          <w:p w14:paraId="6B480D1B" w14:textId="77777777" w:rsidR="0073551E" w:rsidRPr="00183134" w:rsidRDefault="0073551E" w:rsidP="006B4439">
            <w:pPr>
              <w:spacing w:after="200"/>
              <w:rPr>
                <w:szCs w:val="20"/>
              </w:rPr>
            </w:pPr>
          </w:p>
        </w:tc>
      </w:tr>
    </w:tbl>
    <w:p w14:paraId="032FCC2F" w14:textId="77777777" w:rsidR="005813F4" w:rsidRPr="00183134" w:rsidRDefault="005813F4" w:rsidP="00CB4112">
      <w:pPr>
        <w:pStyle w:val="DefenceNormal"/>
        <w:pBdr>
          <w:bottom w:val="single" w:sz="4" w:space="1" w:color="auto"/>
        </w:pBdr>
      </w:pPr>
    </w:p>
    <w:p w14:paraId="6F770292" w14:textId="77777777" w:rsidR="004C2B23" w:rsidRPr="00183134" w:rsidRDefault="00304507" w:rsidP="00304507">
      <w:pPr>
        <w:pStyle w:val="DefenceTenderScheduleHeading"/>
      </w:pPr>
      <w:r w:rsidRPr="00183134">
        <w:lastRenderedPageBreak/>
        <w:br/>
      </w:r>
      <w:bookmarkStart w:id="1826" w:name="_Ref45299470"/>
      <w:bookmarkStart w:id="1827" w:name="_Ref45299477"/>
      <w:bookmarkStart w:id="1828" w:name="_Toc233714501"/>
      <w:r w:rsidRPr="00183134">
        <w:t>Financial</w:t>
      </w:r>
      <w:bookmarkEnd w:id="1826"/>
      <w:bookmarkEnd w:id="1827"/>
      <w:bookmarkEnd w:id="1828"/>
    </w:p>
    <w:p w14:paraId="43AA8404" w14:textId="0D22DC17" w:rsidR="004C2B23" w:rsidRPr="00183134" w:rsidRDefault="004C2B23" w:rsidP="004C2B23">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_Ref44682535 \r \h </w:instrText>
      </w:r>
      <w:r w:rsidR="00183134">
        <w:instrText xml:space="preserve"> \* MERGEFORMAT </w:instrText>
      </w:r>
      <w:r w:rsidRPr="00183134">
        <w:fldChar w:fldCharType="separate"/>
      </w:r>
      <w:r w:rsidR="0009266D" w:rsidRPr="00183134">
        <w:t>4(a)(vii)</w:t>
      </w:r>
      <w:r w:rsidRPr="00183134">
        <w:fldChar w:fldCharType="end"/>
      </w:r>
      <w:r w:rsidRPr="00183134">
        <w:t xml:space="preserve"> of the Tender Conditions and to assist the Commonwealth in evaluating its Tender, the Tenderer is requested to provide the information described in </w:t>
      </w:r>
      <w:r w:rsidR="009425A5" w:rsidRPr="00183134">
        <w:fldChar w:fldCharType="begin"/>
      </w:r>
      <w:r w:rsidR="009425A5" w:rsidRPr="00183134">
        <w:instrText xml:space="preserve"> REF _Ref45299470 \w \h </w:instrText>
      </w:r>
      <w:r w:rsidR="00183134">
        <w:instrText xml:space="preserve"> \* MERGEFORMAT </w:instrText>
      </w:r>
      <w:r w:rsidR="009425A5" w:rsidRPr="00183134">
        <w:fldChar w:fldCharType="separate"/>
      </w:r>
      <w:r w:rsidR="0009266D" w:rsidRPr="00183134">
        <w:t>Tender Schedule G</w:t>
      </w:r>
      <w:r w:rsidR="009425A5" w:rsidRPr="00183134">
        <w:fldChar w:fldCharType="end"/>
      </w:r>
      <w:r w:rsidR="009425A5" w:rsidRPr="00183134">
        <w:t xml:space="preserve"> - </w:t>
      </w:r>
      <w:r w:rsidR="009425A5" w:rsidRPr="00183134">
        <w:fldChar w:fldCharType="begin"/>
      </w:r>
      <w:r w:rsidR="009425A5" w:rsidRPr="00183134">
        <w:instrText xml:space="preserve"> REF _Ref45299477 \h </w:instrText>
      </w:r>
      <w:r w:rsidR="00183134">
        <w:instrText xml:space="preserve"> \* MERGEFORMAT </w:instrText>
      </w:r>
      <w:r w:rsidR="009425A5" w:rsidRPr="00183134">
        <w:fldChar w:fldCharType="separate"/>
      </w:r>
      <w:r w:rsidR="0009266D" w:rsidRPr="00183134">
        <w:t>Financial</w:t>
      </w:r>
      <w:r w:rsidR="009425A5" w:rsidRPr="00183134">
        <w:fldChar w:fldCharType="end"/>
      </w:r>
      <w:r w:rsidRPr="00183134">
        <w:t>.</w:t>
      </w:r>
    </w:p>
    <w:p w14:paraId="7F97535C" w14:textId="0D620925" w:rsidR="004C2B23" w:rsidRPr="00183134" w:rsidRDefault="004C2B23" w:rsidP="004C2B23">
      <w:pPr>
        <w:pStyle w:val="DefenceNormal"/>
      </w:pPr>
      <w:r w:rsidRPr="00183134">
        <w:t>The Tenderer should note that all amounts are not and will not be subject to rise and fall.  The Tenderer should ensure that all amounts</w:t>
      </w:r>
      <w:r w:rsidR="00656146" w:rsidRPr="00183134">
        <w:t xml:space="preserve"> are GST-exclusive (see clause 11.15</w:t>
      </w:r>
      <w:r w:rsidRPr="00183134">
        <w:t xml:space="preserve"> of the Conditions of Contract in </w:t>
      </w:r>
      <w:r w:rsidR="004C2C6A" w:rsidRPr="00183134">
        <w:fldChar w:fldCharType="begin"/>
      </w:r>
      <w:r w:rsidR="004C2C6A" w:rsidRPr="00183134">
        <w:instrText xml:space="preserve"> REF _Ref159849039 \r \h </w:instrText>
      </w:r>
      <w:r w:rsidR="00183134">
        <w:instrText xml:space="preserve"> \* MERGEFORMAT </w:instrText>
      </w:r>
      <w:r w:rsidR="004C2C6A" w:rsidRPr="00183134">
        <w:fldChar w:fldCharType="separate"/>
      </w:r>
      <w:r w:rsidR="0009266D" w:rsidRPr="00183134">
        <w:t>Part 5</w:t>
      </w:r>
      <w:r w:rsidR="004C2C6A" w:rsidRPr="00183134">
        <w:fldChar w:fldCharType="end"/>
      </w:r>
      <w:r w:rsidRPr="00183134">
        <w:t>).</w:t>
      </w:r>
    </w:p>
    <w:p w14:paraId="6B65DC51" w14:textId="77777777" w:rsidR="004C2B23" w:rsidRPr="00183134" w:rsidRDefault="004C2B23" w:rsidP="004C2B23">
      <w:pPr>
        <w:pStyle w:val="DefenceNormal"/>
        <w:rPr>
          <w:b/>
        </w:rPr>
      </w:pPr>
      <w:r w:rsidRPr="00183134">
        <w:rPr>
          <w:b/>
        </w:rPr>
        <w:t xml:space="preserve">The Tenderer should also note that: </w:t>
      </w:r>
    </w:p>
    <w:p w14:paraId="3DC1FED8" w14:textId="1ECFF9CB" w:rsidR="004C2B23" w:rsidRPr="00183134" w:rsidRDefault="004C2B23" w:rsidP="00EA6644">
      <w:pPr>
        <w:pStyle w:val="DefenceHeadingNoTOC3"/>
        <w:numPr>
          <w:ilvl w:val="2"/>
          <w:numId w:val="114"/>
        </w:numPr>
        <w:rPr>
          <w:b/>
        </w:rPr>
      </w:pPr>
      <w:bookmarkStart w:id="1829" w:name="_Ref48125247"/>
      <w:r w:rsidRPr="00183134">
        <w:rPr>
          <w:b/>
        </w:rPr>
        <w:t xml:space="preserve">it is a minimum form and content requirement for its Tender under clause </w:t>
      </w:r>
      <w:r w:rsidRPr="00183134">
        <w:rPr>
          <w:b/>
        </w:rPr>
        <w:fldChar w:fldCharType="begin"/>
      </w:r>
      <w:r w:rsidRPr="00183134">
        <w:rPr>
          <w:b/>
        </w:rPr>
        <w:instrText xml:space="preserve"> REF _Ref44937152 \r \h </w:instrText>
      </w:r>
      <w:r w:rsidR="00183134">
        <w:rPr>
          <w:b/>
        </w:rPr>
        <w:instrText xml:space="preserve"> \* MERGEFORMAT </w:instrText>
      </w:r>
      <w:r w:rsidRPr="00183134">
        <w:rPr>
          <w:b/>
        </w:rPr>
      </w:r>
      <w:r w:rsidRPr="00183134">
        <w:rPr>
          <w:b/>
        </w:rPr>
        <w:fldChar w:fldCharType="separate"/>
      </w:r>
      <w:r w:rsidR="0009266D" w:rsidRPr="00183134">
        <w:rPr>
          <w:b/>
        </w:rPr>
        <w:t>3.1(b)(vi)</w:t>
      </w:r>
      <w:r w:rsidRPr="00183134">
        <w:rPr>
          <w:b/>
        </w:rPr>
        <w:fldChar w:fldCharType="end"/>
      </w:r>
      <w:r w:rsidRPr="00183134">
        <w:rPr>
          <w:b/>
        </w:rPr>
        <w:t xml:space="preserve"> of the </w:t>
      </w:r>
      <w:r w:rsidRPr="00183134">
        <w:rPr>
          <w:rStyle w:val="Hyperlink"/>
          <w:b/>
          <w:color w:val="auto"/>
        </w:rPr>
        <w:t>Tender Conditions</w:t>
      </w:r>
      <w:r w:rsidRPr="00183134">
        <w:rPr>
          <w:b/>
        </w:rPr>
        <w:t xml:space="preserve"> that the Tenderer must accept (without departure, qualification, amendment, limitation or exclusion) the Contract in </w:t>
      </w:r>
      <w:r w:rsidR="004C2C6A" w:rsidRPr="00183134">
        <w:rPr>
          <w:b/>
        </w:rPr>
        <w:fldChar w:fldCharType="begin"/>
      </w:r>
      <w:r w:rsidR="004C2C6A" w:rsidRPr="00183134">
        <w:rPr>
          <w:b/>
        </w:rPr>
        <w:instrText xml:space="preserve"> REF _Ref159849039 \r \h </w:instrText>
      </w:r>
      <w:r w:rsidR="00183134">
        <w:rPr>
          <w:b/>
        </w:rPr>
        <w:instrText xml:space="preserve"> \* MERGEFORMAT </w:instrText>
      </w:r>
      <w:r w:rsidR="004C2C6A" w:rsidRPr="00183134">
        <w:rPr>
          <w:b/>
        </w:rPr>
      </w:r>
      <w:r w:rsidR="004C2C6A" w:rsidRPr="00183134">
        <w:rPr>
          <w:b/>
        </w:rPr>
        <w:fldChar w:fldCharType="separate"/>
      </w:r>
      <w:r w:rsidR="0009266D" w:rsidRPr="00183134">
        <w:rPr>
          <w:b/>
        </w:rPr>
        <w:t>Part 5</w:t>
      </w:r>
      <w:r w:rsidR="004C2C6A" w:rsidRPr="00183134">
        <w:rPr>
          <w:b/>
        </w:rPr>
        <w:fldChar w:fldCharType="end"/>
      </w:r>
      <w:r w:rsidRPr="00183134">
        <w:rPr>
          <w:b/>
        </w:rPr>
        <w:t xml:space="preserve">, except to the extent completed and lodged in </w:t>
      </w:r>
      <w:r w:rsidR="009425A5" w:rsidRPr="00183134">
        <w:rPr>
          <w:b/>
        </w:rPr>
        <w:fldChar w:fldCharType="begin"/>
      </w:r>
      <w:r w:rsidR="009425A5" w:rsidRPr="00183134">
        <w:rPr>
          <w:b/>
        </w:rPr>
        <w:instrText xml:space="preserve"> REF _Ref45299491 \w \h  \* MERGEFORMAT </w:instrText>
      </w:r>
      <w:r w:rsidR="009425A5" w:rsidRPr="00183134">
        <w:rPr>
          <w:b/>
        </w:rPr>
      </w:r>
      <w:r w:rsidR="009425A5" w:rsidRPr="00183134">
        <w:rPr>
          <w:b/>
        </w:rPr>
        <w:fldChar w:fldCharType="separate"/>
      </w:r>
      <w:r w:rsidR="0009266D" w:rsidRPr="00183134">
        <w:rPr>
          <w:b/>
        </w:rPr>
        <w:t>Tender Schedule H</w:t>
      </w:r>
      <w:r w:rsidR="009425A5" w:rsidRPr="00183134">
        <w:rPr>
          <w:b/>
        </w:rPr>
        <w:fldChar w:fldCharType="end"/>
      </w:r>
      <w:r w:rsidR="009425A5" w:rsidRPr="00183134">
        <w:rPr>
          <w:b/>
        </w:rPr>
        <w:t xml:space="preserve"> - </w:t>
      </w:r>
      <w:r w:rsidR="009425A5" w:rsidRPr="00183134">
        <w:rPr>
          <w:b/>
        </w:rPr>
        <w:fldChar w:fldCharType="begin" w:fldLock="1"/>
      </w:r>
      <w:r w:rsidR="009425A5" w:rsidRPr="00183134">
        <w:rPr>
          <w:b/>
        </w:rPr>
        <w:instrText xml:space="preserve"> REF _Ref45299498 \h  \* MERGEFORMAT </w:instrText>
      </w:r>
      <w:r w:rsidR="009425A5" w:rsidRPr="00183134">
        <w:rPr>
          <w:b/>
        </w:rPr>
      </w:r>
      <w:r w:rsidR="009425A5" w:rsidRPr="00183134">
        <w:rPr>
          <w:b/>
        </w:rPr>
        <w:fldChar w:fldCharType="separate"/>
      </w:r>
      <w:r w:rsidR="00295673" w:rsidRPr="00183134">
        <w:rPr>
          <w:b/>
        </w:rPr>
        <w:t>Alternative Proposals</w:t>
      </w:r>
      <w:r w:rsidR="009425A5" w:rsidRPr="00183134">
        <w:rPr>
          <w:b/>
        </w:rPr>
        <w:fldChar w:fldCharType="end"/>
      </w:r>
      <w:r w:rsidR="00C770FB" w:rsidRPr="00183134">
        <w:rPr>
          <w:b/>
        </w:rPr>
        <w:t xml:space="preserve"> (subject only to the exception for departures in respect of clauses 4.3 - 4.6 of the Conditions of Contract in </w:t>
      </w:r>
      <w:r w:rsidR="004C2C6A" w:rsidRPr="00183134">
        <w:rPr>
          <w:b/>
        </w:rPr>
        <w:fldChar w:fldCharType="begin"/>
      </w:r>
      <w:r w:rsidR="004C2C6A" w:rsidRPr="00183134">
        <w:rPr>
          <w:b/>
        </w:rPr>
        <w:instrText xml:space="preserve"> REF _Ref159849039 \r \h </w:instrText>
      </w:r>
      <w:r w:rsidR="00183134">
        <w:rPr>
          <w:b/>
        </w:rPr>
        <w:instrText xml:space="preserve"> \* MERGEFORMAT </w:instrText>
      </w:r>
      <w:r w:rsidR="004C2C6A" w:rsidRPr="00183134">
        <w:rPr>
          <w:b/>
        </w:rPr>
      </w:r>
      <w:r w:rsidR="004C2C6A" w:rsidRPr="00183134">
        <w:rPr>
          <w:b/>
        </w:rPr>
        <w:fldChar w:fldCharType="separate"/>
      </w:r>
      <w:r w:rsidR="0009266D" w:rsidRPr="00183134">
        <w:rPr>
          <w:b/>
        </w:rPr>
        <w:t>Part 5</w:t>
      </w:r>
      <w:r w:rsidR="004C2C6A" w:rsidRPr="00183134">
        <w:rPr>
          <w:b/>
        </w:rPr>
        <w:fldChar w:fldCharType="end"/>
      </w:r>
      <w:r w:rsidR="00C770FB" w:rsidRPr="00183134">
        <w:rPr>
          <w:b/>
        </w:rPr>
        <w:t xml:space="preserve">, in accordance with clause </w:t>
      </w:r>
      <w:r w:rsidR="00C770FB" w:rsidRPr="00183134">
        <w:rPr>
          <w:b/>
        </w:rPr>
        <w:fldChar w:fldCharType="begin"/>
      </w:r>
      <w:r w:rsidR="00C770FB" w:rsidRPr="00183134">
        <w:rPr>
          <w:b/>
        </w:rPr>
        <w:instrText xml:space="preserve"> REF _Ref48125086 \r \h </w:instrText>
      </w:r>
      <w:r w:rsidR="00183134">
        <w:rPr>
          <w:b/>
        </w:rPr>
        <w:instrText xml:space="preserve"> \* MERGEFORMAT </w:instrText>
      </w:r>
      <w:r w:rsidR="00C770FB" w:rsidRPr="00183134">
        <w:rPr>
          <w:b/>
        </w:rPr>
      </w:r>
      <w:r w:rsidR="00C770FB" w:rsidRPr="00183134">
        <w:rPr>
          <w:b/>
        </w:rPr>
        <w:fldChar w:fldCharType="separate"/>
      </w:r>
      <w:r w:rsidR="0009266D" w:rsidRPr="00183134">
        <w:rPr>
          <w:b/>
        </w:rPr>
        <w:t>3.1(b)(vi)B</w:t>
      </w:r>
      <w:r w:rsidR="00C770FB" w:rsidRPr="00183134">
        <w:rPr>
          <w:b/>
        </w:rPr>
        <w:fldChar w:fldCharType="end"/>
      </w:r>
      <w:r w:rsidR="00C770FB" w:rsidRPr="00183134">
        <w:rPr>
          <w:b/>
        </w:rPr>
        <w:t xml:space="preserve"> of the Tender Conditions</w:t>
      </w:r>
      <w:r w:rsidR="00AA4347" w:rsidRPr="00183134">
        <w:rPr>
          <w:b/>
        </w:rPr>
        <w:t>)</w:t>
      </w:r>
      <w:r w:rsidRPr="00183134">
        <w:rPr>
          <w:b/>
        </w:rPr>
        <w:t>;</w:t>
      </w:r>
      <w:bookmarkEnd w:id="1829"/>
      <w:r w:rsidRPr="00183134">
        <w:rPr>
          <w:b/>
        </w:rPr>
        <w:t xml:space="preserve"> </w:t>
      </w:r>
    </w:p>
    <w:p w14:paraId="565A8234" w14:textId="2928975A" w:rsidR="004C2B23" w:rsidRPr="00183134" w:rsidRDefault="004C2B23" w:rsidP="004C2B23">
      <w:pPr>
        <w:pStyle w:val="DefenceHeadingNoTOC3"/>
        <w:rPr>
          <w:b/>
        </w:rPr>
      </w:pPr>
      <w:r w:rsidRPr="00183134">
        <w:rPr>
          <w:b/>
        </w:rPr>
        <w:t xml:space="preserve">if it does not do so, its Tender may be regarded as non-conforming and clause </w:t>
      </w:r>
      <w:r w:rsidRPr="00183134">
        <w:rPr>
          <w:b/>
        </w:rPr>
        <w:fldChar w:fldCharType="begin"/>
      </w:r>
      <w:r w:rsidRPr="00183134">
        <w:rPr>
          <w:b/>
        </w:rPr>
        <w:instrText xml:space="preserve"> REF _Ref254603715 \r \h  \* MERGEFORMAT </w:instrText>
      </w:r>
      <w:r w:rsidRPr="00183134">
        <w:rPr>
          <w:b/>
        </w:rPr>
      </w:r>
      <w:r w:rsidRPr="00183134">
        <w:rPr>
          <w:b/>
        </w:rPr>
        <w:fldChar w:fldCharType="separate"/>
      </w:r>
      <w:r w:rsidR="0009266D" w:rsidRPr="00183134">
        <w:rPr>
          <w:b/>
        </w:rPr>
        <w:t>3.3</w:t>
      </w:r>
      <w:r w:rsidRPr="00183134">
        <w:rPr>
          <w:b/>
        </w:rPr>
        <w:fldChar w:fldCharType="end"/>
      </w:r>
      <w:r w:rsidRPr="00183134">
        <w:rPr>
          <w:b/>
        </w:rPr>
        <w:t xml:space="preserve"> of the </w:t>
      </w:r>
      <w:r w:rsidRPr="00183134">
        <w:rPr>
          <w:rStyle w:val="Hyperlink"/>
          <w:b/>
          <w:color w:val="auto"/>
        </w:rPr>
        <w:t>Tender Conditions</w:t>
      </w:r>
      <w:r w:rsidRPr="00183134">
        <w:rPr>
          <w:b/>
        </w:rPr>
        <w:t xml:space="preserve"> will apply; and </w:t>
      </w:r>
    </w:p>
    <w:p w14:paraId="6941E7A5" w14:textId="6325C421" w:rsidR="004C2B23" w:rsidRPr="00183134" w:rsidRDefault="004C2B23" w:rsidP="004C2B23">
      <w:pPr>
        <w:pStyle w:val="DefenceHeadingNoTOC3"/>
        <w:rPr>
          <w:b/>
        </w:rPr>
      </w:pPr>
      <w:r w:rsidRPr="00183134">
        <w:rPr>
          <w:b/>
        </w:rPr>
        <w:t xml:space="preserve">accordingly, if the Tenderer wishes to depart from, qualify, amend, limit or exclude any part of the Contract (including the </w:t>
      </w:r>
      <w:r w:rsidR="00116238" w:rsidRPr="00183134">
        <w:rPr>
          <w:b/>
        </w:rPr>
        <w:t>Works Description</w:t>
      </w:r>
      <w:r w:rsidRPr="00183134">
        <w:rPr>
          <w:b/>
        </w:rPr>
        <w:t xml:space="preserve">) in </w:t>
      </w:r>
      <w:r w:rsidR="004C2C6A" w:rsidRPr="00183134">
        <w:rPr>
          <w:b/>
        </w:rPr>
        <w:fldChar w:fldCharType="begin"/>
      </w:r>
      <w:r w:rsidR="004C2C6A" w:rsidRPr="00183134">
        <w:rPr>
          <w:b/>
        </w:rPr>
        <w:instrText xml:space="preserve"> REF _Ref159849039 \r \h </w:instrText>
      </w:r>
      <w:r w:rsidR="00183134">
        <w:rPr>
          <w:b/>
        </w:rPr>
        <w:instrText xml:space="preserve"> \* MERGEFORMAT </w:instrText>
      </w:r>
      <w:r w:rsidR="004C2C6A" w:rsidRPr="00183134">
        <w:rPr>
          <w:b/>
        </w:rPr>
      </w:r>
      <w:r w:rsidR="004C2C6A" w:rsidRPr="00183134">
        <w:rPr>
          <w:b/>
        </w:rPr>
        <w:fldChar w:fldCharType="separate"/>
      </w:r>
      <w:r w:rsidR="0009266D" w:rsidRPr="00183134">
        <w:rPr>
          <w:b/>
        </w:rPr>
        <w:t>Part 5</w:t>
      </w:r>
      <w:r w:rsidR="004C2C6A" w:rsidRPr="00183134">
        <w:rPr>
          <w:b/>
        </w:rPr>
        <w:fldChar w:fldCharType="end"/>
      </w:r>
      <w:r w:rsidR="00C770FB" w:rsidRPr="00183134">
        <w:rPr>
          <w:b/>
        </w:rPr>
        <w:t xml:space="preserve"> (subject only to the exception for depa</w:t>
      </w:r>
      <w:r w:rsidR="008C41CB" w:rsidRPr="00183134">
        <w:rPr>
          <w:b/>
        </w:rPr>
        <w:t>r</w:t>
      </w:r>
      <w:r w:rsidR="00C770FB" w:rsidRPr="00183134">
        <w:rPr>
          <w:b/>
        </w:rPr>
        <w:t xml:space="preserve">tures in respect of clauses 4.3 - 4.6 of the Conditions of Contract referred to in paragraph </w:t>
      </w:r>
      <w:r w:rsidR="00C770FB" w:rsidRPr="00183134">
        <w:rPr>
          <w:b/>
        </w:rPr>
        <w:fldChar w:fldCharType="begin"/>
      </w:r>
      <w:r w:rsidR="00C770FB" w:rsidRPr="00183134">
        <w:rPr>
          <w:b/>
        </w:rPr>
        <w:instrText xml:space="preserve"> REF _Ref48125247 \r \h </w:instrText>
      </w:r>
      <w:r w:rsidR="00183134">
        <w:rPr>
          <w:b/>
        </w:rPr>
        <w:instrText xml:space="preserve"> \* MERGEFORMAT </w:instrText>
      </w:r>
      <w:r w:rsidR="00C770FB" w:rsidRPr="00183134">
        <w:rPr>
          <w:b/>
        </w:rPr>
      </w:r>
      <w:r w:rsidR="00C770FB" w:rsidRPr="00183134">
        <w:rPr>
          <w:b/>
        </w:rPr>
        <w:fldChar w:fldCharType="separate"/>
      </w:r>
      <w:r w:rsidR="0009266D" w:rsidRPr="00183134">
        <w:rPr>
          <w:b/>
        </w:rPr>
        <w:t>(a)</w:t>
      </w:r>
      <w:r w:rsidR="00C770FB" w:rsidRPr="00183134">
        <w:rPr>
          <w:b/>
        </w:rPr>
        <w:fldChar w:fldCharType="end"/>
      </w:r>
      <w:r w:rsidR="00C770FB" w:rsidRPr="00183134">
        <w:rPr>
          <w:b/>
        </w:rPr>
        <w:t>)</w:t>
      </w:r>
      <w:r w:rsidRPr="00183134">
        <w:rPr>
          <w:b/>
        </w:rPr>
        <w:t xml:space="preserve">, it must complete and lodge </w:t>
      </w:r>
      <w:r w:rsidR="009425A5" w:rsidRPr="00183134">
        <w:rPr>
          <w:b/>
        </w:rPr>
        <w:fldChar w:fldCharType="begin"/>
      </w:r>
      <w:r w:rsidR="009425A5" w:rsidRPr="00183134">
        <w:rPr>
          <w:b/>
        </w:rPr>
        <w:instrText xml:space="preserve"> REF _Ref45299491 \w \h  \* MERGEFORMAT </w:instrText>
      </w:r>
      <w:r w:rsidR="009425A5" w:rsidRPr="00183134">
        <w:rPr>
          <w:b/>
        </w:rPr>
      </w:r>
      <w:r w:rsidR="009425A5" w:rsidRPr="00183134">
        <w:rPr>
          <w:b/>
        </w:rPr>
        <w:fldChar w:fldCharType="separate"/>
      </w:r>
      <w:r w:rsidR="0009266D" w:rsidRPr="00183134">
        <w:rPr>
          <w:b/>
        </w:rPr>
        <w:t>Tender Schedule H</w:t>
      </w:r>
      <w:r w:rsidR="009425A5" w:rsidRPr="00183134">
        <w:rPr>
          <w:b/>
        </w:rPr>
        <w:fldChar w:fldCharType="end"/>
      </w:r>
      <w:r w:rsidR="009425A5" w:rsidRPr="00183134">
        <w:rPr>
          <w:b/>
        </w:rPr>
        <w:t xml:space="preserve"> - </w:t>
      </w:r>
      <w:r w:rsidR="009425A5" w:rsidRPr="00183134">
        <w:rPr>
          <w:b/>
        </w:rPr>
        <w:fldChar w:fldCharType="begin" w:fldLock="1"/>
      </w:r>
      <w:r w:rsidR="009425A5" w:rsidRPr="00183134">
        <w:rPr>
          <w:b/>
        </w:rPr>
        <w:instrText xml:space="preserve"> REF _Ref45299498 \h  \* MERGEFORMAT </w:instrText>
      </w:r>
      <w:r w:rsidR="009425A5" w:rsidRPr="00183134">
        <w:rPr>
          <w:b/>
        </w:rPr>
      </w:r>
      <w:r w:rsidR="009425A5" w:rsidRPr="00183134">
        <w:rPr>
          <w:b/>
        </w:rPr>
        <w:fldChar w:fldCharType="separate"/>
      </w:r>
      <w:r w:rsidR="00295673" w:rsidRPr="00183134">
        <w:rPr>
          <w:b/>
        </w:rPr>
        <w:t>Alternative Proposals</w:t>
      </w:r>
      <w:r w:rsidR="009425A5" w:rsidRPr="00183134">
        <w:rPr>
          <w:b/>
        </w:rPr>
        <w:fldChar w:fldCharType="end"/>
      </w:r>
      <w:r w:rsidRPr="00183134">
        <w:t xml:space="preserve"> </w:t>
      </w:r>
      <w:r w:rsidRPr="00183134">
        <w:rPr>
          <w:b/>
        </w:rPr>
        <w:t xml:space="preserve">and not set out or describe such matters in this </w:t>
      </w:r>
      <w:r w:rsidR="009425A5" w:rsidRPr="00183134">
        <w:rPr>
          <w:b/>
        </w:rPr>
        <w:fldChar w:fldCharType="begin"/>
      </w:r>
      <w:r w:rsidR="009425A5" w:rsidRPr="00183134">
        <w:rPr>
          <w:b/>
        </w:rPr>
        <w:instrText xml:space="preserve"> REF _Ref45299470 \w \h  \* MERGEFORMAT </w:instrText>
      </w:r>
      <w:r w:rsidR="009425A5" w:rsidRPr="00183134">
        <w:rPr>
          <w:b/>
        </w:rPr>
      </w:r>
      <w:r w:rsidR="009425A5" w:rsidRPr="00183134">
        <w:rPr>
          <w:b/>
        </w:rPr>
        <w:fldChar w:fldCharType="separate"/>
      </w:r>
      <w:r w:rsidR="0009266D" w:rsidRPr="00183134">
        <w:rPr>
          <w:b/>
        </w:rPr>
        <w:t>Tender Schedule G</w:t>
      </w:r>
      <w:r w:rsidR="009425A5" w:rsidRPr="00183134">
        <w:rPr>
          <w:b/>
        </w:rPr>
        <w:fldChar w:fldCharType="end"/>
      </w:r>
      <w:r w:rsidR="009425A5" w:rsidRPr="00183134">
        <w:rPr>
          <w:b/>
        </w:rPr>
        <w:t xml:space="preserve"> - </w:t>
      </w:r>
      <w:r w:rsidR="009425A5" w:rsidRPr="00183134">
        <w:rPr>
          <w:b/>
        </w:rPr>
        <w:fldChar w:fldCharType="begin" w:fldLock="1"/>
      </w:r>
      <w:r w:rsidR="009425A5" w:rsidRPr="00183134">
        <w:rPr>
          <w:b/>
        </w:rPr>
        <w:instrText xml:space="preserve"> REF _Ref45299477 \h  \* MERGEFORMAT </w:instrText>
      </w:r>
      <w:r w:rsidR="009425A5" w:rsidRPr="00183134">
        <w:rPr>
          <w:b/>
        </w:rPr>
      </w:r>
      <w:r w:rsidR="009425A5" w:rsidRPr="00183134">
        <w:rPr>
          <w:b/>
        </w:rPr>
        <w:fldChar w:fldCharType="separate"/>
      </w:r>
      <w:r w:rsidR="00295673" w:rsidRPr="00183134">
        <w:rPr>
          <w:b/>
        </w:rPr>
        <w:t>Financial</w:t>
      </w:r>
      <w:r w:rsidR="009425A5" w:rsidRPr="00183134">
        <w:rPr>
          <w:b/>
        </w:rPr>
        <w:fldChar w:fldCharType="end"/>
      </w:r>
      <w:r w:rsidRPr="00183134">
        <w:rPr>
          <w:b/>
        </w:rPr>
        <w:t>.</w:t>
      </w:r>
    </w:p>
    <w:p w14:paraId="20608E38" w14:textId="3AE203CD" w:rsidR="004C2B23" w:rsidRPr="00183134" w:rsidRDefault="004C2B23" w:rsidP="004C2B23">
      <w:pPr>
        <w:pStyle w:val="DefenceNormal"/>
        <w:rPr>
          <w:lang w:eastAsia="zh-CN"/>
        </w:rPr>
      </w:pPr>
      <w:r w:rsidRPr="00183134">
        <w:rPr>
          <w:lang w:eastAsia="zh-CN"/>
        </w:rPr>
        <w:t xml:space="preserve">For example, the </w:t>
      </w:r>
      <w:r w:rsidRPr="00183134">
        <w:t xml:space="preserve">Tenderer </w:t>
      </w:r>
      <w:r w:rsidRPr="00183134">
        <w:rPr>
          <w:lang w:eastAsia="zh-CN"/>
        </w:rPr>
        <w:t xml:space="preserve">must ensure that any provisional sum amounts included in the Contract Price only relate to those items identified as Provisional Sum Work (see clause </w:t>
      </w:r>
      <w:r w:rsidR="00656146" w:rsidRPr="00183134">
        <w:rPr>
          <w:lang w:eastAsia="zh-CN"/>
        </w:rPr>
        <w:t>7.5</w:t>
      </w:r>
      <w:r w:rsidRPr="00183134">
        <w:rPr>
          <w:lang w:eastAsia="zh-CN"/>
        </w:rPr>
        <w:t xml:space="preserve"> of the Conditions of Contract in</w:t>
      </w:r>
      <w:r w:rsidR="008264A3" w:rsidRPr="00183134">
        <w:rPr>
          <w:lang w:eastAsia="zh-CN"/>
        </w:rPr>
        <w:t xml:space="preserve"> </w:t>
      </w:r>
      <w:r w:rsidR="004C2C6A" w:rsidRPr="00183134">
        <w:rPr>
          <w:lang w:eastAsia="zh-CN"/>
        </w:rPr>
        <w:fldChar w:fldCharType="begin"/>
      </w:r>
      <w:r w:rsidR="004C2C6A" w:rsidRPr="00183134">
        <w:rPr>
          <w:lang w:eastAsia="zh-CN"/>
        </w:rPr>
        <w:instrText xml:space="preserve"> REF _Ref159849039 \r \h </w:instrText>
      </w:r>
      <w:r w:rsidR="00183134">
        <w:rPr>
          <w:lang w:eastAsia="zh-CN"/>
        </w:rPr>
        <w:instrText xml:space="preserve"> \* MERGEFORMAT </w:instrText>
      </w:r>
      <w:r w:rsidR="004C2C6A" w:rsidRPr="00183134">
        <w:rPr>
          <w:lang w:eastAsia="zh-CN"/>
        </w:rPr>
      </w:r>
      <w:r w:rsidR="004C2C6A" w:rsidRPr="00183134">
        <w:rPr>
          <w:lang w:eastAsia="zh-CN"/>
        </w:rPr>
        <w:fldChar w:fldCharType="separate"/>
      </w:r>
      <w:r w:rsidR="0009266D" w:rsidRPr="00183134">
        <w:rPr>
          <w:lang w:eastAsia="zh-CN"/>
        </w:rPr>
        <w:t>Part 5</w:t>
      </w:r>
      <w:r w:rsidR="004C2C6A" w:rsidRPr="00183134">
        <w:rPr>
          <w:lang w:eastAsia="zh-CN"/>
        </w:rPr>
        <w:fldChar w:fldCharType="end"/>
      </w:r>
      <w:r w:rsidRPr="00183134">
        <w:rPr>
          <w:lang w:eastAsia="zh-CN"/>
        </w:rPr>
        <w:t>).</w:t>
      </w:r>
    </w:p>
    <w:p w14:paraId="3B12F562" w14:textId="77777777" w:rsidR="009D4F02" w:rsidRPr="00183134" w:rsidRDefault="009D4F02" w:rsidP="00EA6644">
      <w:pPr>
        <w:pStyle w:val="DefenceHeadingNoTOC1"/>
        <w:numPr>
          <w:ilvl w:val="0"/>
          <w:numId w:val="123"/>
        </w:numPr>
      </w:pPr>
      <w:r w:rsidRPr="00183134">
        <w:t>CONTRACT PRICE</w:t>
      </w:r>
    </w:p>
    <w:p w14:paraId="615C7F46" w14:textId="77777777" w:rsidR="009D4F02" w:rsidRPr="00183134" w:rsidRDefault="009D4F02" w:rsidP="009D4F02">
      <w:pPr>
        <w:pStyle w:val="DefenceBoldNormal"/>
        <w:rPr>
          <w:i/>
        </w:rPr>
      </w:pPr>
      <w:r w:rsidRPr="00183134">
        <w:t>LUMP SUM CONTRACT PRICE</w:t>
      </w:r>
    </w:p>
    <w:p w14:paraId="348B95FE" w14:textId="77777777" w:rsidR="009D4F02" w:rsidRPr="00183134" w:rsidRDefault="009D4F02" w:rsidP="009D4F02">
      <w:pPr>
        <w:pStyle w:val="Defencenormal0"/>
      </w:pPr>
      <w:r w:rsidRPr="00183134">
        <w:t>The Tenderer should provide a lump sum Contract Price as follows:</w:t>
      </w:r>
    </w:p>
    <w:tbl>
      <w:tblPr>
        <w:tblW w:w="94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383"/>
        <w:gridCol w:w="4025"/>
      </w:tblGrid>
      <w:tr w:rsidR="009D4F02" w:rsidRPr="00183134" w14:paraId="1B9771F9" w14:textId="77777777" w:rsidTr="003F186F">
        <w:trPr>
          <w:trHeight w:val="401"/>
        </w:trPr>
        <w:tc>
          <w:tcPr>
            <w:tcW w:w="5383" w:type="dxa"/>
          </w:tcPr>
          <w:p w14:paraId="6A060AE3" w14:textId="77777777" w:rsidR="009D4F02" w:rsidRPr="00183134" w:rsidRDefault="009D4F02" w:rsidP="003F186F">
            <w:pPr>
              <w:pStyle w:val="DefenceNormal"/>
              <w:spacing w:before="120" w:after="120"/>
              <w:rPr>
                <w:b/>
                <w:sz w:val="14"/>
                <w:szCs w:val="14"/>
              </w:rPr>
            </w:pPr>
            <w:r w:rsidRPr="00183134">
              <w:rPr>
                <w:b/>
                <w:sz w:val="14"/>
                <w:szCs w:val="14"/>
              </w:rPr>
              <w:t>CONTRACT PRICE:</w:t>
            </w:r>
          </w:p>
        </w:tc>
        <w:tc>
          <w:tcPr>
            <w:tcW w:w="4025" w:type="dxa"/>
          </w:tcPr>
          <w:p w14:paraId="04DC8999" w14:textId="77777777" w:rsidR="009D4F02" w:rsidRPr="00183134" w:rsidRDefault="009D4F02" w:rsidP="003F186F">
            <w:pPr>
              <w:pStyle w:val="DefenceNormal"/>
              <w:spacing w:before="120" w:after="120"/>
              <w:rPr>
                <w:b/>
                <w:sz w:val="14"/>
                <w:szCs w:val="14"/>
              </w:rPr>
            </w:pPr>
            <w:r w:rsidRPr="00183134">
              <w:rPr>
                <w:b/>
                <w:sz w:val="14"/>
                <w:szCs w:val="14"/>
              </w:rPr>
              <w:t xml:space="preserve">$[INSERT] </w:t>
            </w:r>
            <w:r w:rsidRPr="00183134">
              <w:rPr>
                <w:sz w:val="14"/>
                <w:szCs w:val="14"/>
              </w:rPr>
              <w:t>(GST exclusive).</w:t>
            </w:r>
          </w:p>
        </w:tc>
      </w:tr>
    </w:tbl>
    <w:p w14:paraId="1BFC2A90" w14:textId="77777777" w:rsidR="009D4F02" w:rsidRPr="00183134" w:rsidRDefault="009D4F02" w:rsidP="00EA6644">
      <w:pPr>
        <w:pStyle w:val="DefenceIndent"/>
        <w:ind w:left="0"/>
        <w:rPr>
          <w:b/>
        </w:rPr>
      </w:pPr>
    </w:p>
    <w:p w14:paraId="33F98645" w14:textId="77777777" w:rsidR="00295FE5" w:rsidRPr="00183134" w:rsidRDefault="00295FE5" w:rsidP="00295FE5">
      <w:pPr>
        <w:pStyle w:val="DefenceBoldNormal"/>
        <w:rPr>
          <w:i/>
        </w:rPr>
      </w:pPr>
      <w:r w:rsidRPr="00183134">
        <w:rPr>
          <w:lang w:eastAsia="zh-CN"/>
        </w:rPr>
        <w:t xml:space="preserve">BREAKDOWN OF CONTRACT PRICE </w:t>
      </w:r>
    </w:p>
    <w:p w14:paraId="60446D9D" w14:textId="77777777" w:rsidR="00295FE5" w:rsidRPr="00183134" w:rsidRDefault="00295FE5" w:rsidP="00295FE5">
      <w:pPr>
        <w:pStyle w:val="DefenceNormal"/>
      </w:pPr>
      <w:r w:rsidRPr="00183134">
        <w:t xml:space="preserve">The Tenderer should provide a breakdown of the lump sum Contract Price which fully and clearly provides details of how the lump sum Contract Price has been calculated.  The breakdown should clearly itemise and identify each amount in respect of at least the following: </w:t>
      </w:r>
    </w:p>
    <w:tbl>
      <w:tblPr>
        <w:tblpPr w:leftFromText="180" w:rightFromText="180" w:vertAnchor="text" w:tblpY="1"/>
        <w:tblOverlap w:val="neve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6069"/>
        <w:gridCol w:w="1872"/>
      </w:tblGrid>
      <w:tr w:rsidR="00221D8C" w:rsidRPr="00183134" w14:paraId="0032F0FA" w14:textId="77777777" w:rsidTr="00E93641">
        <w:tc>
          <w:tcPr>
            <w:tcW w:w="694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90A37CD" w14:textId="368C4D6B" w:rsidR="00221D8C" w:rsidRPr="00183134" w:rsidRDefault="00221D8C" w:rsidP="00E93641">
            <w:pPr>
              <w:spacing w:after="200"/>
              <w:rPr>
                <w:rFonts w:eastAsia="SimSun"/>
                <w:szCs w:val="20"/>
              </w:rPr>
            </w:pPr>
            <w:r w:rsidRPr="00183134">
              <w:rPr>
                <w:rFonts w:eastAsia="SimSun"/>
                <w:b/>
                <w:szCs w:val="20"/>
              </w:rPr>
              <w:t>1.0 P</w:t>
            </w:r>
            <w:r w:rsidRPr="00183134">
              <w:rPr>
                <w:rFonts w:eastAsia="SimSun"/>
                <w:b/>
                <w:caps/>
                <w:szCs w:val="20"/>
              </w:rPr>
              <w:t>reliminaries</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480B9A80" w14:textId="65DC687C" w:rsidR="00221D8C" w:rsidRPr="00183134" w:rsidRDefault="00221D8C" w:rsidP="00E93641">
            <w:pPr>
              <w:spacing w:after="200"/>
              <w:rPr>
                <w:rFonts w:eastAsia="SimSun"/>
                <w:b/>
                <w:bCs/>
                <w:szCs w:val="20"/>
              </w:rPr>
            </w:pPr>
            <w:r w:rsidRPr="00183134">
              <w:rPr>
                <w:rFonts w:eastAsia="SimSun"/>
                <w:b/>
                <w:bCs/>
                <w:szCs w:val="20"/>
              </w:rPr>
              <w:t>Cost (Excl GST)</w:t>
            </w:r>
          </w:p>
        </w:tc>
      </w:tr>
      <w:tr w:rsidR="00221D8C" w:rsidRPr="00183134" w14:paraId="5211E5BC"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tcPr>
          <w:p w14:paraId="7767B024" w14:textId="2C2850DF" w:rsidR="00221D8C" w:rsidRPr="00183134" w:rsidRDefault="00221D8C" w:rsidP="00E93641">
            <w:pPr>
              <w:spacing w:after="200"/>
            </w:pPr>
            <w:r w:rsidRPr="00183134">
              <w:t>1.1</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tcPr>
          <w:p w14:paraId="5FDD59D9" w14:textId="21B34E56" w:rsidR="00221D8C" w:rsidRPr="00183134" w:rsidRDefault="00221D8C" w:rsidP="00E93641">
            <w:pPr>
              <w:spacing w:after="200"/>
              <w:rPr>
                <w:rFonts w:eastAsia="SimSun"/>
                <w:szCs w:val="20"/>
              </w:rPr>
            </w:pPr>
            <w:r w:rsidRPr="00183134">
              <w:rPr>
                <w:rFonts w:eastAsia="SimSun"/>
                <w:szCs w:val="20"/>
              </w:rPr>
              <w:t>Project Management and Administration including all project related meetings.</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49CCD4F0" w14:textId="76D0EC1E" w:rsidR="00221D8C" w:rsidRPr="00183134" w:rsidRDefault="00221D8C" w:rsidP="00E93641">
            <w:pPr>
              <w:rPr>
                <w:b/>
                <w:bCs/>
              </w:rPr>
            </w:pPr>
            <w:r w:rsidRPr="00183134">
              <w:rPr>
                <w:b/>
                <w:bCs/>
              </w:rPr>
              <w:t>[$INSERT]</w:t>
            </w:r>
          </w:p>
        </w:tc>
      </w:tr>
      <w:tr w:rsidR="00221D8C" w:rsidRPr="00183134" w14:paraId="30AA6EC5"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hideMark/>
          </w:tcPr>
          <w:p w14:paraId="3D535D72" w14:textId="77777777" w:rsidR="00221D8C" w:rsidRPr="00183134" w:rsidRDefault="00221D8C" w:rsidP="00E93641">
            <w:pPr>
              <w:spacing w:after="200"/>
              <w:rPr>
                <w:rFonts w:eastAsia="SimSun"/>
                <w:szCs w:val="20"/>
              </w:rPr>
            </w:pPr>
            <w:r w:rsidRPr="00183134">
              <w:t>1.2</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34A1DA" w14:textId="77777777" w:rsidR="00221D8C" w:rsidRPr="00183134" w:rsidRDefault="00221D8C" w:rsidP="00E93641">
            <w:pPr>
              <w:spacing w:after="200"/>
              <w:rPr>
                <w:rFonts w:eastAsia="SimSun"/>
                <w:szCs w:val="20"/>
              </w:rPr>
            </w:pPr>
            <w:bookmarkStart w:id="1830" w:name="_Toc427071394"/>
            <w:r w:rsidRPr="00183134">
              <w:rPr>
                <w:rFonts w:eastAsia="SimSun"/>
                <w:szCs w:val="20"/>
              </w:rPr>
              <w:t>Mobilisation and demobilisation, Site Establishment (including Personnel and Constructional Plant</w:t>
            </w:r>
            <w:bookmarkEnd w:id="1830"/>
            <w:r w:rsidRPr="00183134">
              <w:rPr>
                <w:rFonts w:eastAsia="SimSun"/>
                <w:szCs w:val="20"/>
              </w:rPr>
              <w:t>, Site offices, Toilets, Crib room, Storage, Fencing etc.)</w:t>
            </w:r>
          </w:p>
        </w:tc>
        <w:tc>
          <w:tcPr>
            <w:tcW w:w="1872" w:type="dxa"/>
            <w:tcBorders>
              <w:top w:val="single" w:sz="4" w:space="0" w:color="auto"/>
              <w:left w:val="single" w:sz="4" w:space="0" w:color="auto"/>
              <w:bottom w:val="single" w:sz="4" w:space="0" w:color="auto"/>
              <w:right w:val="single" w:sz="4" w:space="0" w:color="auto"/>
            </w:tcBorders>
            <w:shd w:val="clear" w:color="auto" w:fill="FFFFFF"/>
            <w:hideMark/>
          </w:tcPr>
          <w:p w14:paraId="7831FC56" w14:textId="77777777" w:rsidR="00221D8C" w:rsidRPr="00183134" w:rsidRDefault="00221D8C" w:rsidP="00E93641">
            <w:pPr>
              <w:rPr>
                <w:b/>
                <w:bCs/>
                <w:szCs w:val="20"/>
              </w:rPr>
            </w:pPr>
            <w:r w:rsidRPr="00183134">
              <w:rPr>
                <w:b/>
                <w:bCs/>
              </w:rPr>
              <w:t>[$INSERT]</w:t>
            </w:r>
          </w:p>
        </w:tc>
      </w:tr>
      <w:tr w:rsidR="00221D8C" w:rsidRPr="00183134" w14:paraId="108136DB"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hideMark/>
          </w:tcPr>
          <w:p w14:paraId="15685B67" w14:textId="77777777" w:rsidR="00221D8C" w:rsidRPr="00183134" w:rsidRDefault="00221D8C" w:rsidP="00E93641">
            <w:pPr>
              <w:spacing w:after="200"/>
              <w:rPr>
                <w:rFonts w:eastAsia="SimSun"/>
                <w:szCs w:val="20"/>
              </w:rPr>
            </w:pPr>
            <w:r w:rsidRPr="00183134">
              <w:t>1.3</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873E1B" w14:textId="2DC65798" w:rsidR="00221D8C" w:rsidRPr="00183134" w:rsidRDefault="00221D8C" w:rsidP="00E93641">
            <w:pPr>
              <w:spacing w:after="200"/>
              <w:rPr>
                <w:rFonts w:eastAsia="SimSun"/>
                <w:szCs w:val="20"/>
              </w:rPr>
            </w:pPr>
            <w:r w:rsidRPr="00183134">
              <w:rPr>
                <w:rFonts w:eastAsia="SimSun"/>
                <w:szCs w:val="20"/>
              </w:rPr>
              <w:t>Insurance and Fees</w:t>
            </w:r>
            <w:r w:rsidR="00DF5E57">
              <w:rPr>
                <w:rFonts w:eastAsia="SimSun"/>
                <w:szCs w:val="20"/>
              </w:rPr>
              <w:t xml:space="preserve"> </w:t>
            </w:r>
          </w:p>
        </w:tc>
        <w:tc>
          <w:tcPr>
            <w:tcW w:w="1872" w:type="dxa"/>
            <w:tcBorders>
              <w:top w:val="single" w:sz="4" w:space="0" w:color="auto"/>
              <w:left w:val="single" w:sz="4" w:space="0" w:color="auto"/>
              <w:bottom w:val="single" w:sz="4" w:space="0" w:color="auto"/>
              <w:right w:val="single" w:sz="4" w:space="0" w:color="auto"/>
            </w:tcBorders>
            <w:shd w:val="clear" w:color="auto" w:fill="FFFFFF"/>
            <w:hideMark/>
          </w:tcPr>
          <w:p w14:paraId="62667AC8" w14:textId="77777777" w:rsidR="00221D8C" w:rsidRPr="00183134" w:rsidRDefault="00221D8C" w:rsidP="00E93641">
            <w:pPr>
              <w:rPr>
                <w:b/>
                <w:bCs/>
                <w:szCs w:val="20"/>
              </w:rPr>
            </w:pPr>
            <w:r w:rsidRPr="00183134">
              <w:rPr>
                <w:b/>
                <w:bCs/>
              </w:rPr>
              <w:t>[$INSERT]</w:t>
            </w:r>
          </w:p>
        </w:tc>
      </w:tr>
      <w:tr w:rsidR="00221D8C" w:rsidRPr="00183134" w14:paraId="1EC050CA"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hideMark/>
          </w:tcPr>
          <w:p w14:paraId="48222E20" w14:textId="77777777" w:rsidR="00221D8C" w:rsidRPr="00183134" w:rsidRDefault="00221D8C" w:rsidP="00E93641">
            <w:pPr>
              <w:spacing w:after="200"/>
              <w:rPr>
                <w:rFonts w:eastAsia="SimSun"/>
                <w:szCs w:val="20"/>
              </w:rPr>
            </w:pPr>
            <w:r w:rsidRPr="00183134">
              <w:lastRenderedPageBreak/>
              <w:t>1.4</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504ECD" w14:textId="77777777" w:rsidR="00221D8C" w:rsidRPr="00183134" w:rsidRDefault="00221D8C" w:rsidP="00E93641">
            <w:pPr>
              <w:spacing w:after="200"/>
              <w:rPr>
                <w:rFonts w:eastAsia="SimSun"/>
                <w:szCs w:val="20"/>
              </w:rPr>
            </w:pPr>
            <w:r w:rsidRPr="00183134">
              <w:rPr>
                <w:rFonts w:eastAsia="SimSun"/>
                <w:szCs w:val="20"/>
              </w:rPr>
              <w:t>Survey, service location and site set out</w:t>
            </w:r>
          </w:p>
        </w:tc>
        <w:tc>
          <w:tcPr>
            <w:tcW w:w="1872" w:type="dxa"/>
            <w:tcBorders>
              <w:top w:val="single" w:sz="4" w:space="0" w:color="auto"/>
              <w:left w:val="single" w:sz="4" w:space="0" w:color="auto"/>
              <w:bottom w:val="single" w:sz="4" w:space="0" w:color="auto"/>
              <w:right w:val="single" w:sz="4" w:space="0" w:color="auto"/>
            </w:tcBorders>
            <w:shd w:val="clear" w:color="auto" w:fill="FFFFFF"/>
            <w:hideMark/>
          </w:tcPr>
          <w:p w14:paraId="3DEBEBC2" w14:textId="77777777" w:rsidR="00221D8C" w:rsidRPr="00183134" w:rsidRDefault="00221D8C" w:rsidP="00E93641">
            <w:pPr>
              <w:rPr>
                <w:b/>
                <w:bCs/>
              </w:rPr>
            </w:pPr>
            <w:r w:rsidRPr="00183134">
              <w:rPr>
                <w:b/>
                <w:bCs/>
              </w:rPr>
              <w:t>[$INSERT]</w:t>
            </w:r>
          </w:p>
        </w:tc>
      </w:tr>
      <w:tr w:rsidR="00221D8C" w:rsidRPr="00183134" w14:paraId="281CCCC4"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tcPr>
          <w:p w14:paraId="52E80AA8" w14:textId="77777777" w:rsidR="00221D8C" w:rsidRPr="00183134" w:rsidRDefault="00221D8C" w:rsidP="00E93641">
            <w:pPr>
              <w:spacing w:after="200"/>
            </w:pPr>
            <w:r w:rsidRPr="00183134">
              <w:t>1.5</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tcPr>
          <w:p w14:paraId="2AEDAE7E" w14:textId="77777777" w:rsidR="00221D8C" w:rsidRPr="00183134" w:rsidRDefault="00221D8C" w:rsidP="00E93641">
            <w:pPr>
              <w:spacing w:after="200"/>
              <w:rPr>
                <w:rFonts w:eastAsia="SimSun"/>
                <w:szCs w:val="20"/>
              </w:rPr>
            </w:pPr>
            <w:r w:rsidRPr="00183134">
              <w:rPr>
                <w:rFonts w:eastAsia="SimSun"/>
                <w:szCs w:val="20"/>
              </w:rPr>
              <w:t>Provision of GDL (including requesting and creation of as required shells and updating shells)</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7B4BDAFB" w14:textId="77777777" w:rsidR="00221D8C" w:rsidRPr="00183134" w:rsidRDefault="00221D8C" w:rsidP="00E93641">
            <w:pPr>
              <w:rPr>
                <w:b/>
                <w:bCs/>
              </w:rPr>
            </w:pPr>
            <w:r w:rsidRPr="00183134">
              <w:rPr>
                <w:b/>
                <w:bCs/>
              </w:rPr>
              <w:t>[$INSERT]</w:t>
            </w:r>
          </w:p>
        </w:tc>
      </w:tr>
      <w:tr w:rsidR="00221D8C" w:rsidRPr="00183134" w14:paraId="7532C158"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tcPr>
          <w:p w14:paraId="73E83F29" w14:textId="77777777" w:rsidR="00221D8C" w:rsidRPr="00183134" w:rsidRDefault="00221D8C" w:rsidP="00E93641">
            <w:pPr>
              <w:spacing w:after="200"/>
            </w:pPr>
            <w:r w:rsidRPr="00183134">
              <w:t>1.6</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tcPr>
          <w:p w14:paraId="2FCBFE6F" w14:textId="77777777" w:rsidR="00221D8C" w:rsidRPr="00183134" w:rsidRDefault="00221D8C" w:rsidP="00E93641">
            <w:pPr>
              <w:spacing w:after="200"/>
              <w:rPr>
                <w:rFonts w:eastAsia="SimSun"/>
                <w:szCs w:val="20"/>
              </w:rPr>
            </w:pPr>
            <w:r w:rsidRPr="00183134">
              <w:rPr>
                <w:rFonts w:eastAsia="SimSun"/>
                <w:szCs w:val="20"/>
              </w:rPr>
              <w:t>Provision of HOTO (ex GDL) and Close out Documentation (Project Documents and As-Constructed Drawings and Documents, Operation and Maintenance Manuals and other documents required by Annexure 1)</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3FECA996" w14:textId="77777777" w:rsidR="00221D8C" w:rsidRPr="00183134" w:rsidRDefault="00221D8C" w:rsidP="00E93641">
            <w:pPr>
              <w:rPr>
                <w:b/>
                <w:bCs/>
              </w:rPr>
            </w:pPr>
            <w:r w:rsidRPr="00183134">
              <w:rPr>
                <w:b/>
                <w:bCs/>
              </w:rPr>
              <w:t>[$INSERT]</w:t>
            </w:r>
          </w:p>
        </w:tc>
      </w:tr>
      <w:tr w:rsidR="00023EFF" w:rsidRPr="00183134" w14:paraId="4DD71CC2"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tcPr>
          <w:p w14:paraId="726F6228" w14:textId="51E7A159" w:rsidR="00023EFF" w:rsidRPr="00183134" w:rsidRDefault="00023EFF" w:rsidP="00E93641">
            <w:pPr>
              <w:spacing w:after="200"/>
            </w:pPr>
            <w:r w:rsidRPr="00183134">
              <w:t>1.7</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tcPr>
          <w:p w14:paraId="36157B96" w14:textId="3F8627BC" w:rsidR="00023EFF" w:rsidRPr="00183134" w:rsidRDefault="00023EFF" w:rsidP="00E93641">
            <w:pPr>
              <w:spacing w:after="200"/>
              <w:rPr>
                <w:rFonts w:eastAsia="SimSun"/>
                <w:szCs w:val="20"/>
              </w:rPr>
            </w:pPr>
            <w:r>
              <w:rPr>
                <w:rFonts w:eastAsia="SimSun"/>
                <w:szCs w:val="20"/>
              </w:rPr>
              <w:t xml:space="preserve">Testing and commissioning </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7133086C" w14:textId="796BA1F2" w:rsidR="00023EFF" w:rsidRPr="00183134" w:rsidRDefault="00023EFF" w:rsidP="00E93641">
            <w:pPr>
              <w:rPr>
                <w:b/>
                <w:bCs/>
              </w:rPr>
            </w:pPr>
            <w:r w:rsidRPr="001D5E01">
              <w:rPr>
                <w:b/>
                <w:bCs/>
              </w:rPr>
              <w:t>[$INSERT]</w:t>
            </w:r>
          </w:p>
        </w:tc>
      </w:tr>
      <w:tr w:rsidR="00023EFF" w:rsidRPr="00183134" w14:paraId="08585453"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tcPr>
          <w:p w14:paraId="154F4E12" w14:textId="0ED160C7" w:rsidR="00023EFF" w:rsidRPr="00183134" w:rsidRDefault="00023EFF" w:rsidP="00E93641">
            <w:pPr>
              <w:spacing w:after="200"/>
            </w:pPr>
            <w:r w:rsidRPr="00183134">
              <w:t>1.8</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tcPr>
          <w:p w14:paraId="1E72CDA0" w14:textId="524DB3B2" w:rsidR="00023EFF" w:rsidRDefault="00023EFF" w:rsidP="00E93641">
            <w:pPr>
              <w:spacing w:after="200"/>
              <w:rPr>
                <w:rFonts w:eastAsia="SimSun"/>
                <w:szCs w:val="20"/>
              </w:rPr>
            </w:pPr>
            <w:r>
              <w:rPr>
                <w:rFonts w:eastAsia="SimSun"/>
                <w:szCs w:val="20"/>
              </w:rPr>
              <w:t>Design fees including provision of design deliverables</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354738BC" w14:textId="3130AA31" w:rsidR="00023EFF" w:rsidRPr="00183134" w:rsidRDefault="00023EFF" w:rsidP="00E93641">
            <w:pPr>
              <w:rPr>
                <w:b/>
                <w:bCs/>
              </w:rPr>
            </w:pPr>
            <w:r w:rsidRPr="001D5E01">
              <w:rPr>
                <w:b/>
                <w:bCs/>
              </w:rPr>
              <w:t>[$INSERT]</w:t>
            </w:r>
          </w:p>
        </w:tc>
      </w:tr>
      <w:tr w:rsidR="00023EFF" w:rsidRPr="00183134" w14:paraId="37EF3E77"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tcPr>
          <w:p w14:paraId="373055B7" w14:textId="117A60AD" w:rsidR="00023EFF" w:rsidRPr="00183134" w:rsidRDefault="00023EFF" w:rsidP="00E93641">
            <w:pPr>
              <w:spacing w:after="200"/>
            </w:pPr>
            <w:r w:rsidRPr="00183134">
              <w:t>1.9</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tcPr>
          <w:p w14:paraId="545513FD" w14:textId="6C65F392" w:rsidR="00023EFF" w:rsidRPr="00183134" w:rsidRDefault="00023EFF" w:rsidP="00E93641">
            <w:pPr>
              <w:spacing w:after="200"/>
              <w:rPr>
                <w:rFonts w:eastAsia="SimSun"/>
                <w:szCs w:val="20"/>
              </w:rPr>
            </w:pPr>
            <w:r w:rsidRPr="00183134">
              <w:rPr>
                <w:rFonts w:eastAsia="SimSun"/>
                <w:szCs w:val="20"/>
              </w:rPr>
              <w:t>Small plant, light vehicles, tools etc.</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5EECA7D3" w14:textId="77777777" w:rsidR="00023EFF" w:rsidRPr="00183134" w:rsidRDefault="00023EFF" w:rsidP="00E93641">
            <w:pPr>
              <w:rPr>
                <w:b/>
                <w:bCs/>
              </w:rPr>
            </w:pPr>
            <w:r w:rsidRPr="00183134">
              <w:rPr>
                <w:b/>
                <w:bCs/>
              </w:rPr>
              <w:t>[$INSERT]</w:t>
            </w:r>
          </w:p>
        </w:tc>
      </w:tr>
      <w:tr w:rsidR="00023EFF" w:rsidRPr="00183134" w14:paraId="52C9B746"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tcPr>
          <w:p w14:paraId="703C3BE3" w14:textId="1EDB9109" w:rsidR="00023EFF" w:rsidRPr="00183134" w:rsidRDefault="00023EFF" w:rsidP="00E93641">
            <w:pPr>
              <w:spacing w:after="200"/>
            </w:pPr>
            <w:r w:rsidRPr="00183134">
              <w:t>1.</w:t>
            </w:r>
            <w:r>
              <w:t>10</w:t>
            </w: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tcPr>
          <w:p w14:paraId="51D25971" w14:textId="4F9AFB4A" w:rsidR="00023EFF" w:rsidRPr="00183134" w:rsidRDefault="00023EFF" w:rsidP="00E93641">
            <w:pPr>
              <w:spacing w:after="200"/>
              <w:rPr>
                <w:rFonts w:eastAsia="SimSun"/>
                <w:szCs w:val="20"/>
              </w:rPr>
            </w:pPr>
            <w:r w:rsidRPr="00183134">
              <w:rPr>
                <w:rFonts w:eastAsia="SimSun"/>
                <w:szCs w:val="20"/>
              </w:rPr>
              <w:t xml:space="preserve">Site Access Requirements </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0DBE2623" w14:textId="77777777" w:rsidR="00023EFF" w:rsidRPr="00183134" w:rsidRDefault="00023EFF" w:rsidP="00E93641">
            <w:pPr>
              <w:rPr>
                <w:b/>
                <w:bCs/>
              </w:rPr>
            </w:pPr>
            <w:r w:rsidRPr="00183134">
              <w:rPr>
                <w:b/>
                <w:bCs/>
              </w:rPr>
              <w:t>[$INSERT]</w:t>
            </w:r>
          </w:p>
        </w:tc>
      </w:tr>
      <w:tr w:rsidR="00023EFF" w:rsidRPr="00183134" w14:paraId="0539D0CC"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tcPr>
          <w:p w14:paraId="1F88D8DD" w14:textId="38EBBE14" w:rsidR="00023EFF" w:rsidRPr="00183134" w:rsidRDefault="00023EFF" w:rsidP="00E93641">
            <w:pPr>
              <w:spacing w:after="200"/>
              <w:rPr>
                <w:rFonts w:eastAsia="SimSun"/>
                <w:szCs w:val="20"/>
              </w:rPr>
            </w:pPr>
            <w:r>
              <w:rPr>
                <w:rFonts w:eastAsia="SimSun"/>
                <w:szCs w:val="20"/>
              </w:rPr>
              <w:t>1.11</w:t>
            </w:r>
          </w:p>
        </w:tc>
        <w:tc>
          <w:tcPr>
            <w:tcW w:w="6069" w:type="dxa"/>
            <w:tcBorders>
              <w:top w:val="single" w:sz="4" w:space="0" w:color="auto"/>
              <w:left w:val="single" w:sz="4" w:space="0" w:color="auto"/>
              <w:bottom w:val="single" w:sz="4" w:space="0" w:color="auto"/>
              <w:right w:val="single" w:sz="4" w:space="0" w:color="auto"/>
            </w:tcBorders>
            <w:shd w:val="clear" w:color="auto" w:fill="FFFFFF"/>
            <w:hideMark/>
          </w:tcPr>
          <w:p w14:paraId="5FF4675B" w14:textId="33251A9C" w:rsidR="00023EFF" w:rsidRPr="00183134" w:rsidRDefault="00023EFF" w:rsidP="00E93641">
            <w:pPr>
              <w:spacing w:after="200"/>
              <w:rPr>
                <w:rFonts w:eastAsia="SimSun"/>
                <w:szCs w:val="20"/>
              </w:rPr>
            </w:pPr>
            <w:r w:rsidRPr="00183134">
              <w:rPr>
                <w:rFonts w:eastAsia="SimSun"/>
                <w:szCs w:val="20"/>
              </w:rPr>
              <w:t>Final clean and waste segregation noting Resource Recovery and Waste Management Contractors will be responsible in providing the waste bins and removing the waste from site.</w:t>
            </w:r>
          </w:p>
        </w:tc>
        <w:tc>
          <w:tcPr>
            <w:tcW w:w="1872" w:type="dxa"/>
            <w:tcBorders>
              <w:top w:val="single" w:sz="4" w:space="0" w:color="auto"/>
              <w:left w:val="single" w:sz="4" w:space="0" w:color="auto"/>
              <w:bottom w:val="single" w:sz="4" w:space="0" w:color="auto"/>
              <w:right w:val="single" w:sz="4" w:space="0" w:color="auto"/>
            </w:tcBorders>
            <w:shd w:val="clear" w:color="auto" w:fill="FFFFFF"/>
            <w:hideMark/>
          </w:tcPr>
          <w:p w14:paraId="3E2DFC6E" w14:textId="77777777" w:rsidR="00023EFF" w:rsidRPr="00183134" w:rsidRDefault="00023EFF" w:rsidP="00E93641">
            <w:pPr>
              <w:rPr>
                <w:b/>
                <w:bCs/>
                <w:szCs w:val="20"/>
              </w:rPr>
            </w:pPr>
            <w:r w:rsidRPr="00183134">
              <w:rPr>
                <w:b/>
                <w:bCs/>
              </w:rPr>
              <w:t>[$INSERT]</w:t>
            </w:r>
          </w:p>
        </w:tc>
      </w:tr>
      <w:tr w:rsidR="00023EFF" w:rsidRPr="00183134" w14:paraId="3E4BA2B4" w14:textId="77777777" w:rsidTr="00E93641">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14:paraId="51D01EBB" w14:textId="77777777" w:rsidR="00023EFF" w:rsidRPr="00183134" w:rsidRDefault="00023EFF" w:rsidP="00E93641">
            <w:pPr>
              <w:spacing w:after="200"/>
              <w:rPr>
                <w:rFonts w:eastAsia="SimSun"/>
                <w:szCs w:val="20"/>
              </w:rPr>
            </w:pPr>
          </w:p>
        </w:tc>
        <w:tc>
          <w:tcPr>
            <w:tcW w:w="606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37D549" w14:textId="77777777" w:rsidR="00023EFF" w:rsidRPr="00183134" w:rsidRDefault="00023EFF" w:rsidP="00E93641">
            <w:pPr>
              <w:spacing w:after="200"/>
              <w:jc w:val="right"/>
              <w:rPr>
                <w:rFonts w:eastAsia="SimSun"/>
                <w:b/>
                <w:bCs/>
                <w:szCs w:val="20"/>
              </w:rPr>
            </w:pPr>
            <w:r w:rsidRPr="00183134">
              <w:rPr>
                <w:rFonts w:eastAsia="SimSun"/>
                <w:b/>
                <w:bCs/>
                <w:szCs w:val="20"/>
              </w:rPr>
              <w:t>Sub-total (Excl GST)</w:t>
            </w:r>
          </w:p>
        </w:tc>
        <w:tc>
          <w:tcPr>
            <w:tcW w:w="187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FE13D5" w14:textId="77777777" w:rsidR="00023EFF" w:rsidRPr="00183134" w:rsidRDefault="00023EFF" w:rsidP="00E93641">
            <w:pPr>
              <w:rPr>
                <w:szCs w:val="20"/>
              </w:rPr>
            </w:pPr>
            <w:r w:rsidRPr="00183134">
              <w:rPr>
                <w:b/>
                <w:szCs w:val="20"/>
              </w:rPr>
              <w:t xml:space="preserve">$[INSERT] </w:t>
            </w:r>
          </w:p>
        </w:tc>
      </w:tr>
      <w:tr w:rsidR="006925C5" w:rsidRPr="00183134" w14:paraId="06C3F490" w14:textId="77777777" w:rsidTr="00E93641">
        <w:tc>
          <w:tcPr>
            <w:tcW w:w="6948" w:type="dxa"/>
            <w:gridSpan w:val="2"/>
            <w:tcBorders>
              <w:top w:val="single" w:sz="4" w:space="0" w:color="auto"/>
              <w:left w:val="single" w:sz="4" w:space="0" w:color="auto"/>
              <w:bottom w:val="single" w:sz="4" w:space="0" w:color="auto"/>
              <w:right w:val="single" w:sz="4" w:space="0" w:color="auto"/>
            </w:tcBorders>
          </w:tcPr>
          <w:p w14:paraId="3A200CAF" w14:textId="304025B4" w:rsidR="006925C5" w:rsidRPr="006925C5" w:rsidRDefault="006925C5" w:rsidP="00E93641">
            <w:pPr>
              <w:spacing w:after="200"/>
              <w:rPr>
                <w:rFonts w:eastAsia="SimSun"/>
                <w:b/>
                <w:bCs/>
                <w:szCs w:val="20"/>
              </w:rPr>
            </w:pPr>
            <w:r w:rsidRPr="006925C5">
              <w:rPr>
                <w:rFonts w:eastAsia="SimSun"/>
                <w:b/>
                <w:bCs/>
                <w:szCs w:val="20"/>
              </w:rPr>
              <w:t xml:space="preserve">2.0 </w:t>
            </w:r>
            <w:r w:rsidR="000F0E0C">
              <w:rPr>
                <w:rFonts w:eastAsia="SimSun"/>
                <w:b/>
                <w:bCs/>
                <w:szCs w:val="20"/>
              </w:rPr>
              <w:t>Communications</w:t>
            </w:r>
          </w:p>
        </w:tc>
        <w:tc>
          <w:tcPr>
            <w:tcW w:w="1872" w:type="dxa"/>
            <w:tcBorders>
              <w:top w:val="single" w:sz="4" w:space="0" w:color="auto"/>
              <w:left w:val="single" w:sz="4" w:space="0" w:color="auto"/>
              <w:bottom w:val="single" w:sz="4" w:space="0" w:color="auto"/>
              <w:right w:val="single" w:sz="4" w:space="0" w:color="auto"/>
            </w:tcBorders>
          </w:tcPr>
          <w:p w14:paraId="7A937A33" w14:textId="77777777" w:rsidR="006925C5" w:rsidRPr="00183134" w:rsidRDefault="006925C5" w:rsidP="00E93641">
            <w:pPr>
              <w:spacing w:after="200"/>
              <w:rPr>
                <w:rFonts w:eastAsia="SimSun"/>
                <w:szCs w:val="20"/>
              </w:rPr>
            </w:pPr>
          </w:p>
        </w:tc>
      </w:tr>
      <w:tr w:rsidR="00023EFF" w:rsidRPr="00183134" w14:paraId="26210807" w14:textId="77777777" w:rsidTr="00E93641">
        <w:tc>
          <w:tcPr>
            <w:tcW w:w="879" w:type="dxa"/>
            <w:tcBorders>
              <w:top w:val="single" w:sz="4" w:space="0" w:color="auto"/>
              <w:left w:val="single" w:sz="4" w:space="0" w:color="auto"/>
              <w:bottom w:val="single" w:sz="4" w:space="0" w:color="auto"/>
              <w:right w:val="single" w:sz="4" w:space="0" w:color="auto"/>
            </w:tcBorders>
          </w:tcPr>
          <w:p w14:paraId="3811CBB5" w14:textId="2AD15B1A" w:rsidR="00023EFF" w:rsidRPr="00183134" w:rsidRDefault="00023EFF" w:rsidP="00E93641">
            <w:pPr>
              <w:spacing w:after="200"/>
              <w:rPr>
                <w:rFonts w:eastAsia="SimSun"/>
                <w:szCs w:val="20"/>
              </w:rPr>
            </w:pPr>
            <w:r w:rsidRPr="00133E05">
              <w:t>2.</w:t>
            </w:r>
            <w:r w:rsidR="006925C5">
              <w:t>1</w:t>
            </w:r>
          </w:p>
        </w:tc>
        <w:tc>
          <w:tcPr>
            <w:tcW w:w="6069" w:type="dxa"/>
            <w:tcBorders>
              <w:top w:val="single" w:sz="4" w:space="0" w:color="auto"/>
              <w:left w:val="single" w:sz="4" w:space="0" w:color="auto"/>
              <w:bottom w:val="single" w:sz="4" w:space="0" w:color="auto"/>
              <w:right w:val="single" w:sz="4" w:space="0" w:color="auto"/>
            </w:tcBorders>
          </w:tcPr>
          <w:p w14:paraId="1DC0B081" w14:textId="72CC71A6" w:rsidR="00023EFF" w:rsidRPr="00183134" w:rsidRDefault="00AC6B96" w:rsidP="00AC6B96">
            <w:pPr>
              <w:spacing w:after="200"/>
              <w:rPr>
                <w:rFonts w:eastAsia="SimSun"/>
                <w:bCs/>
                <w:iCs/>
                <w:szCs w:val="20"/>
              </w:rPr>
            </w:pPr>
            <w:r w:rsidRPr="00AC6B96">
              <w:rPr>
                <w:rFonts w:eastAsia="SimSun"/>
                <w:bCs/>
                <w:iCs/>
                <w:szCs w:val="20"/>
              </w:rPr>
              <w:t>Supply and install PA headend equipment</w:t>
            </w:r>
            <w:r>
              <w:rPr>
                <w:rFonts w:eastAsia="SimSun"/>
                <w:bCs/>
                <w:iCs/>
                <w:szCs w:val="20"/>
              </w:rPr>
              <w:t xml:space="preserve"> </w:t>
            </w:r>
            <w:r w:rsidRPr="00AC6B96">
              <w:rPr>
                <w:rFonts w:eastAsia="SimSun"/>
                <w:bCs/>
                <w:iCs/>
                <w:szCs w:val="20"/>
              </w:rPr>
              <w:t>comprising audio Digital Signal Processor (DSP)</w:t>
            </w:r>
            <w:r>
              <w:rPr>
                <w:rFonts w:eastAsia="SimSun"/>
                <w:bCs/>
                <w:iCs/>
                <w:szCs w:val="20"/>
              </w:rPr>
              <w:t xml:space="preserve"> </w:t>
            </w:r>
            <w:r w:rsidRPr="00AC6B96">
              <w:rPr>
                <w:rFonts w:eastAsia="SimSun"/>
                <w:bCs/>
                <w:iCs/>
                <w:szCs w:val="20"/>
              </w:rPr>
              <w:t>cores</w:t>
            </w:r>
          </w:p>
        </w:tc>
        <w:tc>
          <w:tcPr>
            <w:tcW w:w="1872" w:type="dxa"/>
            <w:tcBorders>
              <w:top w:val="single" w:sz="4" w:space="0" w:color="auto"/>
              <w:left w:val="single" w:sz="4" w:space="0" w:color="auto"/>
              <w:bottom w:val="single" w:sz="4" w:space="0" w:color="auto"/>
              <w:right w:val="single" w:sz="4" w:space="0" w:color="auto"/>
            </w:tcBorders>
            <w:hideMark/>
          </w:tcPr>
          <w:p w14:paraId="043FFEDD" w14:textId="77777777" w:rsidR="00023EFF" w:rsidRPr="00183134" w:rsidRDefault="00023EFF" w:rsidP="00E93641">
            <w:pPr>
              <w:rPr>
                <w:szCs w:val="20"/>
              </w:rPr>
            </w:pPr>
            <w:r w:rsidRPr="00183134">
              <w:rPr>
                <w:b/>
                <w:szCs w:val="20"/>
              </w:rPr>
              <w:t xml:space="preserve">$[INSERT] </w:t>
            </w:r>
          </w:p>
        </w:tc>
      </w:tr>
      <w:tr w:rsidR="006925C5" w:rsidRPr="00183134" w14:paraId="0855B4AA" w14:textId="77777777" w:rsidTr="00E93641">
        <w:tc>
          <w:tcPr>
            <w:tcW w:w="879" w:type="dxa"/>
            <w:tcBorders>
              <w:top w:val="single" w:sz="4" w:space="0" w:color="auto"/>
              <w:left w:val="single" w:sz="4" w:space="0" w:color="auto"/>
              <w:bottom w:val="single" w:sz="4" w:space="0" w:color="auto"/>
              <w:right w:val="single" w:sz="4" w:space="0" w:color="auto"/>
            </w:tcBorders>
          </w:tcPr>
          <w:p w14:paraId="63917BF4" w14:textId="4054B685" w:rsidR="006925C5" w:rsidRPr="00133E05" w:rsidRDefault="006925C5" w:rsidP="00E93641">
            <w:pPr>
              <w:spacing w:after="200"/>
            </w:pPr>
            <w:r w:rsidRPr="00133E05">
              <w:t>2.2</w:t>
            </w:r>
          </w:p>
        </w:tc>
        <w:tc>
          <w:tcPr>
            <w:tcW w:w="6069" w:type="dxa"/>
            <w:tcBorders>
              <w:top w:val="single" w:sz="4" w:space="0" w:color="auto"/>
              <w:left w:val="single" w:sz="4" w:space="0" w:color="auto"/>
              <w:bottom w:val="single" w:sz="4" w:space="0" w:color="auto"/>
              <w:right w:val="single" w:sz="4" w:space="0" w:color="auto"/>
            </w:tcBorders>
          </w:tcPr>
          <w:p w14:paraId="5F4D2BD6" w14:textId="47AD3A79" w:rsidR="006925C5" w:rsidRPr="00183134" w:rsidRDefault="00AC6B96" w:rsidP="00AC6B96">
            <w:pPr>
              <w:spacing w:after="200"/>
              <w:rPr>
                <w:rFonts w:eastAsia="SimSun"/>
                <w:bCs/>
                <w:iCs/>
                <w:szCs w:val="20"/>
              </w:rPr>
            </w:pPr>
            <w:r w:rsidRPr="00AC6B96">
              <w:rPr>
                <w:rFonts w:eastAsia="SimSun"/>
                <w:bCs/>
                <w:iCs/>
                <w:szCs w:val="20"/>
              </w:rPr>
              <w:t>Supply and install network audio decoder devices</w:t>
            </w:r>
            <w:r>
              <w:rPr>
                <w:rFonts w:eastAsia="SimSun"/>
                <w:bCs/>
                <w:iCs/>
                <w:szCs w:val="20"/>
              </w:rPr>
              <w:t xml:space="preserve"> </w:t>
            </w:r>
            <w:r w:rsidRPr="00AC6B96">
              <w:rPr>
                <w:rFonts w:eastAsia="SimSun"/>
                <w:bCs/>
                <w:iCs/>
                <w:szCs w:val="20"/>
              </w:rPr>
              <w:t>to FDCIE panels. Connect with DESN outlets and</w:t>
            </w:r>
            <w:r>
              <w:rPr>
                <w:rFonts w:eastAsia="SimSun"/>
                <w:bCs/>
                <w:iCs/>
                <w:szCs w:val="20"/>
              </w:rPr>
              <w:t xml:space="preserve"> </w:t>
            </w:r>
            <w:r w:rsidRPr="00AC6B96">
              <w:rPr>
                <w:rFonts w:eastAsia="SimSun"/>
                <w:bCs/>
                <w:iCs/>
                <w:szCs w:val="20"/>
              </w:rPr>
              <w:t>FDCIE auxiliary audio input</w:t>
            </w:r>
          </w:p>
        </w:tc>
        <w:tc>
          <w:tcPr>
            <w:tcW w:w="1872" w:type="dxa"/>
            <w:tcBorders>
              <w:top w:val="single" w:sz="4" w:space="0" w:color="auto"/>
              <w:left w:val="single" w:sz="4" w:space="0" w:color="auto"/>
              <w:bottom w:val="single" w:sz="4" w:space="0" w:color="auto"/>
              <w:right w:val="single" w:sz="4" w:space="0" w:color="auto"/>
            </w:tcBorders>
          </w:tcPr>
          <w:p w14:paraId="2E9795AC" w14:textId="66C87E35" w:rsidR="006925C5" w:rsidRPr="00183134" w:rsidRDefault="006925C5" w:rsidP="00E93641">
            <w:pPr>
              <w:rPr>
                <w:b/>
                <w:szCs w:val="20"/>
              </w:rPr>
            </w:pPr>
            <w:r w:rsidRPr="00183134">
              <w:rPr>
                <w:b/>
                <w:szCs w:val="20"/>
              </w:rPr>
              <w:t>$[INSERT]</w:t>
            </w:r>
          </w:p>
        </w:tc>
      </w:tr>
      <w:tr w:rsidR="00023EFF" w:rsidRPr="00183134" w14:paraId="43D77E68" w14:textId="77777777" w:rsidTr="00E93641">
        <w:tc>
          <w:tcPr>
            <w:tcW w:w="879" w:type="dxa"/>
            <w:tcBorders>
              <w:top w:val="single" w:sz="4" w:space="0" w:color="auto"/>
              <w:left w:val="single" w:sz="4" w:space="0" w:color="auto"/>
              <w:bottom w:val="single" w:sz="4" w:space="0" w:color="auto"/>
              <w:right w:val="single" w:sz="4" w:space="0" w:color="auto"/>
            </w:tcBorders>
          </w:tcPr>
          <w:p w14:paraId="5C3DC0AB" w14:textId="43C916FA" w:rsidR="00023EFF" w:rsidRPr="00183134" w:rsidRDefault="00023EFF" w:rsidP="00E93641">
            <w:pPr>
              <w:spacing w:after="200"/>
              <w:rPr>
                <w:rFonts w:eastAsia="SimSun"/>
                <w:szCs w:val="20"/>
              </w:rPr>
            </w:pPr>
            <w:r w:rsidRPr="00133E05">
              <w:t>2.3</w:t>
            </w:r>
          </w:p>
        </w:tc>
        <w:tc>
          <w:tcPr>
            <w:tcW w:w="6069" w:type="dxa"/>
            <w:tcBorders>
              <w:top w:val="single" w:sz="4" w:space="0" w:color="auto"/>
              <w:left w:val="single" w:sz="4" w:space="0" w:color="auto"/>
              <w:bottom w:val="single" w:sz="4" w:space="0" w:color="auto"/>
              <w:right w:val="single" w:sz="4" w:space="0" w:color="auto"/>
            </w:tcBorders>
          </w:tcPr>
          <w:p w14:paraId="48154EF1" w14:textId="39E5F2C4" w:rsidR="00023EFF" w:rsidRPr="00183134" w:rsidRDefault="00F1093C" w:rsidP="00F1093C">
            <w:pPr>
              <w:rPr>
                <w:bCs/>
                <w:iCs/>
              </w:rPr>
            </w:pPr>
            <w:r w:rsidRPr="00F1093C">
              <w:rPr>
                <w:bCs/>
                <w:iCs/>
              </w:rPr>
              <w:t>Supply and install wall mounted paging stations</w:t>
            </w:r>
            <w:r>
              <w:rPr>
                <w:bCs/>
                <w:iCs/>
              </w:rPr>
              <w:t xml:space="preserve"> </w:t>
            </w:r>
            <w:r w:rsidRPr="00F1093C">
              <w:rPr>
                <w:bCs/>
                <w:iCs/>
              </w:rPr>
              <w:t>with graphical touch interface and push to talk</w:t>
            </w:r>
            <w:r>
              <w:rPr>
                <w:bCs/>
                <w:iCs/>
              </w:rPr>
              <w:t xml:space="preserve"> </w:t>
            </w:r>
            <w:r w:rsidRPr="00F1093C">
              <w:rPr>
                <w:bCs/>
                <w:iCs/>
              </w:rPr>
              <w:t>microphone</w:t>
            </w:r>
          </w:p>
        </w:tc>
        <w:tc>
          <w:tcPr>
            <w:tcW w:w="1872" w:type="dxa"/>
            <w:tcBorders>
              <w:top w:val="single" w:sz="4" w:space="0" w:color="auto"/>
              <w:left w:val="single" w:sz="4" w:space="0" w:color="auto"/>
              <w:bottom w:val="single" w:sz="4" w:space="0" w:color="auto"/>
              <w:right w:val="single" w:sz="4" w:space="0" w:color="auto"/>
            </w:tcBorders>
            <w:hideMark/>
          </w:tcPr>
          <w:p w14:paraId="74823FD3" w14:textId="77777777" w:rsidR="00023EFF" w:rsidRPr="00183134" w:rsidRDefault="00023EFF" w:rsidP="00E93641">
            <w:pPr>
              <w:rPr>
                <w:szCs w:val="20"/>
              </w:rPr>
            </w:pPr>
            <w:r w:rsidRPr="00183134">
              <w:rPr>
                <w:b/>
                <w:szCs w:val="20"/>
              </w:rPr>
              <w:t xml:space="preserve">$[INSERT] </w:t>
            </w:r>
          </w:p>
        </w:tc>
      </w:tr>
      <w:tr w:rsidR="00023EFF" w:rsidRPr="00183134" w14:paraId="281571AD" w14:textId="77777777" w:rsidTr="00E93641">
        <w:tc>
          <w:tcPr>
            <w:tcW w:w="879" w:type="dxa"/>
            <w:tcBorders>
              <w:top w:val="single" w:sz="4" w:space="0" w:color="auto"/>
              <w:left w:val="single" w:sz="4" w:space="0" w:color="auto"/>
              <w:bottom w:val="single" w:sz="4" w:space="0" w:color="auto"/>
              <w:right w:val="single" w:sz="4" w:space="0" w:color="auto"/>
            </w:tcBorders>
          </w:tcPr>
          <w:p w14:paraId="788FF951" w14:textId="107BC4CB" w:rsidR="00023EFF" w:rsidRPr="00183134" w:rsidRDefault="004A6D27" w:rsidP="00E93641">
            <w:pPr>
              <w:spacing w:after="200"/>
              <w:rPr>
                <w:rFonts w:eastAsia="SimSun"/>
                <w:szCs w:val="20"/>
              </w:rPr>
            </w:pPr>
            <w:r>
              <w:rPr>
                <w:rFonts w:eastAsia="SimSun"/>
                <w:szCs w:val="20"/>
              </w:rPr>
              <w:t>2.4</w:t>
            </w:r>
          </w:p>
        </w:tc>
        <w:tc>
          <w:tcPr>
            <w:tcW w:w="6069" w:type="dxa"/>
            <w:tcBorders>
              <w:top w:val="single" w:sz="4" w:space="0" w:color="auto"/>
              <w:left w:val="single" w:sz="4" w:space="0" w:color="auto"/>
              <w:bottom w:val="single" w:sz="4" w:space="0" w:color="auto"/>
              <w:right w:val="single" w:sz="4" w:space="0" w:color="auto"/>
            </w:tcBorders>
          </w:tcPr>
          <w:p w14:paraId="465C8466" w14:textId="37500FEE" w:rsidR="00023EFF" w:rsidRPr="00183134" w:rsidRDefault="00F1093C" w:rsidP="00E93641">
            <w:r w:rsidRPr="00F1093C">
              <w:t>Supply and install DESN data outlets.</w:t>
            </w:r>
          </w:p>
        </w:tc>
        <w:tc>
          <w:tcPr>
            <w:tcW w:w="1872" w:type="dxa"/>
            <w:tcBorders>
              <w:top w:val="single" w:sz="4" w:space="0" w:color="auto"/>
              <w:left w:val="single" w:sz="4" w:space="0" w:color="auto"/>
              <w:bottom w:val="single" w:sz="4" w:space="0" w:color="auto"/>
              <w:right w:val="single" w:sz="4" w:space="0" w:color="auto"/>
            </w:tcBorders>
          </w:tcPr>
          <w:p w14:paraId="66500D27" w14:textId="4DECCAAD" w:rsidR="00023EFF" w:rsidRPr="00183134" w:rsidRDefault="00023EFF" w:rsidP="00E93641">
            <w:pPr>
              <w:rPr>
                <w:bCs/>
                <w:szCs w:val="20"/>
              </w:rPr>
            </w:pPr>
            <w:r w:rsidRPr="00183134">
              <w:rPr>
                <w:b/>
                <w:szCs w:val="20"/>
              </w:rPr>
              <w:t xml:space="preserve">$[INSERT] </w:t>
            </w:r>
          </w:p>
        </w:tc>
      </w:tr>
      <w:tr w:rsidR="00023EFF" w:rsidRPr="00183134" w14:paraId="7E93CE11" w14:textId="77777777" w:rsidTr="00E93641">
        <w:tc>
          <w:tcPr>
            <w:tcW w:w="879" w:type="dxa"/>
            <w:tcBorders>
              <w:top w:val="single" w:sz="4" w:space="0" w:color="auto"/>
              <w:left w:val="single" w:sz="4" w:space="0" w:color="auto"/>
              <w:bottom w:val="single" w:sz="4" w:space="0" w:color="auto"/>
              <w:right w:val="single" w:sz="4" w:space="0" w:color="auto"/>
            </w:tcBorders>
          </w:tcPr>
          <w:p w14:paraId="2345F4C8" w14:textId="021333BD" w:rsidR="00023EFF" w:rsidRPr="00183134" w:rsidRDefault="004A6D27" w:rsidP="00E93641">
            <w:pPr>
              <w:spacing w:after="200"/>
              <w:rPr>
                <w:rFonts w:eastAsia="SimSun"/>
                <w:szCs w:val="20"/>
              </w:rPr>
            </w:pPr>
            <w:r>
              <w:rPr>
                <w:rFonts w:eastAsia="SimSun"/>
                <w:szCs w:val="20"/>
              </w:rPr>
              <w:t>2.5</w:t>
            </w:r>
          </w:p>
        </w:tc>
        <w:tc>
          <w:tcPr>
            <w:tcW w:w="6069" w:type="dxa"/>
            <w:tcBorders>
              <w:top w:val="single" w:sz="4" w:space="0" w:color="auto"/>
              <w:left w:val="single" w:sz="4" w:space="0" w:color="auto"/>
              <w:bottom w:val="single" w:sz="4" w:space="0" w:color="auto"/>
              <w:right w:val="single" w:sz="4" w:space="0" w:color="auto"/>
            </w:tcBorders>
          </w:tcPr>
          <w:p w14:paraId="4DCC5287" w14:textId="331382C3" w:rsidR="00023EFF" w:rsidRPr="00183134" w:rsidRDefault="00F1093C" w:rsidP="00F1093C">
            <w:r>
              <w:t>Supply and install Uninterruptible Power Supply (UPS) inside existing DESN core/distribution node cabinets for PA headend equipment</w:t>
            </w:r>
          </w:p>
        </w:tc>
        <w:tc>
          <w:tcPr>
            <w:tcW w:w="1872" w:type="dxa"/>
            <w:tcBorders>
              <w:top w:val="single" w:sz="4" w:space="0" w:color="auto"/>
              <w:left w:val="single" w:sz="4" w:space="0" w:color="auto"/>
              <w:bottom w:val="single" w:sz="4" w:space="0" w:color="auto"/>
              <w:right w:val="single" w:sz="4" w:space="0" w:color="auto"/>
            </w:tcBorders>
          </w:tcPr>
          <w:p w14:paraId="3286F5E3" w14:textId="21905253" w:rsidR="00023EFF" w:rsidRPr="00183134" w:rsidRDefault="00023EFF" w:rsidP="00E93641">
            <w:pPr>
              <w:rPr>
                <w:b/>
                <w:szCs w:val="20"/>
              </w:rPr>
            </w:pPr>
            <w:r w:rsidRPr="00183134">
              <w:rPr>
                <w:b/>
                <w:szCs w:val="20"/>
              </w:rPr>
              <w:t>$[INSERT]</w:t>
            </w:r>
          </w:p>
        </w:tc>
      </w:tr>
      <w:tr w:rsidR="00023EFF" w:rsidRPr="00183134" w14:paraId="04F705BE" w14:textId="77777777" w:rsidTr="00E93641">
        <w:tc>
          <w:tcPr>
            <w:tcW w:w="879" w:type="dxa"/>
            <w:tcBorders>
              <w:top w:val="single" w:sz="4" w:space="0" w:color="auto"/>
              <w:left w:val="single" w:sz="4" w:space="0" w:color="auto"/>
              <w:bottom w:val="single" w:sz="4" w:space="0" w:color="auto"/>
              <w:right w:val="single" w:sz="4" w:space="0" w:color="auto"/>
            </w:tcBorders>
          </w:tcPr>
          <w:p w14:paraId="1E28690E" w14:textId="7A6562A9" w:rsidR="00023EFF" w:rsidRPr="00183134" w:rsidRDefault="004A6D27" w:rsidP="00E93641">
            <w:pPr>
              <w:spacing w:after="200"/>
              <w:rPr>
                <w:rFonts w:eastAsia="SimSun"/>
                <w:szCs w:val="20"/>
              </w:rPr>
            </w:pPr>
            <w:r>
              <w:rPr>
                <w:rFonts w:eastAsia="SimSun"/>
                <w:szCs w:val="20"/>
              </w:rPr>
              <w:t>2.6</w:t>
            </w:r>
          </w:p>
        </w:tc>
        <w:tc>
          <w:tcPr>
            <w:tcW w:w="6069" w:type="dxa"/>
            <w:tcBorders>
              <w:top w:val="single" w:sz="4" w:space="0" w:color="auto"/>
              <w:left w:val="single" w:sz="4" w:space="0" w:color="auto"/>
              <w:bottom w:val="single" w:sz="4" w:space="0" w:color="auto"/>
              <w:right w:val="single" w:sz="4" w:space="0" w:color="auto"/>
            </w:tcBorders>
          </w:tcPr>
          <w:p w14:paraId="0F52FBFB" w14:textId="3A66102C" w:rsidR="00023EFF" w:rsidRPr="00183134" w:rsidRDefault="004A6D27" w:rsidP="00E93641">
            <w:r>
              <w:t>I</w:t>
            </w:r>
            <w:r w:rsidRPr="004A6D27">
              <w:t>nvestigation works</w:t>
            </w:r>
          </w:p>
        </w:tc>
        <w:tc>
          <w:tcPr>
            <w:tcW w:w="1872" w:type="dxa"/>
            <w:tcBorders>
              <w:top w:val="single" w:sz="4" w:space="0" w:color="auto"/>
              <w:left w:val="single" w:sz="4" w:space="0" w:color="auto"/>
              <w:bottom w:val="single" w:sz="4" w:space="0" w:color="auto"/>
              <w:right w:val="single" w:sz="4" w:space="0" w:color="auto"/>
            </w:tcBorders>
          </w:tcPr>
          <w:p w14:paraId="7D998101" w14:textId="38B2F9B1" w:rsidR="00023EFF" w:rsidRPr="00183134" w:rsidRDefault="00023EFF" w:rsidP="00E93641">
            <w:pPr>
              <w:rPr>
                <w:b/>
                <w:szCs w:val="20"/>
              </w:rPr>
            </w:pPr>
            <w:r w:rsidRPr="00183134">
              <w:rPr>
                <w:b/>
                <w:szCs w:val="20"/>
              </w:rPr>
              <w:t xml:space="preserve">$[INSERT] </w:t>
            </w:r>
          </w:p>
        </w:tc>
      </w:tr>
      <w:tr w:rsidR="004A6D27" w:rsidRPr="00183134" w14:paraId="65EA5091" w14:textId="77777777" w:rsidTr="00E93641">
        <w:tc>
          <w:tcPr>
            <w:tcW w:w="879" w:type="dxa"/>
            <w:tcBorders>
              <w:top w:val="single" w:sz="4" w:space="0" w:color="auto"/>
              <w:left w:val="single" w:sz="4" w:space="0" w:color="auto"/>
              <w:bottom w:val="single" w:sz="4" w:space="0" w:color="auto"/>
              <w:right w:val="single" w:sz="4" w:space="0" w:color="auto"/>
            </w:tcBorders>
          </w:tcPr>
          <w:p w14:paraId="52BFCF44" w14:textId="5A8CC9A0" w:rsidR="004A6D27" w:rsidRPr="000F2940" w:rsidRDefault="004A6D27" w:rsidP="00E93641">
            <w:pPr>
              <w:spacing w:after="200"/>
            </w:pPr>
            <w:r>
              <w:t>2.7</w:t>
            </w:r>
          </w:p>
        </w:tc>
        <w:tc>
          <w:tcPr>
            <w:tcW w:w="6069" w:type="dxa"/>
            <w:tcBorders>
              <w:top w:val="single" w:sz="4" w:space="0" w:color="auto"/>
              <w:left w:val="single" w:sz="4" w:space="0" w:color="auto"/>
              <w:bottom w:val="single" w:sz="4" w:space="0" w:color="auto"/>
              <w:right w:val="single" w:sz="4" w:space="0" w:color="auto"/>
            </w:tcBorders>
          </w:tcPr>
          <w:p w14:paraId="237F505A" w14:textId="6FD06196" w:rsidR="004A6D27" w:rsidRPr="004A6D27" w:rsidRDefault="004A6D27" w:rsidP="00E93641">
            <w:r>
              <w:t>BWIC</w:t>
            </w:r>
          </w:p>
        </w:tc>
        <w:tc>
          <w:tcPr>
            <w:tcW w:w="1872" w:type="dxa"/>
            <w:tcBorders>
              <w:top w:val="single" w:sz="4" w:space="0" w:color="auto"/>
              <w:left w:val="single" w:sz="4" w:space="0" w:color="auto"/>
              <w:bottom w:val="single" w:sz="4" w:space="0" w:color="auto"/>
              <w:right w:val="single" w:sz="4" w:space="0" w:color="auto"/>
            </w:tcBorders>
          </w:tcPr>
          <w:p w14:paraId="663A4EB5" w14:textId="6F298985" w:rsidR="004A6D27" w:rsidRPr="00183134" w:rsidRDefault="004A6D27" w:rsidP="00E93641">
            <w:pPr>
              <w:rPr>
                <w:b/>
                <w:szCs w:val="20"/>
              </w:rPr>
            </w:pPr>
            <w:r w:rsidRPr="00183134">
              <w:rPr>
                <w:b/>
                <w:szCs w:val="20"/>
              </w:rPr>
              <w:t>$[INSERT]</w:t>
            </w:r>
          </w:p>
        </w:tc>
      </w:tr>
      <w:tr w:rsidR="00023EFF" w:rsidRPr="00183134" w14:paraId="5709592C" w14:textId="77777777" w:rsidTr="00E93641">
        <w:tc>
          <w:tcPr>
            <w:tcW w:w="879" w:type="dxa"/>
            <w:tcBorders>
              <w:top w:val="single" w:sz="4" w:space="0" w:color="auto"/>
              <w:left w:val="single" w:sz="4" w:space="0" w:color="auto"/>
              <w:bottom w:val="single" w:sz="4" w:space="0" w:color="auto"/>
              <w:right w:val="single" w:sz="4" w:space="0" w:color="auto"/>
            </w:tcBorders>
          </w:tcPr>
          <w:p w14:paraId="59B6D1E3" w14:textId="77777777" w:rsidR="00023EFF" w:rsidRPr="00183134" w:rsidRDefault="00023EFF" w:rsidP="00E93641">
            <w:pPr>
              <w:spacing w:after="200"/>
              <w:rPr>
                <w:rFonts w:eastAsia="SimSun"/>
                <w:szCs w:val="20"/>
              </w:rPr>
            </w:pPr>
          </w:p>
        </w:tc>
        <w:tc>
          <w:tcPr>
            <w:tcW w:w="6069" w:type="dxa"/>
            <w:tcBorders>
              <w:top w:val="single" w:sz="4" w:space="0" w:color="auto"/>
              <w:left w:val="single" w:sz="4" w:space="0" w:color="auto"/>
              <w:bottom w:val="single" w:sz="4" w:space="0" w:color="auto"/>
              <w:right w:val="single" w:sz="4" w:space="0" w:color="auto"/>
            </w:tcBorders>
          </w:tcPr>
          <w:p w14:paraId="559EDBB6" w14:textId="77777777" w:rsidR="00023EFF" w:rsidRPr="00183134" w:rsidRDefault="00023EFF" w:rsidP="00E93641">
            <w:pPr>
              <w:jc w:val="right"/>
              <w:rPr>
                <w:b/>
                <w:bCs/>
              </w:rPr>
            </w:pPr>
            <w:r w:rsidRPr="00183134">
              <w:rPr>
                <w:b/>
                <w:bCs/>
              </w:rPr>
              <w:t>Subtotal (Excl. GST)</w:t>
            </w:r>
          </w:p>
        </w:tc>
        <w:tc>
          <w:tcPr>
            <w:tcW w:w="1872" w:type="dxa"/>
            <w:tcBorders>
              <w:top w:val="single" w:sz="4" w:space="0" w:color="auto"/>
              <w:left w:val="single" w:sz="4" w:space="0" w:color="auto"/>
              <w:bottom w:val="single" w:sz="4" w:space="0" w:color="auto"/>
              <w:right w:val="single" w:sz="4" w:space="0" w:color="auto"/>
            </w:tcBorders>
          </w:tcPr>
          <w:p w14:paraId="4A5FC4AF" w14:textId="71852466" w:rsidR="00023EFF" w:rsidRPr="00183134" w:rsidRDefault="00023EFF" w:rsidP="00E93641">
            <w:pPr>
              <w:rPr>
                <w:b/>
                <w:szCs w:val="20"/>
              </w:rPr>
            </w:pPr>
            <w:r w:rsidRPr="00183134">
              <w:rPr>
                <w:b/>
                <w:szCs w:val="20"/>
              </w:rPr>
              <w:t>$[INSERT]</w:t>
            </w:r>
          </w:p>
        </w:tc>
      </w:tr>
      <w:tr w:rsidR="00A139B9" w:rsidRPr="00183134" w14:paraId="16106CE3" w14:textId="77777777" w:rsidTr="00C105D9">
        <w:tc>
          <w:tcPr>
            <w:tcW w:w="879" w:type="dxa"/>
            <w:tcBorders>
              <w:top w:val="single" w:sz="4" w:space="0" w:color="auto"/>
              <w:left w:val="single" w:sz="4" w:space="0" w:color="auto"/>
              <w:bottom w:val="single" w:sz="4" w:space="0" w:color="auto"/>
              <w:right w:val="single" w:sz="4" w:space="0" w:color="auto"/>
            </w:tcBorders>
          </w:tcPr>
          <w:p w14:paraId="29A6A199" w14:textId="77777777" w:rsidR="00A139B9" w:rsidRPr="00183134" w:rsidRDefault="00A139B9" w:rsidP="00C105D9">
            <w:pPr>
              <w:spacing w:after="200"/>
              <w:rPr>
                <w:rFonts w:eastAsia="SimSun"/>
                <w:szCs w:val="20"/>
              </w:rPr>
            </w:pPr>
          </w:p>
        </w:tc>
        <w:tc>
          <w:tcPr>
            <w:tcW w:w="6069" w:type="dxa"/>
            <w:tcBorders>
              <w:top w:val="single" w:sz="4" w:space="0" w:color="auto"/>
              <w:left w:val="single" w:sz="4" w:space="0" w:color="auto"/>
              <w:bottom w:val="single" w:sz="4" w:space="0" w:color="auto"/>
              <w:right w:val="single" w:sz="4" w:space="0" w:color="auto"/>
            </w:tcBorders>
          </w:tcPr>
          <w:p w14:paraId="78924252" w14:textId="77777777" w:rsidR="00A139B9" w:rsidRPr="00183134" w:rsidRDefault="00A139B9" w:rsidP="00C105D9">
            <w:pPr>
              <w:jc w:val="right"/>
              <w:rPr>
                <w:b/>
                <w:bCs/>
              </w:rPr>
            </w:pPr>
            <w:r w:rsidRPr="00183134">
              <w:rPr>
                <w:b/>
                <w:bCs/>
              </w:rPr>
              <w:t>TOTAL CONTRACT PRICE (EXCL GST)</w:t>
            </w:r>
          </w:p>
        </w:tc>
        <w:tc>
          <w:tcPr>
            <w:tcW w:w="1872" w:type="dxa"/>
            <w:tcBorders>
              <w:top w:val="single" w:sz="4" w:space="0" w:color="auto"/>
              <w:left w:val="single" w:sz="4" w:space="0" w:color="auto"/>
              <w:bottom w:val="single" w:sz="4" w:space="0" w:color="auto"/>
              <w:right w:val="single" w:sz="4" w:space="0" w:color="auto"/>
            </w:tcBorders>
          </w:tcPr>
          <w:p w14:paraId="1E073888" w14:textId="77777777" w:rsidR="00A139B9" w:rsidRPr="00183134" w:rsidRDefault="00A139B9" w:rsidP="00C105D9">
            <w:pPr>
              <w:rPr>
                <w:b/>
                <w:szCs w:val="20"/>
              </w:rPr>
            </w:pPr>
            <w:r w:rsidRPr="00183134">
              <w:rPr>
                <w:b/>
                <w:szCs w:val="20"/>
              </w:rPr>
              <w:t xml:space="preserve">$[INSERT] </w:t>
            </w:r>
          </w:p>
        </w:tc>
      </w:tr>
    </w:tbl>
    <w:p w14:paraId="5017AEB9" w14:textId="41026FD8" w:rsidR="000036AA" w:rsidRPr="00183134" w:rsidRDefault="00E93641" w:rsidP="00295FE5">
      <w:pPr>
        <w:pStyle w:val="DefenceNormal"/>
      </w:pPr>
      <w:r>
        <w:br w:type="textWrapping" w:clear="all"/>
      </w:r>
    </w:p>
    <w:p w14:paraId="3FC12452" w14:textId="77777777" w:rsidR="009D4F02" w:rsidRPr="00183134" w:rsidRDefault="009D4F02" w:rsidP="009D4F02">
      <w:pPr>
        <w:pStyle w:val="Defencenormal0"/>
        <w:rPr>
          <w:lang w:eastAsia="zh-CN"/>
        </w:rPr>
      </w:pPr>
      <w:r w:rsidRPr="00183134">
        <w:rPr>
          <w:lang w:eastAsia="zh-CN"/>
        </w:rPr>
        <w:t>The breakdown:</w:t>
      </w:r>
    </w:p>
    <w:p w14:paraId="326C993F" w14:textId="338E5B3F" w:rsidR="009D4F02" w:rsidRPr="00183134" w:rsidRDefault="00EB3465" w:rsidP="004C2C6A">
      <w:pPr>
        <w:pStyle w:val="DefenceHeadingNoTOC3"/>
        <w:numPr>
          <w:ilvl w:val="2"/>
          <w:numId w:val="114"/>
        </w:numPr>
        <w:rPr>
          <w:lang w:eastAsia="zh-CN"/>
        </w:rPr>
      </w:pPr>
      <w:r w:rsidRPr="00183134">
        <w:rPr>
          <w:lang w:eastAsia="zh-CN"/>
        </w:rPr>
        <w:t xml:space="preserve">is </w:t>
      </w:r>
      <w:r w:rsidR="009D4F02" w:rsidRPr="00183134">
        <w:rPr>
          <w:lang w:eastAsia="zh-CN"/>
        </w:rPr>
        <w:t>for evaluation purposes;</w:t>
      </w:r>
      <w:r w:rsidR="004C2C6A" w:rsidRPr="00183134">
        <w:rPr>
          <w:lang w:eastAsia="zh-CN"/>
        </w:rPr>
        <w:t xml:space="preserve"> and</w:t>
      </w:r>
      <w:r w:rsidR="009D4F02" w:rsidRPr="00183134">
        <w:rPr>
          <w:lang w:eastAsia="zh-CN"/>
        </w:rPr>
        <w:t xml:space="preserve"> </w:t>
      </w:r>
    </w:p>
    <w:p w14:paraId="0B3FCA73" w14:textId="0BB892D6" w:rsidR="009D4F02" w:rsidRPr="00183134" w:rsidRDefault="009D4F02" w:rsidP="008F1917">
      <w:pPr>
        <w:pStyle w:val="DefenceHeadingNoTOC3"/>
        <w:numPr>
          <w:ilvl w:val="2"/>
          <w:numId w:val="114"/>
        </w:numPr>
      </w:pPr>
      <w:r w:rsidRPr="00183134">
        <w:t xml:space="preserve">will not limit or affect the scope of the Contractor's Activities, the Works or the Contract in </w:t>
      </w:r>
      <w:r w:rsidR="004C2C6A" w:rsidRPr="00183134">
        <w:fldChar w:fldCharType="begin"/>
      </w:r>
      <w:r w:rsidR="004C2C6A" w:rsidRPr="00183134">
        <w:instrText xml:space="preserve"> REF _Ref159849039 \r \h </w:instrText>
      </w:r>
      <w:r w:rsidR="00183134">
        <w:instrText xml:space="preserve"> \* MERGEFORMAT </w:instrText>
      </w:r>
      <w:r w:rsidR="004C2C6A" w:rsidRPr="00183134">
        <w:fldChar w:fldCharType="separate"/>
      </w:r>
      <w:r w:rsidR="0009266D" w:rsidRPr="00183134">
        <w:t>Part 5</w:t>
      </w:r>
      <w:r w:rsidR="004C2C6A" w:rsidRPr="00183134">
        <w:fldChar w:fldCharType="end"/>
      </w:r>
      <w:r w:rsidRPr="00183134">
        <w:t>.</w:t>
      </w:r>
    </w:p>
    <w:p w14:paraId="294658F9" w14:textId="77777777" w:rsidR="009D4F02" w:rsidRPr="00183134" w:rsidRDefault="009D4F02" w:rsidP="009D4F02">
      <w:pPr>
        <w:pStyle w:val="Defencenormal0"/>
      </w:pPr>
      <w:r w:rsidRPr="00183134">
        <w:t>The Tenderer is permitted to provide the breakdown in A3 or landscape format.</w:t>
      </w:r>
    </w:p>
    <w:p w14:paraId="0AD00EF8" w14:textId="77777777" w:rsidR="00D05916" w:rsidRPr="00183134" w:rsidRDefault="00D05916" w:rsidP="00EA6644">
      <w:pPr>
        <w:pStyle w:val="DefenceHeadingNoTOC1"/>
        <w:numPr>
          <w:ilvl w:val="0"/>
          <w:numId w:val="123"/>
        </w:numPr>
      </w:pPr>
      <w:r w:rsidRPr="00183134">
        <w:t>TABLE OF VARIATION RATES AND PRICES</w:t>
      </w:r>
    </w:p>
    <w:p w14:paraId="6ADAF0A5" w14:textId="06FD757E" w:rsidR="002B1516" w:rsidRPr="00183134" w:rsidRDefault="002B1516" w:rsidP="002B1516">
      <w:pPr>
        <w:pStyle w:val="DefenceNormal"/>
      </w:pPr>
      <w:r w:rsidRPr="00183134">
        <w:lastRenderedPageBreak/>
        <w:t xml:space="preserve">The Tenderer's attention is drawn to the definition of "Table of Variation Rates and Prices" in clause </w:t>
      </w:r>
      <w:r w:rsidR="00656146" w:rsidRPr="00183134">
        <w:t>2</w:t>
      </w:r>
      <w:r w:rsidR="00D07A0E" w:rsidRPr="00183134">
        <w:t>4</w:t>
      </w:r>
      <w:r w:rsidR="00656146" w:rsidRPr="00183134">
        <w:t>.1</w:t>
      </w:r>
      <w:r w:rsidRPr="00183134">
        <w:t xml:space="preserve"> of the Conditions of Contract in </w:t>
      </w:r>
      <w:r w:rsidR="00D07A0E" w:rsidRPr="00183134">
        <w:fldChar w:fldCharType="begin"/>
      </w:r>
      <w:r w:rsidR="00D07A0E" w:rsidRPr="00183134">
        <w:instrText xml:space="preserve"> REF _Ref159849039 \r \h </w:instrText>
      </w:r>
      <w:r w:rsidR="00183134">
        <w:instrText xml:space="preserve"> \* MERGEFORMAT </w:instrText>
      </w:r>
      <w:r w:rsidR="00D07A0E" w:rsidRPr="00183134">
        <w:fldChar w:fldCharType="separate"/>
      </w:r>
      <w:r w:rsidR="0009266D" w:rsidRPr="00183134">
        <w:t>Part 5</w:t>
      </w:r>
      <w:r w:rsidR="00D07A0E" w:rsidRPr="00183134">
        <w:fldChar w:fldCharType="end"/>
      </w:r>
      <w:r w:rsidRPr="00183134">
        <w:t>.  The Tenderer should provide a Table of Variation Rates and Prices which is to apply for the purposes of clause 1</w:t>
      </w:r>
      <w:r w:rsidR="00656146" w:rsidRPr="00183134">
        <w:t>0</w:t>
      </w:r>
      <w:r w:rsidRPr="00183134">
        <w:t xml:space="preserve">.3 of the Conditions of Contract in </w:t>
      </w:r>
      <w:r w:rsidR="00D07A0E" w:rsidRPr="00183134">
        <w:fldChar w:fldCharType="begin"/>
      </w:r>
      <w:r w:rsidR="00D07A0E" w:rsidRPr="00183134">
        <w:instrText xml:space="preserve"> REF _Ref159849039 \r \h </w:instrText>
      </w:r>
      <w:r w:rsidR="00183134">
        <w:instrText xml:space="preserve"> \* MERGEFORMAT </w:instrText>
      </w:r>
      <w:r w:rsidR="00D07A0E" w:rsidRPr="00183134">
        <w:fldChar w:fldCharType="separate"/>
      </w:r>
      <w:r w:rsidR="0009266D" w:rsidRPr="00183134">
        <w:t>Part 5</w:t>
      </w:r>
      <w:r w:rsidR="00D07A0E" w:rsidRPr="00183134">
        <w:fldChar w:fldCharType="end"/>
      </w:r>
      <w:r w:rsidRPr="00183134">
        <w:t xml:space="preserve"> as follows: </w:t>
      </w:r>
    </w:p>
    <w:p w14:paraId="328DBA86" w14:textId="1A894995" w:rsidR="004E4028" w:rsidRPr="00183134" w:rsidRDefault="004E4028" w:rsidP="004E4028">
      <w:pPr>
        <w:pStyle w:val="DefenceNormal"/>
      </w:pPr>
      <w:r w:rsidRPr="00183134">
        <w:t>Labour rates shall include all, consumables, accommodation, timekeeping and all clerical and office work, transport about the Site, the use of all hand-operated tools or plant, labour costs for plant operators and drivers, levies, overhead, profit and all incidental costs incurred in performing the Works.</w:t>
      </w:r>
    </w:p>
    <w:p w14:paraId="023972D0" w14:textId="77777777" w:rsidR="004E4028" w:rsidRPr="00183134" w:rsidRDefault="004E4028" w:rsidP="004E4028">
      <w:pPr>
        <w:pStyle w:val="DefenceNormal"/>
      </w:pPr>
      <w:r w:rsidRPr="00183134">
        <w:t>Construction Plant rates shall include water, oil, fuel and consumables stores, levies, maintenance, overheads, profit and all other things of whatever nature required for the efficient and safe working of the plant, including but not limited to maintenance, spare parts, service, repair and insurance.</w:t>
      </w:r>
    </w:p>
    <w:p w14:paraId="70F637A7" w14:textId="77777777" w:rsidR="004E4028" w:rsidRPr="00183134" w:rsidRDefault="004E4028" w:rsidP="004E4028">
      <w:pPr>
        <w:pStyle w:val="DefenceNormal"/>
      </w:pPr>
      <w:r w:rsidRPr="00183134">
        <w:t>The Unit Rates shall be deemed to include (but not limited to) the cost of all consumables, construction facilities and amenities, professional and technical services, royalties, taxes, charges, transport, equipment, labour, levies, overhead, profit and all other things necessary to perform the Works.</w:t>
      </w:r>
    </w:p>
    <w:tbl>
      <w:tblPr>
        <w:tblW w:w="8363" w:type="dxa"/>
        <w:jc w:val="center"/>
        <w:tblCellMar>
          <w:left w:w="0" w:type="dxa"/>
          <w:right w:w="0" w:type="dxa"/>
        </w:tblCellMar>
        <w:tblLook w:val="04A0" w:firstRow="1" w:lastRow="0" w:firstColumn="1" w:lastColumn="0" w:noHBand="0" w:noVBand="1"/>
      </w:tblPr>
      <w:tblGrid>
        <w:gridCol w:w="3685"/>
        <w:gridCol w:w="874"/>
        <w:gridCol w:w="1819"/>
        <w:gridCol w:w="1985"/>
      </w:tblGrid>
      <w:tr w:rsidR="00E41A43" w:rsidRPr="00183134" w14:paraId="427C5FF2" w14:textId="77777777" w:rsidTr="006B4439">
        <w:trPr>
          <w:jc w:val="center"/>
        </w:trPr>
        <w:tc>
          <w:tcPr>
            <w:tcW w:w="8363" w:type="dxa"/>
            <w:gridSpan w:val="4"/>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6B01E35D" w14:textId="77777777" w:rsidR="00E41A43" w:rsidRPr="00183134" w:rsidRDefault="00E41A43" w:rsidP="006B4439">
            <w:pPr>
              <w:spacing w:before="120" w:after="120"/>
              <w:rPr>
                <w:b/>
                <w:bCs/>
                <w:szCs w:val="20"/>
                <w:lang w:val="en-GB"/>
              </w:rPr>
            </w:pPr>
            <w:r w:rsidRPr="00183134">
              <w:rPr>
                <w:b/>
                <w:bCs/>
                <w:szCs w:val="20"/>
              </w:rPr>
              <w:t>Labour Rates</w:t>
            </w:r>
          </w:p>
        </w:tc>
      </w:tr>
      <w:tr w:rsidR="00E41A43" w:rsidRPr="00183134" w14:paraId="49D8DD5F" w14:textId="77777777" w:rsidTr="006B4439">
        <w:trPr>
          <w:jc w:val="center"/>
        </w:trPr>
        <w:tc>
          <w:tcPr>
            <w:tcW w:w="4559" w:type="dxa"/>
            <w:gridSpan w:val="2"/>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387995D0" w14:textId="77777777" w:rsidR="00E41A43" w:rsidRPr="00183134" w:rsidRDefault="00E41A43" w:rsidP="006B4439">
            <w:pPr>
              <w:pStyle w:val="DefenceIndent"/>
              <w:spacing w:before="40" w:after="40"/>
              <w:ind w:left="0"/>
              <w:rPr>
                <w:lang w:eastAsia="zh-CN"/>
              </w:rPr>
            </w:pPr>
            <w:r w:rsidRPr="00183134">
              <w:rPr>
                <w:lang w:eastAsia="zh-CN"/>
              </w:rPr>
              <w:t>Type of Labour</w:t>
            </w:r>
          </w:p>
        </w:tc>
        <w:tc>
          <w:tcPr>
            <w:tcW w:w="3804"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B7530AB" w14:textId="77777777" w:rsidR="00E41A43" w:rsidRPr="00183134" w:rsidRDefault="00E41A43" w:rsidP="006B4439">
            <w:pPr>
              <w:pStyle w:val="DefenceIndent"/>
              <w:spacing w:before="40" w:after="40"/>
              <w:ind w:left="0"/>
              <w:jc w:val="center"/>
              <w:rPr>
                <w:lang w:eastAsia="zh-CN"/>
              </w:rPr>
            </w:pPr>
            <w:r w:rsidRPr="00183134">
              <w:rPr>
                <w:lang w:eastAsia="zh-CN"/>
              </w:rPr>
              <w:t>Normal Time $/Hour</w:t>
            </w:r>
          </w:p>
        </w:tc>
      </w:tr>
      <w:tr w:rsidR="00E41A43" w:rsidRPr="00183134" w14:paraId="71DF5B56"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1FB169C5" w14:textId="77777777" w:rsidR="00E41A43" w:rsidRPr="00183134" w:rsidRDefault="00E41A43" w:rsidP="006B4439">
            <w:pPr>
              <w:spacing w:before="40" w:after="40"/>
              <w:rPr>
                <w:szCs w:val="20"/>
              </w:rPr>
            </w:pPr>
            <w:r w:rsidRPr="00183134">
              <w:rPr>
                <w:szCs w:val="20"/>
                <w:lang w:eastAsia="zh-CN"/>
              </w:rPr>
              <w:t>Project manager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hideMark/>
          </w:tcPr>
          <w:p w14:paraId="74335F63"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6F4C8730"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0BFF48B" w14:textId="77777777" w:rsidR="00E41A43" w:rsidRPr="00183134" w:rsidRDefault="00E41A43" w:rsidP="006B4439">
            <w:pPr>
              <w:spacing w:before="40" w:after="40"/>
              <w:rPr>
                <w:szCs w:val="20"/>
                <w:lang w:eastAsia="zh-CN"/>
              </w:rPr>
            </w:pPr>
            <w:r w:rsidRPr="00183134">
              <w:rPr>
                <w:szCs w:val="20"/>
                <w:lang w:eastAsia="zh-CN"/>
              </w:rPr>
              <w:t>Construction manager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7F154D89"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2EF6FCF2"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5EB378B" w14:textId="77777777" w:rsidR="00E41A43" w:rsidRPr="00183134" w:rsidRDefault="00E41A43" w:rsidP="006B4439">
            <w:pPr>
              <w:spacing w:before="40" w:after="40"/>
              <w:rPr>
                <w:szCs w:val="20"/>
                <w:lang w:eastAsia="zh-CN"/>
              </w:rPr>
            </w:pPr>
            <w:r w:rsidRPr="00183134">
              <w:rPr>
                <w:szCs w:val="20"/>
                <w:lang w:eastAsia="zh-CN"/>
              </w:rPr>
              <w:t>Contractor’s Representative</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0BBEBA1F"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1F9A9A91"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5452A6E8" w14:textId="77777777" w:rsidR="00E41A43" w:rsidRPr="00183134" w:rsidRDefault="00E41A43" w:rsidP="006B4439">
            <w:pPr>
              <w:spacing w:before="40" w:after="40"/>
              <w:rPr>
                <w:szCs w:val="20"/>
                <w:lang w:eastAsia="zh-CN"/>
              </w:rPr>
            </w:pPr>
            <w:r w:rsidRPr="00183134">
              <w:rPr>
                <w:szCs w:val="20"/>
                <w:lang w:eastAsia="zh-CN"/>
              </w:rPr>
              <w:t>Contract Administrator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01D9E7B4"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48FF6288"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09286CAC" w14:textId="77777777" w:rsidR="00E41A43" w:rsidRPr="00183134" w:rsidRDefault="00E41A43" w:rsidP="006B4439">
            <w:pPr>
              <w:spacing w:before="40" w:after="40"/>
              <w:rPr>
                <w:szCs w:val="20"/>
                <w:lang w:eastAsia="zh-CN"/>
              </w:rPr>
            </w:pPr>
            <w:r w:rsidRPr="00183134">
              <w:rPr>
                <w:szCs w:val="20"/>
                <w:lang w:eastAsia="zh-CN"/>
              </w:rPr>
              <w:t>Design Manager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6EDDAB3E"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5BB9F2A8"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0873E2BC" w14:textId="77777777" w:rsidR="00E41A43" w:rsidRPr="00183134" w:rsidRDefault="00E41A43" w:rsidP="006B4439">
            <w:pPr>
              <w:spacing w:before="40" w:after="40"/>
              <w:rPr>
                <w:szCs w:val="20"/>
                <w:lang w:eastAsia="zh-CN"/>
              </w:rPr>
            </w:pPr>
            <w:r w:rsidRPr="00183134">
              <w:rPr>
                <w:szCs w:val="20"/>
                <w:lang w:eastAsia="zh-CN"/>
              </w:rPr>
              <w:t>Site Manager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60CE0C47"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18EBAF7E"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079F0255" w14:textId="77777777" w:rsidR="00E41A43" w:rsidRPr="00183134" w:rsidRDefault="00E41A43" w:rsidP="006B4439">
            <w:pPr>
              <w:spacing w:before="40" w:after="40"/>
              <w:rPr>
                <w:szCs w:val="20"/>
                <w:lang w:eastAsia="zh-CN"/>
              </w:rPr>
            </w:pPr>
            <w:r w:rsidRPr="00183134">
              <w:rPr>
                <w:szCs w:val="20"/>
                <w:lang w:eastAsia="zh-CN"/>
              </w:rPr>
              <w:t>Supervisor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7A292E8C"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3C967070"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4B8275A" w14:textId="77777777" w:rsidR="00E41A43" w:rsidRPr="00183134" w:rsidRDefault="00E41A43" w:rsidP="006B4439">
            <w:pPr>
              <w:spacing w:before="40" w:after="40"/>
              <w:rPr>
                <w:szCs w:val="20"/>
                <w:lang w:eastAsia="zh-CN"/>
              </w:rPr>
            </w:pPr>
            <w:r w:rsidRPr="00183134">
              <w:rPr>
                <w:szCs w:val="20"/>
                <w:lang w:eastAsia="zh-CN"/>
              </w:rPr>
              <w:t>Foreman</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47CA7279"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501D1574"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7264426A" w14:textId="77777777" w:rsidR="00E41A43" w:rsidRPr="00183134" w:rsidRDefault="00E41A43" w:rsidP="006B4439">
            <w:pPr>
              <w:spacing w:before="40" w:after="40"/>
              <w:rPr>
                <w:szCs w:val="20"/>
                <w:lang w:eastAsia="zh-CN"/>
              </w:rPr>
            </w:pPr>
            <w:r w:rsidRPr="00183134">
              <w:rPr>
                <w:szCs w:val="20"/>
                <w:lang w:eastAsia="zh-CN"/>
              </w:rPr>
              <w:t>Engineer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0B54D286"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05039F4F"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06CCD484" w14:textId="77777777" w:rsidR="00E41A43" w:rsidRPr="00183134" w:rsidRDefault="00E41A43" w:rsidP="006B4439">
            <w:pPr>
              <w:spacing w:before="40" w:after="40"/>
              <w:rPr>
                <w:szCs w:val="20"/>
                <w:lang w:eastAsia="zh-CN"/>
              </w:rPr>
            </w:pPr>
            <w:r w:rsidRPr="00183134">
              <w:rPr>
                <w:szCs w:val="20"/>
                <w:lang w:eastAsia="zh-CN"/>
              </w:rPr>
              <w:t>Electrician</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7B018977"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13C3551A"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77033D96" w14:textId="77777777" w:rsidR="00E41A43" w:rsidRPr="00183134" w:rsidRDefault="00E41A43" w:rsidP="006B4439">
            <w:pPr>
              <w:spacing w:before="40" w:after="40"/>
              <w:rPr>
                <w:szCs w:val="20"/>
                <w:lang w:eastAsia="zh-CN"/>
              </w:rPr>
            </w:pPr>
            <w:r w:rsidRPr="00183134">
              <w:rPr>
                <w:szCs w:val="20"/>
                <w:lang w:eastAsia="zh-CN"/>
              </w:rPr>
              <w:t>Traffic Controller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525EA3EB"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0D2FB789"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47A47B0B" w14:textId="77777777" w:rsidR="00E41A43" w:rsidRPr="00183134" w:rsidRDefault="00E41A43" w:rsidP="006B4439">
            <w:pPr>
              <w:spacing w:before="40" w:after="40"/>
              <w:rPr>
                <w:szCs w:val="20"/>
                <w:lang w:eastAsia="zh-CN"/>
              </w:rPr>
            </w:pPr>
            <w:r w:rsidRPr="00183134">
              <w:rPr>
                <w:szCs w:val="20"/>
                <w:lang w:eastAsia="zh-CN"/>
              </w:rPr>
              <w:t>Security Escort Officer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0C114278"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0290103D"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7AA0B03F" w14:textId="77777777" w:rsidR="00E41A43" w:rsidRPr="00183134" w:rsidRDefault="00E41A43" w:rsidP="006B4439">
            <w:pPr>
              <w:spacing w:before="40" w:after="40"/>
              <w:rPr>
                <w:szCs w:val="20"/>
                <w:lang w:eastAsia="zh-CN"/>
              </w:rPr>
            </w:pPr>
            <w:r w:rsidRPr="00183134">
              <w:rPr>
                <w:szCs w:val="20"/>
                <w:lang w:eastAsia="zh-CN"/>
              </w:rPr>
              <w:t>Scaffolder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01966AE9"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3029CE67"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BCBB259" w14:textId="77777777" w:rsidR="00E41A43" w:rsidRPr="00183134" w:rsidRDefault="00E41A43" w:rsidP="006B4439">
            <w:pPr>
              <w:spacing w:before="40" w:after="40"/>
              <w:rPr>
                <w:szCs w:val="20"/>
                <w:lang w:eastAsia="zh-CN"/>
              </w:rPr>
            </w:pPr>
            <w:r w:rsidRPr="00183134">
              <w:rPr>
                <w:szCs w:val="20"/>
                <w:lang w:eastAsia="zh-CN"/>
              </w:rPr>
              <w:t>Painter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008602E5"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453793B5"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4EE01CA3" w14:textId="77777777" w:rsidR="00E41A43" w:rsidRPr="00183134" w:rsidRDefault="00E41A43" w:rsidP="006B4439">
            <w:pPr>
              <w:spacing w:before="40" w:after="40"/>
              <w:rPr>
                <w:szCs w:val="20"/>
                <w:lang w:eastAsia="zh-CN"/>
              </w:rPr>
            </w:pPr>
            <w:r w:rsidRPr="00183134">
              <w:rPr>
                <w:szCs w:val="20"/>
                <w:lang w:eastAsia="zh-CN"/>
              </w:rPr>
              <w:t>Plumber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06B768AE"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4FC582A0"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002A5EF3" w14:textId="77777777" w:rsidR="00E41A43" w:rsidRPr="00183134" w:rsidRDefault="00E41A43" w:rsidP="006B4439">
            <w:pPr>
              <w:spacing w:before="40" w:after="40"/>
              <w:rPr>
                <w:szCs w:val="20"/>
                <w:lang w:eastAsia="zh-CN"/>
              </w:rPr>
            </w:pPr>
            <w:r w:rsidRPr="00183134">
              <w:rPr>
                <w:szCs w:val="20"/>
                <w:lang w:eastAsia="zh-CN"/>
              </w:rPr>
              <w:t>Concreter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74893BBC"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4D2316AE"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7310891" w14:textId="77777777" w:rsidR="00E41A43" w:rsidRPr="00183134" w:rsidRDefault="00E41A43" w:rsidP="006B4439">
            <w:pPr>
              <w:spacing w:before="40" w:after="40"/>
              <w:rPr>
                <w:szCs w:val="20"/>
                <w:lang w:eastAsia="zh-CN"/>
              </w:rPr>
            </w:pPr>
            <w:r w:rsidRPr="00183134">
              <w:rPr>
                <w:szCs w:val="20"/>
                <w:lang w:eastAsia="zh-CN"/>
              </w:rPr>
              <w:t>Welder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5F2297B6"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44267569"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5629EAD3" w14:textId="77777777" w:rsidR="00E41A43" w:rsidRPr="00183134" w:rsidRDefault="00E41A43" w:rsidP="006B4439">
            <w:pPr>
              <w:spacing w:before="40" w:after="40"/>
              <w:rPr>
                <w:szCs w:val="20"/>
                <w:lang w:eastAsia="zh-CN"/>
              </w:rPr>
            </w:pPr>
            <w:r w:rsidRPr="00183134">
              <w:rPr>
                <w:szCs w:val="20"/>
                <w:lang w:eastAsia="zh-CN"/>
              </w:rPr>
              <w:t>Surveyor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212283C9"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216B5353"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12730A40" w14:textId="77777777" w:rsidR="00E41A43" w:rsidRPr="00183134" w:rsidRDefault="00E41A43" w:rsidP="006B4439">
            <w:pPr>
              <w:spacing w:before="40" w:after="40"/>
              <w:rPr>
                <w:szCs w:val="20"/>
                <w:lang w:eastAsia="zh-CN"/>
              </w:rPr>
            </w:pPr>
            <w:r w:rsidRPr="00183134">
              <w:rPr>
                <w:szCs w:val="20"/>
                <w:lang w:eastAsia="zh-CN"/>
              </w:rPr>
              <w:t>Crane Operator</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625CE934"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A139B9" w:rsidRPr="00183134" w14:paraId="1B615DA5"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5C03913" w14:textId="0F125ABE" w:rsidR="00A139B9" w:rsidRPr="00183134" w:rsidRDefault="00A139B9" w:rsidP="006B4439">
            <w:pPr>
              <w:spacing w:before="40" w:after="40"/>
              <w:rPr>
                <w:szCs w:val="20"/>
                <w:lang w:eastAsia="zh-CN"/>
              </w:rPr>
            </w:pPr>
            <w:r>
              <w:rPr>
                <w:szCs w:val="20"/>
                <w:lang w:eastAsia="zh-CN"/>
              </w:rPr>
              <w:t xml:space="preserve">Hygienist </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1A5A75AE" w14:textId="1F8B6E40" w:rsidR="00A139B9" w:rsidRPr="00183134" w:rsidRDefault="00A139B9" w:rsidP="006B4439">
            <w:pPr>
              <w:spacing w:before="40" w:after="40"/>
              <w:rPr>
                <w:b/>
                <w:bCs/>
                <w:szCs w:val="20"/>
                <w:lang w:eastAsia="zh-CN"/>
              </w:rPr>
            </w:pPr>
            <w:r w:rsidRPr="00183134">
              <w:rPr>
                <w:b/>
                <w:bCs/>
                <w:szCs w:val="20"/>
                <w:lang w:eastAsia="zh-CN"/>
              </w:rPr>
              <w:t>$ [INSERT]</w:t>
            </w:r>
          </w:p>
        </w:tc>
      </w:tr>
      <w:tr w:rsidR="00E41A43" w:rsidRPr="00183134" w14:paraId="7E28DE34"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D684C0E" w14:textId="77777777" w:rsidR="00E41A43" w:rsidRPr="00183134" w:rsidRDefault="00E41A43" w:rsidP="006B4439">
            <w:pPr>
              <w:spacing w:before="40" w:after="40"/>
              <w:rPr>
                <w:szCs w:val="20"/>
                <w:lang w:eastAsia="zh-CN"/>
              </w:rPr>
            </w:pPr>
            <w:r w:rsidRPr="00183134">
              <w:rPr>
                <w:szCs w:val="20"/>
                <w:lang w:eastAsia="zh-CN"/>
              </w:rPr>
              <w:t>Tradesperson / Construction Labourer (Skilled)</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153A71B5"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77BF1F26"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00E16C9A" w14:textId="77777777" w:rsidR="00E41A43" w:rsidRPr="00183134" w:rsidRDefault="00E41A43" w:rsidP="006B4439">
            <w:pPr>
              <w:spacing w:before="40" w:after="40"/>
              <w:rPr>
                <w:szCs w:val="20"/>
                <w:lang w:eastAsia="zh-CN"/>
              </w:rPr>
            </w:pPr>
            <w:r w:rsidRPr="00183134">
              <w:rPr>
                <w:szCs w:val="20"/>
                <w:lang w:eastAsia="zh-CN"/>
              </w:rPr>
              <w:t>Tradesperson / Construction Labourer (Unskilled)</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tcPr>
          <w:p w14:paraId="630FFF39"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45D35B17" w14:textId="77777777" w:rsidTr="006B4439">
        <w:trPr>
          <w:jc w:val="center"/>
        </w:trPr>
        <w:tc>
          <w:tcPr>
            <w:tcW w:w="4559" w:type="dxa"/>
            <w:gridSpan w:val="2"/>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13E76FFB" w14:textId="77777777" w:rsidR="00E41A43" w:rsidRPr="00183134" w:rsidRDefault="00E41A43" w:rsidP="006B4439">
            <w:pPr>
              <w:spacing w:before="40" w:after="40"/>
              <w:rPr>
                <w:szCs w:val="20"/>
              </w:rPr>
            </w:pPr>
            <w:r w:rsidRPr="00183134">
              <w:rPr>
                <w:i/>
                <w:iCs/>
              </w:rPr>
              <w:t>Tenderer to Advise [any other items as required]</w:t>
            </w:r>
          </w:p>
        </w:tc>
        <w:tc>
          <w:tcPr>
            <w:tcW w:w="3804" w:type="dxa"/>
            <w:gridSpan w:val="2"/>
            <w:tcBorders>
              <w:top w:val="nil"/>
              <w:left w:val="nil"/>
              <w:bottom w:val="single" w:sz="4" w:space="0" w:color="auto"/>
              <w:right w:val="single" w:sz="8" w:space="0" w:color="auto"/>
            </w:tcBorders>
            <w:tcMar>
              <w:top w:w="0" w:type="dxa"/>
              <w:left w:w="108" w:type="dxa"/>
              <w:bottom w:w="0" w:type="dxa"/>
              <w:right w:w="108" w:type="dxa"/>
            </w:tcMar>
            <w:vAlign w:val="center"/>
            <w:hideMark/>
          </w:tcPr>
          <w:p w14:paraId="30BFB6C4" w14:textId="77777777" w:rsidR="00E41A43" w:rsidRPr="00183134" w:rsidRDefault="00E41A43" w:rsidP="006B4439">
            <w:pPr>
              <w:spacing w:before="40" w:after="40"/>
              <w:rPr>
                <w:b/>
                <w:bCs/>
                <w:szCs w:val="20"/>
                <w:lang w:eastAsia="zh-CN"/>
              </w:rPr>
            </w:pPr>
            <w:r w:rsidRPr="00183134">
              <w:rPr>
                <w:b/>
                <w:bCs/>
                <w:szCs w:val="20"/>
                <w:lang w:eastAsia="zh-CN"/>
              </w:rPr>
              <w:t>$ [INSERT]</w:t>
            </w:r>
          </w:p>
        </w:tc>
      </w:tr>
      <w:tr w:rsidR="00E41A43" w:rsidRPr="00183134" w14:paraId="1B16599C" w14:textId="77777777" w:rsidTr="006B4439">
        <w:trPr>
          <w:jc w:val="center"/>
        </w:trPr>
        <w:tc>
          <w:tcPr>
            <w:tcW w:w="8363" w:type="dxa"/>
            <w:gridSpan w:val="4"/>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585A4BAF" w14:textId="77777777" w:rsidR="00E41A43" w:rsidRPr="00183134" w:rsidRDefault="00E41A43" w:rsidP="006B4439">
            <w:pPr>
              <w:spacing w:before="120" w:after="120"/>
              <w:rPr>
                <w:b/>
                <w:bCs/>
                <w:szCs w:val="20"/>
                <w:lang w:val="en-GB" w:eastAsia="zh-CN"/>
              </w:rPr>
            </w:pPr>
            <w:r w:rsidRPr="00183134">
              <w:rPr>
                <w:b/>
                <w:bCs/>
                <w:szCs w:val="20"/>
              </w:rPr>
              <w:t>Construction Plant</w:t>
            </w:r>
          </w:p>
        </w:tc>
      </w:tr>
      <w:tr w:rsidR="00E41A43" w:rsidRPr="00183134" w14:paraId="274700AA" w14:textId="77777777" w:rsidTr="006B4439">
        <w:trPr>
          <w:jc w:val="center"/>
        </w:trPr>
        <w:tc>
          <w:tcPr>
            <w:tcW w:w="3685"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437871C4" w14:textId="77777777" w:rsidR="00E41A43" w:rsidRPr="00183134" w:rsidRDefault="00E41A43" w:rsidP="006B4439">
            <w:pPr>
              <w:pStyle w:val="DefenceIndent"/>
              <w:spacing w:before="40" w:after="40"/>
              <w:ind w:left="0"/>
              <w:rPr>
                <w:b/>
                <w:bCs/>
                <w:lang w:eastAsia="zh-CN"/>
              </w:rPr>
            </w:pPr>
            <w:r w:rsidRPr="00183134">
              <w:rPr>
                <w:lang w:eastAsia="zh-CN"/>
              </w:rPr>
              <w:t>Type of Construction Plant</w:t>
            </w:r>
          </w:p>
        </w:tc>
        <w:tc>
          <w:tcPr>
            <w:tcW w:w="874"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EB1399A" w14:textId="77777777" w:rsidR="00E41A43" w:rsidRPr="00183134" w:rsidRDefault="00E41A43" w:rsidP="006B4439">
            <w:pPr>
              <w:pStyle w:val="DefenceIndent"/>
              <w:spacing w:before="40" w:after="40"/>
              <w:ind w:left="0"/>
              <w:rPr>
                <w:b/>
                <w:bCs/>
                <w:lang w:eastAsia="zh-CN"/>
              </w:rPr>
            </w:pPr>
            <w:r w:rsidRPr="00183134">
              <w:rPr>
                <w:lang w:eastAsia="zh-CN"/>
              </w:rPr>
              <w:t>Unit</w:t>
            </w:r>
          </w:p>
        </w:tc>
        <w:tc>
          <w:tcPr>
            <w:tcW w:w="3804"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6FFBBB22" w14:textId="77777777" w:rsidR="00E41A43" w:rsidRPr="00183134" w:rsidRDefault="00E41A43" w:rsidP="006B4439">
            <w:pPr>
              <w:pStyle w:val="DefenceIndent"/>
              <w:spacing w:before="40" w:after="40"/>
              <w:ind w:left="0"/>
              <w:jc w:val="center"/>
              <w:rPr>
                <w:b/>
                <w:bCs/>
                <w:lang w:eastAsia="zh-CN"/>
              </w:rPr>
            </w:pPr>
            <w:r w:rsidRPr="00183134">
              <w:rPr>
                <w:lang w:eastAsia="zh-CN"/>
              </w:rPr>
              <w:t>Normal Time $/unit</w:t>
            </w:r>
          </w:p>
        </w:tc>
      </w:tr>
      <w:tr w:rsidR="00E41A43" w:rsidRPr="00183134" w14:paraId="6F9A85E1"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F1303A" w14:textId="77777777" w:rsidR="00E41A43" w:rsidRPr="00183134" w:rsidRDefault="00E41A43" w:rsidP="006B4439">
            <w:pPr>
              <w:pStyle w:val="DefenceIndent"/>
              <w:spacing w:before="40" w:after="40"/>
              <w:ind w:left="0"/>
              <w:rPr>
                <w:lang w:eastAsia="zh-CN"/>
              </w:rPr>
            </w:pPr>
            <w:r w:rsidRPr="00183134">
              <w:t>Tip truck</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D4234B"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395AE89C" w14:textId="77777777" w:rsidR="00E41A43" w:rsidRPr="00183134" w:rsidRDefault="00E41A43" w:rsidP="006B4439">
            <w:pPr>
              <w:pStyle w:val="DefenceIndent"/>
              <w:spacing w:before="40" w:after="40"/>
              <w:ind w:left="0"/>
              <w:rPr>
                <w:lang w:eastAsia="zh-CN"/>
              </w:rPr>
            </w:pPr>
            <w:r w:rsidRPr="00183134">
              <w:rPr>
                <w:b/>
                <w:bCs/>
                <w:lang w:eastAsia="zh-CN"/>
              </w:rPr>
              <w:t>$ [INSERT]</w:t>
            </w:r>
          </w:p>
        </w:tc>
      </w:tr>
      <w:tr w:rsidR="00E41A43" w:rsidRPr="00183134" w14:paraId="5A67D624"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60F0772" w14:textId="77777777" w:rsidR="00E41A43" w:rsidRPr="00183134" w:rsidRDefault="00E41A43" w:rsidP="006B4439">
            <w:pPr>
              <w:pStyle w:val="DefenceIndent"/>
              <w:spacing w:before="40" w:after="40"/>
              <w:ind w:left="0"/>
            </w:pPr>
            <w:r w:rsidRPr="00183134">
              <w:rPr>
                <w:lang w:eastAsia="zh-CN"/>
              </w:rPr>
              <w:t>10t crane</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599D59E2"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048E1928"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E41A43" w:rsidRPr="00183134" w14:paraId="7C498604"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C8F0F46" w14:textId="77777777" w:rsidR="00E41A43" w:rsidRPr="00183134" w:rsidRDefault="00E41A43" w:rsidP="006B4439">
            <w:pPr>
              <w:pStyle w:val="DefenceIndent"/>
              <w:spacing w:before="40" w:after="40"/>
              <w:ind w:left="0"/>
            </w:pPr>
            <w:r w:rsidRPr="00183134">
              <w:rPr>
                <w:lang w:eastAsia="zh-CN"/>
              </w:rPr>
              <w:t>10t crane w/ operator</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7749D55B"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668AF799"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E41A43" w:rsidRPr="00183134" w14:paraId="6A06725C"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BA734B3" w14:textId="77777777" w:rsidR="00E41A43" w:rsidRPr="00183134" w:rsidRDefault="00E41A43" w:rsidP="006B4439">
            <w:pPr>
              <w:pStyle w:val="DefenceIndent"/>
              <w:spacing w:before="40" w:after="40"/>
              <w:ind w:left="0"/>
            </w:pPr>
            <w:r w:rsidRPr="00183134">
              <w:rPr>
                <w:lang w:eastAsia="zh-CN"/>
              </w:rPr>
              <w:t>boom lift</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489D8A92"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5ED9F12F"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E41A43" w:rsidRPr="00183134" w14:paraId="1171811B"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45E2EE8" w14:textId="77777777" w:rsidR="00E41A43" w:rsidRPr="00183134" w:rsidRDefault="00E41A43" w:rsidP="006B4439">
            <w:pPr>
              <w:pStyle w:val="DefenceIndent"/>
              <w:spacing w:before="40" w:after="40"/>
              <w:ind w:left="0"/>
            </w:pPr>
            <w:r w:rsidRPr="00183134">
              <w:rPr>
                <w:lang w:eastAsia="zh-CN"/>
              </w:rPr>
              <w:lastRenderedPageBreak/>
              <w:t>boom lift w/ operator</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3A3AF1"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60F42663"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E41A43" w:rsidRPr="00183134" w14:paraId="1BFEEA1E"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A7293D1" w14:textId="77777777" w:rsidR="00E41A43" w:rsidRPr="00183134" w:rsidRDefault="00E41A43" w:rsidP="006B4439">
            <w:pPr>
              <w:pStyle w:val="DefenceIndent"/>
              <w:spacing w:before="40" w:after="40"/>
              <w:ind w:left="0"/>
            </w:pPr>
            <w:r w:rsidRPr="00183134">
              <w:rPr>
                <w:lang w:eastAsia="zh-CN"/>
              </w:rPr>
              <w:t>bobcat</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289D9CCF"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4195698C"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E41A43" w:rsidRPr="00183134" w14:paraId="07263216"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D68349A" w14:textId="77777777" w:rsidR="00E41A43" w:rsidRPr="00183134" w:rsidRDefault="00E41A43" w:rsidP="006B4439">
            <w:pPr>
              <w:pStyle w:val="DefenceIndent"/>
              <w:spacing w:before="40" w:after="40"/>
              <w:ind w:left="0"/>
            </w:pPr>
            <w:r w:rsidRPr="00183134">
              <w:rPr>
                <w:lang w:eastAsia="zh-CN"/>
              </w:rPr>
              <w:t>Bobcat w/ operator</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41B6B829"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19C3C9EC"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E41A43" w:rsidRPr="00183134" w14:paraId="5CD5200C"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F5C372E" w14:textId="77777777" w:rsidR="00E41A43" w:rsidRPr="00183134" w:rsidRDefault="00E41A43" w:rsidP="006B4439">
            <w:pPr>
              <w:pStyle w:val="DefenceIndent"/>
              <w:spacing w:before="40" w:after="40"/>
              <w:ind w:left="0"/>
            </w:pPr>
            <w:r w:rsidRPr="00183134">
              <w:rPr>
                <w:lang w:eastAsia="zh-CN"/>
              </w:rPr>
              <w:t xml:space="preserve">5T excavator </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6FBDBA99"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5CAC6615"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E41A43" w:rsidRPr="00183134" w14:paraId="3983190D"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73B6631" w14:textId="77777777" w:rsidR="00E41A43" w:rsidRPr="00183134" w:rsidRDefault="00E41A43" w:rsidP="006B4439">
            <w:pPr>
              <w:pStyle w:val="DefenceIndent"/>
              <w:spacing w:before="40" w:after="40"/>
              <w:ind w:left="0"/>
            </w:pPr>
            <w:r w:rsidRPr="00183134">
              <w:rPr>
                <w:lang w:eastAsia="zh-CN"/>
              </w:rPr>
              <w:t>5T excavator w/ operator</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3CCC4CFA"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04B1F14F"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E41A43" w:rsidRPr="00183134" w14:paraId="2C881D67"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564C7C9" w14:textId="77777777" w:rsidR="00E41A43" w:rsidRPr="00183134" w:rsidRDefault="00E41A43" w:rsidP="006B4439">
            <w:pPr>
              <w:pStyle w:val="DefenceIndent"/>
              <w:spacing w:before="40" w:after="40"/>
              <w:ind w:left="0"/>
            </w:pPr>
            <w:r w:rsidRPr="00183134">
              <w:rPr>
                <w:lang w:eastAsia="zh-CN"/>
              </w:rPr>
              <w:t xml:space="preserve">25T excavator </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36514F79"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6862ACB2"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E41A43" w:rsidRPr="00183134" w14:paraId="288E467C"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CDCD21B" w14:textId="77777777" w:rsidR="00E41A43" w:rsidRPr="00183134" w:rsidRDefault="00E41A43" w:rsidP="006B4439">
            <w:pPr>
              <w:pStyle w:val="DefenceIndent"/>
              <w:spacing w:before="40" w:after="40"/>
              <w:ind w:left="0"/>
            </w:pPr>
            <w:r w:rsidRPr="00183134">
              <w:rPr>
                <w:lang w:eastAsia="zh-CN"/>
              </w:rPr>
              <w:t>25T excavator w/ operator</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3E753FE8" w14:textId="77777777" w:rsidR="00E41A43" w:rsidRPr="00183134" w:rsidRDefault="00E41A43" w:rsidP="006B4439">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332188EA" w14:textId="77777777" w:rsidR="00E41A43" w:rsidRPr="00183134" w:rsidRDefault="00E41A43" w:rsidP="006B4439">
            <w:pPr>
              <w:pStyle w:val="DefenceIndent"/>
              <w:spacing w:before="40" w:after="40"/>
              <w:ind w:left="0"/>
              <w:rPr>
                <w:b/>
                <w:bCs/>
                <w:lang w:eastAsia="zh-CN"/>
              </w:rPr>
            </w:pPr>
            <w:r w:rsidRPr="00183134">
              <w:rPr>
                <w:b/>
                <w:bCs/>
                <w:lang w:eastAsia="zh-CN"/>
              </w:rPr>
              <w:t>$ [INSERT]</w:t>
            </w:r>
          </w:p>
        </w:tc>
      </w:tr>
      <w:tr w:rsidR="00BA2380" w:rsidRPr="00183134" w14:paraId="6747E295"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DDCE156" w14:textId="5D2CE8F6" w:rsidR="00BA2380" w:rsidRPr="00183134" w:rsidRDefault="00BA2380" w:rsidP="00BA2380">
            <w:pPr>
              <w:pStyle w:val="DefenceIndent"/>
              <w:spacing w:before="40" w:after="40"/>
              <w:ind w:left="0"/>
              <w:rPr>
                <w:lang w:eastAsia="zh-CN"/>
              </w:rPr>
            </w:pPr>
            <w:r w:rsidRPr="00183134">
              <w:rPr>
                <w:lang w:eastAsia="zh-CN"/>
              </w:rPr>
              <w:t>Site Vehicle</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7DBD84F1" w14:textId="68DCC0F0" w:rsidR="00BA2380" w:rsidRPr="00183134" w:rsidRDefault="00BA2380" w:rsidP="00BA2380">
            <w:pPr>
              <w:pStyle w:val="DefenceIndent"/>
              <w:spacing w:before="40" w:after="40"/>
              <w:ind w:left="0"/>
              <w:rPr>
                <w:lang w:eastAsia="zh-CN"/>
              </w:rPr>
            </w:pPr>
            <w:r w:rsidRPr="00183134">
              <w:rPr>
                <w:lang w:eastAsia="zh-CN"/>
              </w:rPr>
              <w:t>Hr</w:t>
            </w: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6AA2168C" w14:textId="77E29705" w:rsidR="00BA2380" w:rsidRPr="00183134" w:rsidRDefault="00BA2380" w:rsidP="00BA2380">
            <w:pPr>
              <w:pStyle w:val="DefenceIndent"/>
              <w:spacing w:before="40" w:after="40"/>
              <w:ind w:left="0"/>
              <w:rPr>
                <w:b/>
                <w:bCs/>
                <w:lang w:eastAsia="zh-CN"/>
              </w:rPr>
            </w:pPr>
            <w:r w:rsidRPr="00183134">
              <w:rPr>
                <w:b/>
                <w:bCs/>
                <w:lang w:eastAsia="zh-CN"/>
              </w:rPr>
              <w:t>$ [INSERT]</w:t>
            </w:r>
          </w:p>
        </w:tc>
      </w:tr>
      <w:tr w:rsidR="00BA2380" w:rsidRPr="00183134" w14:paraId="76E60D55" w14:textId="77777777" w:rsidTr="006B4439">
        <w:trPr>
          <w:jc w:val="center"/>
        </w:trPr>
        <w:tc>
          <w:tcPr>
            <w:tcW w:w="3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335D630" w14:textId="77777777" w:rsidR="00BA2380" w:rsidRPr="00183134" w:rsidRDefault="00BA2380" w:rsidP="00BA2380">
            <w:pPr>
              <w:pStyle w:val="DefenceIndent"/>
              <w:spacing w:before="40" w:after="40"/>
              <w:ind w:left="0"/>
            </w:pPr>
            <w:r w:rsidRPr="00183134">
              <w:rPr>
                <w:i/>
                <w:iCs/>
              </w:rPr>
              <w:t>Tenderer to Advise [any other items as required]</w:t>
            </w:r>
          </w:p>
        </w:tc>
        <w:tc>
          <w:tcPr>
            <w:tcW w:w="874" w:type="dxa"/>
            <w:tcBorders>
              <w:top w:val="nil"/>
              <w:left w:val="nil"/>
              <w:bottom w:val="single" w:sz="8" w:space="0" w:color="auto"/>
              <w:right w:val="single" w:sz="8" w:space="0" w:color="auto"/>
            </w:tcBorders>
            <w:tcMar>
              <w:top w:w="0" w:type="dxa"/>
              <w:left w:w="108" w:type="dxa"/>
              <w:bottom w:w="0" w:type="dxa"/>
              <w:right w:w="108" w:type="dxa"/>
            </w:tcMar>
            <w:vAlign w:val="center"/>
          </w:tcPr>
          <w:p w14:paraId="2366E2D4" w14:textId="77777777" w:rsidR="00BA2380" w:rsidRPr="00183134" w:rsidRDefault="00BA2380" w:rsidP="00BA2380">
            <w:pPr>
              <w:pStyle w:val="DefenceIndent"/>
              <w:spacing w:before="40" w:after="40"/>
              <w:ind w:left="0"/>
              <w:rPr>
                <w:lang w:eastAsia="zh-CN"/>
              </w:rPr>
            </w:pPr>
          </w:p>
        </w:tc>
        <w:tc>
          <w:tcPr>
            <w:tcW w:w="3804" w:type="dxa"/>
            <w:gridSpan w:val="2"/>
            <w:tcBorders>
              <w:top w:val="nil"/>
              <w:left w:val="nil"/>
              <w:bottom w:val="single" w:sz="8" w:space="0" w:color="auto"/>
              <w:right w:val="single" w:sz="8" w:space="0" w:color="auto"/>
            </w:tcBorders>
            <w:tcMar>
              <w:top w:w="0" w:type="dxa"/>
              <w:left w:w="108" w:type="dxa"/>
              <w:bottom w:w="0" w:type="dxa"/>
              <w:right w:w="108" w:type="dxa"/>
            </w:tcMar>
          </w:tcPr>
          <w:p w14:paraId="3D18AE5D" w14:textId="77777777" w:rsidR="00BA2380" w:rsidRPr="00183134" w:rsidRDefault="00BA2380" w:rsidP="00BA2380">
            <w:pPr>
              <w:pStyle w:val="DefenceIndent"/>
              <w:spacing w:before="40" w:after="40"/>
              <w:ind w:left="0"/>
              <w:rPr>
                <w:b/>
                <w:bCs/>
                <w:lang w:eastAsia="zh-CN"/>
              </w:rPr>
            </w:pPr>
            <w:r w:rsidRPr="00183134">
              <w:rPr>
                <w:b/>
                <w:bCs/>
                <w:lang w:eastAsia="zh-CN"/>
              </w:rPr>
              <w:t>$ [INSERT]</w:t>
            </w:r>
          </w:p>
        </w:tc>
      </w:tr>
      <w:tr w:rsidR="00BA2380" w:rsidRPr="00183134" w14:paraId="2AD91391" w14:textId="77777777" w:rsidTr="006B4439">
        <w:trPr>
          <w:jc w:val="center"/>
        </w:trPr>
        <w:tc>
          <w:tcPr>
            <w:tcW w:w="8363" w:type="dxa"/>
            <w:gridSpan w:val="4"/>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729A7721" w14:textId="77777777" w:rsidR="00BA2380" w:rsidRPr="00183134" w:rsidRDefault="00BA2380" w:rsidP="00BA2380">
            <w:pPr>
              <w:spacing w:before="120" w:after="120"/>
              <w:rPr>
                <w:b/>
                <w:bCs/>
                <w:szCs w:val="20"/>
                <w:lang w:val="en-GB"/>
              </w:rPr>
            </w:pPr>
            <w:r w:rsidRPr="00183134">
              <w:rPr>
                <w:b/>
                <w:bCs/>
                <w:szCs w:val="20"/>
              </w:rPr>
              <w:t>Unit Rates</w:t>
            </w:r>
          </w:p>
        </w:tc>
      </w:tr>
      <w:tr w:rsidR="00BA2380" w:rsidRPr="00183134" w14:paraId="7BDD82B4" w14:textId="77777777" w:rsidTr="006B4439">
        <w:trPr>
          <w:jc w:val="center"/>
        </w:trPr>
        <w:tc>
          <w:tcPr>
            <w:tcW w:w="4559" w:type="dxa"/>
            <w:gridSpan w:val="2"/>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64D06EC6" w14:textId="77777777" w:rsidR="00BA2380" w:rsidRPr="00183134" w:rsidRDefault="00BA2380" w:rsidP="00BA2380">
            <w:pPr>
              <w:pStyle w:val="DefenceIndent"/>
              <w:spacing w:before="40" w:after="40"/>
              <w:ind w:left="0"/>
              <w:rPr>
                <w:lang w:eastAsia="zh-CN"/>
              </w:rPr>
            </w:pPr>
            <w:r w:rsidRPr="00183134">
              <w:rPr>
                <w:color w:val="000000"/>
                <w:lang w:eastAsia="en-AU"/>
              </w:rPr>
              <w:t>Description of Work</w:t>
            </w:r>
          </w:p>
        </w:tc>
        <w:tc>
          <w:tcPr>
            <w:tcW w:w="1819" w:type="dxa"/>
            <w:tcBorders>
              <w:top w:val="nil"/>
              <w:left w:val="nil"/>
              <w:bottom w:val="single" w:sz="8" w:space="0" w:color="auto"/>
              <w:right w:val="single" w:sz="8" w:space="0" w:color="auto"/>
            </w:tcBorders>
            <w:shd w:val="clear" w:color="auto" w:fill="F2F2F2"/>
            <w:tcMar>
              <w:top w:w="0" w:type="dxa"/>
              <w:left w:w="108" w:type="dxa"/>
              <w:bottom w:w="0" w:type="dxa"/>
              <w:right w:w="108" w:type="dxa"/>
            </w:tcMar>
            <w:hideMark/>
          </w:tcPr>
          <w:p w14:paraId="2B369E9D" w14:textId="77777777" w:rsidR="00BA2380" w:rsidRPr="00183134" w:rsidRDefault="00BA2380" w:rsidP="00BA2380">
            <w:pPr>
              <w:pStyle w:val="DefenceIndent"/>
              <w:spacing w:before="40" w:after="40"/>
              <w:ind w:left="0"/>
              <w:jc w:val="center"/>
              <w:rPr>
                <w:color w:val="000000"/>
                <w:lang w:eastAsia="en-AU"/>
              </w:rPr>
            </w:pPr>
            <w:r w:rsidRPr="00183134">
              <w:rPr>
                <w:color w:val="000000"/>
                <w:lang w:eastAsia="en-AU"/>
              </w:rPr>
              <w:t>Unit Rate</w:t>
            </w:r>
          </w:p>
        </w:tc>
        <w:tc>
          <w:tcPr>
            <w:tcW w:w="1985" w:type="dxa"/>
            <w:tcBorders>
              <w:top w:val="nil"/>
              <w:left w:val="nil"/>
              <w:bottom w:val="single" w:sz="8" w:space="0" w:color="auto"/>
              <w:right w:val="single" w:sz="8" w:space="0" w:color="auto"/>
            </w:tcBorders>
            <w:shd w:val="clear" w:color="auto" w:fill="F2F2F2"/>
            <w:tcMar>
              <w:top w:w="0" w:type="dxa"/>
              <w:left w:w="108" w:type="dxa"/>
              <w:bottom w:w="0" w:type="dxa"/>
              <w:right w:w="108" w:type="dxa"/>
            </w:tcMar>
            <w:hideMark/>
          </w:tcPr>
          <w:p w14:paraId="696FAA19" w14:textId="77777777" w:rsidR="00BA2380" w:rsidRPr="00183134" w:rsidRDefault="00BA2380" w:rsidP="00BA2380">
            <w:pPr>
              <w:pStyle w:val="DefenceIndent"/>
              <w:spacing w:before="40" w:after="40"/>
              <w:ind w:left="0"/>
              <w:jc w:val="center"/>
              <w:rPr>
                <w:color w:val="000000"/>
                <w:lang w:eastAsia="en-AU"/>
              </w:rPr>
            </w:pPr>
            <w:r w:rsidRPr="00183134">
              <w:rPr>
                <w:color w:val="000000"/>
                <w:lang w:eastAsia="en-AU"/>
              </w:rPr>
              <w:t>$ Cost (excl. GST)</w:t>
            </w:r>
          </w:p>
        </w:tc>
      </w:tr>
      <w:tr w:rsidR="00BA2380" w:rsidRPr="00183134" w14:paraId="71088011" w14:textId="77777777" w:rsidTr="006B4439">
        <w:trPr>
          <w:jc w:val="center"/>
        </w:trPr>
        <w:tc>
          <w:tcPr>
            <w:tcW w:w="455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EC3CBB" w14:textId="77777777" w:rsidR="00BA2380" w:rsidRPr="00183134" w:rsidRDefault="00BA2380" w:rsidP="00BA2380">
            <w:pPr>
              <w:pStyle w:val="Default"/>
              <w:rPr>
                <w:sz w:val="20"/>
                <w:szCs w:val="20"/>
              </w:rPr>
            </w:pPr>
            <w:r w:rsidRPr="00183134">
              <w:rPr>
                <w:sz w:val="20"/>
                <w:szCs w:val="20"/>
              </w:rPr>
              <w:t>Removal of Friable Asbestos</w:t>
            </w:r>
          </w:p>
        </w:tc>
        <w:tc>
          <w:tcPr>
            <w:tcW w:w="1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E2D030" w14:textId="77777777" w:rsidR="00BA2380" w:rsidRPr="00183134" w:rsidRDefault="00BA2380" w:rsidP="00BA2380">
            <w:pPr>
              <w:pStyle w:val="DefenceIndent"/>
              <w:spacing w:before="40" w:after="40"/>
              <w:ind w:left="0"/>
              <w:jc w:val="center"/>
              <w:rPr>
                <w:lang w:eastAsia="zh-CN"/>
              </w:rPr>
            </w:pPr>
            <w:r w:rsidRPr="00183134">
              <w:rPr>
                <w:lang w:eastAsia="zh-CN"/>
              </w:rPr>
              <w:t>M</w:t>
            </w:r>
            <w:r w:rsidRPr="00183134">
              <w:rPr>
                <w:vertAlign w:val="superscript"/>
                <w:lang w:eastAsia="zh-CN"/>
              </w:rPr>
              <w:t>2</w:t>
            </w:r>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599DD4" w14:textId="77777777" w:rsidR="00BA2380" w:rsidRPr="00183134" w:rsidRDefault="00BA2380" w:rsidP="00BA2380">
            <w:pPr>
              <w:pStyle w:val="DefenceIndent"/>
              <w:spacing w:before="40" w:after="40"/>
              <w:ind w:left="0"/>
              <w:rPr>
                <w:lang w:eastAsia="zh-CN"/>
              </w:rPr>
            </w:pPr>
            <w:r w:rsidRPr="00183134">
              <w:rPr>
                <w:b/>
                <w:bCs/>
                <w:lang w:eastAsia="zh-CN"/>
              </w:rPr>
              <w:t>$ [INSERT]</w:t>
            </w:r>
          </w:p>
        </w:tc>
      </w:tr>
      <w:tr w:rsidR="00BA2380" w:rsidRPr="00183134" w14:paraId="03790652" w14:textId="77777777" w:rsidTr="006B4439">
        <w:trPr>
          <w:jc w:val="center"/>
        </w:trPr>
        <w:tc>
          <w:tcPr>
            <w:tcW w:w="455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25F2E6" w14:textId="77777777" w:rsidR="00BA2380" w:rsidRPr="00183134" w:rsidRDefault="00BA2380" w:rsidP="00BA2380">
            <w:pPr>
              <w:pStyle w:val="Default"/>
              <w:rPr>
                <w:sz w:val="20"/>
                <w:szCs w:val="20"/>
              </w:rPr>
            </w:pPr>
            <w:r w:rsidRPr="00183134">
              <w:rPr>
                <w:sz w:val="20"/>
                <w:szCs w:val="20"/>
              </w:rPr>
              <w:t>Removal of Asbestos containing Paint</w:t>
            </w:r>
          </w:p>
        </w:tc>
        <w:tc>
          <w:tcPr>
            <w:tcW w:w="1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E462F5" w14:textId="77777777" w:rsidR="00BA2380" w:rsidRPr="00183134" w:rsidRDefault="00BA2380" w:rsidP="00BA2380">
            <w:pPr>
              <w:pStyle w:val="DefenceIndent"/>
              <w:spacing w:before="40" w:after="40"/>
              <w:ind w:left="0"/>
              <w:jc w:val="center"/>
              <w:rPr>
                <w:lang w:eastAsia="zh-CN"/>
              </w:rPr>
            </w:pPr>
            <w:r w:rsidRPr="00183134">
              <w:rPr>
                <w:lang w:eastAsia="zh-CN"/>
              </w:rPr>
              <w:t>M</w:t>
            </w:r>
            <w:r w:rsidRPr="00183134">
              <w:rPr>
                <w:vertAlign w:val="superscript"/>
                <w:lang w:eastAsia="zh-CN"/>
              </w:rPr>
              <w:t>2</w:t>
            </w:r>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B51F28" w14:textId="77777777" w:rsidR="00BA2380" w:rsidRPr="00183134" w:rsidRDefault="00BA2380" w:rsidP="00BA2380">
            <w:pPr>
              <w:pStyle w:val="DefenceIndent"/>
              <w:spacing w:before="40" w:after="40"/>
              <w:ind w:left="0"/>
              <w:rPr>
                <w:b/>
                <w:bCs/>
                <w:lang w:eastAsia="zh-CN"/>
              </w:rPr>
            </w:pPr>
            <w:r w:rsidRPr="00183134">
              <w:rPr>
                <w:b/>
                <w:bCs/>
                <w:lang w:eastAsia="zh-CN"/>
              </w:rPr>
              <w:t>$ [INSERT]</w:t>
            </w:r>
          </w:p>
        </w:tc>
      </w:tr>
      <w:tr w:rsidR="00BA2380" w:rsidRPr="00183134" w14:paraId="6D0A7991" w14:textId="77777777" w:rsidTr="006B4439">
        <w:trPr>
          <w:jc w:val="center"/>
        </w:trPr>
        <w:tc>
          <w:tcPr>
            <w:tcW w:w="455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F42186" w14:textId="77777777" w:rsidR="00BA2380" w:rsidRPr="00183134" w:rsidRDefault="00BA2380" w:rsidP="00BA2380">
            <w:pPr>
              <w:pStyle w:val="Default"/>
              <w:rPr>
                <w:sz w:val="20"/>
                <w:szCs w:val="20"/>
              </w:rPr>
            </w:pPr>
            <w:r w:rsidRPr="00183134">
              <w:rPr>
                <w:sz w:val="20"/>
                <w:szCs w:val="20"/>
              </w:rPr>
              <w:t>Removal of Bonded Asbestos</w:t>
            </w:r>
          </w:p>
        </w:tc>
        <w:tc>
          <w:tcPr>
            <w:tcW w:w="1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B6F230" w14:textId="77777777" w:rsidR="00BA2380" w:rsidRPr="00183134" w:rsidRDefault="00BA2380" w:rsidP="00BA2380">
            <w:pPr>
              <w:pStyle w:val="DefenceIndent"/>
              <w:spacing w:before="40" w:after="40"/>
              <w:ind w:left="0"/>
              <w:jc w:val="center"/>
              <w:rPr>
                <w:lang w:eastAsia="zh-CN"/>
              </w:rPr>
            </w:pPr>
            <w:r w:rsidRPr="00183134">
              <w:rPr>
                <w:lang w:eastAsia="zh-CN"/>
              </w:rPr>
              <w:t>M</w:t>
            </w:r>
            <w:r w:rsidRPr="00183134">
              <w:rPr>
                <w:vertAlign w:val="superscript"/>
                <w:lang w:eastAsia="zh-CN"/>
              </w:rPr>
              <w:t>2</w:t>
            </w:r>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75F37A" w14:textId="77777777" w:rsidR="00BA2380" w:rsidRPr="00183134" w:rsidRDefault="00BA2380" w:rsidP="00BA2380">
            <w:pPr>
              <w:pStyle w:val="DefenceIndent"/>
              <w:spacing w:before="40" w:after="40"/>
              <w:ind w:left="0"/>
              <w:rPr>
                <w:b/>
                <w:bCs/>
                <w:lang w:eastAsia="zh-CN"/>
              </w:rPr>
            </w:pPr>
            <w:r w:rsidRPr="00183134">
              <w:rPr>
                <w:b/>
                <w:bCs/>
                <w:lang w:eastAsia="zh-CN"/>
              </w:rPr>
              <w:t>$ [INSERT]</w:t>
            </w:r>
          </w:p>
        </w:tc>
      </w:tr>
      <w:tr w:rsidR="00BA2380" w:rsidRPr="00183134" w14:paraId="01A24FE0" w14:textId="77777777" w:rsidTr="006B4439">
        <w:trPr>
          <w:jc w:val="center"/>
        </w:trPr>
        <w:tc>
          <w:tcPr>
            <w:tcW w:w="455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E69F3E" w14:textId="77777777" w:rsidR="00BA2380" w:rsidRPr="00183134" w:rsidRDefault="00BA2380" w:rsidP="00BA2380">
            <w:pPr>
              <w:pStyle w:val="Default"/>
              <w:rPr>
                <w:sz w:val="20"/>
                <w:szCs w:val="20"/>
              </w:rPr>
            </w:pPr>
            <w:r w:rsidRPr="00183134">
              <w:rPr>
                <w:sz w:val="20"/>
                <w:szCs w:val="20"/>
              </w:rPr>
              <w:t>Removal of Lead containing Paint</w:t>
            </w:r>
          </w:p>
        </w:tc>
        <w:tc>
          <w:tcPr>
            <w:tcW w:w="1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77F932" w14:textId="77777777" w:rsidR="00BA2380" w:rsidRPr="00183134" w:rsidRDefault="00BA2380" w:rsidP="00BA2380">
            <w:pPr>
              <w:pStyle w:val="DefenceIndent"/>
              <w:spacing w:before="40" w:after="40"/>
              <w:ind w:left="0"/>
              <w:jc w:val="center"/>
              <w:rPr>
                <w:lang w:eastAsia="zh-CN"/>
              </w:rPr>
            </w:pPr>
            <w:r w:rsidRPr="00183134">
              <w:rPr>
                <w:lang w:eastAsia="zh-CN"/>
              </w:rPr>
              <w:t>M</w:t>
            </w:r>
            <w:r w:rsidRPr="00183134">
              <w:rPr>
                <w:vertAlign w:val="superscript"/>
                <w:lang w:eastAsia="zh-CN"/>
              </w:rPr>
              <w:t>2</w:t>
            </w:r>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9FCDAE" w14:textId="77777777" w:rsidR="00BA2380" w:rsidRPr="00183134" w:rsidRDefault="00BA2380" w:rsidP="00BA2380">
            <w:pPr>
              <w:pStyle w:val="DefenceIndent"/>
              <w:spacing w:before="40" w:after="40"/>
              <w:ind w:left="0"/>
              <w:rPr>
                <w:b/>
                <w:bCs/>
                <w:lang w:eastAsia="zh-CN"/>
              </w:rPr>
            </w:pPr>
            <w:r w:rsidRPr="00183134">
              <w:rPr>
                <w:b/>
                <w:bCs/>
                <w:lang w:eastAsia="zh-CN"/>
              </w:rPr>
              <w:t>$ [INSERT]</w:t>
            </w:r>
          </w:p>
        </w:tc>
      </w:tr>
      <w:tr w:rsidR="00A016C7" w:rsidRPr="00183134" w14:paraId="73898343" w14:textId="77777777" w:rsidTr="006B4439">
        <w:trPr>
          <w:jc w:val="center"/>
        </w:trPr>
        <w:tc>
          <w:tcPr>
            <w:tcW w:w="455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3F94B31" w14:textId="2DF2E5CD" w:rsidR="00A016C7" w:rsidRPr="00183134" w:rsidRDefault="00A016C7" w:rsidP="00A016C7">
            <w:pPr>
              <w:pStyle w:val="Default"/>
              <w:rPr>
                <w:sz w:val="20"/>
                <w:szCs w:val="20"/>
              </w:rPr>
            </w:pPr>
            <w:r>
              <w:rPr>
                <w:sz w:val="20"/>
                <w:szCs w:val="20"/>
              </w:rPr>
              <w:t xml:space="preserve">Removal of SMF </w:t>
            </w:r>
          </w:p>
        </w:tc>
        <w:tc>
          <w:tcPr>
            <w:tcW w:w="1819" w:type="dxa"/>
            <w:tcBorders>
              <w:top w:val="nil"/>
              <w:left w:val="nil"/>
              <w:bottom w:val="single" w:sz="8" w:space="0" w:color="auto"/>
              <w:right w:val="single" w:sz="8" w:space="0" w:color="auto"/>
            </w:tcBorders>
            <w:tcMar>
              <w:top w:w="0" w:type="dxa"/>
              <w:left w:w="108" w:type="dxa"/>
              <w:bottom w:w="0" w:type="dxa"/>
              <w:right w:w="108" w:type="dxa"/>
            </w:tcMar>
            <w:vAlign w:val="center"/>
          </w:tcPr>
          <w:p w14:paraId="3DC69F52" w14:textId="56391277" w:rsidR="00A016C7" w:rsidRPr="00183134" w:rsidRDefault="00A016C7" w:rsidP="00A016C7">
            <w:pPr>
              <w:pStyle w:val="DefenceIndent"/>
              <w:spacing w:before="40" w:after="40"/>
              <w:ind w:left="0"/>
              <w:jc w:val="center"/>
              <w:rPr>
                <w:lang w:eastAsia="zh-CN"/>
              </w:rPr>
            </w:pPr>
            <w:r w:rsidRPr="00183134">
              <w:rPr>
                <w:lang w:eastAsia="zh-CN"/>
              </w:rPr>
              <w:t>M</w:t>
            </w:r>
            <w:r w:rsidRPr="00183134">
              <w:rPr>
                <w:vertAlign w:val="superscript"/>
                <w:lang w:eastAsia="zh-CN"/>
              </w:rPr>
              <w:t>2</w:t>
            </w:r>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tcPr>
          <w:p w14:paraId="07DAE4D5" w14:textId="66864D99" w:rsidR="00A016C7" w:rsidRPr="00183134" w:rsidRDefault="00A016C7" w:rsidP="00A016C7">
            <w:pPr>
              <w:pStyle w:val="DefenceIndent"/>
              <w:spacing w:before="40" w:after="40"/>
              <w:ind w:left="0"/>
              <w:rPr>
                <w:b/>
                <w:bCs/>
                <w:lang w:eastAsia="zh-CN"/>
              </w:rPr>
            </w:pPr>
            <w:r w:rsidRPr="00183134">
              <w:rPr>
                <w:b/>
                <w:bCs/>
                <w:lang w:eastAsia="zh-CN"/>
              </w:rPr>
              <w:t>$ [INSERT]</w:t>
            </w:r>
          </w:p>
        </w:tc>
      </w:tr>
      <w:tr w:rsidR="00A016C7" w:rsidRPr="00183134" w14:paraId="6C1BD541" w14:textId="77777777" w:rsidTr="006B4439">
        <w:trPr>
          <w:jc w:val="center"/>
        </w:trPr>
        <w:tc>
          <w:tcPr>
            <w:tcW w:w="455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CA5424" w14:textId="77777777" w:rsidR="00A016C7" w:rsidRPr="00183134" w:rsidRDefault="00A016C7" w:rsidP="00A016C7">
            <w:pPr>
              <w:pStyle w:val="Default"/>
              <w:rPr>
                <w:sz w:val="20"/>
                <w:szCs w:val="20"/>
              </w:rPr>
            </w:pPr>
            <w:r w:rsidRPr="00183134">
              <w:rPr>
                <w:sz w:val="20"/>
                <w:szCs w:val="20"/>
              </w:rPr>
              <w:t xml:space="preserve">Maintenance During Defects Liability Period (DLP) for all items /works (if requested/required) </w:t>
            </w:r>
          </w:p>
        </w:tc>
        <w:tc>
          <w:tcPr>
            <w:tcW w:w="1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0AB8BA" w14:textId="77777777" w:rsidR="00A016C7" w:rsidRPr="00183134" w:rsidRDefault="00A016C7" w:rsidP="00A016C7">
            <w:pPr>
              <w:pStyle w:val="DefenceIndent"/>
              <w:spacing w:before="40" w:after="40"/>
              <w:ind w:left="0"/>
              <w:jc w:val="center"/>
              <w:rPr>
                <w:lang w:eastAsia="zh-CN"/>
              </w:rPr>
            </w:pPr>
            <w:r w:rsidRPr="00183134">
              <w:rPr>
                <w:color w:val="000000"/>
                <w:szCs w:val="16"/>
              </w:rPr>
              <w:t>All required maintenance during DLP</w:t>
            </w:r>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5D94A2" w14:textId="77777777" w:rsidR="00A016C7" w:rsidRPr="00183134" w:rsidRDefault="00A016C7" w:rsidP="00A016C7">
            <w:pPr>
              <w:pStyle w:val="DefenceIndent"/>
              <w:spacing w:before="40" w:after="40"/>
              <w:ind w:left="0"/>
              <w:rPr>
                <w:b/>
                <w:bCs/>
                <w:lang w:eastAsia="zh-CN"/>
              </w:rPr>
            </w:pPr>
            <w:r w:rsidRPr="00183134">
              <w:rPr>
                <w:b/>
                <w:bCs/>
                <w:lang w:eastAsia="zh-CN"/>
              </w:rPr>
              <w:t>$ [INSERT]</w:t>
            </w:r>
          </w:p>
        </w:tc>
      </w:tr>
      <w:tr w:rsidR="00A016C7" w:rsidRPr="00183134" w14:paraId="20DCCC89" w14:textId="77777777" w:rsidTr="006B4439">
        <w:trPr>
          <w:jc w:val="center"/>
        </w:trPr>
        <w:tc>
          <w:tcPr>
            <w:tcW w:w="455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A7A951" w14:textId="77777777" w:rsidR="00A016C7" w:rsidRPr="00183134" w:rsidRDefault="00A016C7" w:rsidP="00A016C7">
            <w:pPr>
              <w:rPr>
                <w:szCs w:val="20"/>
                <w:lang w:val="en-GB"/>
              </w:rPr>
            </w:pPr>
            <w:r w:rsidRPr="00183134">
              <w:rPr>
                <w:i/>
                <w:iCs/>
              </w:rPr>
              <w:t>Tenderer to Advise [any other items as required]</w:t>
            </w:r>
          </w:p>
        </w:tc>
        <w:tc>
          <w:tcPr>
            <w:tcW w:w="1819" w:type="dxa"/>
            <w:tcBorders>
              <w:top w:val="nil"/>
              <w:left w:val="nil"/>
              <w:bottom w:val="single" w:sz="8" w:space="0" w:color="auto"/>
              <w:right w:val="single" w:sz="8" w:space="0" w:color="auto"/>
            </w:tcBorders>
            <w:tcMar>
              <w:top w:w="0" w:type="dxa"/>
              <w:left w:w="108" w:type="dxa"/>
              <w:bottom w:w="0" w:type="dxa"/>
              <w:right w:w="108" w:type="dxa"/>
            </w:tcMar>
            <w:vAlign w:val="center"/>
          </w:tcPr>
          <w:p w14:paraId="7B17547A" w14:textId="77777777" w:rsidR="00A016C7" w:rsidRPr="00183134" w:rsidRDefault="00A016C7" w:rsidP="00A016C7">
            <w:pPr>
              <w:pStyle w:val="DefenceIndent"/>
              <w:spacing w:before="40" w:after="40"/>
              <w:ind w:left="0"/>
              <w:jc w:val="center"/>
              <w:rPr>
                <w:lang w:eastAsia="zh-CN"/>
              </w:rPr>
            </w:pPr>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10B42C" w14:textId="77777777" w:rsidR="00A016C7" w:rsidRPr="00183134" w:rsidRDefault="00A016C7" w:rsidP="00A016C7">
            <w:pPr>
              <w:pStyle w:val="DefenceIndent"/>
              <w:spacing w:before="40" w:after="40"/>
              <w:ind w:left="0"/>
              <w:rPr>
                <w:lang w:eastAsia="zh-CN"/>
              </w:rPr>
            </w:pPr>
            <w:r w:rsidRPr="00183134">
              <w:rPr>
                <w:b/>
                <w:bCs/>
                <w:lang w:eastAsia="zh-CN"/>
              </w:rPr>
              <w:t>$ [INSERT]</w:t>
            </w:r>
          </w:p>
        </w:tc>
      </w:tr>
      <w:tr w:rsidR="00A016C7" w:rsidRPr="00183134" w14:paraId="6A66EC19" w14:textId="77777777" w:rsidTr="006B4439">
        <w:trPr>
          <w:jc w:val="center"/>
        </w:trPr>
        <w:tc>
          <w:tcPr>
            <w:tcW w:w="8363" w:type="dxa"/>
            <w:gridSpan w:val="4"/>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519F615C" w14:textId="77777777" w:rsidR="00A016C7" w:rsidRPr="00183134" w:rsidRDefault="00A016C7" w:rsidP="00A016C7">
            <w:pPr>
              <w:spacing w:before="120" w:after="120"/>
              <w:rPr>
                <w:b/>
                <w:bCs/>
                <w:szCs w:val="20"/>
                <w:lang w:val="en-GB" w:eastAsia="zh-CN"/>
              </w:rPr>
            </w:pPr>
            <w:r w:rsidRPr="00183134">
              <w:rPr>
                <w:b/>
                <w:bCs/>
                <w:szCs w:val="20"/>
              </w:rPr>
              <w:t>Materials</w:t>
            </w:r>
          </w:p>
        </w:tc>
      </w:tr>
      <w:tr w:rsidR="00A016C7" w:rsidRPr="00183134" w14:paraId="049E7335" w14:textId="77777777" w:rsidTr="006B4439">
        <w:trPr>
          <w:jc w:val="center"/>
        </w:trPr>
        <w:tc>
          <w:tcPr>
            <w:tcW w:w="8363" w:type="dxa"/>
            <w:gridSpan w:val="4"/>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7C6795" w14:textId="77777777" w:rsidR="00A016C7" w:rsidRPr="00183134" w:rsidRDefault="00A016C7" w:rsidP="00A016C7">
            <w:pPr>
              <w:pStyle w:val="DefenceIndent"/>
              <w:spacing w:before="40" w:after="40"/>
              <w:ind w:left="0"/>
              <w:rPr>
                <w:lang w:eastAsia="zh-CN"/>
              </w:rPr>
            </w:pPr>
            <w:r w:rsidRPr="00183134">
              <w:rPr>
                <w:lang w:eastAsia="zh-CN"/>
              </w:rPr>
              <w:t>PERCENTAGE MARKUP OVER AND ABOVE THE ACTUAL MATERIALS COST DELIVERED TO SITE TO INCLUDE OVERHEAD AND PROFIT: ______%</w:t>
            </w:r>
          </w:p>
        </w:tc>
      </w:tr>
      <w:tr w:rsidR="00A016C7" w:rsidRPr="00183134" w14:paraId="6BB146B2" w14:textId="77777777" w:rsidTr="006B4439">
        <w:trPr>
          <w:jc w:val="center"/>
        </w:trPr>
        <w:tc>
          <w:tcPr>
            <w:tcW w:w="8363" w:type="dxa"/>
            <w:gridSpan w:val="4"/>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4DB674F2" w14:textId="77777777" w:rsidR="00A016C7" w:rsidRPr="00183134" w:rsidRDefault="00A016C7" w:rsidP="00A016C7">
            <w:pPr>
              <w:spacing w:before="120" w:after="120"/>
              <w:rPr>
                <w:szCs w:val="20"/>
                <w:lang w:val="en-GB" w:eastAsia="zh-CN"/>
              </w:rPr>
            </w:pPr>
            <w:r w:rsidRPr="00183134">
              <w:rPr>
                <w:b/>
                <w:bCs/>
                <w:szCs w:val="20"/>
              </w:rPr>
              <w:t>Subcontractor</w:t>
            </w:r>
          </w:p>
        </w:tc>
      </w:tr>
      <w:tr w:rsidR="00A016C7" w:rsidRPr="00183134" w14:paraId="03B2F732" w14:textId="77777777" w:rsidTr="006B4439">
        <w:trPr>
          <w:jc w:val="center"/>
        </w:trPr>
        <w:tc>
          <w:tcPr>
            <w:tcW w:w="8363" w:type="dxa"/>
            <w:gridSpan w:val="4"/>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AF21241" w14:textId="77777777" w:rsidR="00A016C7" w:rsidRPr="00183134" w:rsidRDefault="00A016C7" w:rsidP="00A016C7">
            <w:pPr>
              <w:pStyle w:val="DefenceIndent"/>
              <w:spacing w:before="40" w:after="40"/>
              <w:ind w:left="0"/>
              <w:rPr>
                <w:lang w:eastAsia="zh-CN"/>
              </w:rPr>
            </w:pPr>
            <w:r w:rsidRPr="00183134">
              <w:rPr>
                <w:lang w:eastAsia="zh-CN"/>
              </w:rPr>
              <w:t>SUBCONTRACTOR MARK-UP OVER AND ABOVE THE ACTUAL SUBCONTRACTOR COST TO INCLUDE OVERHEAD AND PROFIT: ______%</w:t>
            </w:r>
          </w:p>
        </w:tc>
      </w:tr>
    </w:tbl>
    <w:p w14:paraId="30C1F450" w14:textId="77777777" w:rsidR="004E4028" w:rsidRPr="00183134" w:rsidRDefault="004E4028" w:rsidP="004E4028">
      <w:pPr>
        <w:pStyle w:val="DefenceNormal"/>
      </w:pPr>
    </w:p>
    <w:p w14:paraId="3FEE8821" w14:textId="77777777" w:rsidR="00525709" w:rsidRPr="00183134" w:rsidRDefault="00525709" w:rsidP="00EA6644">
      <w:pPr>
        <w:pStyle w:val="DefenceHeadingNoTOC1"/>
        <w:numPr>
          <w:ilvl w:val="0"/>
          <w:numId w:val="123"/>
        </w:numPr>
      </w:pPr>
      <w:r w:rsidRPr="00183134">
        <w:t>PAYMENT</w:t>
      </w:r>
    </w:p>
    <w:p w14:paraId="0B667F1B" w14:textId="44910D55" w:rsidR="00D07A0E" w:rsidRPr="00183134" w:rsidRDefault="00D07A0E" w:rsidP="00D07A0E">
      <w:pPr>
        <w:pStyle w:val="Defencenormal0"/>
      </w:pPr>
      <w:r w:rsidRPr="00183134">
        <w:rPr>
          <w:bCs/>
          <w:iCs/>
        </w:rPr>
        <w:t xml:space="preserve">The Tenderer is requested to provide the times for submission of payment claims </w:t>
      </w:r>
      <w:r w:rsidRPr="00183134">
        <w:rPr>
          <w:bCs/>
        </w:rPr>
        <w:t>for</w:t>
      </w:r>
      <w:r w:rsidRPr="00183134">
        <w:t xml:space="preserve"> the purposes of clause 11.2(a) of the Conditions of Contract in </w:t>
      </w:r>
      <w:r w:rsidRPr="00183134">
        <w:fldChar w:fldCharType="begin"/>
      </w:r>
      <w:r w:rsidRPr="00183134">
        <w:instrText xml:space="preserve"> REF _Ref159849039 \r \h </w:instrText>
      </w:r>
      <w:r w:rsidR="00183134">
        <w:instrText xml:space="preserve"> \* MERGEFORMAT </w:instrText>
      </w:r>
      <w:r w:rsidRPr="00183134">
        <w:fldChar w:fldCharType="separate"/>
      </w:r>
      <w:r w:rsidR="0009266D" w:rsidRPr="00183134">
        <w:t>Part 5</w:t>
      </w:r>
      <w:r w:rsidRPr="00183134">
        <w:fldChar w:fldCharType="end"/>
      </w:r>
      <w:r w:rsidRPr="00183134">
        <w:t xml:space="preserve"> as follows:</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A0" w:firstRow="1" w:lastRow="0" w:firstColumn="1" w:lastColumn="0" w:noHBand="0" w:noVBand="0"/>
      </w:tblPr>
      <w:tblGrid>
        <w:gridCol w:w="3724"/>
        <w:gridCol w:w="5774"/>
      </w:tblGrid>
      <w:tr w:rsidR="00D07A0E" w:rsidRPr="00183134" w14:paraId="205877EB" w14:textId="77777777" w:rsidTr="006B4439">
        <w:tc>
          <w:tcPr>
            <w:tcW w:w="3724" w:type="dxa"/>
          </w:tcPr>
          <w:p w14:paraId="7626EE1F" w14:textId="77777777" w:rsidR="00D07A0E" w:rsidRPr="00183134" w:rsidRDefault="00D07A0E" w:rsidP="006B4439">
            <w:pPr>
              <w:pStyle w:val="DefenceNormal"/>
              <w:rPr>
                <w:b/>
                <w:sz w:val="14"/>
                <w:szCs w:val="14"/>
              </w:rPr>
            </w:pPr>
            <w:r w:rsidRPr="00183134">
              <w:rPr>
                <w:b/>
                <w:sz w:val="14"/>
                <w:szCs w:val="14"/>
              </w:rPr>
              <w:t xml:space="preserve">TIMES FOR SUBMISSION OF PAYMENT CLAIMS </w:t>
            </w:r>
          </w:p>
        </w:tc>
        <w:tc>
          <w:tcPr>
            <w:tcW w:w="5774" w:type="dxa"/>
          </w:tcPr>
          <w:p w14:paraId="4E8A07C2" w14:textId="66D7B7C6" w:rsidR="00D07A0E" w:rsidRPr="00183134" w:rsidRDefault="00D07A0E" w:rsidP="006B4439">
            <w:pPr>
              <w:pStyle w:val="DefenceNormal"/>
              <w:rPr>
                <w:sz w:val="14"/>
                <w:szCs w:val="14"/>
              </w:rPr>
            </w:pPr>
            <w:r w:rsidRPr="00183134">
              <w:rPr>
                <w:sz w:val="14"/>
                <w:szCs w:val="14"/>
              </w:rPr>
              <w:t>Monthly on the</w:t>
            </w:r>
            <w:r w:rsidRPr="00183134">
              <w:t xml:space="preserve"> </w:t>
            </w:r>
            <w:r w:rsidR="00465FCC" w:rsidRPr="00183134">
              <w:rPr>
                <w:b/>
                <w:sz w:val="14"/>
                <w:szCs w:val="14"/>
              </w:rPr>
              <w:t>15</w:t>
            </w:r>
            <w:r w:rsidR="00465FCC" w:rsidRPr="00183134">
              <w:rPr>
                <w:b/>
                <w:sz w:val="14"/>
                <w:szCs w:val="14"/>
                <w:vertAlign w:val="superscript"/>
              </w:rPr>
              <w:t>th</w:t>
            </w:r>
            <w:r w:rsidR="00465FCC" w:rsidRPr="00183134">
              <w:rPr>
                <w:b/>
                <w:sz w:val="14"/>
                <w:szCs w:val="14"/>
              </w:rPr>
              <w:t xml:space="preserve"> </w:t>
            </w:r>
            <w:r w:rsidRPr="00183134">
              <w:rPr>
                <w:sz w:val="14"/>
                <w:szCs w:val="14"/>
              </w:rPr>
              <w:t>day of each month</w:t>
            </w:r>
          </w:p>
        </w:tc>
      </w:tr>
    </w:tbl>
    <w:p w14:paraId="0977538D" w14:textId="77777777" w:rsidR="00D07A0E" w:rsidRPr="00183134" w:rsidRDefault="00D07A0E" w:rsidP="00525709">
      <w:pPr>
        <w:pStyle w:val="Defencenormal0"/>
      </w:pPr>
    </w:p>
    <w:p w14:paraId="3CE941B1" w14:textId="0FAA9E81" w:rsidR="00525709" w:rsidRPr="00183134" w:rsidRDefault="00525709" w:rsidP="00525709">
      <w:pPr>
        <w:pStyle w:val="Defencenormal0"/>
      </w:pPr>
      <w:r w:rsidRPr="00183134">
        <w:t>The Tenderer is</w:t>
      </w:r>
      <w:r w:rsidR="00D07A0E" w:rsidRPr="00183134">
        <w:t xml:space="preserve"> also</w:t>
      </w:r>
      <w:r w:rsidRPr="00183134">
        <w:t xml:space="preserve"> requested to provide an anticipated monthly cash flow for payment of the Contract Price.</w:t>
      </w:r>
    </w:p>
    <w:p w14:paraId="5B89E5C3" w14:textId="77777777" w:rsidR="00525709" w:rsidRPr="00183134" w:rsidRDefault="00525709" w:rsidP="00525709">
      <w:pPr>
        <w:pStyle w:val="Defencenormal0"/>
        <w:rPr>
          <w:b/>
        </w:rPr>
      </w:pPr>
      <w:r w:rsidRPr="00183134">
        <w:rPr>
          <w:b/>
        </w:rPr>
        <w:t>[INSERT]</w:t>
      </w:r>
    </w:p>
    <w:p w14:paraId="54404819" w14:textId="0BB95651" w:rsidR="00525709" w:rsidRPr="00183134" w:rsidRDefault="00525709" w:rsidP="00525709">
      <w:pPr>
        <w:pStyle w:val="Defencenormal0"/>
      </w:pPr>
      <w:r w:rsidRPr="00183134">
        <w:rPr>
          <w:lang w:eastAsia="zh-CN"/>
        </w:rPr>
        <w:t xml:space="preserve">This cash flow is for evaluation purposes and </w:t>
      </w:r>
      <w:r w:rsidRPr="00183134">
        <w:t xml:space="preserve">will not limit or affect the scope of the Contractor's Activities, the Works or the Contract in </w:t>
      </w:r>
      <w:r w:rsidR="00D07A0E" w:rsidRPr="00183134">
        <w:fldChar w:fldCharType="begin"/>
      </w:r>
      <w:r w:rsidR="00D07A0E" w:rsidRPr="00183134">
        <w:instrText xml:space="preserve"> REF _Ref159849039 \r \h </w:instrText>
      </w:r>
      <w:r w:rsidR="00183134">
        <w:instrText xml:space="preserve"> \* MERGEFORMAT </w:instrText>
      </w:r>
      <w:r w:rsidR="00D07A0E" w:rsidRPr="00183134">
        <w:fldChar w:fldCharType="separate"/>
      </w:r>
      <w:r w:rsidR="0009266D" w:rsidRPr="00183134">
        <w:t>Part 5</w:t>
      </w:r>
      <w:r w:rsidR="00D07A0E" w:rsidRPr="00183134">
        <w:fldChar w:fldCharType="end"/>
      </w:r>
      <w:r w:rsidRPr="00183134">
        <w:t>.</w:t>
      </w:r>
    </w:p>
    <w:p w14:paraId="67D83485" w14:textId="7350A67D" w:rsidR="00525709" w:rsidRPr="00183134" w:rsidRDefault="00525709" w:rsidP="00EA6644">
      <w:pPr>
        <w:pStyle w:val="DefenceHeadingNoTOC1"/>
        <w:numPr>
          <w:ilvl w:val="0"/>
          <w:numId w:val="123"/>
        </w:numPr>
      </w:pPr>
      <w:bookmarkStart w:id="1831" w:name="_Ref44940163"/>
      <w:r w:rsidRPr="00183134">
        <w:t>ADJUSTMENT FOR IMPORTED ITEMS</w:t>
      </w:r>
      <w:bookmarkEnd w:id="1831"/>
      <w:r w:rsidR="000411A9" w:rsidRPr="00183134">
        <w:t xml:space="preserve"> </w:t>
      </w:r>
      <w:r w:rsidR="004464D0" w:rsidRPr="004464D0">
        <w:t>– NOT USED</w:t>
      </w:r>
    </w:p>
    <w:p w14:paraId="60ECEA2F" w14:textId="77777777" w:rsidR="003F186F" w:rsidRPr="00183134" w:rsidRDefault="003F186F" w:rsidP="00EA6644">
      <w:pPr>
        <w:pStyle w:val="DefenceHeadingNoTOC1"/>
        <w:keepNext/>
        <w:numPr>
          <w:ilvl w:val="0"/>
          <w:numId w:val="82"/>
        </w:numPr>
      </w:pPr>
      <w:r w:rsidRPr="00183134">
        <w:lastRenderedPageBreak/>
        <w:t xml:space="preserve">MAXIMUM AMOUNT OF </w:t>
      </w:r>
      <w:r w:rsidR="008C41CB" w:rsidRPr="00183134">
        <w:t>DELAY</w:t>
      </w:r>
      <w:r w:rsidRPr="00183134">
        <w:t xml:space="preserve"> DAMAGES</w:t>
      </w:r>
    </w:p>
    <w:p w14:paraId="7BE0FF1D" w14:textId="18ACE21E" w:rsidR="003F186F" w:rsidRPr="00183134" w:rsidRDefault="003F186F" w:rsidP="003F186F">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_Ref221421168 \r \h  \* MERGEFORMAT </w:instrText>
      </w:r>
      <w:r w:rsidRPr="00183134">
        <w:fldChar w:fldCharType="separate"/>
      </w:r>
      <w:r w:rsidR="0009266D" w:rsidRPr="00183134">
        <w:t>4(a)(vii)</w:t>
      </w:r>
      <w:r w:rsidRPr="00183134">
        <w:fldChar w:fldCharType="end"/>
      </w:r>
      <w:r w:rsidRPr="00183134">
        <w:t xml:space="preserve"> of the Tender Conditions and to assist the Commonwealth in evaluating its Tender, the Tenderer is requested to provide its maximum amount of </w:t>
      </w:r>
      <w:r w:rsidR="008C41CB" w:rsidRPr="00183134">
        <w:t>delay</w:t>
      </w:r>
      <w:r w:rsidRPr="00183134">
        <w:t xml:space="preserve"> damages for </w:t>
      </w:r>
      <w:r w:rsidR="007801E1" w:rsidRPr="00183134">
        <w:t>the purposes of clause 9.6</w:t>
      </w:r>
      <w:r w:rsidRPr="00183134">
        <w:t xml:space="preserve"> of the Conditions of Contract in </w:t>
      </w:r>
      <w:r w:rsidR="00D07A0E" w:rsidRPr="00183134">
        <w:fldChar w:fldCharType="begin"/>
      </w:r>
      <w:r w:rsidR="00D07A0E" w:rsidRPr="00183134">
        <w:instrText xml:space="preserve"> REF _Ref159849039 \r \h </w:instrText>
      </w:r>
      <w:r w:rsidR="00183134">
        <w:instrText xml:space="preserve"> \* MERGEFORMAT </w:instrText>
      </w:r>
      <w:r w:rsidR="00D07A0E" w:rsidRPr="00183134">
        <w:fldChar w:fldCharType="separate"/>
      </w:r>
      <w:r w:rsidR="0009266D" w:rsidRPr="00183134">
        <w:t>Part 5</w:t>
      </w:r>
      <w:r w:rsidR="00D07A0E" w:rsidRPr="00183134">
        <w:fldChar w:fldCharType="end"/>
      </w:r>
      <w:r w:rsidR="001933E8" w:rsidRPr="00183134">
        <w:t xml:space="preserve"> </w:t>
      </w:r>
      <w:r w:rsidR="00E64A6B" w:rsidRPr="00183134">
        <w:t>together with a breakdown as to how the relevant amount has been calculated</w:t>
      </w:r>
      <w:r w:rsidRPr="00183134">
        <w:t xml:space="preserve"> as follows: </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0" w:type="dxa"/>
          <w:right w:w="50" w:type="dxa"/>
        </w:tblCellMar>
        <w:tblLook w:val="0000" w:firstRow="0" w:lastRow="0" w:firstColumn="0" w:lastColumn="0" w:noHBand="0" w:noVBand="0"/>
      </w:tblPr>
      <w:tblGrid>
        <w:gridCol w:w="5949"/>
        <w:gridCol w:w="3301"/>
      </w:tblGrid>
      <w:tr w:rsidR="00A07456" w:rsidRPr="00183134" w14:paraId="1A9A6C32" w14:textId="77777777" w:rsidTr="006B4439">
        <w:trPr>
          <w:cantSplit/>
          <w:trHeight w:val="561"/>
        </w:trPr>
        <w:tc>
          <w:tcPr>
            <w:tcW w:w="5949" w:type="dxa"/>
            <w:tcMar>
              <w:right w:w="567" w:type="dxa"/>
            </w:tcMar>
          </w:tcPr>
          <w:p w14:paraId="77576B1E" w14:textId="38A5C0FE" w:rsidR="00A07456" w:rsidRPr="00183134" w:rsidRDefault="00A07456" w:rsidP="006B4439">
            <w:pPr>
              <w:pStyle w:val="TableText"/>
              <w:spacing w:before="120" w:after="120"/>
              <w:rPr>
                <w:b/>
                <w:bCs/>
                <w:i/>
                <w:iCs/>
                <w:sz w:val="14"/>
                <w:szCs w:val="14"/>
                <w:shd w:val="clear" w:color="000000" w:fill="auto"/>
              </w:rPr>
            </w:pPr>
            <w:r w:rsidRPr="00183134">
              <w:rPr>
                <w:b/>
                <w:sz w:val="14"/>
                <w:szCs w:val="14"/>
                <w:shd w:val="clear" w:color="000000" w:fill="auto"/>
              </w:rPr>
              <w:t xml:space="preserve">IF THERE ARE NO STAGES, THE MAXIMUM DELAY DAMAGES FOR THE </w:t>
            </w:r>
          </w:p>
        </w:tc>
        <w:tc>
          <w:tcPr>
            <w:tcW w:w="3301" w:type="dxa"/>
          </w:tcPr>
          <w:p w14:paraId="6FB55568" w14:textId="77777777" w:rsidR="00A07456" w:rsidRPr="00183134" w:rsidRDefault="00A07456" w:rsidP="006B4439">
            <w:pPr>
              <w:pStyle w:val="TableText"/>
              <w:tabs>
                <w:tab w:val="left" w:pos="433"/>
                <w:tab w:val="right" w:leader="dot" w:pos="4678"/>
              </w:tabs>
              <w:spacing w:before="120" w:after="120"/>
              <w:rPr>
                <w:sz w:val="14"/>
                <w:szCs w:val="14"/>
                <w:shd w:val="clear" w:color="000000" w:fill="auto"/>
              </w:rPr>
            </w:pPr>
            <w:r w:rsidRPr="00183134">
              <w:rPr>
                <w:sz w:val="14"/>
                <w:szCs w:val="14"/>
                <w:shd w:val="clear" w:color="000000" w:fill="auto"/>
              </w:rPr>
              <w:t>$</w:t>
            </w:r>
            <w:r w:rsidRPr="00183134">
              <w:rPr>
                <w:b/>
                <w:sz w:val="14"/>
                <w:szCs w:val="14"/>
              </w:rPr>
              <w:t xml:space="preserve">[INSERT] </w:t>
            </w:r>
            <w:r w:rsidRPr="00183134">
              <w:rPr>
                <w:sz w:val="14"/>
                <w:szCs w:val="14"/>
                <w:shd w:val="clear" w:color="000000" w:fill="auto"/>
              </w:rPr>
              <w:t>per working day</w:t>
            </w:r>
          </w:p>
        </w:tc>
      </w:tr>
      <w:tr w:rsidR="00A07456" w:rsidRPr="00183134" w14:paraId="34488F4C" w14:textId="77777777" w:rsidTr="006B4439">
        <w:trPr>
          <w:cantSplit/>
          <w:trHeight w:val="299"/>
        </w:trPr>
        <w:tc>
          <w:tcPr>
            <w:tcW w:w="5949" w:type="dxa"/>
            <w:tcMar>
              <w:right w:w="567" w:type="dxa"/>
            </w:tcMar>
          </w:tcPr>
          <w:p w14:paraId="5D5DA603" w14:textId="77777777" w:rsidR="00A07456" w:rsidRPr="00183134" w:rsidRDefault="00A07456" w:rsidP="006B4439">
            <w:pPr>
              <w:pStyle w:val="TableText"/>
              <w:spacing w:before="120" w:after="120"/>
              <w:rPr>
                <w:b/>
                <w:bCs/>
                <w:sz w:val="14"/>
                <w:szCs w:val="14"/>
                <w:shd w:val="clear" w:color="000000" w:fill="auto"/>
              </w:rPr>
            </w:pPr>
            <w:r w:rsidRPr="00183134">
              <w:rPr>
                <w:b/>
                <w:bCs/>
                <w:sz w:val="14"/>
                <w:szCs w:val="14"/>
                <w:shd w:val="clear" w:color="000000" w:fill="auto"/>
              </w:rPr>
              <w:t>BREAKDOWN OF CALCULATION OF MAXIMUM AMOUNT OF DELAY DAMAGES</w:t>
            </w:r>
          </w:p>
        </w:tc>
        <w:tc>
          <w:tcPr>
            <w:tcW w:w="3301" w:type="dxa"/>
          </w:tcPr>
          <w:p w14:paraId="6CB69A41" w14:textId="77777777" w:rsidR="00A07456" w:rsidRPr="00183134" w:rsidRDefault="00A07456" w:rsidP="006B4439">
            <w:pPr>
              <w:pStyle w:val="DefenceNormal"/>
              <w:spacing w:before="120" w:after="120"/>
              <w:rPr>
                <w:sz w:val="14"/>
                <w:szCs w:val="14"/>
              </w:rPr>
            </w:pPr>
            <w:r w:rsidRPr="00183134">
              <w:rPr>
                <w:b/>
                <w:sz w:val="14"/>
                <w:szCs w:val="14"/>
              </w:rPr>
              <w:t>[INSERT]</w:t>
            </w:r>
          </w:p>
        </w:tc>
      </w:tr>
    </w:tbl>
    <w:p w14:paraId="22E8212E" w14:textId="77777777" w:rsidR="00A07456" w:rsidRPr="00183134" w:rsidRDefault="00A07456" w:rsidP="003F186F">
      <w:pPr>
        <w:pStyle w:val="DefenceNormal"/>
      </w:pPr>
    </w:p>
    <w:p w14:paraId="617BBBA6" w14:textId="06B9CDB7" w:rsidR="003F186F" w:rsidRPr="00183134" w:rsidRDefault="00460394" w:rsidP="00EA6644">
      <w:pPr>
        <w:pStyle w:val="DefenceNormal"/>
        <w:pBdr>
          <w:bottom w:val="single" w:sz="4" w:space="1" w:color="auto"/>
        </w:pBdr>
      </w:pPr>
      <w:r w:rsidRPr="00183134">
        <w:br/>
      </w:r>
    </w:p>
    <w:p w14:paraId="62DACB76" w14:textId="77777777" w:rsidR="003F186F" w:rsidRPr="00183134" w:rsidRDefault="00304507" w:rsidP="00304507">
      <w:pPr>
        <w:pStyle w:val="DefenceTenderScheduleHeading"/>
      </w:pPr>
      <w:r w:rsidRPr="00183134">
        <w:lastRenderedPageBreak/>
        <w:br/>
      </w:r>
      <w:bookmarkStart w:id="1832" w:name="_Ref45299491"/>
      <w:bookmarkStart w:id="1833" w:name="_Ref45299498"/>
      <w:bookmarkStart w:id="1834" w:name="_Ref45302325"/>
      <w:bookmarkStart w:id="1835" w:name="_Ref45302332"/>
      <w:bookmarkStart w:id="1836" w:name="_Toc233714502"/>
      <w:r w:rsidR="003F186F" w:rsidRPr="00183134">
        <w:t>Alternative Proposals</w:t>
      </w:r>
      <w:bookmarkEnd w:id="1832"/>
      <w:bookmarkEnd w:id="1833"/>
      <w:bookmarkEnd w:id="1834"/>
      <w:bookmarkEnd w:id="1835"/>
      <w:bookmarkEnd w:id="1836"/>
    </w:p>
    <w:p w14:paraId="7EBC46E1" w14:textId="07C0255B" w:rsidR="003F186F" w:rsidRPr="00183134" w:rsidRDefault="003F186F" w:rsidP="008A23E8">
      <w:pPr>
        <w:pStyle w:val="DefenceNormal"/>
        <w:spacing w:after="240"/>
      </w:pPr>
      <w:r w:rsidRPr="00183134">
        <w:rPr>
          <w:b/>
        </w:rPr>
        <w:t xml:space="preserve">The Tenderer's attention is drawn to clauses </w:t>
      </w:r>
      <w:r w:rsidRPr="00183134">
        <w:rPr>
          <w:b/>
        </w:rPr>
        <w:fldChar w:fldCharType="begin"/>
      </w:r>
      <w:r w:rsidRPr="00183134">
        <w:rPr>
          <w:b/>
        </w:rPr>
        <w:instrText xml:space="preserve"> REF _Ref448413827 \w \h </w:instrText>
      </w:r>
      <w:r w:rsidR="00183134">
        <w:rPr>
          <w:b/>
        </w:rPr>
        <w:instrText xml:space="preserve"> \* MERGEFORMAT </w:instrText>
      </w:r>
      <w:r w:rsidRPr="00183134">
        <w:rPr>
          <w:b/>
        </w:rPr>
      </w:r>
      <w:r w:rsidRPr="00183134">
        <w:rPr>
          <w:b/>
        </w:rPr>
        <w:fldChar w:fldCharType="separate"/>
      </w:r>
      <w:r w:rsidR="0009266D" w:rsidRPr="00183134">
        <w:rPr>
          <w:b/>
        </w:rPr>
        <w:t>3.1(b)(vi)</w:t>
      </w:r>
      <w:r w:rsidRPr="00183134">
        <w:rPr>
          <w:b/>
        </w:rPr>
        <w:fldChar w:fldCharType="end"/>
      </w:r>
      <w:r w:rsidRPr="00183134">
        <w:rPr>
          <w:b/>
        </w:rPr>
        <w:t xml:space="preserve"> and </w:t>
      </w:r>
      <w:r w:rsidRPr="00183134">
        <w:rPr>
          <w:b/>
        </w:rPr>
        <w:fldChar w:fldCharType="begin"/>
      </w:r>
      <w:r w:rsidRPr="00183134">
        <w:rPr>
          <w:b/>
        </w:rPr>
        <w:instrText xml:space="preserve"> REF _Ref448382881 \w \h </w:instrText>
      </w:r>
      <w:r w:rsidR="00183134">
        <w:rPr>
          <w:b/>
        </w:rPr>
        <w:instrText xml:space="preserve"> \* MERGEFORMAT </w:instrText>
      </w:r>
      <w:r w:rsidRPr="00183134">
        <w:rPr>
          <w:b/>
        </w:rPr>
      </w:r>
      <w:r w:rsidRPr="00183134">
        <w:rPr>
          <w:b/>
        </w:rPr>
        <w:fldChar w:fldCharType="separate"/>
      </w:r>
      <w:r w:rsidR="0009266D" w:rsidRPr="00183134">
        <w:rPr>
          <w:b/>
        </w:rPr>
        <w:t>3.2</w:t>
      </w:r>
      <w:r w:rsidRPr="00183134">
        <w:rPr>
          <w:b/>
        </w:rPr>
        <w:fldChar w:fldCharType="end"/>
      </w:r>
      <w:r w:rsidRPr="00183134">
        <w:rPr>
          <w:b/>
        </w:rPr>
        <w:t xml:space="preserve"> of the Tender Conditions.  </w:t>
      </w:r>
      <w:r w:rsidRPr="00183134">
        <w:t>The Tenderer should also note</w:t>
      </w:r>
      <w:r w:rsidR="00CB415C" w:rsidRPr="00183134">
        <w:t xml:space="preserve"> </w:t>
      </w:r>
      <w:r w:rsidRPr="00183134">
        <w:t xml:space="preserve">the evaluation criterion under clause </w:t>
      </w:r>
      <w:r w:rsidR="00DD542A" w:rsidRPr="00183134">
        <w:fldChar w:fldCharType="begin"/>
      </w:r>
      <w:r w:rsidR="00DD542A" w:rsidRPr="00183134">
        <w:instrText xml:space="preserve"> REF _Ref189219492 \w \h </w:instrText>
      </w:r>
      <w:r w:rsidR="00183134">
        <w:instrText xml:space="preserve"> \* MERGEFORMAT </w:instrText>
      </w:r>
      <w:r w:rsidR="00DD542A" w:rsidRPr="00183134">
        <w:fldChar w:fldCharType="separate"/>
      </w:r>
      <w:r w:rsidR="0009266D" w:rsidRPr="00183134">
        <w:t>4(a)(viii)</w:t>
      </w:r>
      <w:r w:rsidR="00DD542A" w:rsidRPr="00183134">
        <w:fldChar w:fldCharType="end"/>
      </w:r>
      <w:r w:rsidRPr="00183134">
        <w:t xml:space="preserve"> of the Tender Conditions</w:t>
      </w:r>
      <w:r w:rsidR="00CB415C" w:rsidRPr="00183134">
        <w:t>.</w:t>
      </w:r>
    </w:p>
    <w:p w14:paraId="17F81DDA" w14:textId="7165CB5A" w:rsidR="00297A2B" w:rsidRPr="00183134" w:rsidRDefault="003F186F" w:rsidP="003F186F">
      <w:pPr>
        <w:pStyle w:val="DefenceNormal"/>
        <w:rPr>
          <w:b/>
        </w:rPr>
      </w:pPr>
      <w:r w:rsidRPr="00183134">
        <w:rPr>
          <w:b/>
        </w:rPr>
        <w:t xml:space="preserve">The Tenderer should also note that it is a minimum form and content requirement for its Tender under clause </w:t>
      </w:r>
      <w:r w:rsidRPr="00183134">
        <w:rPr>
          <w:b/>
        </w:rPr>
        <w:fldChar w:fldCharType="begin"/>
      </w:r>
      <w:r w:rsidRPr="00183134">
        <w:rPr>
          <w:b/>
        </w:rPr>
        <w:instrText xml:space="preserve"> REF _Ref448413827 \w \h  \* MERGEFORMAT </w:instrText>
      </w:r>
      <w:r w:rsidRPr="00183134">
        <w:rPr>
          <w:b/>
        </w:rPr>
      </w:r>
      <w:r w:rsidRPr="00183134">
        <w:rPr>
          <w:b/>
        </w:rPr>
        <w:fldChar w:fldCharType="separate"/>
      </w:r>
      <w:r w:rsidR="0009266D" w:rsidRPr="00183134">
        <w:rPr>
          <w:b/>
        </w:rPr>
        <w:t>3.1(b)(vi)</w:t>
      </w:r>
      <w:r w:rsidRPr="00183134">
        <w:rPr>
          <w:b/>
        </w:rPr>
        <w:fldChar w:fldCharType="end"/>
      </w:r>
      <w:r w:rsidRPr="00183134">
        <w:rPr>
          <w:b/>
        </w:rPr>
        <w:t xml:space="preserve"> of the Tender Conditions that the Tenderer must accept (without departure, qualification, amendment, limitation or exclusion) the Contract in </w:t>
      </w:r>
      <w:r w:rsidR="00D07A0E" w:rsidRPr="00183134">
        <w:rPr>
          <w:b/>
        </w:rPr>
        <w:fldChar w:fldCharType="begin"/>
      </w:r>
      <w:r w:rsidR="00D07A0E" w:rsidRPr="00183134">
        <w:rPr>
          <w:b/>
        </w:rPr>
        <w:instrText xml:space="preserve"> REF _Ref159849039 \r \h </w:instrText>
      </w:r>
      <w:r w:rsidR="00183134">
        <w:rPr>
          <w:b/>
        </w:rPr>
        <w:instrText xml:space="preserve"> \* MERGEFORMAT </w:instrText>
      </w:r>
      <w:r w:rsidR="00D07A0E" w:rsidRPr="00183134">
        <w:rPr>
          <w:b/>
        </w:rPr>
      </w:r>
      <w:r w:rsidR="00D07A0E" w:rsidRPr="00183134">
        <w:rPr>
          <w:b/>
        </w:rPr>
        <w:fldChar w:fldCharType="separate"/>
      </w:r>
      <w:r w:rsidR="0009266D" w:rsidRPr="00183134">
        <w:rPr>
          <w:b/>
        </w:rPr>
        <w:t>Part 5</w:t>
      </w:r>
      <w:r w:rsidR="00D07A0E" w:rsidRPr="00183134">
        <w:rPr>
          <w:b/>
        </w:rPr>
        <w:fldChar w:fldCharType="end"/>
      </w:r>
      <w:r w:rsidRPr="00183134">
        <w:rPr>
          <w:b/>
        </w:rPr>
        <w:t>, except</w:t>
      </w:r>
      <w:r w:rsidR="00297A2B" w:rsidRPr="00183134">
        <w:rPr>
          <w:b/>
        </w:rPr>
        <w:t>:</w:t>
      </w:r>
    </w:p>
    <w:p w14:paraId="249DEE44" w14:textId="69373DD8" w:rsidR="005B3687" w:rsidRPr="00183134" w:rsidRDefault="005B3687" w:rsidP="008A23E8">
      <w:pPr>
        <w:pStyle w:val="DefenceHeadingNoTOC3"/>
        <w:rPr>
          <w:b/>
        </w:rPr>
      </w:pPr>
      <w:r w:rsidRPr="00183134">
        <w:rPr>
          <w:b/>
        </w:rPr>
        <w:t xml:space="preserve">subject to paragraph </w:t>
      </w:r>
      <w:r w:rsidRPr="00183134">
        <w:rPr>
          <w:b/>
        </w:rPr>
        <w:fldChar w:fldCharType="begin"/>
      </w:r>
      <w:r w:rsidRPr="00183134">
        <w:rPr>
          <w:b/>
        </w:rPr>
        <w:instrText xml:space="preserve"> REF _Ref49765831 \r \h </w:instrText>
      </w:r>
      <w:r w:rsidR="00183134">
        <w:rPr>
          <w:b/>
        </w:rPr>
        <w:instrText xml:space="preserve"> \* MERGEFORMAT </w:instrText>
      </w:r>
      <w:r w:rsidRPr="00183134">
        <w:rPr>
          <w:b/>
        </w:rPr>
      </w:r>
      <w:r w:rsidRPr="00183134">
        <w:rPr>
          <w:b/>
        </w:rPr>
        <w:fldChar w:fldCharType="separate"/>
      </w:r>
      <w:r w:rsidR="0009266D" w:rsidRPr="00183134">
        <w:rPr>
          <w:b/>
        </w:rPr>
        <w:t>(b)</w:t>
      </w:r>
      <w:r w:rsidRPr="00183134">
        <w:rPr>
          <w:b/>
        </w:rPr>
        <w:fldChar w:fldCharType="end"/>
      </w:r>
      <w:r w:rsidRPr="00183134">
        <w:rPr>
          <w:b/>
        </w:rPr>
        <w:t xml:space="preserve">, </w:t>
      </w:r>
      <w:r w:rsidR="003F186F" w:rsidRPr="00183134">
        <w:rPr>
          <w:b/>
        </w:rPr>
        <w:t>to the extent completed and lodged in</w:t>
      </w:r>
      <w:r w:rsidR="006B5365" w:rsidRPr="00183134">
        <w:rPr>
          <w:b/>
        </w:rPr>
        <w:t xml:space="preserve"> this</w:t>
      </w:r>
      <w:r w:rsidR="003F186F" w:rsidRPr="00183134">
        <w:rPr>
          <w:b/>
        </w:rPr>
        <w:t xml:space="preserve"> </w:t>
      </w:r>
      <w:r w:rsidR="009425A5" w:rsidRPr="00183134">
        <w:rPr>
          <w:b/>
        </w:rPr>
        <w:fldChar w:fldCharType="begin"/>
      </w:r>
      <w:r w:rsidR="009425A5" w:rsidRPr="00183134">
        <w:rPr>
          <w:b/>
        </w:rPr>
        <w:instrText xml:space="preserve"> REF _Ref45299491 \w \h </w:instrText>
      </w:r>
      <w:r w:rsidR="00D05916" w:rsidRPr="00183134">
        <w:rPr>
          <w:b/>
        </w:rPr>
        <w:instrText xml:space="preserve"> \* MERGEFORMAT </w:instrText>
      </w:r>
      <w:r w:rsidR="009425A5" w:rsidRPr="00183134">
        <w:rPr>
          <w:b/>
        </w:rPr>
      </w:r>
      <w:r w:rsidR="009425A5" w:rsidRPr="00183134">
        <w:rPr>
          <w:b/>
        </w:rPr>
        <w:fldChar w:fldCharType="separate"/>
      </w:r>
      <w:r w:rsidR="0009266D" w:rsidRPr="00183134">
        <w:rPr>
          <w:b/>
        </w:rPr>
        <w:t>Tender Schedule H</w:t>
      </w:r>
      <w:r w:rsidR="009425A5" w:rsidRPr="00183134">
        <w:rPr>
          <w:b/>
        </w:rPr>
        <w:fldChar w:fldCharType="end"/>
      </w:r>
      <w:r w:rsidR="009425A5" w:rsidRPr="00183134">
        <w:rPr>
          <w:b/>
        </w:rPr>
        <w:t xml:space="preserve"> - </w:t>
      </w:r>
      <w:r w:rsidR="009425A5" w:rsidRPr="00183134">
        <w:rPr>
          <w:b/>
        </w:rPr>
        <w:fldChar w:fldCharType="begin" w:fldLock="1"/>
      </w:r>
      <w:r w:rsidR="009425A5" w:rsidRPr="00183134">
        <w:rPr>
          <w:b/>
        </w:rPr>
        <w:instrText xml:space="preserve"> REF _Ref45299498 \h </w:instrText>
      </w:r>
      <w:r w:rsidR="00D05916" w:rsidRPr="00183134">
        <w:rPr>
          <w:b/>
        </w:rPr>
        <w:instrText xml:space="preserve"> \* MERGEFORMAT </w:instrText>
      </w:r>
      <w:r w:rsidR="009425A5" w:rsidRPr="00183134">
        <w:rPr>
          <w:b/>
        </w:rPr>
      </w:r>
      <w:r w:rsidR="009425A5" w:rsidRPr="00183134">
        <w:rPr>
          <w:b/>
        </w:rPr>
        <w:fldChar w:fldCharType="separate"/>
      </w:r>
      <w:r w:rsidR="00295673" w:rsidRPr="00183134">
        <w:rPr>
          <w:b/>
        </w:rPr>
        <w:t>Alternative Proposals</w:t>
      </w:r>
      <w:r w:rsidR="009425A5" w:rsidRPr="00183134">
        <w:rPr>
          <w:b/>
        </w:rPr>
        <w:fldChar w:fldCharType="end"/>
      </w:r>
      <w:r w:rsidRPr="00183134">
        <w:rPr>
          <w:b/>
        </w:rPr>
        <w:t>; and</w:t>
      </w:r>
    </w:p>
    <w:p w14:paraId="59CA77C6" w14:textId="75A5A641" w:rsidR="003F186F" w:rsidRPr="00183134" w:rsidRDefault="001F5849" w:rsidP="00EA6644">
      <w:pPr>
        <w:pStyle w:val="DefenceHeadingNoTOC3"/>
        <w:rPr>
          <w:b/>
        </w:rPr>
      </w:pPr>
      <w:bookmarkStart w:id="1837" w:name="_Ref49765831"/>
      <w:r w:rsidRPr="00183134">
        <w:rPr>
          <w:b/>
        </w:rPr>
        <w:t xml:space="preserve">in respect of clauses 4.3 - 4.6 of the Conditions of Contract in </w:t>
      </w:r>
      <w:r w:rsidR="00D07A0E" w:rsidRPr="00183134">
        <w:rPr>
          <w:b/>
        </w:rPr>
        <w:fldChar w:fldCharType="begin"/>
      </w:r>
      <w:r w:rsidR="00D07A0E" w:rsidRPr="00183134">
        <w:rPr>
          <w:b/>
        </w:rPr>
        <w:instrText xml:space="preserve"> REF _Ref159849039 \r \h </w:instrText>
      </w:r>
      <w:r w:rsidR="00183134">
        <w:rPr>
          <w:b/>
        </w:rPr>
        <w:instrText xml:space="preserve"> \* MERGEFORMAT </w:instrText>
      </w:r>
      <w:r w:rsidR="00D07A0E" w:rsidRPr="00183134">
        <w:rPr>
          <w:b/>
        </w:rPr>
      </w:r>
      <w:r w:rsidR="00D07A0E" w:rsidRPr="00183134">
        <w:rPr>
          <w:b/>
        </w:rPr>
        <w:fldChar w:fldCharType="separate"/>
      </w:r>
      <w:r w:rsidR="0009266D" w:rsidRPr="00183134">
        <w:rPr>
          <w:b/>
        </w:rPr>
        <w:t>Part 5</w:t>
      </w:r>
      <w:r w:rsidR="00D07A0E" w:rsidRPr="00183134">
        <w:rPr>
          <w:b/>
        </w:rPr>
        <w:fldChar w:fldCharType="end"/>
      </w:r>
      <w:r w:rsidR="005B3687" w:rsidRPr="00183134">
        <w:rPr>
          <w:b/>
        </w:rPr>
        <w:t xml:space="preserve"> only</w:t>
      </w:r>
      <w:r w:rsidRPr="00183134">
        <w:rPr>
          <w:b/>
        </w:rPr>
        <w:t xml:space="preserve">, </w:t>
      </w:r>
      <w:r w:rsidR="005B3687" w:rsidRPr="00183134">
        <w:rPr>
          <w:b/>
        </w:rPr>
        <w:t xml:space="preserve">as expressly set out by the Tenderer in item </w:t>
      </w:r>
      <w:r w:rsidR="008F1917" w:rsidRPr="00183134">
        <w:rPr>
          <w:b/>
        </w:rPr>
        <w:fldChar w:fldCharType="begin"/>
      </w:r>
      <w:r w:rsidR="008F1917" w:rsidRPr="00183134">
        <w:rPr>
          <w:b/>
        </w:rPr>
        <w:instrText xml:space="preserve"> REF _Ref125482453 \r \h </w:instrText>
      </w:r>
      <w:r w:rsidR="00183134">
        <w:rPr>
          <w:b/>
        </w:rPr>
        <w:instrText xml:space="preserve"> \* MERGEFORMAT </w:instrText>
      </w:r>
      <w:r w:rsidR="008F1917" w:rsidRPr="00183134">
        <w:rPr>
          <w:b/>
        </w:rPr>
      </w:r>
      <w:r w:rsidR="008F1917" w:rsidRPr="00183134">
        <w:rPr>
          <w:b/>
        </w:rPr>
        <w:fldChar w:fldCharType="separate"/>
      </w:r>
      <w:r w:rsidR="0009266D" w:rsidRPr="00183134">
        <w:rPr>
          <w:b/>
        </w:rPr>
        <w:t>2</w:t>
      </w:r>
      <w:r w:rsidR="008F1917" w:rsidRPr="00183134">
        <w:rPr>
          <w:b/>
        </w:rPr>
        <w:fldChar w:fldCharType="end"/>
      </w:r>
      <w:r w:rsidR="005B3687" w:rsidRPr="00183134">
        <w:rPr>
          <w:b/>
        </w:rPr>
        <w:t xml:space="preserve"> of </w:t>
      </w:r>
      <w:r w:rsidR="005B3687" w:rsidRPr="00183134">
        <w:rPr>
          <w:b/>
        </w:rPr>
        <w:fldChar w:fldCharType="begin"/>
      </w:r>
      <w:r w:rsidR="005B3687" w:rsidRPr="00183134">
        <w:rPr>
          <w:b/>
        </w:rPr>
        <w:instrText xml:space="preserve"> REF _Ref45299539 \r \h </w:instrText>
      </w:r>
      <w:r w:rsidR="00183134">
        <w:rPr>
          <w:b/>
        </w:rPr>
        <w:instrText xml:space="preserve"> \* MERGEFORMAT </w:instrText>
      </w:r>
      <w:r w:rsidR="005B3687" w:rsidRPr="00183134">
        <w:rPr>
          <w:b/>
        </w:rPr>
      </w:r>
      <w:r w:rsidR="005B3687" w:rsidRPr="00183134">
        <w:rPr>
          <w:b/>
        </w:rPr>
        <w:fldChar w:fldCharType="separate"/>
      </w:r>
      <w:r w:rsidR="0009266D" w:rsidRPr="00183134">
        <w:rPr>
          <w:b/>
        </w:rPr>
        <w:t>Tender Schedule I</w:t>
      </w:r>
      <w:r w:rsidR="005B3687" w:rsidRPr="00183134">
        <w:rPr>
          <w:b/>
        </w:rPr>
        <w:fldChar w:fldCharType="end"/>
      </w:r>
      <w:r w:rsidR="005B3687" w:rsidRPr="00183134">
        <w:rPr>
          <w:b/>
        </w:rPr>
        <w:t xml:space="preserve"> - </w:t>
      </w:r>
      <w:r w:rsidR="005B3687" w:rsidRPr="00183134">
        <w:rPr>
          <w:b/>
        </w:rPr>
        <w:fldChar w:fldCharType="begin" w:fldLock="1"/>
      </w:r>
      <w:r w:rsidR="005B3687" w:rsidRPr="00183134">
        <w:rPr>
          <w:b/>
        </w:rPr>
        <w:instrText xml:space="preserve"> REF _Ref45299539 \h  \* MERGEFORMAT </w:instrText>
      </w:r>
      <w:r w:rsidR="005B3687" w:rsidRPr="00183134">
        <w:rPr>
          <w:b/>
        </w:rPr>
      </w:r>
      <w:r w:rsidR="005B3687" w:rsidRPr="00183134">
        <w:rPr>
          <w:b/>
        </w:rPr>
        <w:fldChar w:fldCharType="separate"/>
      </w:r>
      <w:r w:rsidR="00295673" w:rsidRPr="00183134">
        <w:rPr>
          <w:b/>
        </w:rPr>
        <w:t xml:space="preserve">Miscellaneous Matters </w:t>
      </w:r>
      <w:proofErr w:type="gramStart"/>
      <w:r w:rsidR="00295673" w:rsidRPr="00183134">
        <w:rPr>
          <w:b/>
        </w:rPr>
        <w:t>For</w:t>
      </w:r>
      <w:proofErr w:type="gramEnd"/>
      <w:r w:rsidR="00295673" w:rsidRPr="00183134">
        <w:rPr>
          <w:b/>
        </w:rPr>
        <w:t xml:space="preserve"> Evaluation</w:t>
      </w:r>
      <w:r w:rsidR="005B3687" w:rsidRPr="00183134">
        <w:rPr>
          <w:b/>
        </w:rPr>
        <w:fldChar w:fldCharType="end"/>
      </w:r>
      <w:r w:rsidR="003F186F" w:rsidRPr="00183134">
        <w:rPr>
          <w:b/>
        </w:rPr>
        <w:t>.</w:t>
      </w:r>
      <w:bookmarkEnd w:id="1837"/>
    </w:p>
    <w:p w14:paraId="4761D54D" w14:textId="6EE7EF44" w:rsidR="003F186F" w:rsidRPr="00183134" w:rsidRDefault="003F186F" w:rsidP="003F186F">
      <w:pPr>
        <w:pStyle w:val="DefenceNormal"/>
      </w:pPr>
      <w:r w:rsidRPr="00183134">
        <w:rPr>
          <w:bCs/>
        </w:rPr>
        <w:t xml:space="preserve">The Commonwealth offers the </w:t>
      </w:r>
      <w:r w:rsidRPr="00183134">
        <w:t xml:space="preserve">Tenderer </w:t>
      </w:r>
      <w:r w:rsidRPr="00183134">
        <w:rPr>
          <w:bCs/>
        </w:rPr>
        <w:t xml:space="preserve">the opportunity to provide alternative proposals in pursuit of greater value for money. </w:t>
      </w:r>
      <w:r w:rsidR="003B78DA" w:rsidRPr="00183134">
        <w:rPr>
          <w:bCs/>
        </w:rPr>
        <w:t xml:space="preserve"> </w:t>
      </w:r>
      <w:r w:rsidRPr="00183134">
        <w:t xml:space="preserve">The Tenderer should note that (subject to the Commonwealth's absolute discretion under clause </w:t>
      </w:r>
      <w:r w:rsidRPr="00183134">
        <w:fldChar w:fldCharType="begin"/>
      </w:r>
      <w:r w:rsidRPr="00183134">
        <w:instrText xml:space="preserve"> REF _Ref409103389 \n \h </w:instrText>
      </w:r>
      <w:r w:rsidR="00183134">
        <w:instrText xml:space="preserve"> \* MERGEFORMAT </w:instrText>
      </w:r>
      <w:r w:rsidRPr="00183134">
        <w:fldChar w:fldCharType="separate"/>
      </w:r>
      <w:r w:rsidR="0009266D" w:rsidRPr="00183134">
        <w:t>3.2</w:t>
      </w:r>
      <w:r w:rsidRPr="00183134">
        <w:fldChar w:fldCharType="end"/>
      </w:r>
      <w:r w:rsidRPr="00183134">
        <w:t xml:space="preserve"> of the Tender Conditions), it must lodge a conforming Tender before an alternative proposal will be considered.</w:t>
      </w:r>
    </w:p>
    <w:p w14:paraId="0F40B3CE" w14:textId="52D2F405" w:rsidR="00CB415C" w:rsidRPr="00183134" w:rsidRDefault="00CB415C" w:rsidP="00CB415C">
      <w:pPr>
        <w:pStyle w:val="DefenceNormal"/>
        <w:rPr>
          <w:b/>
        </w:rPr>
      </w:pPr>
      <w:r w:rsidRPr="00183134">
        <w:rPr>
          <w:b/>
        </w:rPr>
        <w:t xml:space="preserve">The Tenderer should note that it is not required to submit this </w:t>
      </w:r>
      <w:r w:rsidR="00B02D67" w:rsidRPr="00183134">
        <w:rPr>
          <w:b/>
        </w:rPr>
        <w:fldChar w:fldCharType="begin"/>
      </w:r>
      <w:r w:rsidR="00B02D67" w:rsidRPr="00183134">
        <w:rPr>
          <w:b/>
        </w:rPr>
        <w:instrText xml:space="preserve"> REF _Ref45299491 \w \h </w:instrText>
      </w:r>
      <w:r w:rsidR="00183134">
        <w:rPr>
          <w:b/>
        </w:rPr>
        <w:instrText xml:space="preserve"> \* MERGEFORMAT </w:instrText>
      </w:r>
      <w:r w:rsidR="00B02D67" w:rsidRPr="00183134">
        <w:rPr>
          <w:b/>
        </w:rPr>
      </w:r>
      <w:r w:rsidR="00B02D67" w:rsidRPr="00183134">
        <w:rPr>
          <w:b/>
        </w:rPr>
        <w:fldChar w:fldCharType="separate"/>
      </w:r>
      <w:r w:rsidR="0009266D" w:rsidRPr="00183134">
        <w:rPr>
          <w:b/>
        </w:rPr>
        <w:t>Tender Schedule H</w:t>
      </w:r>
      <w:r w:rsidR="00B02D67" w:rsidRPr="00183134">
        <w:rPr>
          <w:b/>
        </w:rPr>
        <w:fldChar w:fldCharType="end"/>
      </w:r>
      <w:r w:rsidR="00B02D67" w:rsidRPr="00183134">
        <w:rPr>
          <w:b/>
        </w:rPr>
        <w:t xml:space="preserve"> - </w:t>
      </w:r>
      <w:r w:rsidR="00B02D67" w:rsidRPr="00183134">
        <w:rPr>
          <w:b/>
        </w:rPr>
        <w:fldChar w:fldCharType="begin" w:fldLock="1"/>
      </w:r>
      <w:r w:rsidR="00B02D67" w:rsidRPr="00183134">
        <w:rPr>
          <w:b/>
        </w:rPr>
        <w:instrText xml:space="preserve"> REF _Ref45299491 \h </w:instrText>
      </w:r>
      <w:r w:rsidR="00D05916" w:rsidRPr="00183134">
        <w:rPr>
          <w:b/>
        </w:rPr>
        <w:instrText xml:space="preserve"> \* MERGEFORMAT </w:instrText>
      </w:r>
      <w:r w:rsidR="00B02D67" w:rsidRPr="00183134">
        <w:rPr>
          <w:b/>
        </w:rPr>
      </w:r>
      <w:r w:rsidR="00B02D67" w:rsidRPr="00183134">
        <w:rPr>
          <w:b/>
        </w:rPr>
        <w:fldChar w:fldCharType="separate"/>
      </w:r>
      <w:r w:rsidR="00295673" w:rsidRPr="00183134">
        <w:rPr>
          <w:b/>
        </w:rPr>
        <w:t>Alternative Proposals</w:t>
      </w:r>
      <w:r w:rsidR="00B02D67" w:rsidRPr="00183134">
        <w:rPr>
          <w:b/>
        </w:rPr>
        <w:fldChar w:fldCharType="end"/>
      </w:r>
      <w:r w:rsidRPr="00183134">
        <w:rPr>
          <w:b/>
        </w:rPr>
        <w:t xml:space="preserve"> if it does not propose to submit an alternative proposal.</w:t>
      </w:r>
    </w:p>
    <w:p w14:paraId="403EAE97" w14:textId="77777777" w:rsidR="003F186F" w:rsidRPr="00183134" w:rsidRDefault="003F186F" w:rsidP="003F186F">
      <w:pPr>
        <w:pStyle w:val="DefenceNormal"/>
      </w:pPr>
      <w:r w:rsidRPr="00183134">
        <w:t xml:space="preserve">The Tenderer must demonstrate how an alternative proposal will achieve greater value for money. </w:t>
      </w:r>
      <w:r w:rsidR="003B78DA" w:rsidRPr="00183134">
        <w:t xml:space="preserve"> </w:t>
      </w:r>
      <w:r w:rsidRPr="00183134">
        <w:t>The Tenderer is requested to note that providing detailed comments from insurers, brokers and legal advice (without more information, including any effect on pricing) will be unlikely to meet this requirement.</w:t>
      </w:r>
    </w:p>
    <w:p w14:paraId="1E882C4B" w14:textId="47301514" w:rsidR="006B5365" w:rsidRPr="00183134" w:rsidRDefault="006B5365" w:rsidP="006B5365">
      <w:pPr>
        <w:pStyle w:val="DefenceNormal"/>
      </w:pPr>
      <w:r w:rsidRPr="00183134">
        <w:t xml:space="preserve">The Tenderer must ensure that </w:t>
      </w:r>
      <w:r w:rsidRPr="00183134">
        <w:rPr>
          <w:b/>
          <w:bCs/>
        </w:rPr>
        <w:t>all pricing and financial information in respect of any alternative proposal is</w:t>
      </w:r>
      <w:r w:rsidRPr="00183134">
        <w:t xml:space="preserve"> </w:t>
      </w:r>
      <w:r w:rsidRPr="00183134">
        <w:rPr>
          <w:b/>
          <w:bCs/>
        </w:rPr>
        <w:t>separately provided i</w:t>
      </w:r>
      <w:r w:rsidR="00B73FE7" w:rsidRPr="00183134">
        <w:rPr>
          <w:b/>
          <w:bCs/>
        </w:rPr>
        <w:t>n</w:t>
      </w:r>
      <w:r w:rsidRPr="00183134">
        <w:rPr>
          <w:b/>
          <w:bCs/>
        </w:rPr>
        <w:t xml:space="preserve"> </w:t>
      </w:r>
      <w:bookmarkStart w:id="1838" w:name="_Hlk122340998"/>
      <w:r w:rsidRPr="00183134">
        <w:rPr>
          <w:b/>
          <w:bCs/>
        </w:rPr>
        <w:t xml:space="preserve">item </w:t>
      </w:r>
      <w:bookmarkEnd w:id="1838"/>
      <w:r w:rsidR="00B325DB" w:rsidRPr="00183134">
        <w:rPr>
          <w:b/>
          <w:bCs/>
        </w:rPr>
        <w:fldChar w:fldCharType="begin"/>
      </w:r>
      <w:r w:rsidR="00B325DB" w:rsidRPr="00183134">
        <w:rPr>
          <w:b/>
          <w:bCs/>
        </w:rPr>
        <w:instrText xml:space="preserve"> REF _Ref125482308 \w \h </w:instrText>
      </w:r>
      <w:r w:rsidR="00183134">
        <w:rPr>
          <w:b/>
          <w:bCs/>
        </w:rPr>
        <w:instrText xml:space="preserve"> \* MERGEFORMAT </w:instrText>
      </w:r>
      <w:r w:rsidR="00B325DB" w:rsidRPr="00183134">
        <w:rPr>
          <w:b/>
          <w:bCs/>
        </w:rPr>
      </w:r>
      <w:r w:rsidR="00B325DB" w:rsidRPr="00183134">
        <w:rPr>
          <w:b/>
          <w:bCs/>
        </w:rPr>
        <w:fldChar w:fldCharType="separate"/>
      </w:r>
      <w:r w:rsidR="0009266D" w:rsidRPr="00183134">
        <w:rPr>
          <w:b/>
          <w:bCs/>
        </w:rPr>
        <w:t>2</w:t>
      </w:r>
      <w:r w:rsidR="00B325DB" w:rsidRPr="00183134">
        <w:rPr>
          <w:b/>
          <w:bCs/>
        </w:rPr>
        <w:fldChar w:fldCharType="end"/>
      </w:r>
      <w:r w:rsidRPr="00183134">
        <w:rPr>
          <w:b/>
          <w:bCs/>
        </w:rPr>
        <w:t xml:space="preserve"> below</w:t>
      </w:r>
      <w:r w:rsidRPr="00183134">
        <w:t>, including details of the financial impact of the alternative proposal on the Tenderer</w:t>
      </w:r>
      <w:r w:rsidR="006E1F10" w:rsidRPr="00183134">
        <w:t>'</w:t>
      </w:r>
      <w:r w:rsidRPr="00183134">
        <w:t xml:space="preserve">s proposed Contract Price provided in </w:t>
      </w:r>
      <w:r w:rsidRPr="00183134">
        <w:fldChar w:fldCharType="begin"/>
      </w:r>
      <w:r w:rsidRPr="00183134">
        <w:instrText xml:space="preserve"> REF _Ref45299470 \w \h  \* MERGEFORMAT </w:instrText>
      </w:r>
      <w:r w:rsidRPr="00183134">
        <w:fldChar w:fldCharType="separate"/>
      </w:r>
      <w:r w:rsidR="0009266D" w:rsidRPr="00183134">
        <w:t>Tender Schedule G</w:t>
      </w:r>
      <w:r w:rsidRPr="00183134">
        <w:fldChar w:fldCharType="end"/>
      </w:r>
      <w:r w:rsidRPr="00183134">
        <w:t xml:space="preserve"> - </w:t>
      </w:r>
      <w:r w:rsidRPr="00183134">
        <w:fldChar w:fldCharType="begin"/>
      </w:r>
      <w:r w:rsidRPr="00183134">
        <w:instrText xml:space="preserve"> REF _Ref45299477 \h  \* MERGEFORMAT </w:instrText>
      </w:r>
      <w:r w:rsidRPr="00183134">
        <w:fldChar w:fldCharType="separate"/>
      </w:r>
      <w:r w:rsidR="0009266D" w:rsidRPr="00183134">
        <w:t>Financial</w:t>
      </w:r>
      <w:r w:rsidRPr="00183134">
        <w:fldChar w:fldCharType="end"/>
      </w:r>
      <w:r w:rsidRPr="00183134">
        <w:t xml:space="preserve">. No pricing or financial information should be included in item </w:t>
      </w:r>
      <w:r w:rsidR="00B325DB" w:rsidRPr="00183134">
        <w:fldChar w:fldCharType="begin"/>
      </w:r>
      <w:r w:rsidR="00B325DB" w:rsidRPr="00183134">
        <w:instrText xml:space="preserve"> REF _Ref125482316 \w \h </w:instrText>
      </w:r>
      <w:r w:rsidR="00183134">
        <w:instrText xml:space="preserve"> \* MERGEFORMAT </w:instrText>
      </w:r>
      <w:r w:rsidR="00B325DB" w:rsidRPr="00183134">
        <w:fldChar w:fldCharType="separate"/>
      </w:r>
      <w:r w:rsidR="0009266D" w:rsidRPr="00183134">
        <w:t>1</w:t>
      </w:r>
      <w:r w:rsidR="00B325DB" w:rsidRPr="00183134">
        <w:fldChar w:fldCharType="end"/>
      </w:r>
      <w:r w:rsidRPr="00183134">
        <w:t xml:space="preserve"> of this </w:t>
      </w:r>
      <w:r w:rsidRPr="00183134">
        <w:fldChar w:fldCharType="begin"/>
      </w:r>
      <w:r w:rsidRPr="00183134">
        <w:instrText xml:space="preserve"> REF _Ref45299491 \w \h  \* MERGEFORMAT </w:instrText>
      </w:r>
      <w:r w:rsidRPr="00183134">
        <w:fldChar w:fldCharType="separate"/>
      </w:r>
      <w:r w:rsidR="0009266D" w:rsidRPr="00183134">
        <w:t>Tender Schedule H</w:t>
      </w:r>
      <w:r w:rsidRPr="00183134">
        <w:fldChar w:fldCharType="end"/>
      </w:r>
      <w:r w:rsidRPr="00183134">
        <w:t xml:space="preserve"> - </w:t>
      </w:r>
      <w:r w:rsidRPr="00183134">
        <w:fldChar w:fldCharType="begin"/>
      </w:r>
      <w:r w:rsidRPr="00183134">
        <w:instrText xml:space="preserve"> REF _Ref45299498 \h  \* MERGEFORMAT </w:instrText>
      </w:r>
      <w:r w:rsidRPr="00183134">
        <w:fldChar w:fldCharType="separate"/>
      </w:r>
      <w:r w:rsidR="0009266D" w:rsidRPr="00183134">
        <w:t>Alternative Proposals</w:t>
      </w:r>
      <w:r w:rsidRPr="00183134">
        <w:fldChar w:fldCharType="end"/>
      </w:r>
      <w:r w:rsidRPr="00183134">
        <w:t>.</w:t>
      </w:r>
    </w:p>
    <w:p w14:paraId="69180CF0" w14:textId="5C46E415" w:rsidR="006B5365" w:rsidRPr="00183134" w:rsidRDefault="006B5365" w:rsidP="006B5365">
      <w:pPr>
        <w:pStyle w:val="DefenceNormal"/>
      </w:pPr>
      <w:r w:rsidRPr="00183134">
        <w:t xml:space="preserve">The Tenderer must lodge item </w:t>
      </w:r>
      <w:r w:rsidR="00B325DB" w:rsidRPr="00183134">
        <w:fldChar w:fldCharType="begin"/>
      </w:r>
      <w:r w:rsidR="00B325DB" w:rsidRPr="00183134">
        <w:instrText xml:space="preserve"> REF _Ref125482316 \w \h </w:instrText>
      </w:r>
      <w:r w:rsidR="00183134">
        <w:instrText xml:space="preserve"> \* MERGEFORMAT </w:instrText>
      </w:r>
      <w:r w:rsidR="00B325DB" w:rsidRPr="00183134">
        <w:fldChar w:fldCharType="separate"/>
      </w:r>
      <w:r w:rsidR="0009266D" w:rsidRPr="00183134">
        <w:t>1</w:t>
      </w:r>
      <w:r w:rsidR="00B325DB" w:rsidRPr="00183134">
        <w:fldChar w:fldCharType="end"/>
      </w:r>
      <w:r w:rsidRPr="00183134">
        <w:t xml:space="preserve"> and item </w:t>
      </w:r>
      <w:r w:rsidR="00B325DB" w:rsidRPr="00183134">
        <w:fldChar w:fldCharType="begin"/>
      </w:r>
      <w:r w:rsidR="00B325DB" w:rsidRPr="00183134">
        <w:instrText xml:space="preserve"> REF _Ref125482308 \w \h </w:instrText>
      </w:r>
      <w:r w:rsidR="00183134">
        <w:instrText xml:space="preserve"> \* MERGEFORMAT </w:instrText>
      </w:r>
      <w:r w:rsidR="00B325DB" w:rsidRPr="00183134">
        <w:fldChar w:fldCharType="separate"/>
      </w:r>
      <w:r w:rsidR="0009266D" w:rsidRPr="00183134">
        <w:t>2</w:t>
      </w:r>
      <w:r w:rsidR="00B325DB" w:rsidRPr="00183134">
        <w:fldChar w:fldCharType="end"/>
      </w:r>
      <w:r w:rsidRPr="00183134">
        <w:t xml:space="preserve"> of this </w:t>
      </w:r>
      <w:r w:rsidRPr="00183134">
        <w:fldChar w:fldCharType="begin"/>
      </w:r>
      <w:r w:rsidRPr="00183134">
        <w:instrText xml:space="preserve"> REF _Ref45299491 \w \h  \* MERGEFORMAT </w:instrText>
      </w:r>
      <w:r w:rsidRPr="00183134">
        <w:fldChar w:fldCharType="separate"/>
      </w:r>
      <w:r w:rsidR="0009266D" w:rsidRPr="00183134">
        <w:t>Tender Schedule H</w:t>
      </w:r>
      <w:r w:rsidRPr="00183134">
        <w:fldChar w:fldCharType="end"/>
      </w:r>
      <w:r w:rsidRPr="00183134">
        <w:t xml:space="preserve"> - </w:t>
      </w:r>
      <w:r w:rsidRPr="00183134">
        <w:fldChar w:fldCharType="begin"/>
      </w:r>
      <w:r w:rsidRPr="00183134">
        <w:instrText xml:space="preserve"> REF _Ref45299498 \h  \* MERGEFORMAT </w:instrText>
      </w:r>
      <w:r w:rsidRPr="00183134">
        <w:fldChar w:fldCharType="separate"/>
      </w:r>
      <w:r w:rsidR="0009266D" w:rsidRPr="00183134">
        <w:t>Alternative Proposals</w:t>
      </w:r>
      <w:r w:rsidRPr="00183134">
        <w:fldChar w:fldCharType="end"/>
      </w:r>
      <w:r w:rsidRPr="00183134">
        <w:t xml:space="preserve"> as separate files as part of its Tender.</w:t>
      </w:r>
    </w:p>
    <w:p w14:paraId="6F8D95CD" w14:textId="595017C4" w:rsidR="003F186F" w:rsidRPr="00183134" w:rsidRDefault="003F186F" w:rsidP="003F186F">
      <w:pPr>
        <w:pStyle w:val="DefenceNormal"/>
      </w:pPr>
      <w:r w:rsidRPr="00183134">
        <w:t xml:space="preserve">Any decision by the Commonwealth regarding any alternative proposal will be final. </w:t>
      </w:r>
      <w:r w:rsidR="003B78DA" w:rsidRPr="00183134">
        <w:t xml:space="preserve"> </w:t>
      </w:r>
      <w:r w:rsidRPr="00183134">
        <w:t xml:space="preserve">The Tenderer lodges its Tender on the basis that it will make no, and the Commonwealth will not be liable upon, any </w:t>
      </w:r>
      <w:r w:rsidR="001933E8" w:rsidRPr="00183134">
        <w:t>c</w:t>
      </w:r>
      <w:r w:rsidRPr="00183134">
        <w:t xml:space="preserve">laim by the Tenderer arising out of or in any way in connection with any decision by the Commonwealth in respect of any alternative proposal. </w:t>
      </w:r>
    </w:p>
    <w:p w14:paraId="2ABFB25D" w14:textId="085F686E" w:rsidR="006B5365" w:rsidRPr="00183134" w:rsidRDefault="006B5365" w:rsidP="00546112">
      <w:pPr>
        <w:pStyle w:val="DefenceHeadingNoTOC1"/>
        <w:numPr>
          <w:ilvl w:val="0"/>
          <w:numId w:val="132"/>
        </w:numPr>
      </w:pPr>
      <w:bookmarkStart w:id="1839" w:name="_Ref125482316"/>
      <w:r w:rsidRPr="00183134">
        <w:t>ALTERNATIVE PROPOSALS (EXCLUDING PRICING/FINANCIAL INFORMATION)</w:t>
      </w:r>
      <w:bookmarkEnd w:id="1839"/>
    </w:p>
    <w:p w14:paraId="1A746118" w14:textId="26A8DA4A" w:rsidR="006B5365" w:rsidRPr="00183134" w:rsidRDefault="006B5365" w:rsidP="006B5365">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_Ref448382897 \w \h </w:instrText>
      </w:r>
      <w:r w:rsidR="00183134">
        <w:instrText xml:space="preserve"> \* MERGEFORMAT </w:instrText>
      </w:r>
      <w:r w:rsidRPr="00183134">
        <w:fldChar w:fldCharType="separate"/>
      </w:r>
      <w:r w:rsidR="0009266D" w:rsidRPr="00183134">
        <w:t>4(a)(viii)</w:t>
      </w:r>
      <w:r w:rsidRPr="00183134">
        <w:fldChar w:fldCharType="end"/>
      </w:r>
      <w:r w:rsidRPr="00183134">
        <w:t xml:space="preserve"> of the Tender Conditions and to assist the Commonwealth in evaluating an alternative proposal, in the table format below the Tenderer must: </w:t>
      </w:r>
    </w:p>
    <w:p w14:paraId="45CE44E0" w14:textId="09E9C3D8" w:rsidR="006B5365" w:rsidRPr="00183134" w:rsidRDefault="006B5365" w:rsidP="00546112">
      <w:pPr>
        <w:pStyle w:val="DefenceHeadingNoTOC3"/>
        <w:rPr>
          <w:bCs/>
        </w:rPr>
      </w:pPr>
      <w:r w:rsidRPr="00183134">
        <w:rPr>
          <w:bCs/>
        </w:rPr>
        <w:t>provide a brief explanation of each alternative proposal and provide supporting evidence (for example, details of the alternative, technical descriptions, program information, technical specifications, testing information, data and any other relevant information); and</w:t>
      </w:r>
    </w:p>
    <w:p w14:paraId="153516E6" w14:textId="2611D225" w:rsidR="006B5365" w:rsidRPr="00183134" w:rsidRDefault="006B5365" w:rsidP="00546112">
      <w:pPr>
        <w:pStyle w:val="DefenceHeadingNoTOC3"/>
      </w:pPr>
      <w:r w:rsidRPr="00183134">
        <w:rPr>
          <w:bCs/>
        </w:rPr>
        <w:t xml:space="preserve">clearly explain the impact that any alternative proposal provided in this item </w:t>
      </w:r>
      <w:r w:rsidR="00B325DB" w:rsidRPr="00183134">
        <w:fldChar w:fldCharType="begin"/>
      </w:r>
      <w:r w:rsidR="00B325DB" w:rsidRPr="00183134">
        <w:instrText xml:space="preserve"> REF _Ref125482316 \w \h </w:instrText>
      </w:r>
      <w:r w:rsidR="00183134">
        <w:instrText xml:space="preserve"> \* MERGEFORMAT </w:instrText>
      </w:r>
      <w:r w:rsidR="00B325DB" w:rsidRPr="00183134">
        <w:fldChar w:fldCharType="separate"/>
      </w:r>
      <w:r w:rsidR="0009266D" w:rsidRPr="00183134">
        <w:t>1</w:t>
      </w:r>
      <w:r w:rsidR="00B325DB" w:rsidRPr="00183134">
        <w:fldChar w:fldCharType="end"/>
      </w:r>
      <w:r w:rsidRPr="00183134">
        <w:rPr>
          <w:bCs/>
        </w:rPr>
        <w:t xml:space="preserve"> of </w:t>
      </w:r>
      <w:r w:rsidRPr="00183134">
        <w:rPr>
          <w:bCs/>
        </w:rPr>
        <w:fldChar w:fldCharType="begin"/>
      </w:r>
      <w:r w:rsidRPr="00183134">
        <w:rPr>
          <w:bCs/>
        </w:rPr>
        <w:instrText xml:space="preserve"> REF _Ref45299491 \w \h  \* MERGEFORMAT </w:instrText>
      </w:r>
      <w:r w:rsidRPr="00183134">
        <w:rPr>
          <w:bCs/>
        </w:rPr>
      </w:r>
      <w:r w:rsidRPr="00183134">
        <w:rPr>
          <w:bCs/>
        </w:rPr>
        <w:fldChar w:fldCharType="separate"/>
      </w:r>
      <w:r w:rsidR="0009266D" w:rsidRPr="00183134">
        <w:rPr>
          <w:bCs/>
        </w:rPr>
        <w:t>Tender Schedule H</w:t>
      </w:r>
      <w:r w:rsidRPr="00183134">
        <w:rPr>
          <w:bCs/>
        </w:rPr>
        <w:fldChar w:fldCharType="end"/>
      </w:r>
      <w:r w:rsidRPr="00183134">
        <w:rPr>
          <w:bCs/>
        </w:rPr>
        <w:t xml:space="preserve"> - </w:t>
      </w:r>
      <w:r w:rsidR="00923314" w:rsidRPr="00183134">
        <w:fldChar w:fldCharType="begin"/>
      </w:r>
      <w:r w:rsidR="00923314" w:rsidRPr="00183134">
        <w:instrText xml:space="preserve"> REF _Ref45299498 \h  \* MERGEFORMAT </w:instrText>
      </w:r>
      <w:r w:rsidR="00923314" w:rsidRPr="00183134">
        <w:fldChar w:fldCharType="separate"/>
      </w:r>
      <w:r w:rsidR="0009266D" w:rsidRPr="00183134">
        <w:t>Alternative Proposals</w:t>
      </w:r>
      <w:r w:rsidR="00923314" w:rsidRPr="00183134">
        <w:fldChar w:fldCharType="end"/>
      </w:r>
      <w:r w:rsidRPr="00183134">
        <w:rPr>
          <w:bCs/>
        </w:rPr>
        <w:t xml:space="preserve"> will have on the information provided in any other Tender Schedule lodged with its Tender, excluding the impact on </w:t>
      </w:r>
      <w:r w:rsidRPr="00183134">
        <w:fldChar w:fldCharType="begin"/>
      </w:r>
      <w:r w:rsidRPr="00183134">
        <w:instrText xml:space="preserve"> REF _Ref45299470 \w \h  \* MERGEFORMAT </w:instrText>
      </w:r>
      <w:r w:rsidRPr="00183134">
        <w:fldChar w:fldCharType="separate"/>
      </w:r>
      <w:r w:rsidR="0009266D" w:rsidRPr="00183134">
        <w:t>Tender Schedule G</w:t>
      </w:r>
      <w:r w:rsidRPr="00183134">
        <w:fldChar w:fldCharType="end"/>
      </w:r>
      <w:r w:rsidRPr="00183134">
        <w:t xml:space="preserve"> - </w:t>
      </w:r>
      <w:r w:rsidRPr="00183134">
        <w:fldChar w:fldCharType="begin"/>
      </w:r>
      <w:r w:rsidRPr="00183134">
        <w:instrText xml:space="preserve"> REF _Ref45299477 \h  \* MERGEFORMAT </w:instrText>
      </w:r>
      <w:r w:rsidRPr="00183134">
        <w:fldChar w:fldCharType="separate"/>
      </w:r>
      <w:r w:rsidR="0009266D" w:rsidRPr="00183134">
        <w:t>Financial</w:t>
      </w:r>
      <w:r w:rsidRPr="00183134">
        <w:fldChar w:fldCharType="end"/>
      </w:r>
      <w:r w:rsidRPr="00183134">
        <w:t xml:space="preserve"> (which should be addressed in item </w:t>
      </w:r>
      <w:r w:rsidR="00B325DB" w:rsidRPr="00183134">
        <w:fldChar w:fldCharType="begin"/>
      </w:r>
      <w:r w:rsidR="00B325DB" w:rsidRPr="00183134">
        <w:instrText xml:space="preserve"> REF _Ref125482308 \w \h </w:instrText>
      </w:r>
      <w:r w:rsidR="00183134">
        <w:instrText xml:space="preserve"> \* MERGEFORMAT </w:instrText>
      </w:r>
      <w:r w:rsidR="00B325DB" w:rsidRPr="00183134">
        <w:fldChar w:fldCharType="separate"/>
      </w:r>
      <w:r w:rsidR="0009266D" w:rsidRPr="00183134">
        <w:t>2</w:t>
      </w:r>
      <w:r w:rsidR="00B325DB" w:rsidRPr="00183134">
        <w:fldChar w:fldCharType="end"/>
      </w:r>
      <w:r w:rsidRPr="00183134">
        <w:t xml:space="preserve"> of this </w:t>
      </w:r>
      <w:r w:rsidRPr="00183134">
        <w:rPr>
          <w:bCs/>
        </w:rPr>
        <w:fldChar w:fldCharType="begin"/>
      </w:r>
      <w:r w:rsidRPr="00183134">
        <w:rPr>
          <w:bCs/>
        </w:rPr>
        <w:instrText xml:space="preserve"> REF _Ref45299491 \w \h  \* MERGEFORMAT </w:instrText>
      </w:r>
      <w:r w:rsidRPr="00183134">
        <w:rPr>
          <w:bCs/>
        </w:rPr>
      </w:r>
      <w:r w:rsidRPr="00183134">
        <w:rPr>
          <w:bCs/>
        </w:rPr>
        <w:fldChar w:fldCharType="separate"/>
      </w:r>
      <w:r w:rsidR="0009266D" w:rsidRPr="00183134">
        <w:rPr>
          <w:bCs/>
        </w:rPr>
        <w:t>Tender Schedule H</w:t>
      </w:r>
      <w:r w:rsidRPr="00183134">
        <w:rPr>
          <w:bCs/>
        </w:rPr>
        <w:fldChar w:fldCharType="end"/>
      </w:r>
      <w:r w:rsidRPr="00183134">
        <w:rPr>
          <w:bCs/>
        </w:rPr>
        <w:t xml:space="preserve"> - </w:t>
      </w:r>
      <w:r w:rsidR="00923314" w:rsidRPr="00183134">
        <w:fldChar w:fldCharType="begin"/>
      </w:r>
      <w:r w:rsidR="00923314" w:rsidRPr="00183134">
        <w:instrText xml:space="preserve"> REF _Ref45299498 \h  \* MERGEFORMAT </w:instrText>
      </w:r>
      <w:r w:rsidR="00923314" w:rsidRPr="00183134">
        <w:fldChar w:fldCharType="separate"/>
      </w:r>
      <w:r w:rsidR="0009266D" w:rsidRPr="00183134">
        <w:t>Alternative Proposals</w:t>
      </w:r>
      <w:r w:rsidR="00923314" w:rsidRPr="00183134">
        <w:fldChar w:fldCharType="end"/>
      </w:r>
      <w:r w:rsidRPr="00183134">
        <w:rPr>
          <w:bCs/>
        </w:rPr>
        <w:t xml:space="preserve">).  </w:t>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4"/>
        <w:gridCol w:w="12"/>
        <w:gridCol w:w="1741"/>
        <w:gridCol w:w="10"/>
        <w:gridCol w:w="1744"/>
        <w:gridCol w:w="7"/>
        <w:gridCol w:w="1752"/>
        <w:gridCol w:w="1754"/>
        <w:gridCol w:w="1754"/>
      </w:tblGrid>
      <w:tr w:rsidR="006B5365" w:rsidRPr="00183134" w14:paraId="3565C54F" w14:textId="77777777" w:rsidTr="00546112">
        <w:tc>
          <w:tcPr>
            <w:tcW w:w="846" w:type="dxa"/>
            <w:gridSpan w:val="2"/>
          </w:tcPr>
          <w:p w14:paraId="449F0589" w14:textId="2D381DFE" w:rsidR="006B5365" w:rsidRPr="00183134" w:rsidRDefault="006B5365" w:rsidP="00460394">
            <w:pPr>
              <w:pStyle w:val="DefenceNormal"/>
              <w:keepNext/>
              <w:keepLines/>
              <w:spacing w:before="120" w:after="120"/>
              <w:jc w:val="center"/>
              <w:rPr>
                <w:b/>
                <w:sz w:val="14"/>
              </w:rPr>
            </w:pPr>
            <w:r w:rsidRPr="00183134">
              <w:rPr>
                <w:b/>
                <w:sz w:val="14"/>
                <w:szCs w:val="14"/>
              </w:rPr>
              <w:lastRenderedPageBreak/>
              <w:t>ITEM NO.</w:t>
            </w:r>
          </w:p>
        </w:tc>
        <w:tc>
          <w:tcPr>
            <w:tcW w:w="1751" w:type="dxa"/>
            <w:gridSpan w:val="2"/>
          </w:tcPr>
          <w:p w14:paraId="23A4450B" w14:textId="5CE35896" w:rsidR="006B5365" w:rsidRPr="00183134" w:rsidRDefault="006B5365" w:rsidP="00460394">
            <w:pPr>
              <w:pStyle w:val="DefenceNormal"/>
              <w:keepNext/>
              <w:keepLines/>
              <w:spacing w:before="120" w:after="120"/>
              <w:jc w:val="center"/>
              <w:rPr>
                <w:b/>
                <w:sz w:val="14"/>
              </w:rPr>
            </w:pPr>
            <w:r w:rsidRPr="00183134">
              <w:rPr>
                <w:b/>
                <w:sz w:val="14"/>
                <w:szCs w:val="14"/>
              </w:rPr>
              <w:t>REFERENCE (CLAUSE / SECTION / DOCUMENT TITLE ETC)</w:t>
            </w:r>
          </w:p>
        </w:tc>
        <w:tc>
          <w:tcPr>
            <w:tcW w:w="1751" w:type="dxa"/>
            <w:gridSpan w:val="2"/>
          </w:tcPr>
          <w:p w14:paraId="6FF97C87" w14:textId="18CA5EFE" w:rsidR="006B5365" w:rsidRPr="00183134" w:rsidRDefault="006B5365" w:rsidP="00460394">
            <w:pPr>
              <w:pStyle w:val="DefenceNormal"/>
              <w:keepNext/>
              <w:keepLines/>
              <w:spacing w:before="120" w:after="120"/>
              <w:jc w:val="center"/>
              <w:rPr>
                <w:b/>
                <w:sz w:val="14"/>
              </w:rPr>
            </w:pPr>
            <w:r w:rsidRPr="00183134">
              <w:rPr>
                <w:b/>
                <w:sz w:val="14"/>
                <w:szCs w:val="14"/>
              </w:rPr>
              <w:t>ALTERNATIVE</w:t>
            </w:r>
          </w:p>
        </w:tc>
        <w:tc>
          <w:tcPr>
            <w:tcW w:w="1752" w:type="dxa"/>
          </w:tcPr>
          <w:p w14:paraId="512B3676" w14:textId="26AAEA5A" w:rsidR="006B5365" w:rsidRPr="00183134" w:rsidRDefault="006B5365" w:rsidP="00460394">
            <w:pPr>
              <w:pStyle w:val="DefenceNormal"/>
              <w:keepNext/>
              <w:keepLines/>
              <w:spacing w:before="120" w:after="120"/>
              <w:jc w:val="center"/>
              <w:rPr>
                <w:b/>
                <w:sz w:val="14"/>
              </w:rPr>
            </w:pPr>
            <w:r w:rsidRPr="00183134">
              <w:rPr>
                <w:b/>
                <w:sz w:val="14"/>
                <w:szCs w:val="14"/>
              </w:rPr>
              <w:t>SUPPORTING INFORMATION</w:t>
            </w:r>
          </w:p>
        </w:tc>
        <w:tc>
          <w:tcPr>
            <w:tcW w:w="1754" w:type="dxa"/>
          </w:tcPr>
          <w:p w14:paraId="01D52A9B" w14:textId="70AC8EDF" w:rsidR="006B5365" w:rsidRPr="00183134" w:rsidRDefault="006B5365" w:rsidP="00460394">
            <w:pPr>
              <w:pStyle w:val="DefenceNormal"/>
              <w:keepNext/>
              <w:keepLines/>
              <w:spacing w:before="120" w:after="120"/>
              <w:jc w:val="center"/>
              <w:rPr>
                <w:b/>
                <w:sz w:val="14"/>
              </w:rPr>
            </w:pPr>
            <w:r w:rsidRPr="00183134">
              <w:rPr>
                <w:b/>
                <w:sz w:val="14"/>
                <w:szCs w:val="14"/>
              </w:rPr>
              <w:t xml:space="preserve">EFFECT ON OTHER TENDER SCHEDULES (IF ANY, EXCLUDING TENDER SCHEDULE </w:t>
            </w:r>
            <w:r w:rsidR="001933E8" w:rsidRPr="00183134">
              <w:rPr>
                <w:b/>
                <w:sz w:val="14"/>
                <w:szCs w:val="14"/>
              </w:rPr>
              <w:t>G</w:t>
            </w:r>
            <w:r w:rsidRPr="00183134">
              <w:rPr>
                <w:b/>
                <w:sz w:val="14"/>
                <w:szCs w:val="14"/>
              </w:rPr>
              <w:t xml:space="preserve"> - FINANCIAL)</w:t>
            </w:r>
          </w:p>
        </w:tc>
        <w:tc>
          <w:tcPr>
            <w:tcW w:w="1754" w:type="dxa"/>
          </w:tcPr>
          <w:p w14:paraId="72F4D394" w14:textId="790C23BF" w:rsidR="006B5365" w:rsidRPr="00183134" w:rsidRDefault="006B5365" w:rsidP="00460394">
            <w:pPr>
              <w:pStyle w:val="DefenceNormal"/>
              <w:keepNext/>
              <w:keepLines/>
              <w:spacing w:before="120" w:after="120"/>
              <w:jc w:val="center"/>
              <w:rPr>
                <w:b/>
                <w:sz w:val="14"/>
              </w:rPr>
            </w:pPr>
            <w:r w:rsidRPr="00183134">
              <w:rPr>
                <w:b/>
                <w:sz w:val="14"/>
                <w:szCs w:val="14"/>
              </w:rPr>
              <w:t>VALUE FOR MONEY (EXCLUDING ANY PRICING/FINANCIAL INFORMATION)</w:t>
            </w:r>
          </w:p>
        </w:tc>
      </w:tr>
      <w:tr w:rsidR="006B5365" w:rsidRPr="00183134" w14:paraId="40162D13" w14:textId="77777777" w:rsidTr="003F186F">
        <w:tc>
          <w:tcPr>
            <w:tcW w:w="9608" w:type="dxa"/>
            <w:gridSpan w:val="9"/>
          </w:tcPr>
          <w:p w14:paraId="25B8DD80" w14:textId="77777777" w:rsidR="006B5365" w:rsidRPr="00183134" w:rsidRDefault="006B5365" w:rsidP="006B5365">
            <w:pPr>
              <w:pStyle w:val="DefenceNormal"/>
              <w:spacing w:before="120" w:after="120"/>
              <w:jc w:val="center"/>
              <w:rPr>
                <w:b/>
                <w:sz w:val="14"/>
              </w:rPr>
            </w:pPr>
            <w:r w:rsidRPr="00183134">
              <w:rPr>
                <w:b/>
                <w:sz w:val="14"/>
              </w:rPr>
              <w:t>CONDITIONS OF CONTRACT</w:t>
            </w:r>
          </w:p>
        </w:tc>
      </w:tr>
      <w:tr w:rsidR="006B5365" w:rsidRPr="00183134" w14:paraId="730F5EFB" w14:textId="77777777" w:rsidTr="00546112">
        <w:tc>
          <w:tcPr>
            <w:tcW w:w="834" w:type="dxa"/>
          </w:tcPr>
          <w:p w14:paraId="2F1E2A05" w14:textId="3C4E76EE" w:rsidR="006B5365" w:rsidRPr="00183134" w:rsidRDefault="006B5365" w:rsidP="00546112">
            <w:pPr>
              <w:pStyle w:val="DefenceNormal"/>
              <w:numPr>
                <w:ilvl w:val="0"/>
                <w:numId w:val="136"/>
              </w:numPr>
              <w:spacing w:before="120" w:after="120"/>
              <w:rPr>
                <w:b/>
                <w:sz w:val="14"/>
                <w:szCs w:val="14"/>
              </w:rPr>
            </w:pPr>
          </w:p>
        </w:tc>
        <w:tc>
          <w:tcPr>
            <w:tcW w:w="1753" w:type="dxa"/>
            <w:gridSpan w:val="2"/>
          </w:tcPr>
          <w:p w14:paraId="2DCC06DF" w14:textId="027073FC" w:rsidR="006B5365" w:rsidRPr="00183134" w:rsidRDefault="006B5365" w:rsidP="006B5365">
            <w:pPr>
              <w:pStyle w:val="DefenceNormal"/>
              <w:spacing w:before="120" w:after="120"/>
              <w:jc w:val="center"/>
              <w:rPr>
                <w:b/>
                <w:sz w:val="14"/>
              </w:rPr>
            </w:pPr>
          </w:p>
        </w:tc>
        <w:tc>
          <w:tcPr>
            <w:tcW w:w="1754" w:type="dxa"/>
            <w:gridSpan w:val="2"/>
          </w:tcPr>
          <w:p w14:paraId="0730721B" w14:textId="29354E85" w:rsidR="006B5365" w:rsidRPr="00183134" w:rsidRDefault="006B5365" w:rsidP="006B5365">
            <w:pPr>
              <w:pStyle w:val="DefenceNormal"/>
              <w:spacing w:before="120" w:after="120"/>
              <w:jc w:val="center"/>
              <w:rPr>
                <w:b/>
                <w:sz w:val="14"/>
              </w:rPr>
            </w:pPr>
          </w:p>
        </w:tc>
        <w:tc>
          <w:tcPr>
            <w:tcW w:w="1759" w:type="dxa"/>
            <w:gridSpan w:val="2"/>
          </w:tcPr>
          <w:p w14:paraId="68962829" w14:textId="7D1217C8" w:rsidR="006B5365" w:rsidRPr="00183134" w:rsidRDefault="006B5365" w:rsidP="006B5365">
            <w:pPr>
              <w:pStyle w:val="DefenceNormal"/>
              <w:spacing w:before="120" w:after="120"/>
              <w:jc w:val="center"/>
              <w:rPr>
                <w:b/>
                <w:sz w:val="14"/>
              </w:rPr>
            </w:pPr>
          </w:p>
        </w:tc>
        <w:tc>
          <w:tcPr>
            <w:tcW w:w="1754" w:type="dxa"/>
          </w:tcPr>
          <w:p w14:paraId="638F8921" w14:textId="3A276132" w:rsidR="006B5365" w:rsidRPr="00183134" w:rsidRDefault="006B5365" w:rsidP="006B5365">
            <w:pPr>
              <w:pStyle w:val="DefenceNormal"/>
              <w:spacing w:before="120" w:after="120"/>
              <w:jc w:val="center"/>
              <w:rPr>
                <w:b/>
                <w:sz w:val="14"/>
              </w:rPr>
            </w:pPr>
          </w:p>
        </w:tc>
        <w:tc>
          <w:tcPr>
            <w:tcW w:w="1754" w:type="dxa"/>
          </w:tcPr>
          <w:p w14:paraId="148CA7D5" w14:textId="13C899A7" w:rsidR="006B5365" w:rsidRPr="00183134" w:rsidRDefault="006B5365" w:rsidP="006B5365">
            <w:pPr>
              <w:pStyle w:val="DefenceNormal"/>
              <w:spacing w:before="120" w:after="120"/>
              <w:jc w:val="center"/>
              <w:rPr>
                <w:b/>
                <w:sz w:val="14"/>
              </w:rPr>
            </w:pPr>
          </w:p>
        </w:tc>
      </w:tr>
      <w:tr w:rsidR="006B5365" w:rsidRPr="00183134" w14:paraId="4437AAAD" w14:textId="77777777" w:rsidTr="003F186F">
        <w:tc>
          <w:tcPr>
            <w:tcW w:w="9608" w:type="dxa"/>
            <w:gridSpan w:val="9"/>
          </w:tcPr>
          <w:p w14:paraId="39712225" w14:textId="77777777" w:rsidR="006B5365" w:rsidRPr="00183134" w:rsidRDefault="006B5365" w:rsidP="006B5365">
            <w:pPr>
              <w:pStyle w:val="DefenceNormal"/>
              <w:spacing w:before="120" w:after="120"/>
              <w:jc w:val="center"/>
              <w:rPr>
                <w:b/>
                <w:sz w:val="14"/>
              </w:rPr>
            </w:pPr>
            <w:r w:rsidRPr="00183134">
              <w:rPr>
                <w:b/>
                <w:sz w:val="14"/>
              </w:rPr>
              <w:t>SPECIAL CONDITIONS</w:t>
            </w:r>
          </w:p>
        </w:tc>
      </w:tr>
      <w:tr w:rsidR="006B5365" w:rsidRPr="00183134" w14:paraId="1582ECA0" w14:textId="77777777" w:rsidTr="00546112">
        <w:tc>
          <w:tcPr>
            <w:tcW w:w="834" w:type="dxa"/>
          </w:tcPr>
          <w:p w14:paraId="1E7AD9A3" w14:textId="77777777" w:rsidR="006B5365" w:rsidRPr="00183134" w:rsidRDefault="006B5365" w:rsidP="00546112">
            <w:pPr>
              <w:pStyle w:val="DefenceNormal"/>
              <w:numPr>
                <w:ilvl w:val="0"/>
                <w:numId w:val="136"/>
              </w:numPr>
              <w:spacing w:before="120" w:after="120"/>
              <w:rPr>
                <w:b/>
                <w:sz w:val="14"/>
              </w:rPr>
            </w:pPr>
          </w:p>
        </w:tc>
        <w:tc>
          <w:tcPr>
            <w:tcW w:w="1753" w:type="dxa"/>
            <w:gridSpan w:val="2"/>
          </w:tcPr>
          <w:p w14:paraId="59054010" w14:textId="77777777" w:rsidR="006B5365" w:rsidRPr="00183134" w:rsidRDefault="006B5365" w:rsidP="006B5365">
            <w:pPr>
              <w:pStyle w:val="DefenceNormal"/>
              <w:spacing w:before="120" w:after="120"/>
              <w:jc w:val="center"/>
              <w:rPr>
                <w:b/>
                <w:sz w:val="14"/>
              </w:rPr>
            </w:pPr>
          </w:p>
        </w:tc>
        <w:tc>
          <w:tcPr>
            <w:tcW w:w="1754" w:type="dxa"/>
            <w:gridSpan w:val="2"/>
          </w:tcPr>
          <w:p w14:paraId="39778E30" w14:textId="77777777" w:rsidR="006B5365" w:rsidRPr="00183134" w:rsidRDefault="006B5365" w:rsidP="006B5365">
            <w:pPr>
              <w:pStyle w:val="DefenceNormal"/>
              <w:spacing w:before="120" w:after="120"/>
              <w:jc w:val="center"/>
              <w:rPr>
                <w:b/>
                <w:sz w:val="14"/>
              </w:rPr>
            </w:pPr>
          </w:p>
        </w:tc>
        <w:tc>
          <w:tcPr>
            <w:tcW w:w="1759" w:type="dxa"/>
            <w:gridSpan w:val="2"/>
          </w:tcPr>
          <w:p w14:paraId="3A96A240" w14:textId="77777777" w:rsidR="006B5365" w:rsidRPr="00183134" w:rsidRDefault="006B5365" w:rsidP="006B5365">
            <w:pPr>
              <w:pStyle w:val="DefenceNormal"/>
              <w:spacing w:before="120" w:after="120"/>
              <w:jc w:val="center"/>
              <w:rPr>
                <w:b/>
                <w:sz w:val="14"/>
              </w:rPr>
            </w:pPr>
          </w:p>
        </w:tc>
        <w:tc>
          <w:tcPr>
            <w:tcW w:w="1754" w:type="dxa"/>
          </w:tcPr>
          <w:p w14:paraId="3FDB50C9" w14:textId="77777777" w:rsidR="006B5365" w:rsidRPr="00183134" w:rsidRDefault="006B5365" w:rsidP="006B5365">
            <w:pPr>
              <w:pStyle w:val="DefenceNormal"/>
              <w:spacing w:before="120" w:after="120"/>
              <w:jc w:val="center"/>
              <w:rPr>
                <w:b/>
                <w:sz w:val="14"/>
              </w:rPr>
            </w:pPr>
          </w:p>
        </w:tc>
        <w:tc>
          <w:tcPr>
            <w:tcW w:w="1754" w:type="dxa"/>
          </w:tcPr>
          <w:p w14:paraId="5BB6F932" w14:textId="77777777" w:rsidR="006B5365" w:rsidRPr="00183134" w:rsidRDefault="006B5365" w:rsidP="006B5365">
            <w:pPr>
              <w:pStyle w:val="DefenceNormal"/>
              <w:spacing w:before="120" w:after="120"/>
              <w:jc w:val="center"/>
              <w:rPr>
                <w:b/>
                <w:sz w:val="14"/>
              </w:rPr>
            </w:pPr>
          </w:p>
        </w:tc>
      </w:tr>
      <w:tr w:rsidR="006B5365" w:rsidRPr="00183134" w14:paraId="0BB2CD86" w14:textId="77777777" w:rsidTr="003F186F">
        <w:tc>
          <w:tcPr>
            <w:tcW w:w="9608" w:type="dxa"/>
            <w:gridSpan w:val="9"/>
          </w:tcPr>
          <w:p w14:paraId="5ABC7A75" w14:textId="77777777" w:rsidR="006B5365" w:rsidRPr="00183134" w:rsidRDefault="006B5365" w:rsidP="006B5365">
            <w:pPr>
              <w:pStyle w:val="DefenceNormal"/>
              <w:spacing w:before="120" w:after="120"/>
              <w:jc w:val="center"/>
              <w:rPr>
                <w:b/>
                <w:i/>
                <w:sz w:val="14"/>
              </w:rPr>
            </w:pPr>
            <w:r w:rsidRPr="00183134">
              <w:rPr>
                <w:b/>
                <w:sz w:val="14"/>
              </w:rPr>
              <w:t>WORKS DESCRIPTION</w:t>
            </w:r>
          </w:p>
        </w:tc>
      </w:tr>
      <w:tr w:rsidR="006B5365" w:rsidRPr="00183134" w14:paraId="2C510EFB" w14:textId="77777777" w:rsidTr="00546112">
        <w:trPr>
          <w:trHeight w:val="321"/>
        </w:trPr>
        <w:tc>
          <w:tcPr>
            <w:tcW w:w="846" w:type="dxa"/>
            <w:gridSpan w:val="2"/>
          </w:tcPr>
          <w:p w14:paraId="7B625B28" w14:textId="77777777" w:rsidR="006B5365" w:rsidRPr="00183134" w:rsidDel="006B5365" w:rsidRDefault="006B5365" w:rsidP="00546112">
            <w:pPr>
              <w:pStyle w:val="DefenceNormal"/>
              <w:numPr>
                <w:ilvl w:val="0"/>
                <w:numId w:val="136"/>
              </w:numPr>
              <w:spacing w:before="120" w:after="120"/>
              <w:rPr>
                <w:b/>
                <w:sz w:val="14"/>
              </w:rPr>
            </w:pPr>
          </w:p>
        </w:tc>
        <w:tc>
          <w:tcPr>
            <w:tcW w:w="1741" w:type="dxa"/>
          </w:tcPr>
          <w:p w14:paraId="29B90362" w14:textId="77777777" w:rsidR="006B5365" w:rsidRPr="00183134" w:rsidRDefault="006B5365" w:rsidP="00546112">
            <w:pPr>
              <w:pStyle w:val="DefenceNormal"/>
              <w:spacing w:before="120" w:after="120"/>
              <w:rPr>
                <w:b/>
                <w:sz w:val="14"/>
              </w:rPr>
            </w:pPr>
          </w:p>
        </w:tc>
        <w:tc>
          <w:tcPr>
            <w:tcW w:w="1754" w:type="dxa"/>
            <w:gridSpan w:val="2"/>
          </w:tcPr>
          <w:p w14:paraId="39C39CFF" w14:textId="77777777" w:rsidR="006B5365" w:rsidRPr="00183134" w:rsidRDefault="006B5365" w:rsidP="006B5365">
            <w:pPr>
              <w:pStyle w:val="DefenceNormal"/>
              <w:spacing w:before="120" w:after="120"/>
              <w:jc w:val="center"/>
              <w:rPr>
                <w:b/>
                <w:sz w:val="14"/>
              </w:rPr>
            </w:pPr>
          </w:p>
        </w:tc>
        <w:tc>
          <w:tcPr>
            <w:tcW w:w="1759" w:type="dxa"/>
            <w:gridSpan w:val="2"/>
          </w:tcPr>
          <w:p w14:paraId="206AA6AD" w14:textId="77777777" w:rsidR="006B5365" w:rsidRPr="00183134" w:rsidRDefault="006B5365" w:rsidP="006B5365">
            <w:pPr>
              <w:pStyle w:val="DefenceNormal"/>
              <w:spacing w:before="120" w:after="120"/>
              <w:jc w:val="center"/>
              <w:rPr>
                <w:b/>
                <w:sz w:val="14"/>
              </w:rPr>
            </w:pPr>
          </w:p>
        </w:tc>
        <w:tc>
          <w:tcPr>
            <w:tcW w:w="1754" w:type="dxa"/>
          </w:tcPr>
          <w:p w14:paraId="3688EBA0" w14:textId="77777777" w:rsidR="006B5365" w:rsidRPr="00183134" w:rsidRDefault="006B5365" w:rsidP="006B5365">
            <w:pPr>
              <w:pStyle w:val="DefenceNormal"/>
              <w:spacing w:before="120" w:after="120"/>
              <w:jc w:val="center"/>
              <w:rPr>
                <w:b/>
                <w:sz w:val="14"/>
              </w:rPr>
            </w:pPr>
          </w:p>
        </w:tc>
        <w:tc>
          <w:tcPr>
            <w:tcW w:w="1754" w:type="dxa"/>
          </w:tcPr>
          <w:p w14:paraId="3DC43C7B" w14:textId="77777777" w:rsidR="006B5365" w:rsidRPr="00183134" w:rsidRDefault="006B5365" w:rsidP="006B5365">
            <w:pPr>
              <w:pStyle w:val="DefenceNormal"/>
              <w:spacing w:before="120" w:after="120"/>
              <w:jc w:val="center"/>
              <w:rPr>
                <w:b/>
                <w:sz w:val="14"/>
              </w:rPr>
            </w:pPr>
          </w:p>
        </w:tc>
      </w:tr>
      <w:tr w:rsidR="006B5365" w:rsidRPr="00183134" w14:paraId="0B43FC2E" w14:textId="77777777" w:rsidTr="003F186F">
        <w:tc>
          <w:tcPr>
            <w:tcW w:w="9608" w:type="dxa"/>
            <w:gridSpan w:val="9"/>
          </w:tcPr>
          <w:p w14:paraId="3CB873EC" w14:textId="77777777" w:rsidR="006B5365" w:rsidRPr="00183134" w:rsidRDefault="006B5365" w:rsidP="006B5365">
            <w:pPr>
              <w:pStyle w:val="DefenceNormal"/>
              <w:spacing w:before="120" w:after="120"/>
              <w:jc w:val="center"/>
              <w:rPr>
                <w:b/>
                <w:sz w:val="14"/>
              </w:rPr>
            </w:pPr>
            <w:r w:rsidRPr="00183134">
              <w:rPr>
                <w:b/>
                <w:sz w:val="14"/>
              </w:rPr>
              <w:t>TENDER SCHEDULES</w:t>
            </w:r>
          </w:p>
        </w:tc>
      </w:tr>
      <w:tr w:rsidR="006B5365" w:rsidRPr="00183134" w14:paraId="05CCD992" w14:textId="77777777" w:rsidTr="00546112">
        <w:tc>
          <w:tcPr>
            <w:tcW w:w="834" w:type="dxa"/>
          </w:tcPr>
          <w:p w14:paraId="4B7805BD" w14:textId="77777777" w:rsidR="006B5365" w:rsidRPr="00183134" w:rsidRDefault="006B5365" w:rsidP="00546112">
            <w:pPr>
              <w:pStyle w:val="DefenceNormal"/>
              <w:numPr>
                <w:ilvl w:val="0"/>
                <w:numId w:val="136"/>
              </w:numPr>
              <w:spacing w:before="120" w:after="120"/>
              <w:rPr>
                <w:b/>
                <w:sz w:val="14"/>
              </w:rPr>
            </w:pPr>
          </w:p>
        </w:tc>
        <w:tc>
          <w:tcPr>
            <w:tcW w:w="1753" w:type="dxa"/>
            <w:gridSpan w:val="2"/>
          </w:tcPr>
          <w:p w14:paraId="3231329C" w14:textId="77777777" w:rsidR="006B5365" w:rsidRPr="00183134" w:rsidRDefault="006B5365" w:rsidP="006B5365">
            <w:pPr>
              <w:pStyle w:val="DefenceNormal"/>
              <w:spacing w:before="120" w:after="120"/>
              <w:jc w:val="center"/>
              <w:rPr>
                <w:b/>
                <w:sz w:val="14"/>
              </w:rPr>
            </w:pPr>
          </w:p>
        </w:tc>
        <w:tc>
          <w:tcPr>
            <w:tcW w:w="1754" w:type="dxa"/>
            <w:gridSpan w:val="2"/>
          </w:tcPr>
          <w:p w14:paraId="246F60D7" w14:textId="77777777" w:rsidR="006B5365" w:rsidRPr="00183134" w:rsidRDefault="006B5365" w:rsidP="006B5365">
            <w:pPr>
              <w:pStyle w:val="DefenceNormal"/>
              <w:spacing w:before="120" w:after="120"/>
              <w:jc w:val="center"/>
              <w:rPr>
                <w:b/>
                <w:sz w:val="14"/>
              </w:rPr>
            </w:pPr>
          </w:p>
        </w:tc>
        <w:tc>
          <w:tcPr>
            <w:tcW w:w="1759" w:type="dxa"/>
            <w:gridSpan w:val="2"/>
          </w:tcPr>
          <w:p w14:paraId="5FE2ED99" w14:textId="77777777" w:rsidR="006B5365" w:rsidRPr="00183134" w:rsidRDefault="006B5365" w:rsidP="006B5365">
            <w:pPr>
              <w:pStyle w:val="DefenceNormal"/>
              <w:spacing w:before="120" w:after="120"/>
              <w:jc w:val="center"/>
              <w:rPr>
                <w:b/>
                <w:sz w:val="14"/>
              </w:rPr>
            </w:pPr>
          </w:p>
        </w:tc>
        <w:tc>
          <w:tcPr>
            <w:tcW w:w="1754" w:type="dxa"/>
          </w:tcPr>
          <w:p w14:paraId="1FC1EA17" w14:textId="77777777" w:rsidR="006B5365" w:rsidRPr="00183134" w:rsidRDefault="006B5365" w:rsidP="006B5365">
            <w:pPr>
              <w:pStyle w:val="DefenceNormal"/>
              <w:spacing w:before="120" w:after="120"/>
              <w:jc w:val="center"/>
              <w:rPr>
                <w:b/>
                <w:sz w:val="14"/>
              </w:rPr>
            </w:pPr>
          </w:p>
        </w:tc>
        <w:tc>
          <w:tcPr>
            <w:tcW w:w="1754" w:type="dxa"/>
          </w:tcPr>
          <w:p w14:paraId="6D3E3039" w14:textId="77777777" w:rsidR="006B5365" w:rsidRPr="00183134" w:rsidRDefault="006B5365" w:rsidP="006B5365">
            <w:pPr>
              <w:pStyle w:val="DefenceNormal"/>
              <w:spacing w:before="120" w:after="120"/>
              <w:jc w:val="center"/>
              <w:rPr>
                <w:b/>
                <w:sz w:val="14"/>
              </w:rPr>
            </w:pPr>
          </w:p>
        </w:tc>
      </w:tr>
      <w:tr w:rsidR="006B5365" w:rsidRPr="00183134" w14:paraId="497A4136" w14:textId="77777777" w:rsidTr="003F186F">
        <w:tc>
          <w:tcPr>
            <w:tcW w:w="9608" w:type="dxa"/>
            <w:gridSpan w:val="9"/>
          </w:tcPr>
          <w:p w14:paraId="1EC36805" w14:textId="77777777" w:rsidR="006B5365" w:rsidRPr="00183134" w:rsidRDefault="006B5365" w:rsidP="006B5365">
            <w:pPr>
              <w:pStyle w:val="DefenceNormal"/>
              <w:spacing w:before="120" w:after="120"/>
              <w:jc w:val="center"/>
              <w:rPr>
                <w:b/>
                <w:sz w:val="14"/>
              </w:rPr>
            </w:pPr>
            <w:r w:rsidRPr="00183134">
              <w:rPr>
                <w:b/>
                <w:sz w:val="14"/>
              </w:rPr>
              <w:t>OTHER</w:t>
            </w:r>
          </w:p>
        </w:tc>
      </w:tr>
      <w:tr w:rsidR="006B5365" w:rsidRPr="00183134" w14:paraId="30D43455" w14:textId="77777777" w:rsidTr="00546112">
        <w:tc>
          <w:tcPr>
            <w:tcW w:w="834" w:type="dxa"/>
          </w:tcPr>
          <w:p w14:paraId="63F63EB5" w14:textId="77777777" w:rsidR="006B5365" w:rsidRPr="00183134" w:rsidRDefault="006B5365" w:rsidP="00546112">
            <w:pPr>
              <w:pStyle w:val="DefenceNormal"/>
              <w:numPr>
                <w:ilvl w:val="0"/>
                <w:numId w:val="136"/>
              </w:numPr>
              <w:spacing w:before="120" w:after="120"/>
              <w:rPr>
                <w:b/>
                <w:sz w:val="14"/>
              </w:rPr>
            </w:pPr>
          </w:p>
        </w:tc>
        <w:tc>
          <w:tcPr>
            <w:tcW w:w="1753" w:type="dxa"/>
            <w:gridSpan w:val="2"/>
          </w:tcPr>
          <w:p w14:paraId="663CC0E7" w14:textId="77777777" w:rsidR="006B5365" w:rsidRPr="00183134" w:rsidRDefault="006B5365" w:rsidP="006B5365">
            <w:pPr>
              <w:pStyle w:val="DefenceNormal"/>
              <w:spacing w:before="120" w:after="120"/>
              <w:jc w:val="center"/>
              <w:rPr>
                <w:b/>
                <w:sz w:val="14"/>
              </w:rPr>
            </w:pPr>
          </w:p>
        </w:tc>
        <w:tc>
          <w:tcPr>
            <w:tcW w:w="1754" w:type="dxa"/>
            <w:gridSpan w:val="2"/>
          </w:tcPr>
          <w:p w14:paraId="43C14A7D" w14:textId="77777777" w:rsidR="006B5365" w:rsidRPr="00183134" w:rsidRDefault="006B5365" w:rsidP="006B5365">
            <w:pPr>
              <w:pStyle w:val="DefenceNormal"/>
              <w:spacing w:before="120" w:after="120"/>
              <w:jc w:val="center"/>
              <w:rPr>
                <w:b/>
                <w:sz w:val="14"/>
              </w:rPr>
            </w:pPr>
          </w:p>
        </w:tc>
        <w:tc>
          <w:tcPr>
            <w:tcW w:w="1759" w:type="dxa"/>
            <w:gridSpan w:val="2"/>
          </w:tcPr>
          <w:p w14:paraId="69537ED1" w14:textId="77777777" w:rsidR="006B5365" w:rsidRPr="00183134" w:rsidRDefault="006B5365" w:rsidP="006B5365">
            <w:pPr>
              <w:pStyle w:val="DefenceNormal"/>
              <w:spacing w:before="120" w:after="120"/>
              <w:jc w:val="center"/>
              <w:rPr>
                <w:b/>
                <w:sz w:val="14"/>
              </w:rPr>
            </w:pPr>
          </w:p>
        </w:tc>
        <w:tc>
          <w:tcPr>
            <w:tcW w:w="1754" w:type="dxa"/>
          </w:tcPr>
          <w:p w14:paraId="4334F6DC" w14:textId="77777777" w:rsidR="006B5365" w:rsidRPr="00183134" w:rsidRDefault="006B5365" w:rsidP="006B5365">
            <w:pPr>
              <w:pStyle w:val="DefenceNormal"/>
              <w:spacing w:before="120" w:after="120"/>
              <w:jc w:val="center"/>
              <w:rPr>
                <w:b/>
                <w:sz w:val="14"/>
              </w:rPr>
            </w:pPr>
          </w:p>
        </w:tc>
        <w:tc>
          <w:tcPr>
            <w:tcW w:w="1754" w:type="dxa"/>
          </w:tcPr>
          <w:p w14:paraId="61EF3514" w14:textId="77777777" w:rsidR="006B5365" w:rsidRPr="00183134" w:rsidRDefault="006B5365" w:rsidP="006B5365">
            <w:pPr>
              <w:pStyle w:val="DefenceNormal"/>
              <w:spacing w:before="120" w:after="120"/>
              <w:jc w:val="center"/>
              <w:rPr>
                <w:b/>
                <w:sz w:val="14"/>
              </w:rPr>
            </w:pPr>
          </w:p>
        </w:tc>
      </w:tr>
    </w:tbl>
    <w:p w14:paraId="6C5B9143" w14:textId="77777777" w:rsidR="00B325DB" w:rsidRPr="00183134" w:rsidRDefault="00B325DB" w:rsidP="00546112">
      <w:pPr>
        <w:pStyle w:val="DefenceHeadingNoTOC1"/>
        <w:numPr>
          <w:ilvl w:val="0"/>
          <w:numId w:val="0"/>
        </w:numPr>
        <w:ind w:left="964" w:hanging="964"/>
      </w:pPr>
      <w:bookmarkStart w:id="1840" w:name="_Ref122340593"/>
    </w:p>
    <w:p w14:paraId="60292CF7" w14:textId="678B76DB" w:rsidR="00B325DB" w:rsidRPr="00183134" w:rsidRDefault="00B325DB" w:rsidP="003E47FD">
      <w:pPr>
        <w:pStyle w:val="DefenceHeadingNoTOC1"/>
      </w:pPr>
      <w:bookmarkStart w:id="1841" w:name="_Ref125482308"/>
      <w:r w:rsidRPr="00183134">
        <w:t>ALTERNATIVE PROPOSALS - FINANCIAL</w:t>
      </w:r>
      <w:bookmarkEnd w:id="1840"/>
      <w:bookmarkEnd w:id="1841"/>
    </w:p>
    <w:p w14:paraId="26AEDFB7" w14:textId="636ACA3E" w:rsidR="00B325DB" w:rsidRPr="00183134" w:rsidRDefault="00B325DB" w:rsidP="00B325DB">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_Ref448382897 \w \h </w:instrText>
      </w:r>
      <w:r w:rsidR="00183134">
        <w:instrText xml:space="preserve"> \* MERGEFORMAT </w:instrText>
      </w:r>
      <w:r w:rsidRPr="00183134">
        <w:fldChar w:fldCharType="separate"/>
      </w:r>
      <w:r w:rsidR="0009266D" w:rsidRPr="00183134">
        <w:t>4(a)(viii)</w:t>
      </w:r>
      <w:r w:rsidRPr="00183134">
        <w:fldChar w:fldCharType="end"/>
      </w:r>
      <w:r w:rsidRPr="00183134">
        <w:t xml:space="preserve"> of the Tender Conditions and to assist the Commonwealth in evaluating an alternative proposal, the Tenderer must, in respect of each alternative proposal set out in item </w:t>
      </w:r>
      <w:r w:rsidRPr="00183134">
        <w:fldChar w:fldCharType="begin"/>
      </w:r>
      <w:r w:rsidRPr="00183134">
        <w:instrText xml:space="preserve"> REF _Ref125482316 \w \h </w:instrText>
      </w:r>
      <w:r w:rsidR="00183134">
        <w:instrText xml:space="preserve"> \* MERGEFORMAT </w:instrText>
      </w:r>
      <w:r w:rsidRPr="00183134">
        <w:fldChar w:fldCharType="separate"/>
      </w:r>
      <w:r w:rsidR="0009266D" w:rsidRPr="00183134">
        <w:t>1</w:t>
      </w:r>
      <w:r w:rsidRPr="00183134">
        <w:fldChar w:fldCharType="end"/>
      </w:r>
      <w:r w:rsidRPr="00183134">
        <w:t xml:space="preserve"> of this </w:t>
      </w:r>
      <w:r w:rsidRPr="00183134">
        <w:rPr>
          <w:bCs/>
        </w:rPr>
        <w:fldChar w:fldCharType="begin"/>
      </w:r>
      <w:r w:rsidRPr="00183134">
        <w:rPr>
          <w:bCs/>
        </w:rPr>
        <w:instrText xml:space="preserve"> REF _Ref45299491 \w \h  \* MERGEFORMAT </w:instrText>
      </w:r>
      <w:r w:rsidRPr="00183134">
        <w:rPr>
          <w:bCs/>
        </w:rPr>
      </w:r>
      <w:r w:rsidRPr="00183134">
        <w:rPr>
          <w:bCs/>
        </w:rPr>
        <w:fldChar w:fldCharType="separate"/>
      </w:r>
      <w:r w:rsidR="0009266D" w:rsidRPr="00183134">
        <w:rPr>
          <w:bCs/>
        </w:rPr>
        <w:t>Tender Schedule H</w:t>
      </w:r>
      <w:r w:rsidRPr="00183134">
        <w:rPr>
          <w:bCs/>
        </w:rPr>
        <w:fldChar w:fldCharType="end"/>
      </w:r>
      <w:r w:rsidRPr="00183134">
        <w:rPr>
          <w:bCs/>
        </w:rPr>
        <w:t xml:space="preserve"> - </w:t>
      </w:r>
      <w:r w:rsidR="00923314" w:rsidRPr="00183134">
        <w:fldChar w:fldCharType="begin"/>
      </w:r>
      <w:r w:rsidR="00923314" w:rsidRPr="00183134">
        <w:instrText xml:space="preserve"> REF _Ref45299498 \h  \* MERGEFORMAT </w:instrText>
      </w:r>
      <w:r w:rsidR="00923314" w:rsidRPr="00183134">
        <w:fldChar w:fldCharType="separate"/>
      </w:r>
      <w:r w:rsidR="0009266D" w:rsidRPr="00183134">
        <w:t>Alternative Proposals</w:t>
      </w:r>
      <w:r w:rsidR="00923314" w:rsidRPr="00183134">
        <w:fldChar w:fldCharType="end"/>
      </w:r>
      <w:r w:rsidRPr="00183134">
        <w:t xml:space="preserve">, in the table format below: </w:t>
      </w:r>
    </w:p>
    <w:p w14:paraId="1DC93D1C" w14:textId="77777777" w:rsidR="00B325DB" w:rsidRPr="00183134" w:rsidRDefault="00B325DB" w:rsidP="00B325DB">
      <w:pPr>
        <w:pStyle w:val="DefenceHeadingNoTOC3"/>
        <w:numPr>
          <w:ilvl w:val="2"/>
          <w:numId w:val="137"/>
        </w:numPr>
      </w:pPr>
      <w:r w:rsidRPr="00183134">
        <w:t>provide supporting evidence of the financial impact of the alternative proposal, including all pricing information; and</w:t>
      </w:r>
    </w:p>
    <w:p w14:paraId="4C3A158A" w14:textId="12DDA396" w:rsidR="00B325DB" w:rsidRPr="00183134" w:rsidRDefault="00B325DB" w:rsidP="00B325DB">
      <w:pPr>
        <w:pStyle w:val="DefenceHeadingNoTOC3"/>
        <w:numPr>
          <w:ilvl w:val="2"/>
          <w:numId w:val="137"/>
        </w:numPr>
      </w:pPr>
      <w:r w:rsidRPr="00183134">
        <w:t xml:space="preserve">clearly explain the pricing/financial impact of each alternative proposal set out in item </w:t>
      </w:r>
      <w:r w:rsidRPr="00183134">
        <w:fldChar w:fldCharType="begin"/>
      </w:r>
      <w:r w:rsidRPr="00183134">
        <w:instrText xml:space="preserve"> REF _Ref125482316 \w \h </w:instrText>
      </w:r>
      <w:r w:rsidR="00183134">
        <w:instrText xml:space="preserve"> \* MERGEFORMAT </w:instrText>
      </w:r>
      <w:r w:rsidRPr="00183134">
        <w:fldChar w:fldCharType="separate"/>
      </w:r>
      <w:r w:rsidR="0009266D" w:rsidRPr="00183134">
        <w:t>1</w:t>
      </w:r>
      <w:r w:rsidRPr="00183134">
        <w:fldChar w:fldCharType="end"/>
      </w:r>
      <w:r w:rsidRPr="00183134">
        <w:t xml:space="preserve"> of this </w:t>
      </w:r>
      <w:r w:rsidRPr="00183134">
        <w:rPr>
          <w:bCs/>
        </w:rPr>
        <w:fldChar w:fldCharType="begin"/>
      </w:r>
      <w:r w:rsidRPr="00183134">
        <w:rPr>
          <w:bCs/>
        </w:rPr>
        <w:instrText xml:space="preserve"> REF _Ref45299491 \w \h  \* MERGEFORMAT </w:instrText>
      </w:r>
      <w:r w:rsidRPr="00183134">
        <w:rPr>
          <w:bCs/>
        </w:rPr>
      </w:r>
      <w:r w:rsidRPr="00183134">
        <w:rPr>
          <w:bCs/>
        </w:rPr>
        <w:fldChar w:fldCharType="separate"/>
      </w:r>
      <w:r w:rsidR="0009266D" w:rsidRPr="00183134">
        <w:rPr>
          <w:bCs/>
        </w:rPr>
        <w:t>Tender Schedule H</w:t>
      </w:r>
      <w:r w:rsidRPr="00183134">
        <w:rPr>
          <w:bCs/>
        </w:rPr>
        <w:fldChar w:fldCharType="end"/>
      </w:r>
      <w:r w:rsidRPr="00183134">
        <w:rPr>
          <w:bCs/>
        </w:rPr>
        <w:t xml:space="preserve"> - </w:t>
      </w:r>
      <w:r w:rsidR="00923314" w:rsidRPr="00183134">
        <w:fldChar w:fldCharType="begin"/>
      </w:r>
      <w:r w:rsidR="00923314" w:rsidRPr="00183134">
        <w:instrText xml:space="preserve"> REF _Ref45299498 \h  \* MERGEFORMAT </w:instrText>
      </w:r>
      <w:r w:rsidR="00923314" w:rsidRPr="00183134">
        <w:fldChar w:fldCharType="separate"/>
      </w:r>
      <w:r w:rsidR="0009266D" w:rsidRPr="00183134">
        <w:t>Alternative Proposals</w:t>
      </w:r>
      <w:r w:rsidR="00923314" w:rsidRPr="00183134">
        <w:fldChar w:fldCharType="end"/>
      </w:r>
      <w:r w:rsidRPr="00183134">
        <w:t xml:space="preserve">, including the impact on </w:t>
      </w:r>
      <w:r w:rsidRPr="00183134">
        <w:fldChar w:fldCharType="begin"/>
      </w:r>
      <w:r w:rsidRPr="00183134">
        <w:instrText xml:space="preserve"> REF _Ref45299470 \w \h  \* MERGEFORMAT </w:instrText>
      </w:r>
      <w:r w:rsidRPr="00183134">
        <w:fldChar w:fldCharType="separate"/>
      </w:r>
      <w:r w:rsidR="0009266D" w:rsidRPr="00183134">
        <w:t>Tender Schedule G</w:t>
      </w:r>
      <w:r w:rsidRPr="00183134">
        <w:fldChar w:fldCharType="end"/>
      </w:r>
      <w:r w:rsidRPr="00183134">
        <w:t xml:space="preserve"> - </w:t>
      </w:r>
      <w:r w:rsidRPr="00183134">
        <w:fldChar w:fldCharType="begin"/>
      </w:r>
      <w:r w:rsidRPr="00183134">
        <w:instrText xml:space="preserve"> REF _Ref45299477 \h  \* MERGEFORMAT </w:instrText>
      </w:r>
      <w:r w:rsidRPr="00183134">
        <w:fldChar w:fldCharType="separate"/>
      </w:r>
      <w:r w:rsidR="0009266D" w:rsidRPr="00183134">
        <w:t>Financial</w:t>
      </w:r>
      <w:r w:rsidRPr="00183134">
        <w:fldChar w:fldCharType="end"/>
      </w:r>
      <w:r w:rsidRPr="00183134">
        <w:t>.</w:t>
      </w:r>
    </w:p>
    <w:tbl>
      <w:tblPr>
        <w:tblW w:w="935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8"/>
        <w:gridCol w:w="2245"/>
        <w:gridCol w:w="2551"/>
        <w:gridCol w:w="2722"/>
      </w:tblGrid>
      <w:tr w:rsidR="00B325DB" w:rsidRPr="00183134" w14:paraId="1FB7E1F8" w14:textId="77777777" w:rsidTr="006B4439">
        <w:trPr>
          <w:jc w:val="right"/>
        </w:trPr>
        <w:tc>
          <w:tcPr>
            <w:tcW w:w="1838" w:type="dxa"/>
          </w:tcPr>
          <w:p w14:paraId="6B593C14" w14:textId="5BD97D05" w:rsidR="00B325DB" w:rsidRPr="00183134" w:rsidRDefault="00B325DB" w:rsidP="006B4439">
            <w:pPr>
              <w:pStyle w:val="DefenceNormal"/>
              <w:spacing w:before="120" w:after="120"/>
              <w:jc w:val="center"/>
              <w:rPr>
                <w:b/>
                <w:sz w:val="14"/>
                <w:szCs w:val="14"/>
              </w:rPr>
            </w:pPr>
            <w:r w:rsidRPr="00183134">
              <w:rPr>
                <w:b/>
                <w:sz w:val="14"/>
                <w:szCs w:val="14"/>
              </w:rPr>
              <w:t xml:space="preserve">ITEM NO. (BY REFERENCE TO THE TABLE IN ITEM </w:t>
            </w:r>
            <w:r w:rsidRPr="00183134">
              <w:rPr>
                <w:b/>
                <w:sz w:val="14"/>
                <w:szCs w:val="14"/>
              </w:rPr>
              <w:fldChar w:fldCharType="begin"/>
            </w:r>
            <w:r w:rsidRPr="00183134">
              <w:rPr>
                <w:b/>
                <w:sz w:val="14"/>
                <w:szCs w:val="14"/>
              </w:rPr>
              <w:instrText xml:space="preserve"> REF _Ref125482316 \w \h </w:instrText>
            </w:r>
            <w:r w:rsidR="00183134">
              <w:rPr>
                <w:b/>
                <w:sz w:val="14"/>
                <w:szCs w:val="14"/>
              </w:rPr>
              <w:instrText xml:space="preserve"> \* MERGEFORMAT </w:instrText>
            </w:r>
            <w:r w:rsidRPr="00183134">
              <w:rPr>
                <w:b/>
                <w:sz w:val="14"/>
                <w:szCs w:val="14"/>
              </w:rPr>
            </w:r>
            <w:r w:rsidRPr="00183134">
              <w:rPr>
                <w:b/>
                <w:sz w:val="14"/>
                <w:szCs w:val="14"/>
              </w:rPr>
              <w:fldChar w:fldCharType="separate"/>
            </w:r>
            <w:r w:rsidR="0009266D" w:rsidRPr="00183134">
              <w:rPr>
                <w:b/>
                <w:sz w:val="14"/>
                <w:szCs w:val="14"/>
              </w:rPr>
              <w:t>1</w:t>
            </w:r>
            <w:r w:rsidRPr="00183134">
              <w:rPr>
                <w:b/>
                <w:sz w:val="14"/>
                <w:szCs w:val="14"/>
              </w:rPr>
              <w:fldChar w:fldCharType="end"/>
            </w:r>
            <w:r w:rsidRPr="00183134">
              <w:rPr>
                <w:b/>
                <w:sz w:val="14"/>
                <w:szCs w:val="14"/>
              </w:rPr>
              <w:t>)</w:t>
            </w:r>
          </w:p>
        </w:tc>
        <w:tc>
          <w:tcPr>
            <w:tcW w:w="2245" w:type="dxa"/>
          </w:tcPr>
          <w:p w14:paraId="5962A926" w14:textId="77777777" w:rsidR="00B325DB" w:rsidRPr="00183134" w:rsidRDefault="00B325DB" w:rsidP="006B4439">
            <w:pPr>
              <w:pStyle w:val="DefenceNormal"/>
              <w:spacing w:before="120" w:after="120"/>
              <w:jc w:val="center"/>
              <w:rPr>
                <w:b/>
                <w:sz w:val="14"/>
                <w:szCs w:val="14"/>
              </w:rPr>
            </w:pPr>
            <w:r w:rsidRPr="00183134">
              <w:rPr>
                <w:b/>
                <w:sz w:val="14"/>
                <w:szCs w:val="14"/>
              </w:rPr>
              <w:t>SUPPORTING INFORMATION – FINANCIAL</w:t>
            </w:r>
          </w:p>
        </w:tc>
        <w:tc>
          <w:tcPr>
            <w:tcW w:w="2551" w:type="dxa"/>
          </w:tcPr>
          <w:p w14:paraId="39000793" w14:textId="26F1E498" w:rsidR="00B325DB" w:rsidRPr="00183134" w:rsidRDefault="00B325DB" w:rsidP="006B4439">
            <w:pPr>
              <w:pStyle w:val="DefenceNormal"/>
              <w:spacing w:before="120" w:after="120"/>
              <w:jc w:val="center"/>
              <w:rPr>
                <w:b/>
                <w:sz w:val="14"/>
                <w:szCs w:val="14"/>
              </w:rPr>
            </w:pPr>
            <w:r w:rsidRPr="00183134">
              <w:rPr>
                <w:b/>
                <w:sz w:val="14"/>
                <w:szCs w:val="14"/>
              </w:rPr>
              <w:t xml:space="preserve">EFFECT ON TENDER SCHEDULE </w:t>
            </w:r>
            <w:r w:rsidR="001933E8" w:rsidRPr="00183134">
              <w:rPr>
                <w:b/>
                <w:sz w:val="14"/>
                <w:szCs w:val="14"/>
              </w:rPr>
              <w:t>G</w:t>
            </w:r>
            <w:r w:rsidRPr="00183134">
              <w:rPr>
                <w:b/>
                <w:sz w:val="14"/>
                <w:szCs w:val="14"/>
              </w:rPr>
              <w:t xml:space="preserve"> – FINANCIAL (IF ANY)</w:t>
            </w:r>
          </w:p>
        </w:tc>
        <w:tc>
          <w:tcPr>
            <w:tcW w:w="2722" w:type="dxa"/>
          </w:tcPr>
          <w:p w14:paraId="512F540A" w14:textId="77777777" w:rsidR="00B325DB" w:rsidRPr="00183134" w:rsidRDefault="00B325DB" w:rsidP="006B4439">
            <w:pPr>
              <w:pStyle w:val="DefenceNormal"/>
              <w:spacing w:before="120" w:after="120"/>
              <w:jc w:val="center"/>
              <w:rPr>
                <w:b/>
                <w:sz w:val="14"/>
                <w:szCs w:val="14"/>
              </w:rPr>
            </w:pPr>
            <w:r w:rsidRPr="00183134">
              <w:rPr>
                <w:b/>
                <w:sz w:val="14"/>
                <w:szCs w:val="14"/>
              </w:rPr>
              <w:t>OTHER PRICING/FINANCIAL INFORMATION, INCLUDING TO DEMONSTRATE VALUE FOR MONEY</w:t>
            </w:r>
          </w:p>
        </w:tc>
      </w:tr>
      <w:tr w:rsidR="00B325DB" w:rsidRPr="00183134" w14:paraId="6E7B9751" w14:textId="77777777" w:rsidTr="006B4439">
        <w:trPr>
          <w:jc w:val="right"/>
        </w:trPr>
        <w:tc>
          <w:tcPr>
            <w:tcW w:w="9356" w:type="dxa"/>
            <w:gridSpan w:val="4"/>
          </w:tcPr>
          <w:p w14:paraId="6C64B4DE" w14:textId="77777777" w:rsidR="00B325DB" w:rsidRPr="00183134" w:rsidRDefault="00B325DB" w:rsidP="006B4439">
            <w:pPr>
              <w:pStyle w:val="DefenceNormal"/>
              <w:spacing w:before="120" w:after="120"/>
              <w:jc w:val="center"/>
              <w:rPr>
                <w:b/>
                <w:sz w:val="14"/>
                <w:szCs w:val="14"/>
              </w:rPr>
            </w:pPr>
            <w:r w:rsidRPr="00183134">
              <w:rPr>
                <w:b/>
                <w:sz w:val="14"/>
                <w:szCs w:val="14"/>
              </w:rPr>
              <w:t>CONDITIONS OF CONTRACT</w:t>
            </w:r>
          </w:p>
        </w:tc>
      </w:tr>
      <w:tr w:rsidR="00B325DB" w:rsidRPr="00183134" w14:paraId="70775E49" w14:textId="77777777" w:rsidTr="006B4439">
        <w:trPr>
          <w:jc w:val="right"/>
        </w:trPr>
        <w:tc>
          <w:tcPr>
            <w:tcW w:w="1838" w:type="dxa"/>
          </w:tcPr>
          <w:p w14:paraId="1668E335" w14:textId="77777777" w:rsidR="00B325DB" w:rsidRPr="00183134" w:rsidRDefault="00B325DB" w:rsidP="00546112">
            <w:pPr>
              <w:pStyle w:val="DefenceNormal"/>
              <w:numPr>
                <w:ilvl w:val="0"/>
                <w:numId w:val="138"/>
              </w:numPr>
              <w:spacing w:before="120" w:after="120"/>
              <w:rPr>
                <w:sz w:val="14"/>
                <w:szCs w:val="14"/>
              </w:rPr>
            </w:pPr>
          </w:p>
        </w:tc>
        <w:tc>
          <w:tcPr>
            <w:tcW w:w="2245" w:type="dxa"/>
          </w:tcPr>
          <w:p w14:paraId="50E12791" w14:textId="77777777" w:rsidR="00B325DB" w:rsidRPr="00183134" w:rsidRDefault="00B325DB" w:rsidP="006B4439">
            <w:pPr>
              <w:pStyle w:val="DefenceNormal"/>
              <w:spacing w:before="120" w:after="120"/>
              <w:jc w:val="center"/>
              <w:rPr>
                <w:b/>
                <w:sz w:val="14"/>
                <w:szCs w:val="14"/>
              </w:rPr>
            </w:pPr>
          </w:p>
        </w:tc>
        <w:tc>
          <w:tcPr>
            <w:tcW w:w="2551" w:type="dxa"/>
          </w:tcPr>
          <w:p w14:paraId="68B7D22B" w14:textId="77777777" w:rsidR="00B325DB" w:rsidRPr="00183134" w:rsidRDefault="00B325DB" w:rsidP="006B4439">
            <w:pPr>
              <w:pStyle w:val="DefenceNormal"/>
              <w:spacing w:before="120" w:after="120"/>
              <w:jc w:val="center"/>
              <w:rPr>
                <w:b/>
                <w:sz w:val="14"/>
                <w:szCs w:val="14"/>
              </w:rPr>
            </w:pPr>
          </w:p>
        </w:tc>
        <w:tc>
          <w:tcPr>
            <w:tcW w:w="2722" w:type="dxa"/>
          </w:tcPr>
          <w:p w14:paraId="6F06BC6C" w14:textId="77777777" w:rsidR="00B325DB" w:rsidRPr="00183134" w:rsidRDefault="00B325DB" w:rsidP="006B4439">
            <w:pPr>
              <w:pStyle w:val="DefenceNormal"/>
              <w:spacing w:before="120" w:after="120"/>
              <w:jc w:val="center"/>
              <w:rPr>
                <w:b/>
                <w:sz w:val="14"/>
                <w:szCs w:val="14"/>
              </w:rPr>
            </w:pPr>
          </w:p>
        </w:tc>
      </w:tr>
      <w:tr w:rsidR="00B325DB" w:rsidRPr="00183134" w14:paraId="4A92DDB9" w14:textId="77777777" w:rsidTr="006B4439">
        <w:trPr>
          <w:jc w:val="right"/>
        </w:trPr>
        <w:tc>
          <w:tcPr>
            <w:tcW w:w="9356" w:type="dxa"/>
            <w:gridSpan w:val="4"/>
          </w:tcPr>
          <w:p w14:paraId="2DDE7748" w14:textId="77777777" w:rsidR="00B325DB" w:rsidRPr="00183134" w:rsidRDefault="00B325DB" w:rsidP="006B4439">
            <w:pPr>
              <w:pStyle w:val="DefenceNormal"/>
              <w:spacing w:before="120" w:after="120"/>
              <w:jc w:val="center"/>
              <w:rPr>
                <w:b/>
                <w:sz w:val="14"/>
                <w:szCs w:val="14"/>
              </w:rPr>
            </w:pPr>
            <w:r w:rsidRPr="00183134">
              <w:rPr>
                <w:b/>
                <w:sz w:val="14"/>
                <w:szCs w:val="14"/>
              </w:rPr>
              <w:t>SPECIAL CONDITIONS</w:t>
            </w:r>
          </w:p>
        </w:tc>
      </w:tr>
      <w:tr w:rsidR="00B325DB" w:rsidRPr="00183134" w14:paraId="449F39AB" w14:textId="77777777" w:rsidTr="006B4439">
        <w:trPr>
          <w:jc w:val="right"/>
        </w:trPr>
        <w:tc>
          <w:tcPr>
            <w:tcW w:w="1838" w:type="dxa"/>
          </w:tcPr>
          <w:p w14:paraId="7F50D081" w14:textId="77777777" w:rsidR="00B325DB" w:rsidRPr="00183134" w:rsidRDefault="00B325DB" w:rsidP="00546112">
            <w:pPr>
              <w:pStyle w:val="DefenceNormal"/>
              <w:numPr>
                <w:ilvl w:val="0"/>
                <w:numId w:val="138"/>
              </w:numPr>
              <w:spacing w:before="120" w:after="120"/>
              <w:rPr>
                <w:b/>
                <w:sz w:val="14"/>
                <w:szCs w:val="14"/>
              </w:rPr>
            </w:pPr>
          </w:p>
        </w:tc>
        <w:tc>
          <w:tcPr>
            <w:tcW w:w="2245" w:type="dxa"/>
          </w:tcPr>
          <w:p w14:paraId="5A5BDDF2" w14:textId="77777777" w:rsidR="00B325DB" w:rsidRPr="00183134" w:rsidRDefault="00B325DB" w:rsidP="006B4439">
            <w:pPr>
              <w:pStyle w:val="DefenceNormal"/>
              <w:spacing w:before="120" w:after="120"/>
              <w:jc w:val="center"/>
              <w:rPr>
                <w:b/>
                <w:sz w:val="14"/>
                <w:szCs w:val="14"/>
              </w:rPr>
            </w:pPr>
          </w:p>
        </w:tc>
        <w:tc>
          <w:tcPr>
            <w:tcW w:w="2551" w:type="dxa"/>
          </w:tcPr>
          <w:p w14:paraId="115E7B23" w14:textId="77777777" w:rsidR="00B325DB" w:rsidRPr="00183134" w:rsidRDefault="00B325DB" w:rsidP="006B4439">
            <w:pPr>
              <w:pStyle w:val="DefenceNormal"/>
              <w:spacing w:before="120" w:after="120"/>
              <w:jc w:val="center"/>
              <w:rPr>
                <w:b/>
                <w:sz w:val="14"/>
                <w:szCs w:val="14"/>
              </w:rPr>
            </w:pPr>
          </w:p>
        </w:tc>
        <w:tc>
          <w:tcPr>
            <w:tcW w:w="2722" w:type="dxa"/>
          </w:tcPr>
          <w:p w14:paraId="70A6A89B" w14:textId="77777777" w:rsidR="00B325DB" w:rsidRPr="00183134" w:rsidRDefault="00B325DB" w:rsidP="006B4439">
            <w:pPr>
              <w:pStyle w:val="DefenceNormal"/>
              <w:spacing w:before="120" w:after="120"/>
              <w:jc w:val="center"/>
              <w:rPr>
                <w:b/>
                <w:sz w:val="14"/>
                <w:szCs w:val="14"/>
              </w:rPr>
            </w:pPr>
          </w:p>
        </w:tc>
      </w:tr>
      <w:tr w:rsidR="00B325DB" w:rsidRPr="00183134" w14:paraId="25458D81" w14:textId="77777777" w:rsidTr="006B4439">
        <w:trPr>
          <w:jc w:val="right"/>
        </w:trPr>
        <w:tc>
          <w:tcPr>
            <w:tcW w:w="9356" w:type="dxa"/>
            <w:gridSpan w:val="4"/>
          </w:tcPr>
          <w:p w14:paraId="2B743C99" w14:textId="77777777" w:rsidR="00B325DB" w:rsidRPr="00183134" w:rsidRDefault="00B325DB" w:rsidP="006B4439">
            <w:pPr>
              <w:pStyle w:val="DefenceNormal"/>
              <w:spacing w:before="120" w:after="120"/>
              <w:jc w:val="center"/>
              <w:rPr>
                <w:b/>
                <w:sz w:val="14"/>
                <w:szCs w:val="14"/>
              </w:rPr>
            </w:pPr>
            <w:r w:rsidRPr="00183134">
              <w:rPr>
                <w:b/>
                <w:sz w:val="14"/>
                <w:szCs w:val="14"/>
              </w:rPr>
              <w:t>WORKS DESCRIPTION</w:t>
            </w:r>
          </w:p>
        </w:tc>
      </w:tr>
      <w:tr w:rsidR="00B325DB" w:rsidRPr="00183134" w14:paraId="1B6EEE50" w14:textId="77777777" w:rsidTr="006B4439">
        <w:trPr>
          <w:jc w:val="right"/>
        </w:trPr>
        <w:tc>
          <w:tcPr>
            <w:tcW w:w="1838" w:type="dxa"/>
          </w:tcPr>
          <w:p w14:paraId="7852521F" w14:textId="77777777" w:rsidR="00B325DB" w:rsidRPr="00183134" w:rsidRDefault="00B325DB" w:rsidP="00546112">
            <w:pPr>
              <w:pStyle w:val="DefenceNormal"/>
              <w:numPr>
                <w:ilvl w:val="0"/>
                <w:numId w:val="138"/>
              </w:numPr>
              <w:spacing w:before="120" w:after="120"/>
              <w:rPr>
                <w:b/>
                <w:sz w:val="14"/>
                <w:szCs w:val="14"/>
              </w:rPr>
            </w:pPr>
          </w:p>
        </w:tc>
        <w:tc>
          <w:tcPr>
            <w:tcW w:w="2245" w:type="dxa"/>
          </w:tcPr>
          <w:p w14:paraId="09255B50" w14:textId="77777777" w:rsidR="00B325DB" w:rsidRPr="00183134" w:rsidRDefault="00B325DB" w:rsidP="006B4439">
            <w:pPr>
              <w:pStyle w:val="DefenceNormal"/>
              <w:spacing w:before="120" w:after="120"/>
              <w:jc w:val="center"/>
              <w:rPr>
                <w:b/>
                <w:sz w:val="14"/>
                <w:szCs w:val="14"/>
              </w:rPr>
            </w:pPr>
          </w:p>
        </w:tc>
        <w:tc>
          <w:tcPr>
            <w:tcW w:w="2551" w:type="dxa"/>
          </w:tcPr>
          <w:p w14:paraId="792CBCD6" w14:textId="77777777" w:rsidR="00B325DB" w:rsidRPr="00183134" w:rsidRDefault="00B325DB" w:rsidP="006B4439">
            <w:pPr>
              <w:pStyle w:val="DefenceNormal"/>
              <w:spacing w:before="120" w:after="120"/>
              <w:jc w:val="center"/>
              <w:rPr>
                <w:b/>
                <w:sz w:val="14"/>
                <w:szCs w:val="14"/>
              </w:rPr>
            </w:pPr>
          </w:p>
        </w:tc>
        <w:tc>
          <w:tcPr>
            <w:tcW w:w="2722" w:type="dxa"/>
          </w:tcPr>
          <w:p w14:paraId="44556776" w14:textId="77777777" w:rsidR="00B325DB" w:rsidRPr="00183134" w:rsidRDefault="00B325DB" w:rsidP="006B4439">
            <w:pPr>
              <w:pStyle w:val="DefenceNormal"/>
              <w:spacing w:before="120" w:after="120"/>
              <w:jc w:val="center"/>
              <w:rPr>
                <w:b/>
                <w:sz w:val="14"/>
                <w:szCs w:val="14"/>
              </w:rPr>
            </w:pPr>
          </w:p>
        </w:tc>
      </w:tr>
      <w:tr w:rsidR="00B325DB" w:rsidRPr="00183134" w14:paraId="231BBEDD" w14:textId="77777777" w:rsidTr="006B4439">
        <w:trPr>
          <w:jc w:val="right"/>
        </w:trPr>
        <w:tc>
          <w:tcPr>
            <w:tcW w:w="9356" w:type="dxa"/>
            <w:gridSpan w:val="4"/>
          </w:tcPr>
          <w:p w14:paraId="09B941BE" w14:textId="77777777" w:rsidR="00B325DB" w:rsidRPr="00183134" w:rsidRDefault="00B325DB" w:rsidP="006B4439">
            <w:pPr>
              <w:pStyle w:val="DefenceNormal"/>
              <w:spacing w:before="120" w:after="120"/>
              <w:jc w:val="center"/>
              <w:rPr>
                <w:b/>
                <w:sz w:val="14"/>
                <w:szCs w:val="14"/>
              </w:rPr>
            </w:pPr>
            <w:r w:rsidRPr="00183134">
              <w:rPr>
                <w:b/>
                <w:sz w:val="14"/>
                <w:szCs w:val="14"/>
              </w:rPr>
              <w:t>TENDER SCHEDULES</w:t>
            </w:r>
          </w:p>
        </w:tc>
      </w:tr>
      <w:tr w:rsidR="00B325DB" w:rsidRPr="00183134" w14:paraId="009CCDD6" w14:textId="77777777" w:rsidTr="006B4439">
        <w:trPr>
          <w:jc w:val="right"/>
        </w:trPr>
        <w:tc>
          <w:tcPr>
            <w:tcW w:w="1838" w:type="dxa"/>
          </w:tcPr>
          <w:p w14:paraId="7A75D788" w14:textId="77777777" w:rsidR="00B325DB" w:rsidRPr="00183134" w:rsidRDefault="00B325DB" w:rsidP="00546112">
            <w:pPr>
              <w:pStyle w:val="DefenceNormal"/>
              <w:numPr>
                <w:ilvl w:val="0"/>
                <w:numId w:val="138"/>
              </w:numPr>
              <w:spacing w:before="120" w:after="120"/>
              <w:rPr>
                <w:b/>
                <w:sz w:val="14"/>
                <w:szCs w:val="14"/>
              </w:rPr>
            </w:pPr>
          </w:p>
        </w:tc>
        <w:tc>
          <w:tcPr>
            <w:tcW w:w="2245" w:type="dxa"/>
          </w:tcPr>
          <w:p w14:paraId="15DA85E7" w14:textId="77777777" w:rsidR="00B325DB" w:rsidRPr="00183134" w:rsidRDefault="00B325DB" w:rsidP="006B4439">
            <w:pPr>
              <w:pStyle w:val="DefenceNormal"/>
              <w:spacing w:before="120" w:after="120"/>
              <w:jc w:val="center"/>
              <w:rPr>
                <w:b/>
                <w:sz w:val="14"/>
                <w:szCs w:val="14"/>
              </w:rPr>
            </w:pPr>
          </w:p>
        </w:tc>
        <w:tc>
          <w:tcPr>
            <w:tcW w:w="2551" w:type="dxa"/>
          </w:tcPr>
          <w:p w14:paraId="7B4FAE61" w14:textId="77777777" w:rsidR="00B325DB" w:rsidRPr="00183134" w:rsidRDefault="00B325DB" w:rsidP="006B4439">
            <w:pPr>
              <w:pStyle w:val="DefenceNormal"/>
              <w:spacing w:before="120" w:after="120"/>
              <w:jc w:val="center"/>
              <w:rPr>
                <w:b/>
                <w:sz w:val="14"/>
                <w:szCs w:val="14"/>
              </w:rPr>
            </w:pPr>
          </w:p>
        </w:tc>
        <w:tc>
          <w:tcPr>
            <w:tcW w:w="2722" w:type="dxa"/>
          </w:tcPr>
          <w:p w14:paraId="3AE1B9AC" w14:textId="77777777" w:rsidR="00B325DB" w:rsidRPr="00183134" w:rsidRDefault="00B325DB" w:rsidP="006B4439">
            <w:pPr>
              <w:pStyle w:val="DefenceNormal"/>
              <w:spacing w:before="120" w:after="120"/>
              <w:jc w:val="center"/>
              <w:rPr>
                <w:b/>
                <w:sz w:val="14"/>
                <w:szCs w:val="14"/>
              </w:rPr>
            </w:pPr>
          </w:p>
        </w:tc>
      </w:tr>
      <w:tr w:rsidR="00B325DB" w:rsidRPr="00183134" w14:paraId="4EE1F4FA" w14:textId="77777777" w:rsidTr="006B4439">
        <w:trPr>
          <w:jc w:val="right"/>
        </w:trPr>
        <w:tc>
          <w:tcPr>
            <w:tcW w:w="9356" w:type="dxa"/>
            <w:gridSpan w:val="4"/>
          </w:tcPr>
          <w:p w14:paraId="1A912FC2" w14:textId="77777777" w:rsidR="00B325DB" w:rsidRPr="00183134" w:rsidRDefault="00B325DB" w:rsidP="006B4439">
            <w:pPr>
              <w:pStyle w:val="DefenceNormal"/>
              <w:spacing w:before="120" w:after="120"/>
              <w:jc w:val="center"/>
              <w:rPr>
                <w:b/>
                <w:sz w:val="14"/>
                <w:szCs w:val="14"/>
              </w:rPr>
            </w:pPr>
            <w:r w:rsidRPr="00183134">
              <w:rPr>
                <w:b/>
                <w:sz w:val="14"/>
                <w:szCs w:val="14"/>
              </w:rPr>
              <w:t>OTHER</w:t>
            </w:r>
          </w:p>
        </w:tc>
      </w:tr>
      <w:tr w:rsidR="00B325DB" w:rsidRPr="00183134" w14:paraId="26CDB8F2" w14:textId="77777777" w:rsidTr="006B4439">
        <w:trPr>
          <w:jc w:val="right"/>
        </w:trPr>
        <w:tc>
          <w:tcPr>
            <w:tcW w:w="1838" w:type="dxa"/>
          </w:tcPr>
          <w:p w14:paraId="4D7FF572" w14:textId="77777777" w:rsidR="00B325DB" w:rsidRPr="00183134" w:rsidRDefault="00B325DB" w:rsidP="00546112">
            <w:pPr>
              <w:pStyle w:val="DefenceNormal"/>
              <w:numPr>
                <w:ilvl w:val="0"/>
                <w:numId w:val="138"/>
              </w:numPr>
              <w:spacing w:before="120" w:after="120"/>
              <w:rPr>
                <w:b/>
                <w:sz w:val="14"/>
                <w:szCs w:val="14"/>
              </w:rPr>
            </w:pPr>
          </w:p>
        </w:tc>
        <w:tc>
          <w:tcPr>
            <w:tcW w:w="2245" w:type="dxa"/>
          </w:tcPr>
          <w:p w14:paraId="40F7F7AC" w14:textId="77777777" w:rsidR="00B325DB" w:rsidRPr="00183134" w:rsidRDefault="00B325DB" w:rsidP="006B4439">
            <w:pPr>
              <w:pStyle w:val="DefenceNormal"/>
              <w:spacing w:before="120" w:after="120"/>
              <w:jc w:val="center"/>
              <w:rPr>
                <w:b/>
                <w:sz w:val="14"/>
                <w:szCs w:val="14"/>
              </w:rPr>
            </w:pPr>
          </w:p>
        </w:tc>
        <w:tc>
          <w:tcPr>
            <w:tcW w:w="2551" w:type="dxa"/>
          </w:tcPr>
          <w:p w14:paraId="03E5527C" w14:textId="77777777" w:rsidR="00B325DB" w:rsidRPr="00183134" w:rsidRDefault="00B325DB" w:rsidP="006B4439">
            <w:pPr>
              <w:pStyle w:val="DefenceNormal"/>
              <w:spacing w:before="120" w:after="120"/>
              <w:jc w:val="center"/>
              <w:rPr>
                <w:b/>
                <w:sz w:val="14"/>
                <w:szCs w:val="14"/>
              </w:rPr>
            </w:pPr>
          </w:p>
        </w:tc>
        <w:tc>
          <w:tcPr>
            <w:tcW w:w="2722" w:type="dxa"/>
          </w:tcPr>
          <w:p w14:paraId="0F9A2017" w14:textId="77777777" w:rsidR="00B325DB" w:rsidRPr="00183134" w:rsidRDefault="00B325DB" w:rsidP="006B4439">
            <w:pPr>
              <w:pStyle w:val="DefenceNormal"/>
              <w:spacing w:before="120" w:after="120"/>
              <w:jc w:val="center"/>
              <w:rPr>
                <w:b/>
                <w:sz w:val="14"/>
                <w:szCs w:val="14"/>
              </w:rPr>
            </w:pPr>
          </w:p>
        </w:tc>
      </w:tr>
    </w:tbl>
    <w:p w14:paraId="090CC0CF" w14:textId="77777777" w:rsidR="00F03A9C" w:rsidRPr="00183134" w:rsidRDefault="00F03A9C" w:rsidP="00EA6644">
      <w:pPr>
        <w:pStyle w:val="DefenceNormal"/>
        <w:pBdr>
          <w:bottom w:val="single" w:sz="4" w:space="1" w:color="auto"/>
        </w:pBdr>
      </w:pPr>
    </w:p>
    <w:p w14:paraId="494D7D18" w14:textId="77777777" w:rsidR="003937B9" w:rsidRPr="00183134" w:rsidRDefault="00304507" w:rsidP="00304507">
      <w:pPr>
        <w:pStyle w:val="DefenceTenderScheduleHeading"/>
      </w:pPr>
      <w:r w:rsidRPr="00183134">
        <w:lastRenderedPageBreak/>
        <w:br/>
      </w:r>
      <w:bookmarkStart w:id="1842" w:name="_Ref45299539"/>
      <w:bookmarkStart w:id="1843" w:name="_Ref45299544"/>
      <w:bookmarkStart w:id="1844" w:name="_Toc233714503"/>
      <w:r w:rsidR="00FA1F73" w:rsidRPr="00183134">
        <w:t xml:space="preserve">Miscellaneous Matters </w:t>
      </w:r>
      <w:r w:rsidR="00BD53F9" w:rsidRPr="00183134">
        <w:t>F</w:t>
      </w:r>
      <w:r w:rsidR="00FA1F73" w:rsidRPr="00183134">
        <w:t>or Evaluation</w:t>
      </w:r>
      <w:bookmarkEnd w:id="1842"/>
      <w:bookmarkEnd w:id="1843"/>
      <w:bookmarkEnd w:id="1844"/>
    </w:p>
    <w:p w14:paraId="3CC4EEE4" w14:textId="419E0641" w:rsidR="003937B9" w:rsidRPr="00183134" w:rsidRDefault="003937B9" w:rsidP="003937B9">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_Ref44683413 \r \h </w:instrText>
      </w:r>
      <w:r w:rsidR="00183134">
        <w:instrText xml:space="preserve"> \* MERGEFORMAT </w:instrText>
      </w:r>
      <w:r w:rsidRPr="00183134">
        <w:fldChar w:fldCharType="separate"/>
      </w:r>
      <w:r w:rsidR="0009266D" w:rsidRPr="00183134">
        <w:t>4(a)(ix)</w:t>
      </w:r>
      <w:r w:rsidRPr="00183134">
        <w:fldChar w:fldCharType="end"/>
      </w:r>
      <w:r w:rsidRPr="00183134">
        <w:t xml:space="preserve"> of the Tender Conditions and to assist the Commonwealth in evaluating its Tender, the Tenderer is requested to provide the following information.</w:t>
      </w:r>
    </w:p>
    <w:p w14:paraId="6831F9E9" w14:textId="73668587" w:rsidR="006125E7" w:rsidRPr="00183134" w:rsidRDefault="003937B9" w:rsidP="003937B9">
      <w:pPr>
        <w:pStyle w:val="DefenceNormal"/>
      </w:pPr>
      <w:r w:rsidRPr="00183134">
        <w:t xml:space="preserve">The Tenderer should ensure that the information provided in this </w:t>
      </w:r>
      <w:r w:rsidR="009425A5" w:rsidRPr="00183134">
        <w:fldChar w:fldCharType="begin"/>
      </w:r>
      <w:r w:rsidR="009425A5" w:rsidRPr="00183134">
        <w:instrText xml:space="preserve"> REF _Ref45299539 \w \h </w:instrText>
      </w:r>
      <w:r w:rsidR="00183134">
        <w:instrText xml:space="preserve"> \* MERGEFORMAT </w:instrText>
      </w:r>
      <w:r w:rsidR="009425A5" w:rsidRPr="00183134">
        <w:fldChar w:fldCharType="separate"/>
      </w:r>
      <w:r w:rsidR="0009266D" w:rsidRPr="00183134">
        <w:t>Tender Schedule I</w:t>
      </w:r>
      <w:r w:rsidR="009425A5" w:rsidRPr="00183134">
        <w:fldChar w:fldCharType="end"/>
      </w:r>
      <w:r w:rsidR="009425A5" w:rsidRPr="00183134">
        <w:t xml:space="preserve"> - </w:t>
      </w:r>
      <w:r w:rsidR="009425A5" w:rsidRPr="00183134">
        <w:fldChar w:fldCharType="begin"/>
      </w:r>
      <w:r w:rsidR="009425A5" w:rsidRPr="00183134">
        <w:instrText xml:space="preserve"> REF _Ref45299544 \h </w:instrText>
      </w:r>
      <w:r w:rsidR="00183134">
        <w:instrText xml:space="preserve"> \* MERGEFORMAT </w:instrText>
      </w:r>
      <w:r w:rsidR="009425A5" w:rsidRPr="00183134">
        <w:fldChar w:fldCharType="separate"/>
      </w:r>
      <w:r w:rsidR="0009266D" w:rsidRPr="00183134">
        <w:t xml:space="preserve">Miscellaneous Matters </w:t>
      </w:r>
      <w:proofErr w:type="gramStart"/>
      <w:r w:rsidR="0009266D" w:rsidRPr="00183134">
        <w:t>For</w:t>
      </w:r>
      <w:proofErr w:type="gramEnd"/>
      <w:r w:rsidR="0009266D" w:rsidRPr="00183134">
        <w:t xml:space="preserve"> Evaluation</w:t>
      </w:r>
      <w:r w:rsidR="009425A5" w:rsidRPr="00183134">
        <w:fldChar w:fldCharType="end"/>
      </w:r>
      <w:r w:rsidRPr="00183134">
        <w:t xml:space="preserve"> is consistent with information given in other parts of its Tender (as applicable).</w:t>
      </w:r>
    </w:p>
    <w:p w14:paraId="062B6F63" w14:textId="77777777" w:rsidR="006125E7" w:rsidRPr="00183134" w:rsidRDefault="006125E7" w:rsidP="00F847C3">
      <w:pPr>
        <w:pStyle w:val="DefenceHeadingNoTOC1"/>
        <w:keepNext/>
        <w:numPr>
          <w:ilvl w:val="0"/>
          <w:numId w:val="83"/>
        </w:numPr>
      </w:pPr>
      <w:r w:rsidRPr="00183134">
        <w:t xml:space="preserve">SECURITY (IF APPLICABLE) </w:t>
      </w:r>
    </w:p>
    <w:p w14:paraId="4B5CD8FE" w14:textId="6C8E7390" w:rsidR="006125E7" w:rsidRPr="00183134" w:rsidRDefault="00C87AD6" w:rsidP="006125E7">
      <w:pPr>
        <w:pStyle w:val="DefenceNormal"/>
      </w:pPr>
      <w:r w:rsidRPr="00183134">
        <w:t>If clause 3</w:t>
      </w:r>
      <w:r w:rsidRPr="00183134">
        <w:rPr>
          <w:b/>
          <w:i/>
        </w:rPr>
        <w:t xml:space="preserve"> </w:t>
      </w:r>
      <w:r w:rsidRPr="00183134">
        <w:t xml:space="preserve">of the Conditions of Contract in </w:t>
      </w:r>
      <w:r w:rsidR="00D07A0E" w:rsidRPr="00183134">
        <w:fldChar w:fldCharType="begin"/>
      </w:r>
      <w:r w:rsidR="00D07A0E" w:rsidRPr="00183134">
        <w:instrText xml:space="preserve"> REF _Ref159849039 \r \h </w:instrText>
      </w:r>
      <w:r w:rsidR="00183134">
        <w:instrText xml:space="preserve"> \* MERGEFORMAT </w:instrText>
      </w:r>
      <w:r w:rsidR="00D07A0E" w:rsidRPr="00183134">
        <w:fldChar w:fldCharType="separate"/>
      </w:r>
      <w:r w:rsidR="0009266D" w:rsidRPr="00183134">
        <w:t>Part 5</w:t>
      </w:r>
      <w:r w:rsidR="00D07A0E" w:rsidRPr="00183134">
        <w:fldChar w:fldCharType="end"/>
      </w:r>
      <w:r w:rsidRPr="00183134">
        <w:t xml:space="preserve"> applies, th</w:t>
      </w:r>
      <w:r w:rsidR="006125E7" w:rsidRPr="00183134">
        <w:t xml:space="preserve">e </w:t>
      </w:r>
      <w:r w:rsidR="006125E7" w:rsidRPr="00183134">
        <w:rPr>
          <w:rStyle w:val="Hyperlink"/>
          <w:color w:val="auto"/>
        </w:rPr>
        <w:t>Tenderer's</w:t>
      </w:r>
      <w:r w:rsidR="006125E7" w:rsidRPr="00183134">
        <w:t xml:space="preserve"> attention is drawn to the definition of "Approved Security" in clause 2</w:t>
      </w:r>
      <w:r w:rsidR="00D07A0E" w:rsidRPr="00183134">
        <w:t>4</w:t>
      </w:r>
      <w:r w:rsidR="006125E7" w:rsidRPr="00183134">
        <w:t>.1 and clause 3</w:t>
      </w:r>
      <w:r w:rsidR="006125E7" w:rsidRPr="00183134">
        <w:rPr>
          <w:b/>
          <w:i/>
        </w:rPr>
        <w:t xml:space="preserve"> </w:t>
      </w:r>
      <w:r w:rsidR="006125E7" w:rsidRPr="00183134">
        <w:t xml:space="preserve">of the Conditions of Contract in </w:t>
      </w:r>
      <w:r w:rsidR="00D07A0E" w:rsidRPr="00183134">
        <w:fldChar w:fldCharType="begin"/>
      </w:r>
      <w:r w:rsidR="00D07A0E" w:rsidRPr="00183134">
        <w:instrText xml:space="preserve"> REF _Ref159849039 \r \h </w:instrText>
      </w:r>
      <w:r w:rsidR="00183134">
        <w:instrText xml:space="preserve"> \* MERGEFORMAT </w:instrText>
      </w:r>
      <w:r w:rsidR="00D07A0E" w:rsidRPr="00183134">
        <w:fldChar w:fldCharType="separate"/>
      </w:r>
      <w:r w:rsidR="0009266D" w:rsidRPr="00183134">
        <w:t>Part 5</w:t>
      </w:r>
      <w:r w:rsidR="00D07A0E" w:rsidRPr="00183134">
        <w:fldChar w:fldCharType="end"/>
      </w:r>
      <w:r w:rsidR="006125E7" w:rsidRPr="00183134">
        <w:t xml:space="preserve">.  </w:t>
      </w:r>
    </w:p>
    <w:p w14:paraId="43FD72AC" w14:textId="2FF4560C" w:rsidR="006125E7" w:rsidRPr="00183134" w:rsidRDefault="006125E7" w:rsidP="006125E7">
      <w:pPr>
        <w:pStyle w:val="DefenceNormal"/>
      </w:pPr>
      <w:r w:rsidRPr="00183134">
        <w:t>The terms of the Approved Security (which meet the requirements of the definition "Approved Security" in clause 2</w:t>
      </w:r>
      <w:r w:rsidR="005C24EF" w:rsidRPr="00183134">
        <w:t>4</w:t>
      </w:r>
      <w:r w:rsidRPr="00183134">
        <w:t xml:space="preserve">.1 and in clause 3 of the Conditions of Contract) are set out in the Schedule of Collateral Documents to the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 xml:space="preserve">. </w:t>
      </w:r>
    </w:p>
    <w:p w14:paraId="6D2507A0" w14:textId="4DAE693D" w:rsidR="006125E7" w:rsidRPr="00183134" w:rsidRDefault="006125E7" w:rsidP="006125E7">
      <w:pPr>
        <w:pStyle w:val="DefenceIndent"/>
        <w:ind w:left="0"/>
      </w:pPr>
      <w:r w:rsidRPr="00183134">
        <w:t xml:space="preserve">Are the terms of the security which the Tenderer proposes to put in place for the purpose of the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 xml:space="preserve"> </w:t>
      </w:r>
      <w:proofErr w:type="gramStart"/>
      <w:r w:rsidRPr="00183134">
        <w:t>exactly the same</w:t>
      </w:r>
      <w:proofErr w:type="gramEnd"/>
      <w:r w:rsidRPr="00183134">
        <w:t xml:space="preserve"> as the Approved Security set out in the Schedule of Collateral Documents to the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w:t>
      </w:r>
    </w:p>
    <w:p w14:paraId="40A2687B" w14:textId="77777777" w:rsidR="006125E7" w:rsidRPr="00183134" w:rsidRDefault="006125E7" w:rsidP="006125E7">
      <w:pPr>
        <w:pStyle w:val="DefenceIndent"/>
        <w:ind w:left="0"/>
        <w:rPr>
          <w:b/>
        </w:rPr>
      </w:pPr>
      <w:r w:rsidRPr="00183134">
        <w:rPr>
          <w:b/>
        </w:rPr>
        <w:sym w:font="Wingdings" w:char="F071"/>
      </w:r>
      <w:r w:rsidRPr="00183134">
        <w:rPr>
          <w:b/>
        </w:rPr>
        <w:t xml:space="preserve">  YES</w:t>
      </w:r>
      <w:r w:rsidRPr="00183134">
        <w:rPr>
          <w:b/>
        </w:rPr>
        <w:tab/>
      </w:r>
      <w:r w:rsidRPr="00183134">
        <w:rPr>
          <w:b/>
        </w:rPr>
        <w:tab/>
      </w:r>
      <w:r w:rsidRPr="00183134">
        <w:rPr>
          <w:b/>
        </w:rPr>
        <w:sym w:font="Wingdings" w:char="F071"/>
      </w:r>
      <w:r w:rsidRPr="00183134">
        <w:rPr>
          <w:b/>
        </w:rPr>
        <w:t xml:space="preserve">  NO </w:t>
      </w:r>
    </w:p>
    <w:p w14:paraId="318F0B21" w14:textId="77777777" w:rsidR="006125E7" w:rsidRPr="00183134" w:rsidRDefault="006125E7" w:rsidP="006125E7">
      <w:pPr>
        <w:pStyle w:val="DefenceNormal"/>
        <w:rPr>
          <w:b/>
        </w:rPr>
      </w:pPr>
      <w:r w:rsidRPr="00183134">
        <w:rPr>
          <w:b/>
        </w:rPr>
        <w:t xml:space="preserve">The Tenderer should note that: </w:t>
      </w:r>
    </w:p>
    <w:p w14:paraId="57AABFA9" w14:textId="4CE057EF" w:rsidR="006125E7" w:rsidRPr="00183134" w:rsidRDefault="006125E7" w:rsidP="006125E7">
      <w:pPr>
        <w:pStyle w:val="DefenceHeadingNoTOC3"/>
        <w:numPr>
          <w:ilvl w:val="2"/>
          <w:numId w:val="185"/>
        </w:numPr>
        <w:rPr>
          <w:b/>
        </w:rPr>
      </w:pPr>
      <w:r w:rsidRPr="00183134">
        <w:rPr>
          <w:b/>
        </w:rPr>
        <w:t xml:space="preserve">it is a minimum form and content requirement for its Tender under clause </w:t>
      </w:r>
      <w:r w:rsidRPr="00183134">
        <w:rPr>
          <w:b/>
        </w:rPr>
        <w:fldChar w:fldCharType="begin"/>
      </w:r>
      <w:r w:rsidRPr="00183134">
        <w:rPr>
          <w:b/>
        </w:rPr>
        <w:instrText xml:space="preserve"> REF _Ref146556279 \w \h  \* MERGEFORMAT </w:instrText>
      </w:r>
      <w:r w:rsidRPr="00183134">
        <w:rPr>
          <w:b/>
        </w:rPr>
      </w:r>
      <w:r w:rsidRPr="00183134">
        <w:rPr>
          <w:b/>
        </w:rPr>
        <w:fldChar w:fldCharType="separate"/>
      </w:r>
      <w:r w:rsidR="0009266D" w:rsidRPr="00183134">
        <w:rPr>
          <w:b/>
        </w:rPr>
        <w:t>3.1(b)(vi)</w:t>
      </w:r>
      <w:r w:rsidRPr="00183134">
        <w:rPr>
          <w:b/>
        </w:rPr>
        <w:fldChar w:fldCharType="end"/>
      </w:r>
      <w:r w:rsidRPr="00183134">
        <w:rPr>
          <w:b/>
        </w:rPr>
        <w:t xml:space="preserve"> of the Tender Conditions that the Tenderer must accept (without departure, qualification, amendment, limitation or exclusion) the Contract in </w:t>
      </w:r>
      <w:r w:rsidR="005C24EF" w:rsidRPr="00183134">
        <w:rPr>
          <w:b/>
        </w:rPr>
        <w:fldChar w:fldCharType="begin"/>
      </w:r>
      <w:r w:rsidR="005C24EF" w:rsidRPr="00183134">
        <w:rPr>
          <w:b/>
        </w:rPr>
        <w:instrText xml:space="preserve"> REF _Ref159849039 \r \h </w:instrText>
      </w:r>
      <w:r w:rsidR="00183134">
        <w:rPr>
          <w:b/>
        </w:rPr>
        <w:instrText xml:space="preserve"> \* MERGEFORMAT </w:instrText>
      </w:r>
      <w:r w:rsidR="005C24EF" w:rsidRPr="00183134">
        <w:rPr>
          <w:b/>
        </w:rPr>
      </w:r>
      <w:r w:rsidR="005C24EF" w:rsidRPr="00183134">
        <w:rPr>
          <w:b/>
        </w:rPr>
        <w:fldChar w:fldCharType="separate"/>
      </w:r>
      <w:r w:rsidR="0009266D" w:rsidRPr="00183134">
        <w:rPr>
          <w:b/>
        </w:rPr>
        <w:t>Part 5</w:t>
      </w:r>
      <w:r w:rsidR="005C24EF" w:rsidRPr="00183134">
        <w:rPr>
          <w:b/>
        </w:rPr>
        <w:fldChar w:fldCharType="end"/>
      </w:r>
      <w:r w:rsidRPr="00183134">
        <w:rPr>
          <w:b/>
        </w:rPr>
        <w:t xml:space="preserve">, except to the extent completed and lodged in </w:t>
      </w:r>
      <w:r w:rsidR="00CA03DA" w:rsidRPr="00183134">
        <w:rPr>
          <w:b/>
        </w:rPr>
        <w:fldChar w:fldCharType="begin"/>
      </w:r>
      <w:r w:rsidR="00CA03DA" w:rsidRPr="00183134">
        <w:rPr>
          <w:b/>
        </w:rPr>
        <w:instrText xml:space="preserve"> REF _Ref45299491 \w \h </w:instrText>
      </w:r>
      <w:r w:rsidR="00183134">
        <w:rPr>
          <w:b/>
        </w:rPr>
        <w:instrText xml:space="preserve"> \* MERGEFORMAT </w:instrText>
      </w:r>
      <w:r w:rsidR="00CA03DA" w:rsidRPr="00183134">
        <w:rPr>
          <w:b/>
        </w:rPr>
      </w:r>
      <w:r w:rsidR="00CA03DA" w:rsidRPr="00183134">
        <w:rPr>
          <w:b/>
        </w:rPr>
        <w:fldChar w:fldCharType="separate"/>
      </w:r>
      <w:r w:rsidR="0009266D" w:rsidRPr="00183134">
        <w:rPr>
          <w:b/>
        </w:rPr>
        <w:t>Tender Schedule H</w:t>
      </w:r>
      <w:r w:rsidR="00CA03DA" w:rsidRPr="00183134">
        <w:rPr>
          <w:b/>
        </w:rPr>
        <w:fldChar w:fldCharType="end"/>
      </w:r>
      <w:r w:rsidR="00CA03DA" w:rsidRPr="00183134">
        <w:rPr>
          <w:b/>
        </w:rPr>
        <w:t xml:space="preserve"> - </w:t>
      </w:r>
      <w:r w:rsidR="00CA03DA" w:rsidRPr="00183134">
        <w:rPr>
          <w:b/>
        </w:rPr>
        <w:fldChar w:fldCharType="begin" w:fldLock="1"/>
      </w:r>
      <w:r w:rsidR="00CA03DA" w:rsidRPr="00183134">
        <w:rPr>
          <w:b/>
        </w:rPr>
        <w:instrText xml:space="preserve"> REF _Ref45299491 \h  \* MERGEFORMAT </w:instrText>
      </w:r>
      <w:r w:rsidR="00CA03DA" w:rsidRPr="00183134">
        <w:rPr>
          <w:b/>
        </w:rPr>
      </w:r>
      <w:r w:rsidR="00CA03DA" w:rsidRPr="00183134">
        <w:rPr>
          <w:b/>
        </w:rPr>
        <w:fldChar w:fldCharType="separate"/>
      </w:r>
      <w:r w:rsidR="00CA03DA" w:rsidRPr="00183134">
        <w:rPr>
          <w:b/>
        </w:rPr>
        <w:t>Alternative Proposals</w:t>
      </w:r>
      <w:r w:rsidR="00CA03DA" w:rsidRPr="00183134">
        <w:rPr>
          <w:b/>
        </w:rPr>
        <w:fldChar w:fldCharType="end"/>
      </w:r>
      <w:r w:rsidRPr="00183134">
        <w:rPr>
          <w:b/>
        </w:rPr>
        <w:t>; and</w:t>
      </w:r>
    </w:p>
    <w:p w14:paraId="2D913103" w14:textId="5DBA6004" w:rsidR="006125E7" w:rsidRPr="00183134" w:rsidRDefault="006125E7" w:rsidP="00F847C3">
      <w:pPr>
        <w:pStyle w:val="DefenceHeadingNoTOC3"/>
        <w:numPr>
          <w:ilvl w:val="2"/>
          <w:numId w:val="185"/>
        </w:numPr>
        <w:rPr>
          <w:b/>
          <w:bCs/>
        </w:rPr>
      </w:pPr>
      <w:r w:rsidRPr="00183134">
        <w:rPr>
          <w:b/>
          <w:bCs/>
        </w:rPr>
        <w:t xml:space="preserve">if it does not do so, its Tender may be regarded as non-conforming and clause </w:t>
      </w:r>
      <w:r w:rsidRPr="00183134">
        <w:rPr>
          <w:b/>
          <w:bCs/>
        </w:rPr>
        <w:fldChar w:fldCharType="begin"/>
      </w:r>
      <w:r w:rsidRPr="00183134">
        <w:rPr>
          <w:b/>
          <w:bCs/>
        </w:rPr>
        <w:instrText xml:space="preserve"> REF _Ref254603715 \w \h  \* MERGEFORMAT </w:instrText>
      </w:r>
      <w:r w:rsidRPr="00183134">
        <w:rPr>
          <w:b/>
          <w:bCs/>
        </w:rPr>
      </w:r>
      <w:r w:rsidRPr="00183134">
        <w:rPr>
          <w:b/>
          <w:bCs/>
        </w:rPr>
        <w:fldChar w:fldCharType="separate"/>
      </w:r>
      <w:r w:rsidR="0009266D" w:rsidRPr="00183134">
        <w:rPr>
          <w:b/>
          <w:bCs/>
        </w:rPr>
        <w:t>3.3</w:t>
      </w:r>
      <w:r w:rsidRPr="00183134">
        <w:rPr>
          <w:b/>
          <w:bCs/>
        </w:rPr>
        <w:fldChar w:fldCharType="end"/>
      </w:r>
      <w:r w:rsidRPr="00183134">
        <w:rPr>
          <w:b/>
          <w:bCs/>
        </w:rPr>
        <w:t xml:space="preserve"> of the Tender Conditions will apply.</w:t>
      </w:r>
    </w:p>
    <w:p w14:paraId="4F5311B5" w14:textId="77777777" w:rsidR="003937B9" w:rsidRPr="00183134" w:rsidRDefault="003937B9" w:rsidP="00EA6644">
      <w:pPr>
        <w:pStyle w:val="DefenceHeadingNoTOC1"/>
        <w:keepNext/>
        <w:numPr>
          <w:ilvl w:val="0"/>
          <w:numId w:val="83"/>
        </w:numPr>
      </w:pPr>
      <w:bookmarkStart w:id="1845" w:name="_Ref125482453"/>
      <w:r w:rsidRPr="00183134">
        <w:t>INSURANCES</w:t>
      </w:r>
      <w:bookmarkEnd w:id="1845"/>
    </w:p>
    <w:p w14:paraId="40DB24A5" w14:textId="1880F2AD" w:rsidR="003937B9" w:rsidRPr="00183134" w:rsidRDefault="003937B9" w:rsidP="003937B9">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_Ref44942338 \r \h </w:instrText>
      </w:r>
      <w:r w:rsidR="00183134">
        <w:instrText xml:space="preserve"> \* MERGEFORMAT </w:instrText>
      </w:r>
      <w:r w:rsidRPr="00183134">
        <w:fldChar w:fldCharType="separate"/>
      </w:r>
      <w:r w:rsidR="0009266D" w:rsidRPr="00183134">
        <w:t>4(a)(ix)A</w:t>
      </w:r>
      <w:r w:rsidRPr="00183134">
        <w:fldChar w:fldCharType="end"/>
      </w:r>
      <w:r w:rsidRPr="00183134">
        <w:t xml:space="preserve"> of the Tender Conditions and to assist the Commonwealth in evaluating its Tender, the Tenderer is requested to provide details of the insurances which it has or proposes to put in place for the purposes of the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w:t>
      </w:r>
    </w:p>
    <w:p w14:paraId="3219AA41" w14:textId="25EA9C29" w:rsidR="003937B9" w:rsidRPr="00183134" w:rsidRDefault="003937B9" w:rsidP="003937B9">
      <w:pPr>
        <w:pStyle w:val="DefenceNormal"/>
      </w:pPr>
      <w:r w:rsidRPr="00183134">
        <w:t xml:space="preserve">The </w:t>
      </w:r>
      <w:r w:rsidRPr="00183134">
        <w:rPr>
          <w:rStyle w:val="Hyperlink"/>
          <w:color w:val="auto"/>
        </w:rPr>
        <w:t>Tenderer's</w:t>
      </w:r>
      <w:r w:rsidRPr="00183134">
        <w:t xml:space="preserve"> attention is drawn to clause </w:t>
      </w:r>
      <w:r w:rsidR="007801E1" w:rsidRPr="00183134">
        <w:t>4</w:t>
      </w:r>
      <w:r w:rsidRPr="00183134">
        <w:rPr>
          <w:i/>
        </w:rPr>
        <w:t xml:space="preserve"> </w:t>
      </w:r>
      <w:r w:rsidRPr="00183134">
        <w:t xml:space="preserve">of the Conditions of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 xml:space="preserve">.  </w:t>
      </w:r>
    </w:p>
    <w:p w14:paraId="1DA55110" w14:textId="3475850C" w:rsidR="00ED5204" w:rsidRPr="00183134" w:rsidRDefault="003937B9" w:rsidP="00106029">
      <w:pPr>
        <w:pStyle w:val="DefenceNormal"/>
      </w:pPr>
      <w:r w:rsidRPr="00183134">
        <w:t xml:space="preserve">The Tenderer is requested to provide details of the </w:t>
      </w:r>
      <w:r w:rsidR="001068A4" w:rsidRPr="00183134">
        <w:t xml:space="preserve">terms and levels of the </w:t>
      </w:r>
      <w:r w:rsidRPr="00183134">
        <w:t xml:space="preserve">insurances which the Tenderer has or proposes to put in place for the purpose of clauses </w:t>
      </w:r>
      <w:r w:rsidR="007801E1" w:rsidRPr="00183134">
        <w:t>4</w:t>
      </w:r>
      <w:r w:rsidRPr="00183134">
        <w:t>.</w:t>
      </w:r>
      <w:r w:rsidR="007801E1" w:rsidRPr="00183134">
        <w:t>3</w:t>
      </w:r>
      <w:r w:rsidRPr="00183134">
        <w:t> </w:t>
      </w:r>
      <w:r w:rsidRPr="00183134">
        <w:noBreakHyphen/>
        <w:t> </w:t>
      </w:r>
      <w:r w:rsidR="007801E1" w:rsidRPr="00183134">
        <w:t>4</w:t>
      </w:r>
      <w:r w:rsidRPr="00183134">
        <w:t>.</w:t>
      </w:r>
      <w:r w:rsidR="007801E1" w:rsidRPr="00183134">
        <w:t>6</w:t>
      </w:r>
      <w:r w:rsidRPr="00183134">
        <w:t xml:space="preserve"> of the Conditions of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 including as set out below</w:t>
      </w:r>
      <w:r w:rsidR="00806B18" w:rsidRPr="00183134">
        <w:t>.</w:t>
      </w:r>
    </w:p>
    <w:tbl>
      <w:tblPr>
        <w:tblW w:w="52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51"/>
        <w:gridCol w:w="914"/>
        <w:gridCol w:w="897"/>
        <w:gridCol w:w="897"/>
        <w:gridCol w:w="1081"/>
        <w:gridCol w:w="539"/>
        <w:gridCol w:w="1247"/>
        <w:gridCol w:w="1475"/>
        <w:gridCol w:w="1290"/>
      </w:tblGrid>
      <w:tr w:rsidR="00ED5204" w:rsidRPr="00183134" w14:paraId="67CA6D11" w14:textId="77777777" w:rsidTr="006115F0">
        <w:trPr>
          <w:trHeight w:val="300"/>
          <w:tblHeader/>
        </w:trPr>
        <w:tc>
          <w:tcPr>
            <w:tcW w:w="741" w:type="pct"/>
            <w:vMerge w:val="restart"/>
          </w:tcPr>
          <w:p w14:paraId="6A23974B" w14:textId="77777777" w:rsidR="00ED5204" w:rsidRPr="00183134" w:rsidRDefault="00ED5204" w:rsidP="00646CE5">
            <w:pPr>
              <w:pStyle w:val="DefenceNormal"/>
              <w:spacing w:before="120" w:after="120"/>
              <w:jc w:val="center"/>
              <w:rPr>
                <w:b/>
                <w:bCs/>
                <w:sz w:val="14"/>
                <w:szCs w:val="14"/>
              </w:rPr>
            </w:pPr>
            <w:r w:rsidRPr="00183134">
              <w:rPr>
                <w:b/>
                <w:bCs/>
                <w:sz w:val="14"/>
                <w:szCs w:val="14"/>
              </w:rPr>
              <w:t>INSURANCE TYPE</w:t>
            </w:r>
          </w:p>
        </w:tc>
        <w:tc>
          <w:tcPr>
            <w:tcW w:w="467" w:type="pct"/>
            <w:vMerge w:val="restart"/>
          </w:tcPr>
          <w:p w14:paraId="72701932" w14:textId="77777777" w:rsidR="00ED5204" w:rsidRPr="00183134" w:rsidRDefault="00ED5204" w:rsidP="00646CE5">
            <w:pPr>
              <w:pStyle w:val="DefenceNormal"/>
              <w:spacing w:before="120" w:after="120"/>
              <w:jc w:val="center"/>
              <w:rPr>
                <w:b/>
                <w:bCs/>
                <w:sz w:val="14"/>
                <w:szCs w:val="14"/>
              </w:rPr>
            </w:pPr>
            <w:r w:rsidRPr="00183134">
              <w:rPr>
                <w:b/>
                <w:bCs/>
                <w:sz w:val="14"/>
                <w:szCs w:val="14"/>
              </w:rPr>
              <w:t>INSURER AND BROKER</w:t>
            </w:r>
          </w:p>
        </w:tc>
        <w:tc>
          <w:tcPr>
            <w:tcW w:w="458" w:type="pct"/>
            <w:vMerge w:val="restart"/>
          </w:tcPr>
          <w:p w14:paraId="51838428" w14:textId="77777777" w:rsidR="00ED5204" w:rsidRPr="00183134" w:rsidRDefault="001068A4" w:rsidP="00646CE5">
            <w:pPr>
              <w:pStyle w:val="DefenceNormal"/>
              <w:spacing w:before="120" w:after="120"/>
              <w:jc w:val="center"/>
              <w:rPr>
                <w:b/>
                <w:bCs/>
                <w:sz w:val="14"/>
                <w:szCs w:val="14"/>
              </w:rPr>
            </w:pPr>
            <w:r w:rsidRPr="00183134">
              <w:rPr>
                <w:b/>
                <w:bCs/>
                <w:sz w:val="14"/>
                <w:szCs w:val="14"/>
              </w:rPr>
              <w:t xml:space="preserve">INSURER </w:t>
            </w:r>
            <w:r w:rsidR="00ED5204" w:rsidRPr="00183134">
              <w:rPr>
                <w:b/>
                <w:bCs/>
                <w:sz w:val="14"/>
                <w:szCs w:val="14"/>
              </w:rPr>
              <w:t>RATING</w:t>
            </w:r>
          </w:p>
        </w:tc>
        <w:tc>
          <w:tcPr>
            <w:tcW w:w="458" w:type="pct"/>
            <w:vMerge w:val="restart"/>
          </w:tcPr>
          <w:p w14:paraId="3D71C913" w14:textId="77777777" w:rsidR="00ED5204" w:rsidRPr="00183134" w:rsidRDefault="00ED5204" w:rsidP="00646CE5">
            <w:pPr>
              <w:pStyle w:val="DefenceNormal"/>
              <w:spacing w:before="120" w:after="120"/>
              <w:jc w:val="center"/>
              <w:rPr>
                <w:b/>
                <w:bCs/>
                <w:sz w:val="14"/>
                <w:szCs w:val="14"/>
              </w:rPr>
            </w:pPr>
            <w:r w:rsidRPr="00183134">
              <w:rPr>
                <w:b/>
                <w:bCs/>
                <w:sz w:val="14"/>
                <w:szCs w:val="14"/>
              </w:rPr>
              <w:t>POLICY NO</w:t>
            </w:r>
          </w:p>
        </w:tc>
        <w:tc>
          <w:tcPr>
            <w:tcW w:w="552" w:type="pct"/>
            <w:vMerge w:val="restart"/>
          </w:tcPr>
          <w:p w14:paraId="513BAFE0" w14:textId="77777777" w:rsidR="00ED5204" w:rsidRPr="00183134" w:rsidRDefault="00ED5204" w:rsidP="00646CE5">
            <w:pPr>
              <w:pStyle w:val="DefenceNormal"/>
              <w:spacing w:before="120" w:after="120"/>
              <w:jc w:val="center"/>
              <w:rPr>
                <w:b/>
                <w:bCs/>
                <w:sz w:val="14"/>
                <w:szCs w:val="14"/>
              </w:rPr>
            </w:pPr>
            <w:r w:rsidRPr="00183134">
              <w:rPr>
                <w:b/>
                <w:bCs/>
                <w:sz w:val="14"/>
                <w:szCs w:val="14"/>
              </w:rPr>
              <w:t>IS THE TENDERER A NAMED INSURED?</w:t>
            </w:r>
          </w:p>
        </w:tc>
        <w:tc>
          <w:tcPr>
            <w:tcW w:w="912" w:type="pct"/>
            <w:gridSpan w:val="2"/>
            <w:vMerge w:val="restart"/>
          </w:tcPr>
          <w:p w14:paraId="79D6F345" w14:textId="77777777" w:rsidR="00ED5204" w:rsidRPr="00183134" w:rsidRDefault="00ED5204" w:rsidP="00646CE5">
            <w:pPr>
              <w:pStyle w:val="DefenceNormal"/>
              <w:spacing w:before="120" w:after="120"/>
              <w:jc w:val="center"/>
              <w:rPr>
                <w:b/>
                <w:bCs/>
                <w:sz w:val="14"/>
                <w:szCs w:val="14"/>
              </w:rPr>
            </w:pPr>
            <w:r w:rsidRPr="00183134">
              <w:rPr>
                <w:b/>
                <w:bCs/>
                <w:sz w:val="14"/>
                <w:szCs w:val="14"/>
              </w:rPr>
              <w:t>COVER</w:t>
            </w:r>
            <w:r w:rsidR="001068A4" w:rsidRPr="00183134">
              <w:rPr>
                <w:b/>
                <w:bCs/>
                <w:sz w:val="14"/>
                <w:szCs w:val="14"/>
              </w:rPr>
              <w:t xml:space="preserve"> LIMIT</w:t>
            </w:r>
          </w:p>
        </w:tc>
        <w:tc>
          <w:tcPr>
            <w:tcW w:w="753" w:type="pct"/>
            <w:vMerge w:val="restart"/>
          </w:tcPr>
          <w:p w14:paraId="463FA889" w14:textId="77777777" w:rsidR="00ED5204" w:rsidRPr="00183134" w:rsidRDefault="00ED5204" w:rsidP="00646CE5">
            <w:pPr>
              <w:pStyle w:val="DefenceNormal"/>
              <w:spacing w:before="120" w:after="120"/>
              <w:jc w:val="center"/>
              <w:rPr>
                <w:b/>
                <w:bCs/>
                <w:sz w:val="14"/>
                <w:szCs w:val="14"/>
              </w:rPr>
            </w:pPr>
            <w:r w:rsidRPr="00183134">
              <w:rPr>
                <w:b/>
                <w:bCs/>
                <w:sz w:val="14"/>
                <w:szCs w:val="14"/>
              </w:rPr>
              <w:t>POLICY PERIOD</w:t>
            </w:r>
          </w:p>
        </w:tc>
        <w:tc>
          <w:tcPr>
            <w:tcW w:w="659" w:type="pct"/>
            <w:vMerge w:val="restart"/>
          </w:tcPr>
          <w:p w14:paraId="13315D06" w14:textId="6226222D" w:rsidR="00ED5204" w:rsidRPr="00183134" w:rsidRDefault="00ED5204" w:rsidP="00646CE5">
            <w:pPr>
              <w:pStyle w:val="DefenceNormal"/>
              <w:spacing w:before="120" w:after="120"/>
              <w:jc w:val="center"/>
              <w:rPr>
                <w:b/>
                <w:bCs/>
                <w:sz w:val="14"/>
                <w:szCs w:val="14"/>
              </w:rPr>
            </w:pPr>
            <w:r w:rsidRPr="00183134">
              <w:rPr>
                <w:b/>
                <w:bCs/>
                <w:sz w:val="14"/>
                <w:szCs w:val="14"/>
              </w:rPr>
              <w:t>DEDUCTIBLE</w:t>
            </w:r>
          </w:p>
        </w:tc>
      </w:tr>
      <w:tr w:rsidR="00ED5204" w:rsidRPr="00183134" w14:paraId="1B976498" w14:textId="77777777" w:rsidTr="006115F0">
        <w:trPr>
          <w:trHeight w:val="420"/>
          <w:tblHeader/>
        </w:trPr>
        <w:tc>
          <w:tcPr>
            <w:tcW w:w="741" w:type="pct"/>
            <w:vMerge/>
          </w:tcPr>
          <w:p w14:paraId="5BC726BA" w14:textId="77777777" w:rsidR="00ED5204" w:rsidRPr="00183134" w:rsidRDefault="00ED5204" w:rsidP="00301E24">
            <w:pPr>
              <w:pStyle w:val="TableText"/>
              <w:keepNext/>
              <w:spacing w:before="120" w:after="120"/>
              <w:rPr>
                <w:b/>
                <w:bCs/>
                <w:sz w:val="14"/>
                <w:szCs w:val="14"/>
              </w:rPr>
            </w:pPr>
          </w:p>
        </w:tc>
        <w:tc>
          <w:tcPr>
            <w:tcW w:w="467" w:type="pct"/>
            <w:vMerge/>
          </w:tcPr>
          <w:p w14:paraId="02258996" w14:textId="77777777" w:rsidR="00ED5204" w:rsidRPr="00183134" w:rsidRDefault="00ED5204" w:rsidP="00301E24">
            <w:pPr>
              <w:pStyle w:val="TableText"/>
              <w:keepNext/>
              <w:spacing w:before="120" w:after="120"/>
              <w:jc w:val="center"/>
              <w:rPr>
                <w:b/>
                <w:bCs/>
                <w:sz w:val="14"/>
                <w:szCs w:val="14"/>
              </w:rPr>
            </w:pPr>
          </w:p>
        </w:tc>
        <w:tc>
          <w:tcPr>
            <w:tcW w:w="458" w:type="pct"/>
            <w:vMerge/>
          </w:tcPr>
          <w:p w14:paraId="751BF510" w14:textId="77777777" w:rsidR="00ED5204" w:rsidRPr="00183134" w:rsidRDefault="00ED5204" w:rsidP="00301E24">
            <w:pPr>
              <w:pStyle w:val="TableText"/>
              <w:keepNext/>
              <w:spacing w:before="120" w:after="120"/>
              <w:jc w:val="center"/>
              <w:rPr>
                <w:b/>
                <w:bCs/>
                <w:sz w:val="14"/>
                <w:szCs w:val="14"/>
              </w:rPr>
            </w:pPr>
          </w:p>
        </w:tc>
        <w:tc>
          <w:tcPr>
            <w:tcW w:w="458" w:type="pct"/>
            <w:vMerge/>
          </w:tcPr>
          <w:p w14:paraId="4C956225" w14:textId="77777777" w:rsidR="00ED5204" w:rsidRPr="00183134" w:rsidRDefault="00ED5204" w:rsidP="00301E24">
            <w:pPr>
              <w:pStyle w:val="TableText"/>
              <w:keepNext/>
              <w:spacing w:before="120" w:after="120"/>
              <w:jc w:val="center"/>
              <w:rPr>
                <w:b/>
                <w:bCs/>
                <w:sz w:val="14"/>
                <w:szCs w:val="14"/>
              </w:rPr>
            </w:pPr>
          </w:p>
        </w:tc>
        <w:tc>
          <w:tcPr>
            <w:tcW w:w="552" w:type="pct"/>
            <w:vMerge/>
          </w:tcPr>
          <w:p w14:paraId="19E3159D" w14:textId="77777777" w:rsidR="00ED5204" w:rsidRPr="00183134" w:rsidRDefault="00ED5204" w:rsidP="00301E24">
            <w:pPr>
              <w:pStyle w:val="TableText"/>
              <w:keepNext/>
              <w:spacing w:before="120" w:after="120"/>
              <w:jc w:val="center"/>
              <w:rPr>
                <w:b/>
                <w:bCs/>
                <w:sz w:val="14"/>
                <w:szCs w:val="14"/>
              </w:rPr>
            </w:pPr>
          </w:p>
        </w:tc>
        <w:tc>
          <w:tcPr>
            <w:tcW w:w="912" w:type="pct"/>
            <w:gridSpan w:val="2"/>
            <w:vMerge/>
          </w:tcPr>
          <w:p w14:paraId="37C0D84A" w14:textId="77777777" w:rsidR="00ED5204" w:rsidRPr="00183134" w:rsidRDefault="00ED5204" w:rsidP="00301E24">
            <w:pPr>
              <w:pStyle w:val="TableText"/>
              <w:keepNext/>
              <w:spacing w:before="120" w:after="120"/>
              <w:jc w:val="center"/>
              <w:rPr>
                <w:b/>
                <w:bCs/>
                <w:sz w:val="14"/>
                <w:szCs w:val="14"/>
              </w:rPr>
            </w:pPr>
          </w:p>
        </w:tc>
        <w:tc>
          <w:tcPr>
            <w:tcW w:w="753" w:type="pct"/>
            <w:vMerge/>
          </w:tcPr>
          <w:p w14:paraId="7C3667D2" w14:textId="77777777" w:rsidR="00ED5204" w:rsidRPr="00183134" w:rsidRDefault="00ED5204" w:rsidP="00301E24">
            <w:pPr>
              <w:pStyle w:val="TableText"/>
              <w:keepNext/>
              <w:spacing w:before="120" w:after="120"/>
              <w:rPr>
                <w:b/>
                <w:bCs/>
                <w:sz w:val="14"/>
                <w:szCs w:val="14"/>
              </w:rPr>
            </w:pPr>
          </w:p>
        </w:tc>
        <w:tc>
          <w:tcPr>
            <w:tcW w:w="659" w:type="pct"/>
            <w:vMerge/>
          </w:tcPr>
          <w:p w14:paraId="4E39D46E" w14:textId="77777777" w:rsidR="00ED5204" w:rsidRPr="00183134" w:rsidRDefault="00ED5204" w:rsidP="00301E24">
            <w:pPr>
              <w:pStyle w:val="TableText"/>
              <w:keepNext/>
              <w:spacing w:before="120" w:after="120"/>
              <w:rPr>
                <w:b/>
                <w:bCs/>
                <w:sz w:val="14"/>
                <w:szCs w:val="14"/>
              </w:rPr>
            </w:pPr>
          </w:p>
        </w:tc>
      </w:tr>
      <w:tr w:rsidR="00ED5204" w:rsidRPr="00183134" w14:paraId="4FD152E0" w14:textId="77777777" w:rsidTr="006115F0">
        <w:tc>
          <w:tcPr>
            <w:tcW w:w="741" w:type="pct"/>
            <w:vMerge w:val="restart"/>
          </w:tcPr>
          <w:p w14:paraId="19FACC86" w14:textId="77777777" w:rsidR="00ED5204" w:rsidRPr="00183134" w:rsidRDefault="00ED5204" w:rsidP="00646CE5">
            <w:pPr>
              <w:pStyle w:val="DefenceNormal"/>
              <w:spacing w:before="120" w:after="120"/>
              <w:rPr>
                <w:b/>
                <w:bCs/>
                <w:sz w:val="14"/>
                <w:szCs w:val="14"/>
              </w:rPr>
            </w:pPr>
            <w:r w:rsidRPr="00183134">
              <w:rPr>
                <w:b/>
                <w:bCs/>
                <w:sz w:val="14"/>
                <w:szCs w:val="14"/>
              </w:rPr>
              <w:t>CONSTRUCTION RISKS INSURANCE</w:t>
            </w:r>
          </w:p>
        </w:tc>
        <w:tc>
          <w:tcPr>
            <w:tcW w:w="467" w:type="pct"/>
            <w:vMerge w:val="restart"/>
          </w:tcPr>
          <w:p w14:paraId="4584F816" w14:textId="77777777" w:rsidR="00ED5204" w:rsidRPr="00183134" w:rsidRDefault="00ED5204" w:rsidP="00646CE5">
            <w:pPr>
              <w:pStyle w:val="DefenceNormal"/>
              <w:jc w:val="center"/>
              <w:rPr>
                <w:b/>
                <w:bCs/>
                <w:sz w:val="14"/>
              </w:rPr>
            </w:pPr>
          </w:p>
        </w:tc>
        <w:tc>
          <w:tcPr>
            <w:tcW w:w="458" w:type="pct"/>
            <w:vMerge w:val="restart"/>
          </w:tcPr>
          <w:p w14:paraId="192E41CE" w14:textId="77777777" w:rsidR="00ED5204" w:rsidRPr="00183134" w:rsidRDefault="00ED5204" w:rsidP="00646CE5">
            <w:pPr>
              <w:pStyle w:val="DefenceNormal"/>
              <w:jc w:val="center"/>
              <w:rPr>
                <w:b/>
                <w:bCs/>
                <w:sz w:val="14"/>
              </w:rPr>
            </w:pPr>
          </w:p>
        </w:tc>
        <w:tc>
          <w:tcPr>
            <w:tcW w:w="458" w:type="pct"/>
            <w:vMerge w:val="restart"/>
          </w:tcPr>
          <w:p w14:paraId="1E9F3F33" w14:textId="77777777" w:rsidR="00ED5204" w:rsidRPr="00183134" w:rsidRDefault="00ED5204" w:rsidP="00646CE5">
            <w:pPr>
              <w:pStyle w:val="DefenceNormal"/>
              <w:jc w:val="center"/>
              <w:rPr>
                <w:b/>
                <w:bCs/>
                <w:sz w:val="14"/>
              </w:rPr>
            </w:pPr>
          </w:p>
        </w:tc>
        <w:tc>
          <w:tcPr>
            <w:tcW w:w="552" w:type="pct"/>
            <w:vMerge w:val="restart"/>
          </w:tcPr>
          <w:p w14:paraId="5E484651" w14:textId="77777777" w:rsidR="00ED5204" w:rsidRPr="00183134" w:rsidRDefault="00ED5204" w:rsidP="00646CE5">
            <w:pPr>
              <w:pStyle w:val="DefenceNormal"/>
              <w:jc w:val="center"/>
              <w:rPr>
                <w:b/>
                <w:bCs/>
                <w:sz w:val="14"/>
                <w:szCs w:val="14"/>
              </w:rPr>
            </w:pPr>
            <w:r w:rsidRPr="00183134">
              <w:rPr>
                <w:b/>
                <w:bCs/>
                <w:sz w:val="14"/>
                <w:szCs w:val="14"/>
              </w:rPr>
              <w:t>[YES/NO]</w:t>
            </w:r>
          </w:p>
          <w:p w14:paraId="15BE7383" w14:textId="77777777" w:rsidR="00ED5204" w:rsidRPr="00183134" w:rsidRDefault="00ED5204" w:rsidP="00646CE5">
            <w:pPr>
              <w:pStyle w:val="DefenceNormal"/>
              <w:jc w:val="center"/>
              <w:rPr>
                <w:b/>
                <w:bCs/>
                <w:sz w:val="14"/>
                <w:szCs w:val="14"/>
              </w:rPr>
            </w:pPr>
            <w:r w:rsidRPr="00183134">
              <w:rPr>
                <w:b/>
                <w:bCs/>
                <w:sz w:val="14"/>
                <w:szCs w:val="14"/>
              </w:rPr>
              <w:t>[IF NO, PROVIDE DETAILS]</w:t>
            </w:r>
          </w:p>
        </w:tc>
        <w:tc>
          <w:tcPr>
            <w:tcW w:w="275" w:type="pct"/>
            <w:tcBorders>
              <w:right w:val="nil"/>
            </w:tcBorders>
          </w:tcPr>
          <w:p w14:paraId="46621326" w14:textId="77777777" w:rsidR="00ED5204" w:rsidRPr="00183134" w:rsidRDefault="00ED5204" w:rsidP="00646CE5">
            <w:pPr>
              <w:pStyle w:val="DefenceNormal"/>
              <w:rPr>
                <w:sz w:val="14"/>
              </w:rPr>
            </w:pPr>
            <w:r w:rsidRPr="00183134">
              <w:rPr>
                <w:sz w:val="14"/>
              </w:rPr>
              <w:t xml:space="preserve">(a) </w:t>
            </w:r>
          </w:p>
        </w:tc>
        <w:tc>
          <w:tcPr>
            <w:tcW w:w="637" w:type="pct"/>
            <w:tcBorders>
              <w:left w:val="nil"/>
            </w:tcBorders>
          </w:tcPr>
          <w:p w14:paraId="3B85793D" w14:textId="77777777" w:rsidR="00ED5204" w:rsidRPr="00183134" w:rsidRDefault="00ED5204" w:rsidP="00646CE5">
            <w:pPr>
              <w:pStyle w:val="DefenceNormal"/>
              <w:rPr>
                <w:sz w:val="14"/>
              </w:rPr>
            </w:pPr>
            <w:r w:rsidRPr="00183134">
              <w:rPr>
                <w:sz w:val="14"/>
              </w:rPr>
              <w:t>$</w:t>
            </w:r>
            <w:r w:rsidRPr="00183134">
              <w:rPr>
                <w:b/>
                <w:sz w:val="14"/>
              </w:rPr>
              <w:t>[INSERT]</w:t>
            </w:r>
          </w:p>
          <w:p w14:paraId="0A88EA3C" w14:textId="77777777" w:rsidR="00ED5204" w:rsidRPr="00183134" w:rsidRDefault="00ED5204" w:rsidP="00646CE5">
            <w:pPr>
              <w:pStyle w:val="DefenceNormal"/>
              <w:rPr>
                <w:sz w:val="14"/>
              </w:rPr>
            </w:pPr>
            <w:r w:rsidRPr="00183134">
              <w:rPr>
                <w:sz w:val="14"/>
              </w:rPr>
              <w:t>(the Contract Price if no amount is specified)</w:t>
            </w:r>
          </w:p>
        </w:tc>
        <w:tc>
          <w:tcPr>
            <w:tcW w:w="753" w:type="pct"/>
            <w:vMerge w:val="restart"/>
          </w:tcPr>
          <w:p w14:paraId="418EC7CE" w14:textId="77777777" w:rsidR="00ED5204" w:rsidRPr="00183134" w:rsidRDefault="00ED5204" w:rsidP="00646CE5">
            <w:pPr>
              <w:pStyle w:val="DefenceNormal"/>
              <w:jc w:val="center"/>
              <w:rPr>
                <w:b/>
                <w:bCs/>
                <w:sz w:val="14"/>
                <w:szCs w:val="14"/>
              </w:rPr>
            </w:pPr>
          </w:p>
        </w:tc>
        <w:tc>
          <w:tcPr>
            <w:tcW w:w="659" w:type="pct"/>
            <w:vMerge w:val="restart"/>
          </w:tcPr>
          <w:p w14:paraId="1D93F2AB" w14:textId="77777777" w:rsidR="00ED5204" w:rsidRPr="00183134" w:rsidRDefault="00ED5204" w:rsidP="00646CE5">
            <w:pPr>
              <w:pStyle w:val="DefenceNormal"/>
              <w:jc w:val="center"/>
              <w:rPr>
                <w:b/>
                <w:bCs/>
                <w:sz w:val="14"/>
                <w:szCs w:val="14"/>
              </w:rPr>
            </w:pPr>
          </w:p>
        </w:tc>
      </w:tr>
      <w:tr w:rsidR="00ED5204" w:rsidRPr="00183134" w14:paraId="6304B468" w14:textId="77777777" w:rsidTr="006115F0">
        <w:tc>
          <w:tcPr>
            <w:tcW w:w="741" w:type="pct"/>
            <w:vMerge/>
          </w:tcPr>
          <w:p w14:paraId="2C654387" w14:textId="77777777" w:rsidR="00ED5204" w:rsidRPr="00183134" w:rsidRDefault="00ED5204" w:rsidP="00301E24">
            <w:pPr>
              <w:pStyle w:val="TableText"/>
              <w:spacing w:before="120" w:after="120"/>
              <w:rPr>
                <w:b/>
                <w:sz w:val="14"/>
                <w:szCs w:val="14"/>
              </w:rPr>
            </w:pPr>
          </w:p>
        </w:tc>
        <w:tc>
          <w:tcPr>
            <w:tcW w:w="467" w:type="pct"/>
            <w:vMerge/>
          </w:tcPr>
          <w:p w14:paraId="43DC57F3" w14:textId="77777777" w:rsidR="00ED5204" w:rsidRPr="00183134" w:rsidRDefault="00ED5204" w:rsidP="00646CE5">
            <w:pPr>
              <w:pStyle w:val="DefenceNormal"/>
              <w:jc w:val="center"/>
              <w:rPr>
                <w:b/>
                <w:bCs/>
                <w:sz w:val="16"/>
                <w:szCs w:val="14"/>
              </w:rPr>
            </w:pPr>
          </w:p>
        </w:tc>
        <w:tc>
          <w:tcPr>
            <w:tcW w:w="458" w:type="pct"/>
            <w:vMerge/>
          </w:tcPr>
          <w:p w14:paraId="7726F12C" w14:textId="77777777" w:rsidR="00ED5204" w:rsidRPr="00183134" w:rsidRDefault="00ED5204" w:rsidP="00646CE5">
            <w:pPr>
              <w:pStyle w:val="DefenceNormal"/>
              <w:jc w:val="center"/>
              <w:rPr>
                <w:b/>
                <w:bCs/>
                <w:sz w:val="16"/>
                <w:szCs w:val="14"/>
              </w:rPr>
            </w:pPr>
          </w:p>
        </w:tc>
        <w:tc>
          <w:tcPr>
            <w:tcW w:w="458" w:type="pct"/>
            <w:vMerge/>
          </w:tcPr>
          <w:p w14:paraId="2BFF1468" w14:textId="77777777" w:rsidR="00ED5204" w:rsidRPr="00183134" w:rsidRDefault="00ED5204" w:rsidP="00646CE5">
            <w:pPr>
              <w:pStyle w:val="DefenceNormal"/>
              <w:jc w:val="center"/>
              <w:rPr>
                <w:b/>
                <w:bCs/>
                <w:sz w:val="16"/>
                <w:szCs w:val="14"/>
              </w:rPr>
            </w:pPr>
          </w:p>
        </w:tc>
        <w:tc>
          <w:tcPr>
            <w:tcW w:w="552" w:type="pct"/>
            <w:vMerge/>
          </w:tcPr>
          <w:p w14:paraId="73BE9127" w14:textId="77777777" w:rsidR="00ED5204" w:rsidRPr="00183134" w:rsidRDefault="00ED5204" w:rsidP="00646CE5">
            <w:pPr>
              <w:pStyle w:val="DefenceNormal"/>
              <w:jc w:val="center"/>
              <w:rPr>
                <w:b/>
                <w:bCs/>
                <w:sz w:val="14"/>
                <w:szCs w:val="14"/>
              </w:rPr>
            </w:pPr>
          </w:p>
        </w:tc>
        <w:tc>
          <w:tcPr>
            <w:tcW w:w="275" w:type="pct"/>
            <w:tcBorders>
              <w:right w:val="nil"/>
            </w:tcBorders>
          </w:tcPr>
          <w:p w14:paraId="70D367EC" w14:textId="77777777" w:rsidR="00ED5204" w:rsidRPr="00183134" w:rsidRDefault="00ED5204" w:rsidP="00646CE5">
            <w:pPr>
              <w:pStyle w:val="DefenceNormal"/>
              <w:rPr>
                <w:sz w:val="14"/>
              </w:rPr>
            </w:pPr>
            <w:r w:rsidRPr="00183134">
              <w:rPr>
                <w:sz w:val="14"/>
              </w:rPr>
              <w:t>(b)</w:t>
            </w:r>
          </w:p>
        </w:tc>
        <w:tc>
          <w:tcPr>
            <w:tcW w:w="637" w:type="pct"/>
            <w:tcBorders>
              <w:left w:val="nil"/>
            </w:tcBorders>
          </w:tcPr>
          <w:p w14:paraId="7946B228" w14:textId="77777777" w:rsidR="00ED5204" w:rsidRPr="00183134" w:rsidRDefault="00ED5204" w:rsidP="00646CE5">
            <w:pPr>
              <w:pStyle w:val="DefenceNormal"/>
              <w:rPr>
                <w:sz w:val="14"/>
              </w:rPr>
            </w:pPr>
            <w:r w:rsidRPr="00183134">
              <w:rPr>
                <w:sz w:val="14"/>
              </w:rPr>
              <w:t>$</w:t>
            </w:r>
            <w:r w:rsidRPr="00183134">
              <w:rPr>
                <w:b/>
                <w:sz w:val="14"/>
              </w:rPr>
              <w:t>[INSERT]</w:t>
            </w:r>
            <w:r w:rsidRPr="00183134">
              <w:rPr>
                <w:sz w:val="14"/>
              </w:rPr>
              <w:t xml:space="preserve"> or </w:t>
            </w:r>
            <w:r w:rsidRPr="00183134">
              <w:rPr>
                <w:b/>
                <w:sz w:val="14"/>
              </w:rPr>
              <w:t>[INSERT]</w:t>
            </w:r>
            <w:r w:rsidRPr="00183134">
              <w:rPr>
                <w:sz w:val="14"/>
              </w:rPr>
              <w:t xml:space="preserve"> % of the Contract Price to cover the costs </w:t>
            </w:r>
            <w:r w:rsidRPr="00183134">
              <w:rPr>
                <w:sz w:val="14"/>
              </w:rPr>
              <w:lastRenderedPageBreak/>
              <w:t>of demolition and removal of debris</w:t>
            </w:r>
          </w:p>
        </w:tc>
        <w:tc>
          <w:tcPr>
            <w:tcW w:w="753" w:type="pct"/>
            <w:vMerge/>
          </w:tcPr>
          <w:p w14:paraId="282D9840" w14:textId="77777777" w:rsidR="00ED5204" w:rsidRPr="00183134" w:rsidRDefault="00ED5204" w:rsidP="00646CE5">
            <w:pPr>
              <w:pStyle w:val="DefenceNormal"/>
              <w:jc w:val="center"/>
              <w:rPr>
                <w:b/>
                <w:bCs/>
                <w:sz w:val="16"/>
                <w:szCs w:val="14"/>
              </w:rPr>
            </w:pPr>
          </w:p>
        </w:tc>
        <w:tc>
          <w:tcPr>
            <w:tcW w:w="659" w:type="pct"/>
            <w:vMerge/>
          </w:tcPr>
          <w:p w14:paraId="7836A27E" w14:textId="77777777" w:rsidR="00ED5204" w:rsidRPr="00183134" w:rsidRDefault="00ED5204" w:rsidP="00646CE5">
            <w:pPr>
              <w:pStyle w:val="DefenceNormal"/>
              <w:jc w:val="center"/>
              <w:rPr>
                <w:b/>
                <w:bCs/>
                <w:sz w:val="16"/>
                <w:szCs w:val="14"/>
              </w:rPr>
            </w:pPr>
          </w:p>
        </w:tc>
      </w:tr>
      <w:tr w:rsidR="00ED5204" w:rsidRPr="00183134" w14:paraId="1AE82DB5" w14:textId="77777777" w:rsidTr="006115F0">
        <w:tc>
          <w:tcPr>
            <w:tcW w:w="741" w:type="pct"/>
            <w:vMerge/>
          </w:tcPr>
          <w:p w14:paraId="4689E4B4" w14:textId="77777777" w:rsidR="00ED5204" w:rsidRPr="00183134" w:rsidRDefault="00ED5204" w:rsidP="00301E24">
            <w:pPr>
              <w:pStyle w:val="TableText"/>
              <w:spacing w:before="120" w:after="120"/>
              <w:rPr>
                <w:b/>
                <w:sz w:val="14"/>
                <w:szCs w:val="14"/>
              </w:rPr>
            </w:pPr>
          </w:p>
        </w:tc>
        <w:tc>
          <w:tcPr>
            <w:tcW w:w="467" w:type="pct"/>
            <w:vMerge/>
          </w:tcPr>
          <w:p w14:paraId="3317AEF3" w14:textId="77777777" w:rsidR="00ED5204" w:rsidRPr="00183134" w:rsidRDefault="00ED5204" w:rsidP="00646CE5">
            <w:pPr>
              <w:pStyle w:val="DefenceNormal"/>
              <w:jc w:val="center"/>
              <w:rPr>
                <w:b/>
                <w:bCs/>
                <w:sz w:val="16"/>
                <w:szCs w:val="14"/>
              </w:rPr>
            </w:pPr>
          </w:p>
        </w:tc>
        <w:tc>
          <w:tcPr>
            <w:tcW w:w="458" w:type="pct"/>
            <w:vMerge/>
          </w:tcPr>
          <w:p w14:paraId="2E9F66C9" w14:textId="77777777" w:rsidR="00ED5204" w:rsidRPr="00183134" w:rsidRDefault="00ED5204" w:rsidP="00646CE5">
            <w:pPr>
              <w:pStyle w:val="DefenceNormal"/>
              <w:jc w:val="center"/>
              <w:rPr>
                <w:b/>
                <w:bCs/>
                <w:sz w:val="16"/>
                <w:szCs w:val="14"/>
              </w:rPr>
            </w:pPr>
          </w:p>
        </w:tc>
        <w:tc>
          <w:tcPr>
            <w:tcW w:w="458" w:type="pct"/>
            <w:vMerge/>
          </w:tcPr>
          <w:p w14:paraId="343703F0" w14:textId="77777777" w:rsidR="00ED5204" w:rsidRPr="00183134" w:rsidRDefault="00ED5204" w:rsidP="00646CE5">
            <w:pPr>
              <w:pStyle w:val="DefenceNormal"/>
              <w:jc w:val="center"/>
              <w:rPr>
                <w:b/>
                <w:bCs/>
                <w:sz w:val="16"/>
                <w:szCs w:val="14"/>
              </w:rPr>
            </w:pPr>
          </w:p>
        </w:tc>
        <w:tc>
          <w:tcPr>
            <w:tcW w:w="552" w:type="pct"/>
            <w:vMerge/>
          </w:tcPr>
          <w:p w14:paraId="3D9EDCA3" w14:textId="77777777" w:rsidR="00ED5204" w:rsidRPr="00183134" w:rsidRDefault="00ED5204" w:rsidP="00646CE5">
            <w:pPr>
              <w:pStyle w:val="DefenceNormal"/>
              <w:jc w:val="center"/>
              <w:rPr>
                <w:b/>
                <w:bCs/>
                <w:sz w:val="14"/>
                <w:szCs w:val="14"/>
              </w:rPr>
            </w:pPr>
          </w:p>
        </w:tc>
        <w:tc>
          <w:tcPr>
            <w:tcW w:w="275" w:type="pct"/>
            <w:tcBorders>
              <w:right w:val="nil"/>
            </w:tcBorders>
          </w:tcPr>
          <w:p w14:paraId="128339E0" w14:textId="77777777" w:rsidR="00ED5204" w:rsidRPr="00183134" w:rsidRDefault="00ED5204" w:rsidP="00646CE5">
            <w:pPr>
              <w:pStyle w:val="DefenceNormal"/>
              <w:rPr>
                <w:sz w:val="14"/>
              </w:rPr>
            </w:pPr>
            <w:r w:rsidRPr="00183134">
              <w:rPr>
                <w:sz w:val="14"/>
              </w:rPr>
              <w:t>(c)</w:t>
            </w:r>
          </w:p>
        </w:tc>
        <w:tc>
          <w:tcPr>
            <w:tcW w:w="637" w:type="pct"/>
            <w:tcBorders>
              <w:left w:val="nil"/>
            </w:tcBorders>
          </w:tcPr>
          <w:p w14:paraId="4F5005FD" w14:textId="77777777" w:rsidR="00ED5204" w:rsidRPr="00183134" w:rsidRDefault="00ED5204" w:rsidP="00646CE5">
            <w:pPr>
              <w:pStyle w:val="DefenceNormal"/>
              <w:rPr>
                <w:sz w:val="14"/>
              </w:rPr>
            </w:pPr>
            <w:r w:rsidRPr="00183134">
              <w:rPr>
                <w:sz w:val="14"/>
              </w:rPr>
              <w:t>$</w:t>
            </w:r>
            <w:r w:rsidRPr="00183134">
              <w:rPr>
                <w:b/>
                <w:sz w:val="14"/>
              </w:rPr>
              <w:t>[INSERT]</w:t>
            </w:r>
            <w:r w:rsidRPr="00183134">
              <w:rPr>
                <w:sz w:val="14"/>
              </w:rPr>
              <w:t xml:space="preserve"> or </w:t>
            </w:r>
            <w:r w:rsidRPr="00183134">
              <w:rPr>
                <w:b/>
                <w:sz w:val="14"/>
              </w:rPr>
              <w:t>[INSERT]</w:t>
            </w:r>
            <w:r w:rsidRPr="00183134">
              <w:rPr>
                <w:sz w:val="14"/>
              </w:rPr>
              <w:t xml:space="preserve"> % of the Contract Price to cover the Commonwealth's consultant fees</w:t>
            </w:r>
          </w:p>
        </w:tc>
        <w:tc>
          <w:tcPr>
            <w:tcW w:w="753" w:type="pct"/>
            <w:vMerge/>
          </w:tcPr>
          <w:p w14:paraId="4C029CEA" w14:textId="77777777" w:rsidR="00ED5204" w:rsidRPr="00183134" w:rsidRDefault="00ED5204" w:rsidP="00646CE5">
            <w:pPr>
              <w:pStyle w:val="DefenceNormal"/>
              <w:jc w:val="center"/>
              <w:rPr>
                <w:b/>
                <w:bCs/>
                <w:sz w:val="16"/>
                <w:szCs w:val="14"/>
              </w:rPr>
            </w:pPr>
          </w:p>
        </w:tc>
        <w:tc>
          <w:tcPr>
            <w:tcW w:w="659" w:type="pct"/>
            <w:vMerge/>
          </w:tcPr>
          <w:p w14:paraId="1B4AAD54" w14:textId="77777777" w:rsidR="00ED5204" w:rsidRPr="00183134" w:rsidRDefault="00ED5204" w:rsidP="00646CE5">
            <w:pPr>
              <w:pStyle w:val="DefenceNormal"/>
              <w:jc w:val="center"/>
              <w:rPr>
                <w:b/>
                <w:bCs/>
                <w:sz w:val="16"/>
                <w:szCs w:val="14"/>
              </w:rPr>
            </w:pPr>
          </w:p>
        </w:tc>
      </w:tr>
      <w:tr w:rsidR="00ED5204" w:rsidRPr="00183134" w14:paraId="537E0360" w14:textId="77777777" w:rsidTr="006115F0">
        <w:tc>
          <w:tcPr>
            <w:tcW w:w="741" w:type="pct"/>
            <w:vMerge/>
          </w:tcPr>
          <w:p w14:paraId="582E4973" w14:textId="77777777" w:rsidR="00ED5204" w:rsidRPr="00183134" w:rsidRDefault="00ED5204" w:rsidP="00301E24">
            <w:pPr>
              <w:pStyle w:val="TableText"/>
              <w:spacing w:before="120" w:after="120"/>
              <w:rPr>
                <w:b/>
                <w:sz w:val="14"/>
                <w:szCs w:val="14"/>
              </w:rPr>
            </w:pPr>
          </w:p>
        </w:tc>
        <w:tc>
          <w:tcPr>
            <w:tcW w:w="467" w:type="pct"/>
            <w:vMerge/>
          </w:tcPr>
          <w:p w14:paraId="02C4B2AC" w14:textId="77777777" w:rsidR="00ED5204" w:rsidRPr="00183134" w:rsidRDefault="00ED5204" w:rsidP="00646CE5">
            <w:pPr>
              <w:pStyle w:val="DefenceNormal"/>
              <w:jc w:val="center"/>
              <w:rPr>
                <w:b/>
                <w:bCs/>
                <w:sz w:val="16"/>
                <w:szCs w:val="14"/>
              </w:rPr>
            </w:pPr>
          </w:p>
        </w:tc>
        <w:tc>
          <w:tcPr>
            <w:tcW w:w="458" w:type="pct"/>
            <w:vMerge/>
          </w:tcPr>
          <w:p w14:paraId="4F07278E" w14:textId="77777777" w:rsidR="00ED5204" w:rsidRPr="00183134" w:rsidRDefault="00ED5204" w:rsidP="00646CE5">
            <w:pPr>
              <w:pStyle w:val="DefenceNormal"/>
              <w:jc w:val="center"/>
              <w:rPr>
                <w:b/>
                <w:bCs/>
                <w:sz w:val="16"/>
                <w:szCs w:val="14"/>
              </w:rPr>
            </w:pPr>
          </w:p>
        </w:tc>
        <w:tc>
          <w:tcPr>
            <w:tcW w:w="458" w:type="pct"/>
            <w:vMerge/>
          </w:tcPr>
          <w:p w14:paraId="60855FD5" w14:textId="77777777" w:rsidR="00ED5204" w:rsidRPr="00183134" w:rsidRDefault="00ED5204" w:rsidP="00646CE5">
            <w:pPr>
              <w:pStyle w:val="DefenceNormal"/>
              <w:jc w:val="center"/>
              <w:rPr>
                <w:b/>
                <w:bCs/>
                <w:sz w:val="16"/>
                <w:szCs w:val="14"/>
              </w:rPr>
            </w:pPr>
          </w:p>
        </w:tc>
        <w:tc>
          <w:tcPr>
            <w:tcW w:w="552" w:type="pct"/>
            <w:vMerge/>
          </w:tcPr>
          <w:p w14:paraId="77BA58C6" w14:textId="77777777" w:rsidR="00ED5204" w:rsidRPr="00183134" w:rsidRDefault="00ED5204" w:rsidP="00646CE5">
            <w:pPr>
              <w:pStyle w:val="DefenceNormal"/>
              <w:jc w:val="center"/>
              <w:rPr>
                <w:b/>
                <w:bCs/>
                <w:sz w:val="14"/>
                <w:szCs w:val="14"/>
              </w:rPr>
            </w:pPr>
          </w:p>
        </w:tc>
        <w:tc>
          <w:tcPr>
            <w:tcW w:w="275" w:type="pct"/>
            <w:tcBorders>
              <w:right w:val="nil"/>
            </w:tcBorders>
          </w:tcPr>
          <w:p w14:paraId="42ECA16F" w14:textId="77777777" w:rsidR="00ED5204" w:rsidRPr="00183134" w:rsidRDefault="00ED5204" w:rsidP="00646CE5">
            <w:pPr>
              <w:pStyle w:val="DefenceNormal"/>
              <w:rPr>
                <w:sz w:val="14"/>
              </w:rPr>
            </w:pPr>
            <w:r w:rsidRPr="00183134">
              <w:rPr>
                <w:sz w:val="14"/>
              </w:rPr>
              <w:t>(d)</w:t>
            </w:r>
          </w:p>
        </w:tc>
        <w:tc>
          <w:tcPr>
            <w:tcW w:w="637" w:type="pct"/>
            <w:tcBorders>
              <w:left w:val="nil"/>
            </w:tcBorders>
          </w:tcPr>
          <w:p w14:paraId="0AFA02C2" w14:textId="77777777" w:rsidR="00ED5204" w:rsidRPr="00183134" w:rsidRDefault="00ED5204" w:rsidP="00646CE5">
            <w:pPr>
              <w:pStyle w:val="DefenceNormal"/>
              <w:rPr>
                <w:sz w:val="14"/>
              </w:rPr>
            </w:pPr>
            <w:r w:rsidRPr="00183134">
              <w:rPr>
                <w:sz w:val="14"/>
              </w:rPr>
              <w:t>$</w:t>
            </w:r>
            <w:r w:rsidRPr="00183134">
              <w:rPr>
                <w:b/>
                <w:sz w:val="14"/>
              </w:rPr>
              <w:t>[INSERT]</w:t>
            </w:r>
            <w:r w:rsidRPr="00183134">
              <w:rPr>
                <w:sz w:val="14"/>
              </w:rPr>
              <w:t xml:space="preserve"> for the value of materials or things to be supplied by the Commonwealth</w:t>
            </w:r>
          </w:p>
        </w:tc>
        <w:tc>
          <w:tcPr>
            <w:tcW w:w="753" w:type="pct"/>
            <w:vMerge/>
          </w:tcPr>
          <w:p w14:paraId="34488161" w14:textId="77777777" w:rsidR="00ED5204" w:rsidRPr="00183134" w:rsidRDefault="00ED5204" w:rsidP="00646CE5">
            <w:pPr>
              <w:pStyle w:val="DefenceNormal"/>
              <w:jc w:val="center"/>
              <w:rPr>
                <w:b/>
                <w:bCs/>
                <w:sz w:val="16"/>
                <w:szCs w:val="14"/>
              </w:rPr>
            </w:pPr>
          </w:p>
        </w:tc>
        <w:tc>
          <w:tcPr>
            <w:tcW w:w="659" w:type="pct"/>
            <w:vMerge/>
          </w:tcPr>
          <w:p w14:paraId="5C9822DB" w14:textId="77777777" w:rsidR="00ED5204" w:rsidRPr="00183134" w:rsidRDefault="00ED5204" w:rsidP="00646CE5">
            <w:pPr>
              <w:pStyle w:val="DefenceNormal"/>
              <w:jc w:val="center"/>
              <w:rPr>
                <w:b/>
                <w:bCs/>
                <w:sz w:val="16"/>
                <w:szCs w:val="14"/>
              </w:rPr>
            </w:pPr>
          </w:p>
        </w:tc>
      </w:tr>
      <w:tr w:rsidR="00ED5204" w:rsidRPr="00183134" w14:paraId="3698F095" w14:textId="77777777" w:rsidTr="006115F0">
        <w:tc>
          <w:tcPr>
            <w:tcW w:w="741" w:type="pct"/>
            <w:vMerge/>
          </w:tcPr>
          <w:p w14:paraId="24544F38" w14:textId="77777777" w:rsidR="00ED5204" w:rsidRPr="00183134" w:rsidRDefault="00ED5204" w:rsidP="00301E24">
            <w:pPr>
              <w:pStyle w:val="TableText"/>
              <w:spacing w:before="120" w:after="120"/>
              <w:rPr>
                <w:b/>
                <w:sz w:val="14"/>
                <w:szCs w:val="14"/>
              </w:rPr>
            </w:pPr>
          </w:p>
        </w:tc>
        <w:tc>
          <w:tcPr>
            <w:tcW w:w="467" w:type="pct"/>
            <w:vMerge/>
          </w:tcPr>
          <w:p w14:paraId="516FECE9" w14:textId="77777777" w:rsidR="00ED5204" w:rsidRPr="00183134" w:rsidRDefault="00ED5204" w:rsidP="00646CE5">
            <w:pPr>
              <w:pStyle w:val="DefenceNormal"/>
              <w:jc w:val="center"/>
              <w:rPr>
                <w:b/>
                <w:bCs/>
                <w:sz w:val="16"/>
                <w:szCs w:val="14"/>
              </w:rPr>
            </w:pPr>
          </w:p>
        </w:tc>
        <w:tc>
          <w:tcPr>
            <w:tcW w:w="458" w:type="pct"/>
            <w:vMerge/>
          </w:tcPr>
          <w:p w14:paraId="4DE0911E" w14:textId="77777777" w:rsidR="00ED5204" w:rsidRPr="00183134" w:rsidRDefault="00ED5204" w:rsidP="00646CE5">
            <w:pPr>
              <w:pStyle w:val="DefenceNormal"/>
              <w:jc w:val="center"/>
              <w:rPr>
                <w:b/>
                <w:bCs/>
                <w:sz w:val="16"/>
                <w:szCs w:val="14"/>
              </w:rPr>
            </w:pPr>
          </w:p>
        </w:tc>
        <w:tc>
          <w:tcPr>
            <w:tcW w:w="458" w:type="pct"/>
            <w:vMerge/>
          </w:tcPr>
          <w:p w14:paraId="3B2C0A02" w14:textId="77777777" w:rsidR="00ED5204" w:rsidRPr="00183134" w:rsidRDefault="00ED5204" w:rsidP="00646CE5">
            <w:pPr>
              <w:pStyle w:val="DefenceNormal"/>
              <w:jc w:val="center"/>
              <w:rPr>
                <w:b/>
                <w:bCs/>
                <w:sz w:val="16"/>
                <w:szCs w:val="14"/>
              </w:rPr>
            </w:pPr>
          </w:p>
        </w:tc>
        <w:tc>
          <w:tcPr>
            <w:tcW w:w="552" w:type="pct"/>
            <w:vMerge/>
          </w:tcPr>
          <w:p w14:paraId="2388CDF6" w14:textId="77777777" w:rsidR="00ED5204" w:rsidRPr="00183134" w:rsidRDefault="00ED5204" w:rsidP="00646CE5">
            <w:pPr>
              <w:pStyle w:val="DefenceNormal"/>
              <w:jc w:val="center"/>
              <w:rPr>
                <w:b/>
                <w:bCs/>
                <w:sz w:val="14"/>
                <w:szCs w:val="14"/>
              </w:rPr>
            </w:pPr>
          </w:p>
        </w:tc>
        <w:tc>
          <w:tcPr>
            <w:tcW w:w="275" w:type="pct"/>
            <w:tcBorders>
              <w:right w:val="nil"/>
            </w:tcBorders>
          </w:tcPr>
          <w:p w14:paraId="52522B09" w14:textId="77777777" w:rsidR="00ED5204" w:rsidRPr="00183134" w:rsidRDefault="00ED5204" w:rsidP="00646CE5">
            <w:pPr>
              <w:pStyle w:val="DefenceNormal"/>
              <w:rPr>
                <w:sz w:val="14"/>
              </w:rPr>
            </w:pPr>
            <w:r w:rsidRPr="00183134">
              <w:rPr>
                <w:sz w:val="14"/>
              </w:rPr>
              <w:t>(e)</w:t>
            </w:r>
          </w:p>
        </w:tc>
        <w:tc>
          <w:tcPr>
            <w:tcW w:w="637" w:type="pct"/>
            <w:tcBorders>
              <w:left w:val="nil"/>
            </w:tcBorders>
          </w:tcPr>
          <w:p w14:paraId="3549DBDA" w14:textId="77777777" w:rsidR="00ED5204" w:rsidRPr="00183134" w:rsidRDefault="00ED5204" w:rsidP="00646CE5">
            <w:pPr>
              <w:pStyle w:val="DefenceNormal"/>
              <w:rPr>
                <w:sz w:val="14"/>
              </w:rPr>
            </w:pPr>
            <w:r w:rsidRPr="00183134">
              <w:rPr>
                <w:b/>
                <w:sz w:val="14"/>
              </w:rPr>
              <w:t>[INSERT]</w:t>
            </w:r>
            <w:r w:rsidRPr="00183134">
              <w:rPr>
                <w:sz w:val="14"/>
              </w:rPr>
              <w:t xml:space="preserve"> % of the total of the amounts in (a) to (d) to cover escalation costs. </w:t>
            </w:r>
          </w:p>
        </w:tc>
        <w:tc>
          <w:tcPr>
            <w:tcW w:w="753" w:type="pct"/>
            <w:vMerge/>
          </w:tcPr>
          <w:p w14:paraId="6D83FD07" w14:textId="77777777" w:rsidR="00ED5204" w:rsidRPr="00183134" w:rsidRDefault="00ED5204" w:rsidP="00646CE5">
            <w:pPr>
              <w:pStyle w:val="DefenceNormal"/>
              <w:jc w:val="center"/>
              <w:rPr>
                <w:b/>
                <w:bCs/>
                <w:sz w:val="16"/>
                <w:szCs w:val="14"/>
              </w:rPr>
            </w:pPr>
          </w:p>
        </w:tc>
        <w:tc>
          <w:tcPr>
            <w:tcW w:w="659" w:type="pct"/>
            <w:vMerge/>
          </w:tcPr>
          <w:p w14:paraId="7B8EF6A4" w14:textId="77777777" w:rsidR="00ED5204" w:rsidRPr="00183134" w:rsidRDefault="00ED5204" w:rsidP="00646CE5">
            <w:pPr>
              <w:pStyle w:val="DefenceNormal"/>
              <w:jc w:val="center"/>
              <w:rPr>
                <w:b/>
                <w:bCs/>
                <w:sz w:val="16"/>
                <w:szCs w:val="14"/>
              </w:rPr>
            </w:pPr>
          </w:p>
        </w:tc>
      </w:tr>
      <w:tr w:rsidR="00ED5204" w:rsidRPr="00183134" w14:paraId="35B7B55A" w14:textId="77777777" w:rsidTr="006115F0">
        <w:tc>
          <w:tcPr>
            <w:tcW w:w="741" w:type="pct"/>
          </w:tcPr>
          <w:p w14:paraId="24525979" w14:textId="77777777" w:rsidR="00ED5204" w:rsidRPr="00183134" w:rsidRDefault="00ED5204" w:rsidP="00646CE5">
            <w:pPr>
              <w:pStyle w:val="DefenceNormal"/>
              <w:spacing w:before="120" w:after="120"/>
              <w:rPr>
                <w:b/>
                <w:bCs/>
                <w:sz w:val="14"/>
                <w:szCs w:val="14"/>
              </w:rPr>
            </w:pPr>
            <w:r w:rsidRPr="00183134">
              <w:rPr>
                <w:b/>
                <w:bCs/>
                <w:sz w:val="14"/>
                <w:szCs w:val="14"/>
              </w:rPr>
              <w:t>PUBLIC LIABILITY INSURANCE</w:t>
            </w:r>
          </w:p>
        </w:tc>
        <w:tc>
          <w:tcPr>
            <w:tcW w:w="467" w:type="pct"/>
          </w:tcPr>
          <w:p w14:paraId="063F4C87" w14:textId="77777777" w:rsidR="00ED5204" w:rsidRPr="00183134" w:rsidRDefault="00ED5204" w:rsidP="00646CE5">
            <w:pPr>
              <w:pStyle w:val="DefenceNormal"/>
              <w:jc w:val="center"/>
              <w:rPr>
                <w:b/>
                <w:bCs/>
                <w:sz w:val="14"/>
                <w:szCs w:val="14"/>
              </w:rPr>
            </w:pPr>
          </w:p>
        </w:tc>
        <w:tc>
          <w:tcPr>
            <w:tcW w:w="458" w:type="pct"/>
          </w:tcPr>
          <w:p w14:paraId="45679B27" w14:textId="77777777" w:rsidR="00ED5204" w:rsidRPr="00183134" w:rsidRDefault="00ED5204" w:rsidP="00646CE5">
            <w:pPr>
              <w:pStyle w:val="DefenceNormal"/>
              <w:jc w:val="center"/>
              <w:rPr>
                <w:b/>
                <w:bCs/>
                <w:sz w:val="14"/>
                <w:szCs w:val="14"/>
              </w:rPr>
            </w:pPr>
          </w:p>
        </w:tc>
        <w:tc>
          <w:tcPr>
            <w:tcW w:w="458" w:type="pct"/>
          </w:tcPr>
          <w:p w14:paraId="32B80547" w14:textId="77777777" w:rsidR="00ED5204" w:rsidRPr="00183134" w:rsidRDefault="00ED5204" w:rsidP="00646CE5">
            <w:pPr>
              <w:pStyle w:val="DefenceNormal"/>
              <w:jc w:val="center"/>
              <w:rPr>
                <w:b/>
                <w:bCs/>
                <w:sz w:val="14"/>
                <w:szCs w:val="14"/>
              </w:rPr>
            </w:pPr>
          </w:p>
        </w:tc>
        <w:tc>
          <w:tcPr>
            <w:tcW w:w="552" w:type="pct"/>
          </w:tcPr>
          <w:p w14:paraId="58AF5407" w14:textId="77777777" w:rsidR="00ED5204" w:rsidRPr="00183134" w:rsidRDefault="00F03A9C" w:rsidP="00646CE5">
            <w:pPr>
              <w:pStyle w:val="DefenceNormal"/>
              <w:jc w:val="center"/>
              <w:rPr>
                <w:b/>
                <w:bCs/>
                <w:sz w:val="14"/>
                <w:szCs w:val="14"/>
              </w:rPr>
            </w:pPr>
            <w:r w:rsidRPr="00183134">
              <w:rPr>
                <w:b/>
                <w:bCs/>
                <w:sz w:val="14"/>
                <w:szCs w:val="14"/>
              </w:rPr>
              <w:t>[</w:t>
            </w:r>
            <w:r w:rsidR="00ED5204" w:rsidRPr="00183134">
              <w:rPr>
                <w:b/>
                <w:bCs/>
                <w:sz w:val="14"/>
                <w:szCs w:val="14"/>
              </w:rPr>
              <w:t>YES/NO]</w:t>
            </w:r>
          </w:p>
          <w:p w14:paraId="59376536" w14:textId="77777777" w:rsidR="00ED5204" w:rsidRPr="00183134" w:rsidRDefault="00ED5204" w:rsidP="00646CE5">
            <w:pPr>
              <w:pStyle w:val="DefenceNormal"/>
              <w:jc w:val="center"/>
              <w:rPr>
                <w:b/>
                <w:bCs/>
                <w:sz w:val="14"/>
                <w:szCs w:val="14"/>
              </w:rPr>
            </w:pPr>
            <w:r w:rsidRPr="00183134">
              <w:rPr>
                <w:b/>
                <w:bCs/>
                <w:sz w:val="14"/>
                <w:szCs w:val="14"/>
              </w:rPr>
              <w:t>[IF NO, PROVIDE DETAILS]</w:t>
            </w:r>
          </w:p>
        </w:tc>
        <w:tc>
          <w:tcPr>
            <w:tcW w:w="912" w:type="pct"/>
            <w:gridSpan w:val="2"/>
          </w:tcPr>
          <w:p w14:paraId="3D32AC33" w14:textId="77777777" w:rsidR="00ED5204" w:rsidRPr="00183134" w:rsidRDefault="00ED5204" w:rsidP="00646CE5">
            <w:pPr>
              <w:pStyle w:val="DefenceNormal"/>
              <w:rPr>
                <w:b/>
                <w:sz w:val="14"/>
              </w:rPr>
            </w:pPr>
            <w:r w:rsidRPr="00183134">
              <w:rPr>
                <w:b/>
                <w:sz w:val="14"/>
              </w:rPr>
              <w:t>IF WRITTEN ON OCCURRENCE BASIS:</w:t>
            </w:r>
          </w:p>
          <w:p w14:paraId="5C04E35D" w14:textId="77777777" w:rsidR="00ED5204" w:rsidRPr="00183134" w:rsidRDefault="00ED5204" w:rsidP="00646CE5">
            <w:pPr>
              <w:pStyle w:val="DefenceNormal"/>
              <w:rPr>
                <w:sz w:val="14"/>
              </w:rPr>
            </w:pPr>
            <w:r w:rsidRPr="00183134">
              <w:rPr>
                <w:sz w:val="14"/>
              </w:rPr>
              <w:t>$</w:t>
            </w:r>
            <w:r w:rsidRPr="00183134">
              <w:rPr>
                <w:b/>
                <w:sz w:val="14"/>
              </w:rPr>
              <w:t>[INSERT]</w:t>
            </w:r>
            <w:r w:rsidRPr="00183134">
              <w:rPr>
                <w:sz w:val="14"/>
              </w:rPr>
              <w:t xml:space="preserve"> </w:t>
            </w:r>
            <w:proofErr w:type="gramStart"/>
            <w:r w:rsidRPr="00183134">
              <w:rPr>
                <w:sz w:val="14"/>
              </w:rPr>
              <w:t>each and every</w:t>
            </w:r>
            <w:proofErr w:type="gramEnd"/>
            <w:r w:rsidRPr="00183134">
              <w:rPr>
                <w:sz w:val="14"/>
              </w:rPr>
              <w:t xml:space="preserve"> occurrence</w:t>
            </w:r>
          </w:p>
          <w:p w14:paraId="42934186" w14:textId="77777777" w:rsidR="00ED5204" w:rsidRPr="00183134" w:rsidRDefault="00ED5204" w:rsidP="00646CE5">
            <w:pPr>
              <w:pStyle w:val="DefenceNormal"/>
              <w:rPr>
                <w:b/>
                <w:sz w:val="14"/>
              </w:rPr>
            </w:pPr>
            <w:r w:rsidRPr="00183134">
              <w:rPr>
                <w:b/>
                <w:sz w:val="14"/>
              </w:rPr>
              <w:t>IF WRITTEN ON CLAIMS MADE BASIS:</w:t>
            </w:r>
          </w:p>
          <w:p w14:paraId="26458A3F" w14:textId="77777777" w:rsidR="00ED5204" w:rsidRPr="00183134" w:rsidRDefault="00ED5204" w:rsidP="00646CE5">
            <w:pPr>
              <w:pStyle w:val="DefenceNormal"/>
              <w:rPr>
                <w:sz w:val="14"/>
              </w:rPr>
            </w:pPr>
            <w:r w:rsidRPr="00183134">
              <w:rPr>
                <w:sz w:val="14"/>
              </w:rPr>
              <w:t>$</w:t>
            </w:r>
            <w:r w:rsidRPr="00183134">
              <w:rPr>
                <w:b/>
                <w:sz w:val="14"/>
              </w:rPr>
              <w:t>[INSERT]</w:t>
            </w:r>
            <w:r w:rsidRPr="00183134">
              <w:rPr>
                <w:sz w:val="14"/>
              </w:rPr>
              <w:t xml:space="preserve"> per claim</w:t>
            </w:r>
          </w:p>
          <w:p w14:paraId="54D56130" w14:textId="77777777" w:rsidR="00ED5204" w:rsidRPr="00183134" w:rsidRDefault="00ED5204" w:rsidP="00646CE5">
            <w:pPr>
              <w:pStyle w:val="DefenceNormal"/>
              <w:rPr>
                <w:sz w:val="14"/>
              </w:rPr>
            </w:pPr>
            <w:r w:rsidRPr="00183134">
              <w:rPr>
                <w:sz w:val="14"/>
              </w:rPr>
              <w:t>$</w:t>
            </w:r>
            <w:r w:rsidRPr="00183134">
              <w:rPr>
                <w:b/>
                <w:sz w:val="14"/>
              </w:rPr>
              <w:t>[INSERT]</w:t>
            </w:r>
            <w:r w:rsidRPr="00183134">
              <w:rPr>
                <w:sz w:val="14"/>
              </w:rPr>
              <w:t xml:space="preserve"> in aggregate</w:t>
            </w:r>
          </w:p>
          <w:p w14:paraId="18FE4129" w14:textId="77777777" w:rsidR="00ED5204" w:rsidRPr="00183134" w:rsidRDefault="00ED5204" w:rsidP="00646CE5">
            <w:pPr>
              <w:pStyle w:val="DefenceNormal"/>
              <w:rPr>
                <w:sz w:val="14"/>
              </w:rPr>
            </w:pPr>
            <w:r w:rsidRPr="00183134">
              <w:rPr>
                <w:sz w:val="14"/>
              </w:rPr>
              <w:t>Worldwide limits:</w:t>
            </w:r>
          </w:p>
          <w:p w14:paraId="6D1689C0" w14:textId="77777777" w:rsidR="00ED5204" w:rsidRPr="00183134" w:rsidRDefault="00ED5204" w:rsidP="00646CE5">
            <w:pPr>
              <w:pStyle w:val="DefenceNormal"/>
              <w:rPr>
                <w:sz w:val="14"/>
              </w:rPr>
            </w:pPr>
            <w:r w:rsidRPr="00183134">
              <w:rPr>
                <w:sz w:val="14"/>
              </w:rPr>
              <w:t xml:space="preserve">Jurisdictional limits: </w:t>
            </w:r>
          </w:p>
        </w:tc>
        <w:tc>
          <w:tcPr>
            <w:tcW w:w="753" w:type="pct"/>
          </w:tcPr>
          <w:p w14:paraId="14AF6C03" w14:textId="77777777" w:rsidR="00ED5204" w:rsidRPr="00183134" w:rsidRDefault="00ED5204" w:rsidP="00646CE5">
            <w:pPr>
              <w:pStyle w:val="DefenceNormal"/>
              <w:jc w:val="center"/>
              <w:rPr>
                <w:b/>
                <w:bCs/>
                <w:sz w:val="14"/>
                <w:szCs w:val="14"/>
              </w:rPr>
            </w:pPr>
          </w:p>
        </w:tc>
        <w:tc>
          <w:tcPr>
            <w:tcW w:w="659" w:type="pct"/>
          </w:tcPr>
          <w:p w14:paraId="28CF59E0" w14:textId="77777777" w:rsidR="00ED5204" w:rsidRPr="00183134" w:rsidRDefault="00ED5204" w:rsidP="00646CE5">
            <w:pPr>
              <w:pStyle w:val="DefenceNormal"/>
              <w:jc w:val="center"/>
              <w:rPr>
                <w:b/>
                <w:bCs/>
                <w:sz w:val="14"/>
                <w:szCs w:val="14"/>
              </w:rPr>
            </w:pPr>
          </w:p>
        </w:tc>
      </w:tr>
      <w:tr w:rsidR="00ED5204" w:rsidRPr="00183134" w14:paraId="6EABCB80" w14:textId="77777777" w:rsidTr="006115F0">
        <w:tc>
          <w:tcPr>
            <w:tcW w:w="741" w:type="pct"/>
          </w:tcPr>
          <w:p w14:paraId="63B50267" w14:textId="2333D6FD" w:rsidR="00ED5204" w:rsidRPr="00183134" w:rsidRDefault="00ED5204" w:rsidP="00646CE5">
            <w:pPr>
              <w:pStyle w:val="DefenceNormal"/>
              <w:spacing w:before="120" w:after="120"/>
              <w:rPr>
                <w:b/>
                <w:bCs/>
                <w:sz w:val="14"/>
                <w:szCs w:val="14"/>
              </w:rPr>
            </w:pPr>
            <w:r w:rsidRPr="00183134">
              <w:rPr>
                <w:b/>
                <w:bCs/>
                <w:sz w:val="14"/>
                <w:szCs w:val="14"/>
              </w:rPr>
              <w:t>WORKERS COMPENSATION INSURANCE (AND IF APPLICABLE, EMPLOYERS</w:t>
            </w:r>
            <w:r w:rsidR="001933E8" w:rsidRPr="00183134">
              <w:rPr>
                <w:b/>
                <w:bCs/>
                <w:sz w:val="14"/>
                <w:szCs w:val="14"/>
              </w:rPr>
              <w:t>'</w:t>
            </w:r>
            <w:r w:rsidRPr="00183134">
              <w:rPr>
                <w:b/>
                <w:bCs/>
                <w:sz w:val="14"/>
                <w:szCs w:val="14"/>
              </w:rPr>
              <w:t xml:space="preserve"> LIABILITY INSURANCE) </w:t>
            </w:r>
          </w:p>
        </w:tc>
        <w:tc>
          <w:tcPr>
            <w:tcW w:w="467" w:type="pct"/>
          </w:tcPr>
          <w:p w14:paraId="322A18EA" w14:textId="77777777" w:rsidR="00ED5204" w:rsidRPr="00183134" w:rsidRDefault="00ED5204" w:rsidP="00646CE5">
            <w:pPr>
              <w:pStyle w:val="DefenceNormal"/>
              <w:jc w:val="center"/>
              <w:rPr>
                <w:b/>
                <w:bCs/>
                <w:sz w:val="14"/>
                <w:szCs w:val="14"/>
              </w:rPr>
            </w:pPr>
          </w:p>
        </w:tc>
        <w:tc>
          <w:tcPr>
            <w:tcW w:w="458" w:type="pct"/>
          </w:tcPr>
          <w:p w14:paraId="140A8747" w14:textId="77777777" w:rsidR="00ED5204" w:rsidRPr="00183134" w:rsidRDefault="00ED5204" w:rsidP="00646CE5">
            <w:pPr>
              <w:pStyle w:val="DefenceNormal"/>
              <w:jc w:val="center"/>
              <w:rPr>
                <w:b/>
                <w:bCs/>
                <w:sz w:val="14"/>
                <w:szCs w:val="14"/>
              </w:rPr>
            </w:pPr>
          </w:p>
        </w:tc>
        <w:tc>
          <w:tcPr>
            <w:tcW w:w="458" w:type="pct"/>
          </w:tcPr>
          <w:p w14:paraId="72F46018" w14:textId="77777777" w:rsidR="00ED5204" w:rsidRPr="00183134" w:rsidRDefault="00ED5204" w:rsidP="00646CE5">
            <w:pPr>
              <w:pStyle w:val="DefenceNormal"/>
              <w:jc w:val="center"/>
              <w:rPr>
                <w:b/>
                <w:bCs/>
                <w:sz w:val="14"/>
                <w:szCs w:val="14"/>
              </w:rPr>
            </w:pPr>
          </w:p>
        </w:tc>
        <w:tc>
          <w:tcPr>
            <w:tcW w:w="552" w:type="pct"/>
          </w:tcPr>
          <w:p w14:paraId="2417667E" w14:textId="77777777" w:rsidR="00ED5204" w:rsidRPr="00183134" w:rsidRDefault="00F03A9C" w:rsidP="00646CE5">
            <w:pPr>
              <w:pStyle w:val="DefenceNormal"/>
              <w:jc w:val="center"/>
              <w:rPr>
                <w:b/>
                <w:bCs/>
                <w:sz w:val="14"/>
                <w:szCs w:val="14"/>
              </w:rPr>
            </w:pPr>
            <w:r w:rsidRPr="00183134">
              <w:rPr>
                <w:b/>
                <w:bCs/>
                <w:sz w:val="14"/>
                <w:szCs w:val="14"/>
              </w:rPr>
              <w:t>[</w:t>
            </w:r>
            <w:r w:rsidR="00ED5204" w:rsidRPr="00183134">
              <w:rPr>
                <w:b/>
                <w:bCs/>
                <w:sz w:val="14"/>
                <w:szCs w:val="14"/>
              </w:rPr>
              <w:t>YES/NO]</w:t>
            </w:r>
          </w:p>
          <w:p w14:paraId="30C3A74C" w14:textId="77777777" w:rsidR="00ED5204" w:rsidRPr="00183134" w:rsidRDefault="00ED5204" w:rsidP="00646CE5">
            <w:pPr>
              <w:pStyle w:val="DefenceNormal"/>
              <w:jc w:val="center"/>
              <w:rPr>
                <w:b/>
                <w:bCs/>
                <w:sz w:val="14"/>
                <w:szCs w:val="14"/>
              </w:rPr>
            </w:pPr>
            <w:r w:rsidRPr="00183134">
              <w:rPr>
                <w:b/>
                <w:bCs/>
                <w:sz w:val="14"/>
                <w:szCs w:val="14"/>
              </w:rPr>
              <w:t>[IF NO, PROVIDE DETAILS]</w:t>
            </w:r>
          </w:p>
        </w:tc>
        <w:tc>
          <w:tcPr>
            <w:tcW w:w="912" w:type="pct"/>
            <w:gridSpan w:val="2"/>
          </w:tcPr>
          <w:p w14:paraId="5CF5D8F0" w14:textId="77777777" w:rsidR="00ED5204" w:rsidRPr="00183134" w:rsidRDefault="00ED5204" w:rsidP="00646CE5">
            <w:pPr>
              <w:pStyle w:val="DefenceNormal"/>
              <w:rPr>
                <w:sz w:val="14"/>
              </w:rPr>
            </w:pPr>
            <w:r w:rsidRPr="00183134">
              <w:rPr>
                <w:sz w:val="14"/>
              </w:rPr>
              <w:t xml:space="preserve">Prescribed by Statutory Requirement in the State or Territory in which the Contractor's Activities are </w:t>
            </w:r>
            <w:proofErr w:type="gramStart"/>
            <w:r w:rsidRPr="00183134">
              <w:rPr>
                <w:sz w:val="14"/>
              </w:rPr>
              <w:t>performed</w:t>
            </w:r>
            <w:proofErr w:type="gramEnd"/>
            <w:r w:rsidRPr="00183134">
              <w:rPr>
                <w:sz w:val="14"/>
              </w:rPr>
              <w:t xml:space="preserve"> or the Contractor's employees perform work, are employed or normally reside.</w:t>
            </w:r>
          </w:p>
          <w:p w14:paraId="5E905038" w14:textId="77777777" w:rsidR="00ED5204" w:rsidRPr="00183134" w:rsidRDefault="00ED5204" w:rsidP="00646CE5">
            <w:pPr>
              <w:pStyle w:val="DefenceNormal"/>
              <w:rPr>
                <w:sz w:val="14"/>
              </w:rPr>
            </w:pPr>
            <w:r w:rsidRPr="00183134">
              <w:rPr>
                <w:sz w:val="14"/>
              </w:rPr>
              <w:t>Relevant States and Territories:</w:t>
            </w:r>
          </w:p>
          <w:p w14:paraId="616256CC" w14:textId="14D829AC" w:rsidR="00ED5204" w:rsidRPr="00183134" w:rsidRDefault="00ED5204" w:rsidP="00646CE5">
            <w:pPr>
              <w:pStyle w:val="DefenceNormal"/>
              <w:rPr>
                <w:sz w:val="14"/>
              </w:rPr>
            </w:pPr>
            <w:r w:rsidRPr="00183134">
              <w:rPr>
                <w:sz w:val="14"/>
              </w:rPr>
              <w:t>If the Contractor's Activities are performed or the Contractor's employees perform work, are employed or normally reside in any jurisdiction outside Australia, Employers</w:t>
            </w:r>
            <w:r w:rsidR="001933E8" w:rsidRPr="00183134">
              <w:rPr>
                <w:sz w:val="14"/>
              </w:rPr>
              <w:t>'</w:t>
            </w:r>
            <w:r w:rsidRPr="00183134">
              <w:rPr>
                <w:sz w:val="14"/>
              </w:rPr>
              <w:t xml:space="preserve"> Liability Insurance:</w:t>
            </w:r>
          </w:p>
          <w:p w14:paraId="14A8C3E0" w14:textId="77777777" w:rsidR="00ED5204" w:rsidRPr="00183134" w:rsidRDefault="00ED5204" w:rsidP="00646CE5">
            <w:pPr>
              <w:pStyle w:val="DefenceNormal"/>
              <w:rPr>
                <w:sz w:val="14"/>
              </w:rPr>
            </w:pPr>
            <w:r w:rsidRPr="00183134">
              <w:rPr>
                <w:sz w:val="14"/>
              </w:rPr>
              <w:t>$</w:t>
            </w:r>
            <w:r w:rsidRPr="00183134">
              <w:rPr>
                <w:b/>
                <w:bCs/>
                <w:sz w:val="14"/>
              </w:rPr>
              <w:t>[INSERT]</w:t>
            </w:r>
          </w:p>
        </w:tc>
        <w:tc>
          <w:tcPr>
            <w:tcW w:w="753" w:type="pct"/>
          </w:tcPr>
          <w:p w14:paraId="296F3434" w14:textId="77777777" w:rsidR="00ED5204" w:rsidRPr="00183134" w:rsidRDefault="00ED5204" w:rsidP="00646CE5">
            <w:pPr>
              <w:pStyle w:val="DefenceNormal"/>
              <w:jc w:val="center"/>
              <w:rPr>
                <w:b/>
                <w:bCs/>
                <w:sz w:val="14"/>
                <w:szCs w:val="14"/>
              </w:rPr>
            </w:pPr>
          </w:p>
        </w:tc>
        <w:tc>
          <w:tcPr>
            <w:tcW w:w="659" w:type="pct"/>
          </w:tcPr>
          <w:p w14:paraId="2A3281D7" w14:textId="77777777" w:rsidR="00ED5204" w:rsidRPr="00183134" w:rsidRDefault="00ED5204" w:rsidP="00646CE5">
            <w:pPr>
              <w:pStyle w:val="DefenceNormal"/>
              <w:jc w:val="center"/>
              <w:rPr>
                <w:b/>
                <w:bCs/>
                <w:sz w:val="14"/>
                <w:szCs w:val="14"/>
              </w:rPr>
            </w:pPr>
          </w:p>
        </w:tc>
      </w:tr>
      <w:tr w:rsidR="00081A98" w:rsidRPr="00183134" w14:paraId="002D6611" w14:textId="77777777" w:rsidTr="006115F0">
        <w:tc>
          <w:tcPr>
            <w:tcW w:w="741" w:type="pct"/>
          </w:tcPr>
          <w:p w14:paraId="4FAAE8C2" w14:textId="632358CF" w:rsidR="00081A98" w:rsidRPr="006A22D0" w:rsidRDefault="00081A98" w:rsidP="00081A98">
            <w:pPr>
              <w:pStyle w:val="DefenceNormal"/>
              <w:spacing w:before="120" w:after="120"/>
              <w:rPr>
                <w:b/>
                <w:bCs/>
                <w:sz w:val="14"/>
                <w:szCs w:val="14"/>
              </w:rPr>
            </w:pPr>
            <w:r w:rsidRPr="006A22D0">
              <w:rPr>
                <w:b/>
                <w:bCs/>
                <w:sz w:val="14"/>
                <w:szCs w:val="14"/>
              </w:rPr>
              <w:t>PROFESSIONAL INDEMNITY INSURANCE</w:t>
            </w:r>
          </w:p>
        </w:tc>
        <w:tc>
          <w:tcPr>
            <w:tcW w:w="467" w:type="pct"/>
          </w:tcPr>
          <w:p w14:paraId="6AB02CAC" w14:textId="77777777" w:rsidR="00081A98" w:rsidRPr="00183134" w:rsidRDefault="00081A98" w:rsidP="00081A98">
            <w:pPr>
              <w:pStyle w:val="DefenceNormal"/>
              <w:jc w:val="center"/>
              <w:rPr>
                <w:sz w:val="14"/>
                <w:szCs w:val="14"/>
              </w:rPr>
            </w:pPr>
          </w:p>
        </w:tc>
        <w:tc>
          <w:tcPr>
            <w:tcW w:w="458" w:type="pct"/>
          </w:tcPr>
          <w:p w14:paraId="03AEA64B" w14:textId="77777777" w:rsidR="00081A98" w:rsidRPr="00183134" w:rsidRDefault="00081A98" w:rsidP="00081A98">
            <w:pPr>
              <w:pStyle w:val="DefenceNormal"/>
              <w:jc w:val="center"/>
              <w:rPr>
                <w:sz w:val="14"/>
                <w:szCs w:val="14"/>
              </w:rPr>
            </w:pPr>
          </w:p>
        </w:tc>
        <w:tc>
          <w:tcPr>
            <w:tcW w:w="458" w:type="pct"/>
          </w:tcPr>
          <w:p w14:paraId="5E2E3C9F" w14:textId="77777777" w:rsidR="00081A98" w:rsidRPr="00183134" w:rsidRDefault="00081A98" w:rsidP="00081A98">
            <w:pPr>
              <w:pStyle w:val="DefenceNormal"/>
              <w:jc w:val="center"/>
              <w:rPr>
                <w:sz w:val="14"/>
                <w:szCs w:val="14"/>
              </w:rPr>
            </w:pPr>
          </w:p>
        </w:tc>
        <w:tc>
          <w:tcPr>
            <w:tcW w:w="552" w:type="pct"/>
          </w:tcPr>
          <w:p w14:paraId="2ED89480" w14:textId="77777777" w:rsidR="00081A98" w:rsidRPr="00183134" w:rsidRDefault="00081A98" w:rsidP="00081A98">
            <w:pPr>
              <w:pStyle w:val="DefenceNormal"/>
              <w:jc w:val="center"/>
              <w:rPr>
                <w:b/>
                <w:bCs/>
                <w:sz w:val="14"/>
                <w:szCs w:val="14"/>
              </w:rPr>
            </w:pPr>
            <w:r w:rsidRPr="00183134">
              <w:rPr>
                <w:b/>
                <w:bCs/>
                <w:sz w:val="14"/>
                <w:szCs w:val="14"/>
              </w:rPr>
              <w:t>[YES/NO]</w:t>
            </w:r>
          </w:p>
          <w:p w14:paraId="45C5CC30" w14:textId="77777777" w:rsidR="00081A98" w:rsidRPr="00183134" w:rsidRDefault="00081A98" w:rsidP="00081A98">
            <w:pPr>
              <w:pStyle w:val="DefenceNormal"/>
              <w:jc w:val="center"/>
              <w:rPr>
                <w:b/>
                <w:bCs/>
                <w:sz w:val="14"/>
                <w:szCs w:val="14"/>
              </w:rPr>
            </w:pPr>
            <w:r w:rsidRPr="00183134">
              <w:rPr>
                <w:b/>
                <w:bCs/>
                <w:sz w:val="14"/>
                <w:szCs w:val="14"/>
              </w:rPr>
              <w:t>[IF NO, PROVIDE DETAILS]</w:t>
            </w:r>
          </w:p>
        </w:tc>
        <w:tc>
          <w:tcPr>
            <w:tcW w:w="912" w:type="pct"/>
            <w:gridSpan w:val="2"/>
          </w:tcPr>
          <w:p w14:paraId="50373789" w14:textId="77777777" w:rsidR="00081A98" w:rsidRPr="00183134" w:rsidRDefault="00081A98" w:rsidP="00081A98">
            <w:pPr>
              <w:pStyle w:val="DefenceNormal"/>
              <w:rPr>
                <w:sz w:val="14"/>
              </w:rPr>
            </w:pPr>
            <w:r w:rsidRPr="00183134">
              <w:rPr>
                <w:sz w:val="14"/>
              </w:rPr>
              <w:t>$</w:t>
            </w:r>
            <w:r w:rsidRPr="00183134">
              <w:rPr>
                <w:b/>
                <w:sz w:val="14"/>
              </w:rPr>
              <w:t>[INSERT]</w:t>
            </w:r>
            <w:r w:rsidRPr="00183134">
              <w:rPr>
                <w:sz w:val="14"/>
              </w:rPr>
              <w:t xml:space="preserve"> per claim</w:t>
            </w:r>
          </w:p>
          <w:p w14:paraId="715A6466" w14:textId="77777777" w:rsidR="00081A98" w:rsidRPr="00183134" w:rsidRDefault="00081A98" w:rsidP="00081A98">
            <w:pPr>
              <w:pStyle w:val="DefenceNormal"/>
              <w:rPr>
                <w:sz w:val="14"/>
              </w:rPr>
            </w:pPr>
            <w:r w:rsidRPr="00183134">
              <w:rPr>
                <w:sz w:val="14"/>
              </w:rPr>
              <w:t>$</w:t>
            </w:r>
            <w:r w:rsidRPr="00183134">
              <w:rPr>
                <w:b/>
                <w:sz w:val="14"/>
              </w:rPr>
              <w:t>[INSERT]</w:t>
            </w:r>
            <w:r w:rsidRPr="00183134">
              <w:rPr>
                <w:sz w:val="14"/>
              </w:rPr>
              <w:t xml:space="preserve"> in aggregate</w:t>
            </w:r>
          </w:p>
          <w:p w14:paraId="33CA90E5" w14:textId="77777777" w:rsidR="00081A98" w:rsidRPr="00183134" w:rsidRDefault="00081A98" w:rsidP="00081A98">
            <w:pPr>
              <w:pStyle w:val="DefenceNormal"/>
              <w:rPr>
                <w:sz w:val="14"/>
              </w:rPr>
            </w:pPr>
            <w:r w:rsidRPr="00183134">
              <w:rPr>
                <w:sz w:val="14"/>
              </w:rPr>
              <w:t>Worldwide limits:</w:t>
            </w:r>
          </w:p>
          <w:p w14:paraId="7D257422" w14:textId="77777777" w:rsidR="00081A98" w:rsidRPr="00183134" w:rsidRDefault="00081A98" w:rsidP="00081A98">
            <w:pPr>
              <w:pStyle w:val="DefenceNormal"/>
              <w:rPr>
                <w:sz w:val="14"/>
              </w:rPr>
            </w:pPr>
            <w:r w:rsidRPr="00183134">
              <w:rPr>
                <w:sz w:val="14"/>
              </w:rPr>
              <w:t>Jurisdictional limits:</w:t>
            </w:r>
          </w:p>
          <w:p w14:paraId="797593A0" w14:textId="77777777" w:rsidR="00081A98" w:rsidRPr="00183134" w:rsidRDefault="00081A98" w:rsidP="00081A98">
            <w:pPr>
              <w:pStyle w:val="DefenceNormal"/>
              <w:rPr>
                <w:sz w:val="14"/>
              </w:rPr>
            </w:pPr>
            <w:r w:rsidRPr="00183134">
              <w:rPr>
                <w:sz w:val="14"/>
              </w:rPr>
              <w:t xml:space="preserve">Retroactive Date: </w:t>
            </w:r>
          </w:p>
          <w:p w14:paraId="20E53F7A" w14:textId="1C9B38F9" w:rsidR="00081A98" w:rsidRPr="00183134" w:rsidRDefault="00081A98" w:rsidP="00081A98">
            <w:pPr>
              <w:pStyle w:val="DefenceNormal"/>
              <w:rPr>
                <w:sz w:val="14"/>
              </w:rPr>
            </w:pPr>
            <w:r w:rsidRPr="00183134">
              <w:rPr>
                <w:sz w:val="14"/>
                <w:szCs w:val="14"/>
              </w:rPr>
              <w:lastRenderedPageBreak/>
              <w:t>Subcontractors' Professional Indemnity Insurance / Errors and Omissions Insurance: $</w:t>
            </w:r>
            <w:r w:rsidRPr="00183134">
              <w:rPr>
                <w:b/>
                <w:sz w:val="14"/>
                <w:szCs w:val="14"/>
              </w:rPr>
              <w:t>[INSERT]</w:t>
            </w:r>
            <w:r w:rsidRPr="00183134">
              <w:rPr>
                <w:sz w:val="14"/>
                <w:szCs w:val="14"/>
              </w:rPr>
              <w:t xml:space="preserve"> per claim and $</w:t>
            </w:r>
            <w:r w:rsidRPr="00183134">
              <w:rPr>
                <w:b/>
                <w:sz w:val="14"/>
                <w:szCs w:val="14"/>
              </w:rPr>
              <w:t>[INSERT]</w:t>
            </w:r>
            <w:r w:rsidRPr="00183134">
              <w:rPr>
                <w:sz w:val="14"/>
                <w:szCs w:val="14"/>
              </w:rPr>
              <w:t xml:space="preserve"> in aggregate</w:t>
            </w:r>
          </w:p>
        </w:tc>
        <w:tc>
          <w:tcPr>
            <w:tcW w:w="753" w:type="pct"/>
          </w:tcPr>
          <w:p w14:paraId="15C1005E" w14:textId="77777777" w:rsidR="00081A98" w:rsidRPr="00183134" w:rsidRDefault="00081A98" w:rsidP="00081A98">
            <w:pPr>
              <w:pStyle w:val="DefenceNormal"/>
              <w:jc w:val="center"/>
              <w:rPr>
                <w:sz w:val="14"/>
                <w:szCs w:val="14"/>
              </w:rPr>
            </w:pPr>
          </w:p>
        </w:tc>
        <w:tc>
          <w:tcPr>
            <w:tcW w:w="659" w:type="pct"/>
          </w:tcPr>
          <w:p w14:paraId="2837CFD8" w14:textId="77777777" w:rsidR="00081A98" w:rsidRPr="00183134" w:rsidRDefault="00081A98" w:rsidP="00081A98">
            <w:pPr>
              <w:pStyle w:val="DefenceNormal"/>
              <w:jc w:val="center"/>
              <w:rPr>
                <w:sz w:val="14"/>
                <w:szCs w:val="14"/>
              </w:rPr>
            </w:pPr>
          </w:p>
        </w:tc>
      </w:tr>
    </w:tbl>
    <w:p w14:paraId="45E92681" w14:textId="77777777" w:rsidR="001F5849" w:rsidRPr="00183134" w:rsidRDefault="001F5849" w:rsidP="00106029">
      <w:pPr>
        <w:pStyle w:val="DefenceNormal"/>
      </w:pPr>
    </w:p>
    <w:p w14:paraId="1C76F968" w14:textId="1B7DE106" w:rsidR="001068A4" w:rsidRPr="00183134" w:rsidRDefault="001068A4" w:rsidP="001068A4">
      <w:pPr>
        <w:pStyle w:val="DefenceNormal"/>
      </w:pPr>
      <w:r w:rsidRPr="00183134">
        <w:t xml:space="preserve">Do the terms and levels of all insurances which the Tenderer has or proposes to put in place for the purpose of the Contract comply with all requirements in clauses 4.3 - 4.6 of the Conditions of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w:t>
      </w:r>
    </w:p>
    <w:p w14:paraId="1B4ADCC1" w14:textId="77777777" w:rsidR="001068A4" w:rsidRPr="00183134" w:rsidRDefault="001068A4" w:rsidP="001068A4">
      <w:pPr>
        <w:pStyle w:val="DefenceNormal"/>
        <w:rPr>
          <w:b/>
        </w:rPr>
      </w:pPr>
      <w:r w:rsidRPr="00183134">
        <w:rPr>
          <w:b/>
        </w:rPr>
        <w:sym w:font="Wingdings" w:char="F071"/>
      </w:r>
      <w:r w:rsidRPr="00183134">
        <w:rPr>
          <w:b/>
        </w:rPr>
        <w:t xml:space="preserve">  YES</w:t>
      </w:r>
      <w:r w:rsidRPr="00183134">
        <w:rPr>
          <w:b/>
        </w:rPr>
        <w:tab/>
      </w:r>
      <w:r w:rsidRPr="00183134">
        <w:rPr>
          <w:b/>
        </w:rPr>
        <w:tab/>
      </w:r>
      <w:r w:rsidRPr="00183134">
        <w:rPr>
          <w:b/>
        </w:rPr>
        <w:sym w:font="Wingdings" w:char="F071"/>
      </w:r>
      <w:r w:rsidRPr="00183134">
        <w:rPr>
          <w:b/>
        </w:rPr>
        <w:t xml:space="preserve">  NO </w:t>
      </w:r>
    </w:p>
    <w:p w14:paraId="2203A704" w14:textId="57DEDB48" w:rsidR="00624873" w:rsidRPr="00183134" w:rsidRDefault="00624873" w:rsidP="00624873">
      <w:pPr>
        <w:pStyle w:val="DefenceNormal"/>
        <w:rPr>
          <w:b/>
          <w:i/>
        </w:rPr>
      </w:pPr>
      <w:r w:rsidRPr="00183134">
        <w:t xml:space="preserve">The Tenderer is requested to provide evidence from the insurer or a reputable broker </w:t>
      </w:r>
      <w:r w:rsidR="001068A4" w:rsidRPr="00183134">
        <w:t>stating</w:t>
      </w:r>
      <w:r w:rsidRPr="00183134">
        <w:t xml:space="preserve"> the extent to which the relevant insurance complies with clauses 4.3 - 4.6 of the Conditions of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 xml:space="preserve">.  Such evidence may include certificates of currency (no more than 20 days old), current policy wordings (except where such insurances are prescribed by Statutory Requirement) and other written confirmation stating </w:t>
      </w:r>
      <w:r w:rsidR="001068A4" w:rsidRPr="00183134">
        <w:t xml:space="preserve">the extent to which </w:t>
      </w:r>
      <w:r w:rsidRPr="00183134">
        <w:t xml:space="preserve">the relevant insurance complies with clauses 4.3 - 4.6 of the Conditions of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 xml:space="preserve">.  </w:t>
      </w:r>
    </w:p>
    <w:p w14:paraId="012B0233" w14:textId="1B8F2B94" w:rsidR="001F5849" w:rsidRPr="00183134" w:rsidRDefault="001F5849" w:rsidP="001F5849">
      <w:pPr>
        <w:pStyle w:val="DefenceNormal"/>
      </w:pPr>
      <w:r w:rsidRPr="00183134">
        <w:t xml:space="preserve">To the extent that the Tenderer's proposed insurance does not comply with clauses 4.3 - 4.6 of the Conditions of Contract in </w:t>
      </w:r>
      <w:r w:rsidR="005C24EF" w:rsidRPr="00183134">
        <w:fldChar w:fldCharType="begin"/>
      </w:r>
      <w:r w:rsidR="005C24EF" w:rsidRPr="00183134">
        <w:instrText xml:space="preserve"> REF _Ref159849039 \r \h </w:instrText>
      </w:r>
      <w:r w:rsidR="00183134">
        <w:instrText xml:space="preserve"> \* MERGEFORMAT </w:instrText>
      </w:r>
      <w:r w:rsidR="005C24EF" w:rsidRPr="00183134">
        <w:fldChar w:fldCharType="separate"/>
      </w:r>
      <w:r w:rsidR="0009266D" w:rsidRPr="00183134">
        <w:t>Part 5</w:t>
      </w:r>
      <w:r w:rsidR="005C24EF" w:rsidRPr="00183134">
        <w:fldChar w:fldCharType="end"/>
      </w:r>
      <w:r w:rsidRPr="00183134">
        <w:t>, the Tenderer may propose a departure from clauses 4.3 - 4.6 only.  To do so the Tenderer is requested to clearly set out, in the table format below, the relevant clause reference and the proposed departure (including the proposed drafting amendment in mark up against the relevant clause) together with an explanation of and justification for the proposed departure.</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7"/>
        <w:gridCol w:w="3308"/>
        <w:gridCol w:w="3308"/>
      </w:tblGrid>
      <w:tr w:rsidR="001F5849" w:rsidRPr="00183134" w14:paraId="30B487C5" w14:textId="77777777" w:rsidTr="00D24F95">
        <w:tc>
          <w:tcPr>
            <w:tcW w:w="3307" w:type="dxa"/>
          </w:tcPr>
          <w:p w14:paraId="6A00056A" w14:textId="77777777" w:rsidR="001F5849" w:rsidRPr="00183134" w:rsidDel="0002119D" w:rsidRDefault="0070498E" w:rsidP="00D24F95">
            <w:pPr>
              <w:spacing w:after="60"/>
              <w:jc w:val="center"/>
              <w:rPr>
                <w:b/>
              </w:rPr>
            </w:pPr>
            <w:r w:rsidRPr="00183134">
              <w:rPr>
                <w:b/>
              </w:rPr>
              <w:t xml:space="preserve">CLAUSE REFERENCE </w:t>
            </w:r>
            <w:r w:rsidR="001F5849" w:rsidRPr="00183134">
              <w:rPr>
                <w:b/>
              </w:rPr>
              <w:t>(C</w:t>
            </w:r>
            <w:r w:rsidR="005B3687" w:rsidRPr="00183134">
              <w:rPr>
                <w:b/>
              </w:rPr>
              <w:t>l</w:t>
            </w:r>
            <w:r w:rsidR="001F5849" w:rsidRPr="00183134">
              <w:rPr>
                <w:b/>
              </w:rPr>
              <w:t>auses 4.3 - 4.6 only)</w:t>
            </w:r>
          </w:p>
        </w:tc>
        <w:tc>
          <w:tcPr>
            <w:tcW w:w="3308" w:type="dxa"/>
            <w:vAlign w:val="center"/>
          </w:tcPr>
          <w:p w14:paraId="1DDC97C4" w14:textId="77777777" w:rsidR="001F5849" w:rsidRPr="00183134" w:rsidRDefault="001F5849" w:rsidP="00D24F95">
            <w:pPr>
              <w:spacing w:after="60"/>
              <w:jc w:val="center"/>
              <w:rPr>
                <w:b/>
              </w:rPr>
            </w:pPr>
            <w:r w:rsidRPr="00183134">
              <w:rPr>
                <w:b/>
              </w:rPr>
              <w:t xml:space="preserve">PROPOSED DEPARTURE (including drafting </w:t>
            </w:r>
            <w:proofErr w:type="spellStart"/>
            <w:r w:rsidRPr="00183134">
              <w:rPr>
                <w:b/>
              </w:rPr>
              <w:t>mark up</w:t>
            </w:r>
            <w:proofErr w:type="spellEnd"/>
            <w:r w:rsidRPr="00183134">
              <w:rPr>
                <w:b/>
              </w:rPr>
              <w:t xml:space="preserve"> of amendment proposed)</w:t>
            </w:r>
          </w:p>
        </w:tc>
        <w:tc>
          <w:tcPr>
            <w:tcW w:w="3308" w:type="dxa"/>
            <w:vAlign w:val="center"/>
          </w:tcPr>
          <w:p w14:paraId="32B6FA7E" w14:textId="77777777" w:rsidR="001F5849" w:rsidRPr="00183134" w:rsidRDefault="001F5849" w:rsidP="00D24F95">
            <w:pPr>
              <w:spacing w:after="60"/>
              <w:jc w:val="center"/>
              <w:rPr>
                <w:b/>
              </w:rPr>
            </w:pPr>
            <w:r w:rsidRPr="00183134">
              <w:rPr>
                <w:b/>
              </w:rPr>
              <w:t xml:space="preserve">EXPLANATION AND JUSTIFICATION OF THE </w:t>
            </w:r>
            <w:r w:rsidR="008C41CB" w:rsidRPr="00183134">
              <w:rPr>
                <w:b/>
              </w:rPr>
              <w:t xml:space="preserve">PROPOSED </w:t>
            </w:r>
            <w:r w:rsidRPr="00183134">
              <w:rPr>
                <w:b/>
              </w:rPr>
              <w:t>DEPARTURE</w:t>
            </w:r>
          </w:p>
        </w:tc>
      </w:tr>
      <w:tr w:rsidR="001F5849" w:rsidRPr="00183134" w14:paraId="3DD4783E" w14:textId="77777777" w:rsidTr="00D24F95">
        <w:tc>
          <w:tcPr>
            <w:tcW w:w="3307" w:type="dxa"/>
          </w:tcPr>
          <w:p w14:paraId="18C95BCC" w14:textId="77777777" w:rsidR="001F5849" w:rsidRPr="00183134" w:rsidRDefault="001F5849" w:rsidP="00D24F95">
            <w:pPr>
              <w:spacing w:after="60"/>
              <w:jc w:val="center"/>
              <w:rPr>
                <w:b/>
              </w:rPr>
            </w:pPr>
            <w:r w:rsidRPr="00183134">
              <w:rPr>
                <w:b/>
              </w:rPr>
              <w:t>[INSERT]</w:t>
            </w:r>
          </w:p>
        </w:tc>
        <w:tc>
          <w:tcPr>
            <w:tcW w:w="3308" w:type="dxa"/>
          </w:tcPr>
          <w:p w14:paraId="7FD362AB" w14:textId="77777777" w:rsidR="001F5849" w:rsidRPr="00183134" w:rsidRDefault="001F5849" w:rsidP="00D24F95">
            <w:pPr>
              <w:spacing w:after="60"/>
              <w:jc w:val="center"/>
              <w:rPr>
                <w:b/>
              </w:rPr>
            </w:pPr>
            <w:r w:rsidRPr="00183134">
              <w:rPr>
                <w:b/>
              </w:rPr>
              <w:t>[INSERT]</w:t>
            </w:r>
          </w:p>
        </w:tc>
        <w:tc>
          <w:tcPr>
            <w:tcW w:w="3308" w:type="dxa"/>
          </w:tcPr>
          <w:p w14:paraId="6B7D37D9" w14:textId="77777777" w:rsidR="001F5849" w:rsidRPr="00183134" w:rsidRDefault="001F5849" w:rsidP="00D24F95">
            <w:pPr>
              <w:spacing w:after="60"/>
              <w:jc w:val="center"/>
              <w:rPr>
                <w:b/>
              </w:rPr>
            </w:pPr>
            <w:r w:rsidRPr="00183134">
              <w:rPr>
                <w:b/>
              </w:rPr>
              <w:t>[INSERT]</w:t>
            </w:r>
          </w:p>
        </w:tc>
      </w:tr>
    </w:tbl>
    <w:p w14:paraId="1B15B878" w14:textId="77777777" w:rsidR="005B3687" w:rsidRPr="00183134" w:rsidRDefault="005B3687" w:rsidP="001F5849">
      <w:pPr>
        <w:pStyle w:val="DefenceNormal"/>
      </w:pPr>
    </w:p>
    <w:p w14:paraId="2B52942F" w14:textId="5E879F1C" w:rsidR="001F5849" w:rsidRPr="00183134" w:rsidRDefault="001F5849" w:rsidP="001F5849">
      <w:pPr>
        <w:pStyle w:val="DefenceNormal"/>
      </w:pPr>
      <w:r w:rsidRPr="00183134">
        <w:t>Tenderers are reminded that the Tenderer</w:t>
      </w:r>
      <w:r w:rsidR="009738FF" w:rsidRPr="00183134">
        <w:t>'</w:t>
      </w:r>
      <w:r w:rsidRPr="00183134">
        <w:t xml:space="preserve">s insurance details are an </w:t>
      </w:r>
      <w:proofErr w:type="gramStart"/>
      <w:r w:rsidRPr="00183134">
        <w:t>evaluation criteria</w:t>
      </w:r>
      <w:proofErr w:type="gramEnd"/>
      <w:r w:rsidRPr="00183134">
        <w:t xml:space="preserve"> as specified in clause </w:t>
      </w:r>
      <w:r w:rsidRPr="00183134">
        <w:fldChar w:fldCharType="begin"/>
      </w:r>
      <w:r w:rsidRPr="00183134">
        <w:instrText xml:space="preserve"> REF _Ref44942338 \r \h </w:instrText>
      </w:r>
      <w:r w:rsidR="00183134">
        <w:instrText xml:space="preserve"> \* MERGEFORMAT </w:instrText>
      </w:r>
      <w:r w:rsidRPr="00183134">
        <w:fldChar w:fldCharType="separate"/>
      </w:r>
      <w:r w:rsidR="0009266D" w:rsidRPr="00183134">
        <w:t>4(a)(</w:t>
      </w:r>
      <w:proofErr w:type="gramStart"/>
      <w:r w:rsidR="0009266D" w:rsidRPr="00183134">
        <w:t>ix)A</w:t>
      </w:r>
      <w:proofErr w:type="gramEnd"/>
      <w:r w:rsidRPr="00183134">
        <w:fldChar w:fldCharType="end"/>
      </w:r>
      <w:r w:rsidRPr="00183134">
        <w:t xml:space="preserve"> of the Tender Conditions.  The Commonwealth is not bound to accept any departure proposed by the Tenderer.  </w:t>
      </w:r>
    </w:p>
    <w:p w14:paraId="1A0B9895" w14:textId="77777777" w:rsidR="006E66C4" w:rsidRPr="00183134" w:rsidRDefault="006E66C4" w:rsidP="003E47FD">
      <w:pPr>
        <w:pStyle w:val="DefenceHeadingNoTOC1"/>
        <w:keepNext/>
      </w:pPr>
      <w:bookmarkStart w:id="1846" w:name="_Ref45027799"/>
      <w:r w:rsidRPr="00183134">
        <w:t>TENDERER'S COMMERCIAL-IN-CONFIDENCE INFORMATION</w:t>
      </w:r>
      <w:bookmarkEnd w:id="1846"/>
    </w:p>
    <w:p w14:paraId="49E946DF" w14:textId="757A6E81" w:rsidR="006E66C4" w:rsidRPr="00183134" w:rsidRDefault="006E66C4" w:rsidP="006E66C4">
      <w:pPr>
        <w:pStyle w:val="DefenceNormal"/>
      </w:pPr>
      <w:r w:rsidRPr="00183134">
        <w:t xml:space="preserve">The Tenderer's attention is drawn to clause </w:t>
      </w:r>
      <w:r w:rsidRPr="00183134">
        <w:fldChar w:fldCharType="begin"/>
      </w:r>
      <w:r w:rsidRPr="00183134">
        <w:instrText xml:space="preserve"> REF _Ref110070223 \w \h  \* MERGEFORMAT </w:instrText>
      </w:r>
      <w:r w:rsidRPr="00183134">
        <w:fldChar w:fldCharType="separate"/>
      </w:r>
      <w:r w:rsidR="0009266D" w:rsidRPr="00183134">
        <w:t>20</w:t>
      </w:r>
      <w:r w:rsidRPr="00183134">
        <w:fldChar w:fldCharType="end"/>
      </w:r>
      <w:r w:rsidRPr="00183134">
        <w:t xml:space="preserve"> of the Tender Conditions and clause </w:t>
      </w:r>
      <w:r w:rsidR="008A3594" w:rsidRPr="00183134">
        <w:t xml:space="preserve">19 </w:t>
      </w:r>
      <w:r w:rsidRPr="00183134">
        <w:t xml:space="preserve">of the Conditions of Contract in </w:t>
      </w:r>
      <w:r w:rsidR="004444B0" w:rsidRPr="00183134">
        <w:fldChar w:fldCharType="begin"/>
      </w:r>
      <w:r w:rsidR="004444B0" w:rsidRPr="00183134">
        <w:instrText xml:space="preserve"> REF _Ref159849039 \r \h </w:instrText>
      </w:r>
      <w:r w:rsidR="00183134">
        <w:instrText xml:space="preserve"> \* MERGEFORMAT </w:instrText>
      </w:r>
      <w:r w:rsidR="004444B0" w:rsidRPr="00183134">
        <w:fldChar w:fldCharType="separate"/>
      </w:r>
      <w:r w:rsidR="0009266D" w:rsidRPr="00183134">
        <w:t>Part 5</w:t>
      </w:r>
      <w:r w:rsidR="004444B0" w:rsidRPr="00183134">
        <w:fldChar w:fldCharType="end"/>
      </w:r>
      <w:r w:rsidRPr="00183134">
        <w:t xml:space="preserve"> and the Commonwealth's policy on the identification of Commercial-in-Confidence Information (including the requirements set out in paragraph </w:t>
      </w:r>
      <w:r w:rsidR="003F443F" w:rsidRPr="00183134">
        <w:fldChar w:fldCharType="begin"/>
      </w:r>
      <w:r w:rsidR="003F443F" w:rsidRPr="00183134">
        <w:instrText xml:space="preserve"> REF _Ref44943067 \n \h </w:instrText>
      </w:r>
      <w:r w:rsidR="00183134">
        <w:instrText xml:space="preserve"> \* MERGEFORMAT </w:instrText>
      </w:r>
      <w:r w:rsidR="003F443F" w:rsidRPr="00183134">
        <w:fldChar w:fldCharType="separate"/>
      </w:r>
      <w:r w:rsidR="0009266D" w:rsidRPr="00183134">
        <w:t>(c)</w:t>
      </w:r>
      <w:r w:rsidR="003F443F" w:rsidRPr="00183134">
        <w:fldChar w:fldCharType="end"/>
      </w:r>
      <w:r w:rsidRPr="00183134">
        <w:t>).</w:t>
      </w:r>
    </w:p>
    <w:p w14:paraId="1550C270" w14:textId="74EE4059" w:rsidR="006E66C4" w:rsidRPr="00183134" w:rsidRDefault="006E66C4" w:rsidP="006E66C4">
      <w:pPr>
        <w:pStyle w:val="DefenceNormal"/>
      </w:pPr>
      <w:r w:rsidRPr="00183134">
        <w:t xml:space="preserve">To assist the Tenderer to demonstrate its ability to satisfy the evaluation criterion described under clause </w:t>
      </w:r>
      <w:r w:rsidRPr="00183134">
        <w:fldChar w:fldCharType="begin"/>
      </w:r>
      <w:r w:rsidRPr="00183134">
        <w:instrText xml:space="preserve"> REF _Ref44942338 \r \h </w:instrText>
      </w:r>
      <w:r w:rsidR="00183134">
        <w:instrText xml:space="preserve"> \* MERGEFORMAT </w:instrText>
      </w:r>
      <w:r w:rsidRPr="00183134">
        <w:fldChar w:fldCharType="separate"/>
      </w:r>
      <w:r w:rsidR="0009266D" w:rsidRPr="00183134">
        <w:t>4(a)(</w:t>
      </w:r>
      <w:proofErr w:type="gramStart"/>
      <w:r w:rsidR="0009266D" w:rsidRPr="00183134">
        <w:t>ix)A</w:t>
      </w:r>
      <w:proofErr w:type="gramEnd"/>
      <w:r w:rsidRPr="00183134">
        <w:fldChar w:fldCharType="end"/>
      </w:r>
      <w:r w:rsidRPr="00183134">
        <w:t xml:space="preserve"> of the Tender Conditions and to assist the Commonwealth in evaluating its Tender, the Tenderer:</w:t>
      </w:r>
    </w:p>
    <w:p w14:paraId="56400BF7" w14:textId="77777777" w:rsidR="006E66C4" w:rsidRPr="00183134" w:rsidRDefault="006E66C4" w:rsidP="006E66C4">
      <w:pPr>
        <w:pStyle w:val="DefenceHeadingNoTOC3"/>
      </w:pPr>
      <w:bookmarkStart w:id="1847" w:name="_Ref44943166"/>
      <w:r w:rsidRPr="00183134">
        <w:t>may identify any specific information provided by the Tenderer to the Commonwealth that it wishes the Commonwealth to keep confidential; and</w:t>
      </w:r>
      <w:bookmarkEnd w:id="1847"/>
    </w:p>
    <w:p w14:paraId="7217F54B" w14:textId="4FB2E3EE" w:rsidR="006E66C4" w:rsidRPr="00183134" w:rsidRDefault="006E66C4" w:rsidP="006E66C4">
      <w:pPr>
        <w:pStyle w:val="DefenceHeadingNoTOC3"/>
      </w:pPr>
      <w:r w:rsidRPr="00183134">
        <w:t xml:space="preserve">must provide justification, in accordance with paragraph </w:t>
      </w:r>
      <w:r w:rsidRPr="00183134">
        <w:fldChar w:fldCharType="begin"/>
      </w:r>
      <w:r w:rsidRPr="00183134">
        <w:instrText xml:space="preserve"> REF _Ref44943067 \r \h </w:instrText>
      </w:r>
      <w:r w:rsidR="00183134">
        <w:instrText xml:space="preserve"> \* MERGEFORMAT </w:instrText>
      </w:r>
      <w:r w:rsidRPr="00183134">
        <w:fldChar w:fldCharType="separate"/>
      </w:r>
      <w:r w:rsidR="0009266D" w:rsidRPr="00183134">
        <w:t>(c)</w:t>
      </w:r>
      <w:r w:rsidRPr="00183134">
        <w:fldChar w:fldCharType="end"/>
      </w:r>
      <w:r w:rsidRPr="00183134">
        <w:t xml:space="preserve">, why the information identified under paragraph </w:t>
      </w:r>
      <w:r w:rsidRPr="00183134">
        <w:fldChar w:fldCharType="begin"/>
      </w:r>
      <w:r w:rsidRPr="00183134">
        <w:instrText xml:space="preserve"> REF _Ref44943166 \r \h </w:instrText>
      </w:r>
      <w:r w:rsidR="00183134">
        <w:instrText xml:space="preserve"> \* MERGEFORMAT </w:instrText>
      </w:r>
      <w:r w:rsidRPr="00183134">
        <w:fldChar w:fldCharType="separate"/>
      </w:r>
      <w:r w:rsidR="0009266D" w:rsidRPr="00183134">
        <w:t>(a)</w:t>
      </w:r>
      <w:r w:rsidRPr="00183134">
        <w:fldChar w:fldCharType="end"/>
      </w:r>
      <w:r w:rsidRPr="00183134" w:rsidDel="00312833">
        <w:t xml:space="preserve"> </w:t>
      </w:r>
      <w:r w:rsidRPr="00183134">
        <w:t>should be kept confidential.</w:t>
      </w:r>
    </w:p>
    <w:p w14:paraId="1C2A3409" w14:textId="77777777" w:rsidR="006E66C4" w:rsidRPr="00183134" w:rsidRDefault="006E66C4" w:rsidP="006E66C4">
      <w:pPr>
        <w:pStyle w:val="DefenceNormal"/>
      </w:pPr>
      <w:r w:rsidRPr="00183134">
        <w:t xml:space="preserve">The Tenderer is referred to the Commonwealth's guidance on the identification of Commercial-in-Confidence Information available at </w:t>
      </w:r>
      <w:r w:rsidR="0014564D" w:rsidRPr="00183134">
        <w:t>https://www.finance.gov.au/government/procurement/buying-australian-government/confidentiality-throughout-procurement-cycle</w:t>
      </w:r>
      <w:r w:rsidRPr="00183134">
        <w:t xml:space="preserve">.  </w:t>
      </w:r>
    </w:p>
    <w:p w14:paraId="1A1B056E" w14:textId="77777777" w:rsidR="006E66C4" w:rsidRPr="00183134" w:rsidRDefault="006E66C4" w:rsidP="006E66C4">
      <w:pPr>
        <w:pStyle w:val="DefenceNormal"/>
      </w:pPr>
      <w:r w:rsidRPr="00183134">
        <w:t>The Tenderer should note that the Commonwealth policy principles of transparency and accountability promote the disclosure of contractual information to the maximum extent and that a Tenderer's information is only kept confidential where there are sound reasons for doing so.</w:t>
      </w:r>
    </w:p>
    <w:p w14:paraId="7623BFA9" w14:textId="593E311D" w:rsidR="006E66C4" w:rsidRPr="00183134" w:rsidRDefault="006E66C4" w:rsidP="006E66C4">
      <w:pPr>
        <w:pStyle w:val="DefenceNormal"/>
      </w:pPr>
      <w:r w:rsidRPr="00183134">
        <w:lastRenderedPageBreak/>
        <w:t xml:space="preserve">Without limiting the Commonwealth's absolute discretion under clause </w:t>
      </w:r>
      <w:r w:rsidRPr="00183134">
        <w:fldChar w:fldCharType="begin"/>
      </w:r>
      <w:r w:rsidRPr="00183134">
        <w:instrText xml:space="preserve"> REF _Ref110070320 \r \h  \* MERGEFORMAT </w:instrText>
      </w:r>
      <w:r w:rsidRPr="00183134">
        <w:fldChar w:fldCharType="separate"/>
      </w:r>
      <w:r w:rsidR="0009266D" w:rsidRPr="00183134">
        <w:t>20(a)(ii)</w:t>
      </w:r>
      <w:r w:rsidRPr="00183134">
        <w:fldChar w:fldCharType="end"/>
      </w:r>
      <w:r w:rsidRPr="00183134">
        <w:t xml:space="preserve"> of the Tender Conditions, Tenderers are requested to note that:</w:t>
      </w:r>
    </w:p>
    <w:p w14:paraId="547C9F4B" w14:textId="77777777" w:rsidR="006E66C4" w:rsidRPr="00183134" w:rsidRDefault="006E66C4" w:rsidP="006E66C4">
      <w:pPr>
        <w:pStyle w:val="DefenceHeadingNoTOC3"/>
      </w:pPr>
      <w:bookmarkStart w:id="1848" w:name="_Ref44943067"/>
      <w:r w:rsidRPr="00183134">
        <w:t xml:space="preserve">information must have </w:t>
      </w:r>
      <w:proofErr w:type="gramStart"/>
      <w:r w:rsidRPr="00183134">
        <w:t>all of</w:t>
      </w:r>
      <w:proofErr w:type="gramEnd"/>
      <w:r w:rsidRPr="00183134">
        <w:t xml:space="preserve"> the following characteristics before it may </w:t>
      </w:r>
      <w:proofErr w:type="gramStart"/>
      <w:r w:rsidRPr="00183134">
        <w:t>be considered to be</w:t>
      </w:r>
      <w:proofErr w:type="gramEnd"/>
      <w:r w:rsidRPr="00183134">
        <w:t xml:space="preserve"> Commercial-in-Confidence Information:</w:t>
      </w:r>
      <w:bookmarkEnd w:id="1848"/>
    </w:p>
    <w:p w14:paraId="4BF7E579" w14:textId="77777777" w:rsidR="006E66C4" w:rsidRPr="00183134" w:rsidRDefault="006E66C4" w:rsidP="006E66C4">
      <w:pPr>
        <w:pStyle w:val="DefenceHeadingNoTOC4"/>
      </w:pPr>
      <w:r w:rsidRPr="00183134">
        <w:t xml:space="preserve">the information to be protected must be specifically identified; </w:t>
      </w:r>
    </w:p>
    <w:p w14:paraId="002B3C03" w14:textId="77777777" w:rsidR="006E66C4" w:rsidRPr="00183134" w:rsidRDefault="006E66C4" w:rsidP="006E66C4">
      <w:pPr>
        <w:pStyle w:val="DefenceHeadingNoTOC4"/>
      </w:pPr>
      <w:r w:rsidRPr="00183134">
        <w:t xml:space="preserve">the information must be commercially sensitive and not already in the public domain; </w:t>
      </w:r>
    </w:p>
    <w:p w14:paraId="15A9E588" w14:textId="77777777" w:rsidR="006E66C4" w:rsidRPr="00183134" w:rsidRDefault="006E66C4" w:rsidP="006E66C4">
      <w:pPr>
        <w:pStyle w:val="DefenceHeadingNoTOC4"/>
      </w:pPr>
      <w:r w:rsidRPr="00183134">
        <w:t>disclosure would cause unreasonable detriment to the owner of the information or another party; and</w:t>
      </w:r>
    </w:p>
    <w:p w14:paraId="31D74CDA" w14:textId="77777777" w:rsidR="006E66C4" w:rsidRPr="00183134" w:rsidRDefault="006E66C4" w:rsidP="006E66C4">
      <w:pPr>
        <w:pStyle w:val="DefenceHeadingNoTOC4"/>
      </w:pPr>
      <w:r w:rsidRPr="00183134">
        <w:t>the information was provided with an express or implied understanding that it would remain confidential;</w:t>
      </w:r>
    </w:p>
    <w:p w14:paraId="2BAC231D" w14:textId="1CDF0DE2" w:rsidR="006E66C4" w:rsidRPr="00183134" w:rsidRDefault="006E66C4" w:rsidP="006E66C4">
      <w:pPr>
        <w:pStyle w:val="DefenceHeadingNoTOC3"/>
      </w:pPr>
      <w:r w:rsidRPr="00183134">
        <w:t xml:space="preserve">without limiting paragraph </w:t>
      </w:r>
      <w:r w:rsidRPr="00183134">
        <w:fldChar w:fldCharType="begin"/>
      </w:r>
      <w:r w:rsidRPr="00183134">
        <w:instrText xml:space="preserve"> REF _Ref44943067 \r \h </w:instrText>
      </w:r>
      <w:r w:rsidR="00183134">
        <w:instrText xml:space="preserve"> \* MERGEFORMAT </w:instrText>
      </w:r>
      <w:r w:rsidRPr="00183134">
        <w:fldChar w:fldCharType="separate"/>
      </w:r>
      <w:r w:rsidR="0009266D" w:rsidRPr="00183134">
        <w:t>(c)</w:t>
      </w:r>
      <w:r w:rsidRPr="00183134">
        <w:fldChar w:fldCharType="end"/>
      </w:r>
      <w:r w:rsidRPr="00183134">
        <w:t>, the following types of information in, or provided in relation to, contracts would generally not be considered Commercial-in-Confidence Information:</w:t>
      </w:r>
    </w:p>
    <w:p w14:paraId="05CBEC60" w14:textId="77777777" w:rsidR="006E66C4" w:rsidRPr="00183134" w:rsidRDefault="006E66C4" w:rsidP="006E66C4">
      <w:pPr>
        <w:pStyle w:val="DefenceHeadingNoTOC4"/>
      </w:pPr>
      <w:r w:rsidRPr="00183134">
        <w:t>performance and financial guarantees;</w:t>
      </w:r>
    </w:p>
    <w:p w14:paraId="7B37D45F" w14:textId="77777777" w:rsidR="006E66C4" w:rsidRPr="00183134" w:rsidRDefault="006E66C4" w:rsidP="006E66C4">
      <w:pPr>
        <w:pStyle w:val="DefenceHeadingNoTOC4"/>
      </w:pPr>
      <w:r w:rsidRPr="00183134">
        <w:t>indemnities;</w:t>
      </w:r>
    </w:p>
    <w:p w14:paraId="27DB34E1" w14:textId="77777777" w:rsidR="006E66C4" w:rsidRPr="00183134" w:rsidRDefault="006E66C4" w:rsidP="006E66C4">
      <w:pPr>
        <w:pStyle w:val="DefenceHeadingNoTOC4"/>
      </w:pPr>
      <w:r w:rsidRPr="00183134">
        <w:t>the price of an individual item, or groups of items of goods or services;</w:t>
      </w:r>
    </w:p>
    <w:p w14:paraId="1F8852AA" w14:textId="77777777" w:rsidR="006E66C4" w:rsidRPr="00183134" w:rsidRDefault="006E66C4" w:rsidP="006E66C4">
      <w:pPr>
        <w:pStyle w:val="DefenceHeadingNoTOC4"/>
      </w:pPr>
      <w:r w:rsidRPr="00183134">
        <w:t>rebate, liquidated damages and service credit clauses;</w:t>
      </w:r>
    </w:p>
    <w:p w14:paraId="4BD7FCB4" w14:textId="77777777" w:rsidR="006E66C4" w:rsidRPr="00183134" w:rsidRDefault="006E66C4" w:rsidP="006E66C4">
      <w:pPr>
        <w:pStyle w:val="DefenceHeadingNoTOC4"/>
      </w:pPr>
      <w:r w:rsidRPr="00183134">
        <w:t>performance measures applicable to the Contract;</w:t>
      </w:r>
    </w:p>
    <w:p w14:paraId="38066107" w14:textId="77777777" w:rsidR="006E66C4" w:rsidRPr="00183134" w:rsidRDefault="006E66C4" w:rsidP="006E66C4">
      <w:pPr>
        <w:pStyle w:val="DefenceHeadingNoTOC4"/>
      </w:pPr>
      <w:r w:rsidRPr="00183134">
        <w:t>clauses which describe how Intellectual Property Rights are to be dealt with;</w:t>
      </w:r>
    </w:p>
    <w:p w14:paraId="67C52900" w14:textId="77777777" w:rsidR="006E66C4" w:rsidRPr="00183134" w:rsidRDefault="006E66C4" w:rsidP="006E66C4">
      <w:pPr>
        <w:pStyle w:val="DefenceHeadingNoTOC4"/>
      </w:pPr>
      <w:r w:rsidRPr="00183134">
        <w:t>payment arrangements; and</w:t>
      </w:r>
    </w:p>
    <w:p w14:paraId="11C2CE94" w14:textId="77777777" w:rsidR="006E66C4" w:rsidRPr="00183134" w:rsidRDefault="006E66C4" w:rsidP="006E66C4">
      <w:pPr>
        <w:pStyle w:val="DefenceHeadingNoTOC4"/>
      </w:pPr>
      <w:r w:rsidRPr="00183134">
        <w:t>the performance of the Contractor against the requirements of the Contract and agreed assessment criteria; and</w:t>
      </w:r>
    </w:p>
    <w:p w14:paraId="797BB49E" w14:textId="4C053698" w:rsidR="006E66C4" w:rsidRPr="00183134" w:rsidRDefault="006E66C4" w:rsidP="006E66C4">
      <w:pPr>
        <w:pStyle w:val="DefenceHeadingNoTOC3"/>
      </w:pPr>
      <w:r w:rsidRPr="00183134">
        <w:t>the following types of information may (in the Commonwealth</w:t>
      </w:r>
      <w:r w:rsidR="004444B0" w:rsidRPr="00183134">
        <w:t>'</w:t>
      </w:r>
      <w:r w:rsidRPr="00183134">
        <w:t>s absolute discretion) meet the criteria of being protected as Commercial-in-Confidence Information:</w:t>
      </w:r>
    </w:p>
    <w:p w14:paraId="19CCFBB9" w14:textId="77777777" w:rsidR="006E66C4" w:rsidRPr="00183134" w:rsidRDefault="006E66C4" w:rsidP="006E66C4">
      <w:pPr>
        <w:pStyle w:val="DefenceHeadingNoTOC4"/>
      </w:pPr>
      <w:r w:rsidRPr="00183134">
        <w:t>trade secrets;</w:t>
      </w:r>
    </w:p>
    <w:p w14:paraId="67E1B874" w14:textId="77777777" w:rsidR="006E66C4" w:rsidRPr="00183134" w:rsidRDefault="006E66C4" w:rsidP="006E66C4">
      <w:pPr>
        <w:pStyle w:val="DefenceHeadingNoTOC4"/>
      </w:pPr>
      <w:r w:rsidRPr="00183134">
        <w:t>proprietary information (this could be information about how a particular technical or business solution is to be provided);</w:t>
      </w:r>
    </w:p>
    <w:p w14:paraId="596E2895" w14:textId="77777777" w:rsidR="006E66C4" w:rsidRPr="00183134" w:rsidRDefault="006E66C4" w:rsidP="006E66C4">
      <w:pPr>
        <w:pStyle w:val="DefenceHeadingNoTOC4"/>
      </w:pPr>
      <w:r w:rsidRPr="00183134">
        <w:t>internal costing information or information about profit margins; and</w:t>
      </w:r>
    </w:p>
    <w:p w14:paraId="7217D24A" w14:textId="77777777" w:rsidR="006E66C4" w:rsidRPr="00183134" w:rsidRDefault="006E66C4" w:rsidP="006E66C4">
      <w:pPr>
        <w:pStyle w:val="DefenceHeadingNoTOC4"/>
      </w:pPr>
      <w:r w:rsidRPr="00183134">
        <w:t xml:space="preserve">pricing structures (if this information would reveal whether there was a profit or loss on the supply of a particular good or service). </w:t>
      </w:r>
    </w:p>
    <w:p w14:paraId="16EB4BE2" w14:textId="7F0C359D" w:rsidR="006E66C4" w:rsidRPr="00183134" w:rsidRDefault="006E66C4" w:rsidP="00903676">
      <w:pPr>
        <w:pStyle w:val="DefenceNormal"/>
        <w:keepNext/>
        <w:keepLines/>
      </w:pPr>
      <w:r w:rsidRPr="00183134">
        <w:t>Details of any specific information that the Tenderer wishes the Commonwealth to keep confidential should be provided in table format as set out below</w:t>
      </w:r>
      <w:r w:rsidR="00806B18" w:rsidRPr="00183134">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0"/>
        <w:gridCol w:w="3112"/>
        <w:gridCol w:w="3122"/>
      </w:tblGrid>
      <w:tr w:rsidR="006E66C4" w:rsidRPr="00183134" w14:paraId="7480563B" w14:textId="77777777" w:rsidTr="006E66C4">
        <w:tc>
          <w:tcPr>
            <w:tcW w:w="3190" w:type="dxa"/>
          </w:tcPr>
          <w:p w14:paraId="5BCADF43" w14:textId="77777777" w:rsidR="006E66C4" w:rsidRPr="00183134" w:rsidRDefault="006E66C4" w:rsidP="006E66C4">
            <w:pPr>
              <w:pStyle w:val="DefenceNormal"/>
              <w:keepNext/>
              <w:keepLines/>
              <w:spacing w:before="120" w:after="120"/>
              <w:jc w:val="center"/>
              <w:rPr>
                <w:b/>
                <w:sz w:val="14"/>
                <w:szCs w:val="14"/>
              </w:rPr>
            </w:pPr>
            <w:r w:rsidRPr="00183134">
              <w:rPr>
                <w:b/>
                <w:sz w:val="14"/>
                <w:szCs w:val="14"/>
              </w:rPr>
              <w:t>SPECIFIC INFORMATION</w:t>
            </w:r>
          </w:p>
        </w:tc>
        <w:tc>
          <w:tcPr>
            <w:tcW w:w="3190" w:type="dxa"/>
          </w:tcPr>
          <w:p w14:paraId="10E3F618" w14:textId="77777777" w:rsidR="006E66C4" w:rsidRPr="00183134" w:rsidRDefault="006E66C4" w:rsidP="006E66C4">
            <w:pPr>
              <w:pStyle w:val="DefenceNormal"/>
              <w:keepNext/>
              <w:keepLines/>
              <w:spacing w:before="120" w:after="120"/>
              <w:jc w:val="center"/>
              <w:rPr>
                <w:b/>
                <w:sz w:val="14"/>
                <w:szCs w:val="14"/>
              </w:rPr>
            </w:pPr>
            <w:r w:rsidRPr="00183134">
              <w:rPr>
                <w:b/>
                <w:sz w:val="14"/>
                <w:szCs w:val="14"/>
              </w:rPr>
              <w:t>JUSTIFICATION</w:t>
            </w:r>
          </w:p>
        </w:tc>
        <w:tc>
          <w:tcPr>
            <w:tcW w:w="3190" w:type="dxa"/>
          </w:tcPr>
          <w:p w14:paraId="1464A7A6" w14:textId="77777777" w:rsidR="006E66C4" w:rsidRPr="00183134" w:rsidRDefault="006E66C4" w:rsidP="006E66C4">
            <w:pPr>
              <w:pStyle w:val="DefenceNormal"/>
              <w:keepNext/>
              <w:keepLines/>
              <w:spacing w:before="120" w:after="120"/>
              <w:jc w:val="center"/>
              <w:rPr>
                <w:b/>
                <w:sz w:val="14"/>
                <w:szCs w:val="14"/>
              </w:rPr>
            </w:pPr>
            <w:r w:rsidRPr="00183134">
              <w:rPr>
                <w:b/>
                <w:sz w:val="14"/>
                <w:szCs w:val="14"/>
              </w:rPr>
              <w:t>PERIOD OF CONFIDENTIALITY</w:t>
            </w:r>
          </w:p>
        </w:tc>
      </w:tr>
      <w:tr w:rsidR="006E66C4" w:rsidRPr="00183134" w14:paraId="5C3AA43C" w14:textId="77777777" w:rsidTr="006E66C4">
        <w:tc>
          <w:tcPr>
            <w:tcW w:w="3190" w:type="dxa"/>
          </w:tcPr>
          <w:p w14:paraId="7A7907D9" w14:textId="77777777" w:rsidR="006E66C4" w:rsidRPr="00183134" w:rsidRDefault="006E66C4" w:rsidP="006E66C4">
            <w:pPr>
              <w:pStyle w:val="DefenceNormal"/>
              <w:keepNext/>
              <w:keepLines/>
              <w:spacing w:before="120" w:after="120"/>
              <w:jc w:val="center"/>
              <w:rPr>
                <w:b/>
                <w:sz w:val="14"/>
                <w:szCs w:val="14"/>
              </w:rPr>
            </w:pPr>
            <w:r w:rsidRPr="00183134">
              <w:rPr>
                <w:b/>
                <w:sz w:val="14"/>
                <w:szCs w:val="14"/>
              </w:rPr>
              <w:t>[INSERT (IF APPLICABLE)]</w:t>
            </w:r>
          </w:p>
        </w:tc>
        <w:tc>
          <w:tcPr>
            <w:tcW w:w="3190" w:type="dxa"/>
          </w:tcPr>
          <w:p w14:paraId="102EF7C3" w14:textId="77777777" w:rsidR="006E66C4" w:rsidRPr="00183134" w:rsidRDefault="006E66C4" w:rsidP="006E66C4">
            <w:pPr>
              <w:pStyle w:val="DefenceNormal"/>
              <w:keepNext/>
              <w:keepLines/>
              <w:spacing w:before="120" w:after="120"/>
              <w:jc w:val="center"/>
              <w:rPr>
                <w:b/>
                <w:sz w:val="14"/>
                <w:szCs w:val="14"/>
              </w:rPr>
            </w:pPr>
            <w:r w:rsidRPr="00183134">
              <w:rPr>
                <w:b/>
                <w:sz w:val="14"/>
                <w:szCs w:val="14"/>
              </w:rPr>
              <w:t>[INSERT (IF APPLICABLE)]</w:t>
            </w:r>
          </w:p>
        </w:tc>
        <w:tc>
          <w:tcPr>
            <w:tcW w:w="3190" w:type="dxa"/>
          </w:tcPr>
          <w:p w14:paraId="74E3A4EA" w14:textId="77777777" w:rsidR="006E66C4" w:rsidRPr="00183134" w:rsidRDefault="006E66C4" w:rsidP="006E66C4">
            <w:pPr>
              <w:pStyle w:val="DefenceNormal"/>
              <w:keepNext/>
              <w:keepLines/>
              <w:spacing w:before="120" w:after="120"/>
              <w:jc w:val="center"/>
              <w:rPr>
                <w:b/>
                <w:sz w:val="14"/>
                <w:szCs w:val="14"/>
              </w:rPr>
            </w:pPr>
            <w:r w:rsidRPr="00183134">
              <w:rPr>
                <w:b/>
                <w:sz w:val="14"/>
                <w:szCs w:val="14"/>
              </w:rPr>
              <w:t>[INSERT (IF APPLICABLE)]</w:t>
            </w:r>
          </w:p>
        </w:tc>
      </w:tr>
    </w:tbl>
    <w:p w14:paraId="4395816F" w14:textId="77777777" w:rsidR="00416C71" w:rsidRPr="00183134" w:rsidRDefault="006E66C4" w:rsidP="00AB4FBC">
      <w:pPr>
        <w:pStyle w:val="DefenceHeadingNoTOC1"/>
        <w:numPr>
          <w:ilvl w:val="0"/>
          <w:numId w:val="357"/>
        </w:numPr>
        <w:spacing w:before="240"/>
        <w:rPr>
          <w:bCs/>
        </w:rPr>
      </w:pPr>
      <w:bookmarkStart w:id="1849" w:name="_Ref49780580"/>
      <w:r w:rsidRPr="00183134">
        <w:t>INFORMATION SECURITY</w:t>
      </w:r>
      <w:bookmarkEnd w:id="1849"/>
    </w:p>
    <w:p w14:paraId="599366CD" w14:textId="34246A93" w:rsidR="006E66C4" w:rsidRPr="00183134" w:rsidRDefault="006E66C4" w:rsidP="006E66C4">
      <w:pPr>
        <w:pStyle w:val="DefenceNormal"/>
      </w:pPr>
      <w:r w:rsidRPr="00183134">
        <w:t xml:space="preserve">The Tenderer's attention is drawn to clause </w:t>
      </w:r>
      <w:r w:rsidR="0033503E" w:rsidRPr="00183134">
        <w:t>20</w:t>
      </w:r>
      <w:r w:rsidR="001933E8" w:rsidRPr="00183134">
        <w:t xml:space="preserve"> </w:t>
      </w:r>
      <w:r w:rsidRPr="00183134">
        <w:t>of the Conditions</w:t>
      </w:r>
      <w:r w:rsidR="004444B0" w:rsidRPr="00183134">
        <w:t xml:space="preserve"> of Contract in </w:t>
      </w:r>
      <w:r w:rsidR="004444B0" w:rsidRPr="00183134">
        <w:fldChar w:fldCharType="begin"/>
      </w:r>
      <w:r w:rsidR="004444B0" w:rsidRPr="00183134">
        <w:instrText xml:space="preserve"> REF _Ref159849039 \r \h </w:instrText>
      </w:r>
      <w:r w:rsidR="00183134">
        <w:instrText xml:space="preserve"> \* MERGEFORMAT </w:instrText>
      </w:r>
      <w:r w:rsidR="004444B0" w:rsidRPr="00183134">
        <w:fldChar w:fldCharType="separate"/>
      </w:r>
      <w:r w:rsidR="0009266D" w:rsidRPr="00183134">
        <w:t>Part 5</w:t>
      </w:r>
      <w:r w:rsidR="004444B0" w:rsidRPr="00183134">
        <w:fldChar w:fldCharType="end"/>
      </w:r>
      <w:r w:rsidRPr="00183134">
        <w:t>.</w:t>
      </w:r>
    </w:p>
    <w:p w14:paraId="06DB9A65" w14:textId="74194A36" w:rsidR="006E66C4" w:rsidRPr="00183134" w:rsidRDefault="006E66C4" w:rsidP="006E66C4">
      <w:pPr>
        <w:pStyle w:val="DefenceNormal"/>
      </w:pPr>
      <w:r w:rsidRPr="00183134">
        <w:t xml:space="preserve">To assist the Tenderer to demonstrate its ability to satisfy the evaluation criterion under clause </w:t>
      </w:r>
      <w:r w:rsidR="00A43620" w:rsidRPr="00183134">
        <w:fldChar w:fldCharType="begin"/>
      </w:r>
      <w:r w:rsidR="00A43620" w:rsidRPr="00183134">
        <w:instrText xml:space="preserve"> REF _Ref44943840 \r \h </w:instrText>
      </w:r>
      <w:r w:rsidR="00183134">
        <w:instrText xml:space="preserve"> \* MERGEFORMAT </w:instrText>
      </w:r>
      <w:r w:rsidR="00A43620" w:rsidRPr="00183134">
        <w:fldChar w:fldCharType="separate"/>
      </w:r>
      <w:r w:rsidR="0009266D" w:rsidRPr="00183134">
        <w:t>4(a)(</w:t>
      </w:r>
      <w:proofErr w:type="gramStart"/>
      <w:r w:rsidR="0009266D" w:rsidRPr="00183134">
        <w:t>ix)B</w:t>
      </w:r>
      <w:proofErr w:type="gramEnd"/>
      <w:r w:rsidR="00A43620" w:rsidRPr="00183134">
        <w:fldChar w:fldCharType="end"/>
      </w:r>
      <w:r w:rsidRPr="00183134">
        <w:t xml:space="preserve"> of the Tender Conditions and to assist the Commonwealth in evaluating its Tender, the Tenderer is requested to:</w:t>
      </w:r>
    </w:p>
    <w:p w14:paraId="31BED8F4" w14:textId="3853B2D7" w:rsidR="006E66C4" w:rsidRPr="00183134" w:rsidRDefault="004444B0" w:rsidP="006E66C4">
      <w:pPr>
        <w:pStyle w:val="DefenceHeadingNoTOC3"/>
        <w:numPr>
          <w:ilvl w:val="2"/>
          <w:numId w:val="9"/>
        </w:numPr>
      </w:pPr>
      <w:r w:rsidRPr="00183134">
        <w:lastRenderedPageBreak/>
        <w:t xml:space="preserve">confirm </w:t>
      </w:r>
      <w:proofErr w:type="gramStart"/>
      <w:r w:rsidRPr="00183134">
        <w:t>whether or not</w:t>
      </w:r>
      <w:proofErr w:type="gramEnd"/>
      <w:r w:rsidRPr="00183134">
        <w:t xml:space="preserve"> it currently holds DISP membership and, if so, provide details of such membership in item A</w:t>
      </w:r>
      <w:r w:rsidR="006E66C4" w:rsidRPr="00183134">
        <w:t>; and</w:t>
      </w:r>
    </w:p>
    <w:p w14:paraId="0195CE54" w14:textId="44C583CF" w:rsidR="006E66C4" w:rsidRPr="00183134" w:rsidRDefault="004444B0" w:rsidP="00EA6644">
      <w:pPr>
        <w:pStyle w:val="DefenceHeadingNoTOC3"/>
        <w:numPr>
          <w:ilvl w:val="2"/>
          <w:numId w:val="9"/>
        </w:numPr>
      </w:pPr>
      <w:r w:rsidRPr="00183134">
        <w:t xml:space="preserve">if the Tenderer </w:t>
      </w:r>
      <w:r w:rsidRPr="00183134">
        <w:rPr>
          <w:b/>
          <w:u w:val="single"/>
        </w:rPr>
        <w:t>does not</w:t>
      </w:r>
      <w:r w:rsidRPr="00183134">
        <w:t xml:space="preserve"> currently hold DISP membership or if the Tenderer </w:t>
      </w:r>
      <w:r w:rsidRPr="00183134">
        <w:rPr>
          <w:rFonts w:cs="Arial"/>
          <w:b/>
          <w:szCs w:val="26"/>
          <w:u w:val="single"/>
        </w:rPr>
        <w:t>does not</w:t>
      </w:r>
      <w:r w:rsidRPr="00183134">
        <w:t xml:space="preserve"> comply with the requirements under the Contract relating to the DISP, </w:t>
      </w:r>
      <w:r w:rsidR="006E66C4" w:rsidRPr="00183134">
        <w:t>complete the Questionnaire in item B.</w:t>
      </w:r>
    </w:p>
    <w:p w14:paraId="6F3B84FF" w14:textId="629B44D1" w:rsidR="006E66C4" w:rsidRPr="00183134" w:rsidRDefault="006E66C4" w:rsidP="006E66C4">
      <w:pPr>
        <w:pStyle w:val="DefenceBoldNormal"/>
        <w:rPr>
          <w:rFonts w:ascii="Arial" w:hAnsi="Arial" w:cs="Arial"/>
        </w:rPr>
      </w:pPr>
      <w:r w:rsidRPr="00183134">
        <w:rPr>
          <w:rFonts w:ascii="Arial" w:hAnsi="Arial" w:cs="Arial"/>
        </w:rPr>
        <w:t>A</w:t>
      </w:r>
      <w:r w:rsidRPr="00183134">
        <w:rPr>
          <w:rFonts w:ascii="Arial" w:hAnsi="Arial" w:cs="Arial"/>
        </w:rPr>
        <w:tab/>
      </w:r>
      <w:r w:rsidR="004444B0" w:rsidRPr="00183134">
        <w:rPr>
          <w:rFonts w:ascii="Arial" w:hAnsi="Arial" w:cs="Arial"/>
        </w:rPr>
        <w:t>DEFENCE INDUSTRY SECURITY PROGRAM</w:t>
      </w:r>
    </w:p>
    <w:p w14:paraId="37950E4E" w14:textId="77777777" w:rsidR="004444B0" w:rsidRPr="00183134" w:rsidRDefault="004444B0" w:rsidP="004444B0">
      <w:pPr>
        <w:pStyle w:val="DefenceSchedule1"/>
        <w:numPr>
          <w:ilvl w:val="0"/>
          <w:numId w:val="0"/>
        </w:numPr>
      </w:pPr>
      <w:r w:rsidRPr="00183134">
        <w:t>Does the Tenderer currently hold DISP membership?</w:t>
      </w:r>
    </w:p>
    <w:p w14:paraId="6C52A4E5" w14:textId="77777777" w:rsidR="004444B0" w:rsidRPr="00183134" w:rsidRDefault="004444B0" w:rsidP="004444B0">
      <w:pPr>
        <w:pStyle w:val="DefenceSchedule1"/>
        <w:numPr>
          <w:ilvl w:val="0"/>
          <w:numId w:val="0"/>
        </w:numPr>
        <w:ind w:left="964" w:hanging="964"/>
        <w:rPr>
          <w:b/>
        </w:rPr>
      </w:pPr>
      <w:r w:rsidRPr="00183134">
        <w:rPr>
          <w:b/>
        </w:rPr>
        <w:sym w:font="Wingdings" w:char="F071"/>
      </w:r>
      <w:r w:rsidRPr="00183134">
        <w:rPr>
          <w:b/>
        </w:rPr>
        <w:t xml:space="preserve">  YES</w:t>
      </w:r>
      <w:r w:rsidRPr="00183134">
        <w:rPr>
          <w:b/>
        </w:rPr>
        <w:tab/>
      </w:r>
      <w:r w:rsidRPr="00183134">
        <w:rPr>
          <w:b/>
        </w:rPr>
        <w:tab/>
      </w:r>
      <w:r w:rsidRPr="00183134">
        <w:rPr>
          <w:b/>
        </w:rPr>
        <w:sym w:font="Wingdings" w:char="F071"/>
      </w:r>
      <w:r w:rsidRPr="00183134">
        <w:rPr>
          <w:b/>
        </w:rPr>
        <w:t xml:space="preserve">  NO</w:t>
      </w:r>
    </w:p>
    <w:p w14:paraId="398CC7DF" w14:textId="02ACD80A" w:rsidR="004444B0" w:rsidRPr="00183134" w:rsidRDefault="004444B0">
      <w:pPr>
        <w:pStyle w:val="DefenceSchedule1"/>
        <w:numPr>
          <w:ilvl w:val="0"/>
          <w:numId w:val="0"/>
        </w:numPr>
      </w:pPr>
      <w:r w:rsidRPr="00183134">
        <w:t xml:space="preserve">If </w:t>
      </w:r>
      <w:proofErr w:type="gramStart"/>
      <w:r w:rsidRPr="00183134">
        <w:t>Yes</w:t>
      </w:r>
      <w:proofErr w:type="gramEnd"/>
      <w:r w:rsidRPr="00183134">
        <w:t xml:space="preserve">, please provide </w:t>
      </w:r>
      <w:r w:rsidR="00386FB9" w:rsidRPr="00183134">
        <w:t xml:space="preserve">evidence of such membership (in the form of a certificate issued by the Commonwealth) together with </w:t>
      </w:r>
      <w:r w:rsidRPr="00183134">
        <w:t>details of the relevant level held for each of the following Security Domains:</w:t>
      </w:r>
    </w:p>
    <w:p w14:paraId="68DC9864" w14:textId="77777777" w:rsidR="004444B0" w:rsidRPr="00183134" w:rsidRDefault="004444B0" w:rsidP="004444B0">
      <w:pPr>
        <w:pStyle w:val="DefenceSchedule3"/>
        <w:ind w:left="851" w:hanging="851"/>
      </w:pPr>
      <w:r w:rsidRPr="00183134">
        <w:t>Governance</w:t>
      </w:r>
    </w:p>
    <w:p w14:paraId="71CF211F" w14:textId="77777777" w:rsidR="004444B0" w:rsidRPr="00183134" w:rsidRDefault="004444B0" w:rsidP="004444B0">
      <w:pPr>
        <w:pStyle w:val="DefenceSchedule3"/>
        <w:numPr>
          <w:ilvl w:val="0"/>
          <w:numId w:val="0"/>
        </w:numPr>
        <w:ind w:left="851"/>
        <w:rPr>
          <w:b/>
          <w:bCs/>
        </w:rPr>
      </w:pPr>
      <w:r w:rsidRPr="00183134">
        <w:rPr>
          <w:b/>
          <w:bCs/>
        </w:rPr>
        <w:t xml:space="preserve">[INSERT] </w:t>
      </w:r>
    </w:p>
    <w:p w14:paraId="32369893" w14:textId="77777777" w:rsidR="004444B0" w:rsidRPr="00183134" w:rsidRDefault="004444B0" w:rsidP="004444B0">
      <w:pPr>
        <w:pStyle w:val="DefenceSchedule3"/>
        <w:ind w:left="851" w:hanging="851"/>
      </w:pPr>
      <w:r w:rsidRPr="00183134">
        <w:t>Personnel Security</w:t>
      </w:r>
    </w:p>
    <w:p w14:paraId="7388120C" w14:textId="77777777" w:rsidR="004444B0" w:rsidRPr="00183134" w:rsidRDefault="004444B0" w:rsidP="004444B0">
      <w:pPr>
        <w:pStyle w:val="DefenceSchedule3"/>
        <w:numPr>
          <w:ilvl w:val="0"/>
          <w:numId w:val="0"/>
        </w:numPr>
        <w:ind w:left="851"/>
        <w:rPr>
          <w:b/>
          <w:bCs/>
        </w:rPr>
      </w:pPr>
      <w:r w:rsidRPr="00183134">
        <w:rPr>
          <w:b/>
          <w:bCs/>
        </w:rPr>
        <w:t xml:space="preserve">[INSERT] </w:t>
      </w:r>
    </w:p>
    <w:p w14:paraId="46293D9C" w14:textId="77777777" w:rsidR="004444B0" w:rsidRPr="00183134" w:rsidRDefault="004444B0" w:rsidP="004444B0">
      <w:pPr>
        <w:pStyle w:val="DefenceSchedule3"/>
        <w:ind w:left="851" w:hanging="851"/>
      </w:pPr>
      <w:r w:rsidRPr="00183134">
        <w:t>Physical Security</w:t>
      </w:r>
    </w:p>
    <w:p w14:paraId="372D6F33" w14:textId="77777777" w:rsidR="004444B0" w:rsidRPr="00183134" w:rsidRDefault="004444B0" w:rsidP="004444B0">
      <w:pPr>
        <w:pStyle w:val="DefenceSchedule3"/>
        <w:numPr>
          <w:ilvl w:val="0"/>
          <w:numId w:val="0"/>
        </w:numPr>
        <w:ind w:left="851"/>
        <w:rPr>
          <w:b/>
          <w:bCs/>
        </w:rPr>
      </w:pPr>
      <w:r w:rsidRPr="00183134">
        <w:rPr>
          <w:b/>
          <w:bCs/>
        </w:rPr>
        <w:t xml:space="preserve">[INSERT] </w:t>
      </w:r>
    </w:p>
    <w:p w14:paraId="43F4162E" w14:textId="605F1840" w:rsidR="004444B0" w:rsidRPr="00183134" w:rsidRDefault="004444B0" w:rsidP="008F1917">
      <w:pPr>
        <w:pStyle w:val="DefenceSchedule3"/>
        <w:ind w:left="851" w:hanging="851"/>
      </w:pPr>
      <w:r w:rsidRPr="00183134">
        <w:t>Information / Cyber Security</w:t>
      </w:r>
    </w:p>
    <w:p w14:paraId="596A0FF0" w14:textId="0F4BBE2D" w:rsidR="006E66C4" w:rsidRPr="00183134" w:rsidRDefault="006E66C4" w:rsidP="009C319D">
      <w:pPr>
        <w:pStyle w:val="DefenceIndent"/>
        <w:ind w:left="0" w:firstLine="851"/>
        <w:rPr>
          <w:b/>
        </w:rPr>
      </w:pPr>
      <w:r w:rsidRPr="00183134">
        <w:rPr>
          <w:b/>
        </w:rPr>
        <w:t>[INSERT]</w:t>
      </w:r>
    </w:p>
    <w:p w14:paraId="54F25A34" w14:textId="77777777" w:rsidR="006E66C4" w:rsidRPr="00183134" w:rsidRDefault="006E66C4" w:rsidP="006E66C4">
      <w:pPr>
        <w:pStyle w:val="DefenceBoldNormal"/>
        <w:rPr>
          <w:rFonts w:ascii="Arial" w:hAnsi="Arial" w:cs="Arial"/>
        </w:rPr>
      </w:pPr>
      <w:r w:rsidRPr="00183134">
        <w:rPr>
          <w:rFonts w:ascii="Arial" w:hAnsi="Arial" w:cs="Arial"/>
        </w:rPr>
        <w:t>B</w:t>
      </w:r>
      <w:r w:rsidRPr="00183134">
        <w:rPr>
          <w:rFonts w:ascii="Arial" w:hAnsi="Arial" w:cs="Arial"/>
        </w:rPr>
        <w:tab/>
        <w:t>QUESTIONNAIRE</w:t>
      </w:r>
    </w:p>
    <w:p w14:paraId="76D995EF" w14:textId="77777777" w:rsidR="004444B0" w:rsidRPr="00183134" w:rsidRDefault="004444B0" w:rsidP="004444B0">
      <w:pPr>
        <w:pStyle w:val="DefenceBoldNormal"/>
      </w:pPr>
      <w:r w:rsidRPr="00183134">
        <w:t xml:space="preserve">The Tenderer should only complete this item B in circumstances where the Tenderer has indicated in item A above that it </w:t>
      </w:r>
      <w:r w:rsidRPr="00183134">
        <w:rPr>
          <w:u w:val="single"/>
        </w:rPr>
        <w:t>does not</w:t>
      </w:r>
      <w:r w:rsidRPr="00183134">
        <w:t xml:space="preserve"> currently hold DISP membership</w:t>
      </w:r>
      <w:r w:rsidRPr="00183134">
        <w:rPr>
          <w:bCs/>
        </w:rPr>
        <w:t xml:space="preserve"> or that it </w:t>
      </w:r>
      <w:r w:rsidRPr="00183134">
        <w:rPr>
          <w:bCs/>
          <w:u w:val="single"/>
        </w:rPr>
        <w:t>does not</w:t>
      </w:r>
      <w:r w:rsidRPr="00183134">
        <w:rPr>
          <w:bCs/>
        </w:rPr>
        <w:t xml:space="preserve"> comply with the requirements under the Contract relating to the DISP</w:t>
      </w:r>
      <w:r w:rsidRPr="00183134">
        <w:t>.</w:t>
      </w:r>
    </w:p>
    <w:p w14:paraId="1459E358" w14:textId="77777777" w:rsidR="004444B0" w:rsidRPr="00183134" w:rsidRDefault="004444B0" w:rsidP="008F1917">
      <w:pPr>
        <w:pStyle w:val="DefenceSchedule1"/>
        <w:numPr>
          <w:ilvl w:val="0"/>
          <w:numId w:val="275"/>
        </w:numPr>
      </w:pPr>
      <w:r w:rsidRPr="00183134">
        <w:t>If the Tenderer is the successful Tenderer, will it be in a position to comply with its obligations under the Contract relating to the DISP, including to have obtained as at the Award Date and thereafter maintain for the term of the Contract the level of DISP membership specified in the Contract Particulars (if any) and to comply with any other direction or requirement of the Contract Administrator in relation to the DISP?</w:t>
      </w:r>
    </w:p>
    <w:p w14:paraId="7A0FC3D4" w14:textId="77777777" w:rsidR="006E66C4" w:rsidRPr="00183134" w:rsidRDefault="006E66C4" w:rsidP="006E66C4">
      <w:pPr>
        <w:pStyle w:val="DefenceIndent"/>
        <w:rPr>
          <w:b/>
        </w:rPr>
      </w:pPr>
      <w:r w:rsidRPr="00183134">
        <w:rPr>
          <w:b/>
        </w:rPr>
        <w:sym w:font="Wingdings" w:char="F071"/>
      </w:r>
      <w:r w:rsidRPr="00183134">
        <w:rPr>
          <w:b/>
        </w:rPr>
        <w:t xml:space="preserve">  YES</w:t>
      </w:r>
      <w:r w:rsidRPr="00183134">
        <w:rPr>
          <w:b/>
        </w:rPr>
        <w:tab/>
      </w:r>
      <w:r w:rsidRPr="00183134">
        <w:rPr>
          <w:b/>
        </w:rPr>
        <w:tab/>
      </w:r>
      <w:r w:rsidRPr="00183134">
        <w:rPr>
          <w:b/>
        </w:rPr>
        <w:sym w:font="Wingdings" w:char="F071"/>
      </w:r>
      <w:r w:rsidRPr="00183134">
        <w:rPr>
          <w:b/>
        </w:rPr>
        <w:t xml:space="preserve">  NO</w:t>
      </w:r>
    </w:p>
    <w:p w14:paraId="49D88E81" w14:textId="7C4F0A79" w:rsidR="006E66C4" w:rsidRPr="00183134" w:rsidRDefault="006E66C4" w:rsidP="006E66C4">
      <w:pPr>
        <w:pStyle w:val="DefenceIndent"/>
      </w:pPr>
      <w:r w:rsidRPr="00183134">
        <w:t xml:space="preserve">If </w:t>
      </w:r>
      <w:proofErr w:type="gramStart"/>
      <w:r w:rsidR="004444B0" w:rsidRPr="00183134">
        <w:t>No</w:t>
      </w:r>
      <w:proofErr w:type="gramEnd"/>
      <w:r w:rsidRPr="00183134">
        <w:t>, please provide details:</w:t>
      </w:r>
    </w:p>
    <w:p w14:paraId="13DFD9AF" w14:textId="77777777" w:rsidR="006E66C4" w:rsidRPr="00183134" w:rsidRDefault="006E66C4" w:rsidP="006E66C4">
      <w:pPr>
        <w:pStyle w:val="DefenceIndent"/>
        <w:rPr>
          <w:b/>
        </w:rPr>
      </w:pPr>
      <w:r w:rsidRPr="00183134">
        <w:rPr>
          <w:b/>
        </w:rPr>
        <w:t>[INSERT]</w:t>
      </w:r>
    </w:p>
    <w:p w14:paraId="0DAEDADB" w14:textId="0940FE65" w:rsidR="006E66C4" w:rsidRPr="00183134" w:rsidRDefault="006E66C4" w:rsidP="006E66C4">
      <w:pPr>
        <w:pStyle w:val="DefenceSchedule1"/>
      </w:pPr>
      <w:r w:rsidRPr="00183134">
        <w:t xml:space="preserve">Do the Tenderer's information security procedures, policies and measures comply with the requirements, if it is the successful Tenderer, in the Contract in </w:t>
      </w:r>
      <w:r w:rsidR="004444B0" w:rsidRPr="00183134">
        <w:fldChar w:fldCharType="begin"/>
      </w:r>
      <w:r w:rsidR="004444B0" w:rsidRPr="00183134">
        <w:instrText xml:space="preserve"> REF _Ref159849039 \r \h </w:instrText>
      </w:r>
      <w:r w:rsidR="00183134">
        <w:instrText xml:space="preserve"> \* MERGEFORMAT </w:instrText>
      </w:r>
      <w:r w:rsidR="004444B0" w:rsidRPr="00183134">
        <w:fldChar w:fldCharType="separate"/>
      </w:r>
      <w:r w:rsidR="0009266D" w:rsidRPr="00183134">
        <w:t>Part 5</w:t>
      </w:r>
      <w:r w:rsidR="004444B0" w:rsidRPr="00183134">
        <w:fldChar w:fldCharType="end"/>
      </w:r>
      <w:r w:rsidRPr="00183134">
        <w:t xml:space="preserve"> in respect of Confidential Information </w:t>
      </w:r>
      <w:r w:rsidR="004444B0" w:rsidRPr="00183134">
        <w:t xml:space="preserve">(including any </w:t>
      </w:r>
      <w:r w:rsidRPr="00183134">
        <w:t>Sensitive and Classified Information</w:t>
      </w:r>
      <w:r w:rsidR="004444B0" w:rsidRPr="00183134">
        <w:t>)</w:t>
      </w:r>
      <w:r w:rsidRPr="00183134">
        <w:t>?</w:t>
      </w:r>
    </w:p>
    <w:p w14:paraId="080EB397" w14:textId="77777777" w:rsidR="006E66C4" w:rsidRPr="00183134" w:rsidRDefault="006E66C4" w:rsidP="006E66C4">
      <w:pPr>
        <w:pStyle w:val="DefenceIndent"/>
        <w:rPr>
          <w:b/>
        </w:rPr>
      </w:pPr>
      <w:r w:rsidRPr="00183134">
        <w:rPr>
          <w:b/>
        </w:rPr>
        <w:sym w:font="Wingdings" w:char="F071"/>
      </w:r>
      <w:r w:rsidRPr="00183134">
        <w:rPr>
          <w:b/>
        </w:rPr>
        <w:t xml:space="preserve">  YES</w:t>
      </w:r>
      <w:r w:rsidRPr="00183134">
        <w:rPr>
          <w:b/>
        </w:rPr>
        <w:tab/>
      </w:r>
      <w:r w:rsidRPr="00183134">
        <w:rPr>
          <w:b/>
        </w:rPr>
        <w:tab/>
      </w:r>
      <w:r w:rsidRPr="00183134">
        <w:rPr>
          <w:b/>
        </w:rPr>
        <w:sym w:font="Wingdings" w:char="F071"/>
      </w:r>
      <w:r w:rsidRPr="00183134">
        <w:rPr>
          <w:b/>
        </w:rPr>
        <w:t xml:space="preserve">  NO</w:t>
      </w:r>
    </w:p>
    <w:p w14:paraId="370C6BE4" w14:textId="77777777" w:rsidR="006E66C4" w:rsidRPr="00183134" w:rsidRDefault="006E66C4" w:rsidP="006E66C4">
      <w:pPr>
        <w:pStyle w:val="DefenceIndent"/>
      </w:pPr>
      <w:r w:rsidRPr="00183134">
        <w:t xml:space="preserve">If </w:t>
      </w:r>
      <w:proofErr w:type="gramStart"/>
      <w:r w:rsidRPr="00183134">
        <w:t>No</w:t>
      </w:r>
      <w:proofErr w:type="gramEnd"/>
      <w:r w:rsidRPr="00183134">
        <w:t>, please provide details:</w:t>
      </w:r>
    </w:p>
    <w:p w14:paraId="7293E0F8" w14:textId="77777777" w:rsidR="006E66C4" w:rsidRPr="00183134" w:rsidRDefault="006E66C4" w:rsidP="006E66C4">
      <w:pPr>
        <w:pStyle w:val="DefenceIndent"/>
        <w:rPr>
          <w:b/>
        </w:rPr>
      </w:pPr>
      <w:r w:rsidRPr="00183134">
        <w:rPr>
          <w:b/>
        </w:rPr>
        <w:t>[INSERT]</w:t>
      </w:r>
    </w:p>
    <w:p w14:paraId="2E2A6D73" w14:textId="281C11C4" w:rsidR="006E66C4" w:rsidRPr="00183134" w:rsidRDefault="006E66C4" w:rsidP="006E66C4">
      <w:pPr>
        <w:pStyle w:val="DefenceIndent"/>
      </w:pPr>
      <w:r w:rsidRPr="00183134">
        <w:t xml:space="preserve">If </w:t>
      </w:r>
      <w:proofErr w:type="gramStart"/>
      <w:r w:rsidRPr="00183134">
        <w:t>No</w:t>
      </w:r>
      <w:proofErr w:type="gramEnd"/>
      <w:r w:rsidRPr="00183134">
        <w:t>, please provide details of the steps that the Tenderer will take to ensure compliance with these requirements before the Award Date, including timeframes:</w:t>
      </w:r>
    </w:p>
    <w:p w14:paraId="2CB5A939" w14:textId="77777777" w:rsidR="006E66C4" w:rsidRPr="00183134" w:rsidRDefault="006E66C4" w:rsidP="006E66C4">
      <w:pPr>
        <w:pStyle w:val="DefenceIndent"/>
        <w:rPr>
          <w:b/>
        </w:rPr>
      </w:pPr>
      <w:r w:rsidRPr="00183134">
        <w:rPr>
          <w:b/>
        </w:rPr>
        <w:t>[INSERT]</w:t>
      </w:r>
    </w:p>
    <w:p w14:paraId="5029BE62" w14:textId="57E24DFE" w:rsidR="006E66C4" w:rsidRPr="00183134" w:rsidRDefault="004444B0" w:rsidP="006E66C4">
      <w:pPr>
        <w:pStyle w:val="DefenceSchedule1"/>
      </w:pPr>
      <w:r w:rsidRPr="00183134">
        <w:lastRenderedPageBreak/>
        <w:t xml:space="preserve">Do the Tenderer's information security procedures, policies and measures extend </w:t>
      </w:r>
      <w:r w:rsidR="006E66C4" w:rsidRPr="00183134">
        <w:t>to preventing, detecting, reporting on, responding to and closing out:</w:t>
      </w:r>
    </w:p>
    <w:p w14:paraId="16519FE8" w14:textId="476A9A21" w:rsidR="006E66C4" w:rsidRPr="00183134" w:rsidRDefault="006E66C4" w:rsidP="008F1917">
      <w:pPr>
        <w:pStyle w:val="DefenceSchedule3"/>
      </w:pPr>
      <w:r w:rsidRPr="00183134">
        <w:t>new and emerging threats to information security procedures, policies and measures</w:t>
      </w:r>
      <w:r w:rsidR="00664863" w:rsidRPr="00183134">
        <w:t>; and</w:t>
      </w:r>
    </w:p>
    <w:p w14:paraId="71FAE598" w14:textId="21E3A7CB" w:rsidR="006E66C4" w:rsidRPr="00183134" w:rsidRDefault="006E66C4" w:rsidP="008F1917">
      <w:pPr>
        <w:pStyle w:val="DefenceSchedule3"/>
      </w:pPr>
      <w:r w:rsidRPr="00183134">
        <w:t>hardware or software malfunctions</w:t>
      </w:r>
      <w:r w:rsidR="00664863" w:rsidRPr="00183134">
        <w:t>,</w:t>
      </w:r>
    </w:p>
    <w:p w14:paraId="7146E42E" w14:textId="2318897D" w:rsidR="006E66C4" w:rsidRPr="00183134" w:rsidRDefault="006E66C4" w:rsidP="006E66C4">
      <w:pPr>
        <w:pStyle w:val="DefenceIndent"/>
      </w:pPr>
      <w:r w:rsidRPr="00183134">
        <w:t xml:space="preserve">in respect of Confidential Information </w:t>
      </w:r>
      <w:r w:rsidR="00664863" w:rsidRPr="00183134">
        <w:t xml:space="preserve">(including any </w:t>
      </w:r>
      <w:r w:rsidRPr="00183134">
        <w:t>Sensitive and Classified Information</w:t>
      </w:r>
      <w:r w:rsidR="00664863" w:rsidRPr="00183134">
        <w:t>)</w:t>
      </w:r>
      <w:r w:rsidRPr="00183134">
        <w:t>?</w:t>
      </w:r>
    </w:p>
    <w:p w14:paraId="774E6663" w14:textId="77777777" w:rsidR="00FE1312" w:rsidRPr="00183134" w:rsidRDefault="00FE1312" w:rsidP="00FE1312">
      <w:pPr>
        <w:pStyle w:val="DefenceIndent"/>
        <w:rPr>
          <w:b/>
        </w:rPr>
      </w:pPr>
      <w:r w:rsidRPr="00183134">
        <w:rPr>
          <w:b/>
        </w:rPr>
        <w:sym w:font="Wingdings" w:char="F071"/>
      </w:r>
      <w:r w:rsidRPr="00183134">
        <w:rPr>
          <w:b/>
        </w:rPr>
        <w:t xml:space="preserve">  YES</w:t>
      </w:r>
      <w:r w:rsidRPr="00183134">
        <w:rPr>
          <w:b/>
        </w:rPr>
        <w:tab/>
      </w:r>
      <w:r w:rsidRPr="00183134">
        <w:rPr>
          <w:b/>
        </w:rPr>
        <w:tab/>
      </w:r>
      <w:r w:rsidRPr="00183134">
        <w:rPr>
          <w:b/>
        </w:rPr>
        <w:sym w:font="Wingdings" w:char="F071"/>
      </w:r>
      <w:r w:rsidRPr="00183134">
        <w:rPr>
          <w:b/>
        </w:rPr>
        <w:t xml:space="preserve">  NO</w:t>
      </w:r>
    </w:p>
    <w:p w14:paraId="15BAEDFC" w14:textId="77777777" w:rsidR="00FE1312" w:rsidRPr="00183134" w:rsidRDefault="00FE1312" w:rsidP="00FE1312">
      <w:pPr>
        <w:pStyle w:val="DefenceIndent"/>
      </w:pPr>
      <w:r w:rsidRPr="00183134">
        <w:t xml:space="preserve">If </w:t>
      </w:r>
      <w:proofErr w:type="gramStart"/>
      <w:r w:rsidRPr="00183134">
        <w:t>No</w:t>
      </w:r>
      <w:proofErr w:type="gramEnd"/>
      <w:r w:rsidRPr="00183134">
        <w:t>, please provide details:</w:t>
      </w:r>
    </w:p>
    <w:p w14:paraId="162F979B" w14:textId="62B81820" w:rsidR="00FE1312" w:rsidRPr="00183134" w:rsidRDefault="00FE1312" w:rsidP="00FE1312">
      <w:pPr>
        <w:pStyle w:val="DefenceIndent"/>
        <w:rPr>
          <w:b/>
        </w:rPr>
      </w:pPr>
      <w:r w:rsidRPr="00183134">
        <w:rPr>
          <w:b/>
        </w:rPr>
        <w:t>[INSERT]</w:t>
      </w:r>
    </w:p>
    <w:p w14:paraId="47ACB085" w14:textId="02D1F794" w:rsidR="006E66C4" w:rsidRPr="00183134" w:rsidRDefault="006E66C4" w:rsidP="006E66C4">
      <w:pPr>
        <w:pStyle w:val="DefenceSchedule1"/>
        <w:rPr>
          <w:b/>
        </w:rPr>
      </w:pPr>
      <w:r w:rsidRPr="00183134">
        <w:t>Has the Tenderer been the subject of any notices, investigations, proceedings, consequences or sanctions in relation to an unauthorised disclosure of confidential, sensitive or classified information during the past 5 years?</w:t>
      </w:r>
    </w:p>
    <w:p w14:paraId="46FCC93D" w14:textId="77777777" w:rsidR="006E66C4" w:rsidRPr="00183134" w:rsidRDefault="006E66C4" w:rsidP="006E66C4">
      <w:pPr>
        <w:pStyle w:val="DefenceIndent"/>
        <w:rPr>
          <w:b/>
        </w:rPr>
      </w:pPr>
      <w:r w:rsidRPr="00183134">
        <w:rPr>
          <w:b/>
        </w:rPr>
        <w:sym w:font="Wingdings" w:char="F071"/>
      </w:r>
      <w:r w:rsidRPr="00183134">
        <w:rPr>
          <w:b/>
        </w:rPr>
        <w:t xml:space="preserve">  YES</w:t>
      </w:r>
      <w:r w:rsidRPr="00183134">
        <w:rPr>
          <w:b/>
        </w:rPr>
        <w:tab/>
      </w:r>
      <w:r w:rsidRPr="00183134">
        <w:rPr>
          <w:b/>
        </w:rPr>
        <w:tab/>
      </w:r>
      <w:r w:rsidRPr="00183134">
        <w:rPr>
          <w:b/>
        </w:rPr>
        <w:sym w:font="Wingdings" w:char="F071"/>
      </w:r>
      <w:r w:rsidRPr="00183134">
        <w:rPr>
          <w:b/>
        </w:rPr>
        <w:t xml:space="preserve">  NO</w:t>
      </w:r>
    </w:p>
    <w:p w14:paraId="6AC10AB7" w14:textId="77777777" w:rsidR="006E66C4" w:rsidRPr="00183134" w:rsidRDefault="006E66C4" w:rsidP="006E66C4">
      <w:pPr>
        <w:pStyle w:val="DefenceIndent"/>
      </w:pPr>
      <w:r w:rsidRPr="00183134">
        <w:t xml:space="preserve">If </w:t>
      </w:r>
      <w:proofErr w:type="gramStart"/>
      <w:r w:rsidRPr="00183134">
        <w:t>Yes</w:t>
      </w:r>
      <w:proofErr w:type="gramEnd"/>
      <w:r w:rsidRPr="00183134">
        <w:t>, please provide details:</w:t>
      </w:r>
    </w:p>
    <w:p w14:paraId="0AC4FB5B" w14:textId="77777777" w:rsidR="006E66C4" w:rsidRPr="00183134" w:rsidRDefault="006E66C4" w:rsidP="006E66C4">
      <w:pPr>
        <w:pStyle w:val="DefenceIndent"/>
        <w:rPr>
          <w:b/>
        </w:rPr>
      </w:pPr>
      <w:r w:rsidRPr="00183134">
        <w:rPr>
          <w:b/>
        </w:rPr>
        <w:t>[INSERT]</w:t>
      </w:r>
    </w:p>
    <w:p w14:paraId="41EB829D" w14:textId="4C13AA7A" w:rsidR="006E66C4" w:rsidRPr="00183134" w:rsidRDefault="006E66C4" w:rsidP="006E66C4">
      <w:pPr>
        <w:pStyle w:val="DefenceIndent"/>
      </w:pPr>
      <w:r w:rsidRPr="00183134">
        <w:t xml:space="preserve">If </w:t>
      </w:r>
      <w:proofErr w:type="gramStart"/>
      <w:r w:rsidRPr="00183134">
        <w:t>Yes</w:t>
      </w:r>
      <w:proofErr w:type="gramEnd"/>
      <w:r w:rsidRPr="00183134">
        <w:t>, is the Tenderer fully complying with the outcomes of such investigations, proceedings, consequences or sanctions?</w:t>
      </w:r>
    </w:p>
    <w:p w14:paraId="02FE8F7D" w14:textId="77777777" w:rsidR="006E66C4" w:rsidRPr="00183134" w:rsidRDefault="006E66C4" w:rsidP="006E66C4">
      <w:pPr>
        <w:pStyle w:val="DefenceIndent"/>
        <w:rPr>
          <w:b/>
        </w:rPr>
      </w:pPr>
      <w:r w:rsidRPr="00183134">
        <w:rPr>
          <w:b/>
        </w:rPr>
        <w:sym w:font="Wingdings" w:char="F071"/>
      </w:r>
      <w:r w:rsidRPr="00183134">
        <w:rPr>
          <w:b/>
        </w:rPr>
        <w:t xml:space="preserve">  YES</w:t>
      </w:r>
      <w:r w:rsidRPr="00183134">
        <w:rPr>
          <w:b/>
        </w:rPr>
        <w:tab/>
      </w:r>
      <w:r w:rsidRPr="00183134">
        <w:rPr>
          <w:b/>
        </w:rPr>
        <w:tab/>
      </w:r>
      <w:r w:rsidRPr="00183134">
        <w:rPr>
          <w:b/>
        </w:rPr>
        <w:sym w:font="Wingdings" w:char="F071"/>
      </w:r>
      <w:r w:rsidRPr="00183134">
        <w:rPr>
          <w:b/>
        </w:rPr>
        <w:t xml:space="preserve">  NO</w:t>
      </w:r>
    </w:p>
    <w:p w14:paraId="7AD368B3" w14:textId="77777777" w:rsidR="006E66C4" w:rsidRPr="00183134" w:rsidRDefault="006E66C4" w:rsidP="006E66C4">
      <w:pPr>
        <w:pStyle w:val="DefenceIndent"/>
      </w:pPr>
      <w:r w:rsidRPr="00183134">
        <w:t xml:space="preserve">If </w:t>
      </w:r>
      <w:proofErr w:type="gramStart"/>
      <w:r w:rsidRPr="00183134">
        <w:t>No</w:t>
      </w:r>
      <w:proofErr w:type="gramEnd"/>
      <w:r w:rsidRPr="00183134">
        <w:t>, please provide details:</w:t>
      </w:r>
    </w:p>
    <w:p w14:paraId="1B64A75F" w14:textId="77777777" w:rsidR="006E66C4" w:rsidRPr="00183134" w:rsidRDefault="006E66C4" w:rsidP="006E66C4">
      <w:pPr>
        <w:pStyle w:val="DefenceIndent"/>
        <w:rPr>
          <w:b/>
        </w:rPr>
      </w:pPr>
      <w:r w:rsidRPr="00183134">
        <w:rPr>
          <w:b/>
        </w:rPr>
        <w:t>[INSERT]</w:t>
      </w:r>
    </w:p>
    <w:p w14:paraId="38BE6F89" w14:textId="3B84704A" w:rsidR="006E66C4" w:rsidRPr="00183134" w:rsidRDefault="00664863" w:rsidP="006E66C4">
      <w:pPr>
        <w:pStyle w:val="DefenceSchedule1"/>
      </w:pPr>
      <w:r w:rsidRPr="00183134">
        <w:t>H</w:t>
      </w:r>
      <w:r w:rsidR="006E66C4" w:rsidRPr="00183134">
        <w:t xml:space="preserve">as the Tenderer been subject to a hardware and software malfunction, malicious code or other Security </w:t>
      </w:r>
      <w:r w:rsidRPr="00183134">
        <w:t xml:space="preserve">or Confidentiality </w:t>
      </w:r>
      <w:r w:rsidR="006E66C4" w:rsidRPr="00183134">
        <w:t>Incident in the past 5 years?</w:t>
      </w:r>
    </w:p>
    <w:p w14:paraId="7CC9ADB6" w14:textId="77777777" w:rsidR="006E66C4" w:rsidRPr="00183134" w:rsidRDefault="006E66C4" w:rsidP="006E66C4">
      <w:pPr>
        <w:pStyle w:val="DefenceIndent"/>
        <w:rPr>
          <w:b/>
        </w:rPr>
      </w:pPr>
      <w:r w:rsidRPr="00183134">
        <w:rPr>
          <w:b/>
        </w:rPr>
        <w:sym w:font="Wingdings" w:char="F071"/>
      </w:r>
      <w:r w:rsidRPr="00183134">
        <w:rPr>
          <w:b/>
        </w:rPr>
        <w:t xml:space="preserve">  YES</w:t>
      </w:r>
      <w:r w:rsidRPr="00183134">
        <w:rPr>
          <w:b/>
        </w:rPr>
        <w:tab/>
      </w:r>
      <w:r w:rsidRPr="00183134">
        <w:rPr>
          <w:b/>
        </w:rPr>
        <w:tab/>
      </w:r>
      <w:r w:rsidRPr="00183134">
        <w:rPr>
          <w:b/>
        </w:rPr>
        <w:sym w:font="Wingdings" w:char="F071"/>
      </w:r>
      <w:r w:rsidRPr="00183134">
        <w:rPr>
          <w:b/>
        </w:rPr>
        <w:t xml:space="preserve">  NO</w:t>
      </w:r>
      <w:r w:rsidRPr="00183134">
        <w:rPr>
          <w:b/>
        </w:rPr>
        <w:tab/>
      </w:r>
      <w:r w:rsidRPr="00183134">
        <w:rPr>
          <w:b/>
        </w:rPr>
        <w:tab/>
      </w:r>
      <w:r w:rsidRPr="00183134">
        <w:rPr>
          <w:b/>
        </w:rPr>
        <w:sym w:font="Wingdings" w:char="F071"/>
      </w:r>
      <w:r w:rsidRPr="00183134">
        <w:rPr>
          <w:b/>
        </w:rPr>
        <w:t xml:space="preserve">  NOT APPLICABLE</w:t>
      </w:r>
    </w:p>
    <w:p w14:paraId="601A223D" w14:textId="3A12AA8D" w:rsidR="006E66C4" w:rsidRPr="00183134" w:rsidRDefault="006E66C4" w:rsidP="006E66C4">
      <w:pPr>
        <w:pStyle w:val="DefenceIndent"/>
      </w:pPr>
      <w:r w:rsidRPr="00183134">
        <w:t xml:space="preserve">If </w:t>
      </w:r>
      <w:proofErr w:type="gramStart"/>
      <w:r w:rsidRPr="00183134">
        <w:t>Yes</w:t>
      </w:r>
      <w:proofErr w:type="gramEnd"/>
      <w:r w:rsidRPr="00183134">
        <w:t>, please provide details</w:t>
      </w:r>
      <w:r w:rsidR="00664863" w:rsidRPr="00183134">
        <w:t xml:space="preserve"> of how the Tenderer managed such incident</w:t>
      </w:r>
      <w:r w:rsidRPr="00183134">
        <w:t>:</w:t>
      </w:r>
    </w:p>
    <w:p w14:paraId="65A07991" w14:textId="77777777" w:rsidR="006E66C4" w:rsidRPr="00183134" w:rsidRDefault="006E66C4" w:rsidP="006E66C4">
      <w:pPr>
        <w:pStyle w:val="DefenceIndent"/>
        <w:rPr>
          <w:b/>
        </w:rPr>
      </w:pPr>
      <w:r w:rsidRPr="00183134">
        <w:rPr>
          <w:b/>
        </w:rPr>
        <w:t>[INSERT]</w:t>
      </w:r>
    </w:p>
    <w:p w14:paraId="18CB2597" w14:textId="77777777" w:rsidR="00ED5204" w:rsidRPr="00183134" w:rsidRDefault="00ED5204" w:rsidP="00EA6644">
      <w:pPr>
        <w:pStyle w:val="DefenceNormal"/>
        <w:pBdr>
          <w:bottom w:val="single" w:sz="4" w:space="1" w:color="auto"/>
        </w:pBdr>
      </w:pPr>
    </w:p>
    <w:p w14:paraId="74C6DE5F" w14:textId="09CE0CB8" w:rsidR="005861A1" w:rsidRPr="00183134" w:rsidRDefault="005861A1" w:rsidP="005861A1">
      <w:pPr>
        <w:pStyle w:val="DefenceNormal"/>
        <w:rPr>
          <w:b/>
        </w:rPr>
      </w:pPr>
    </w:p>
    <w:p w14:paraId="5D4FA1F8" w14:textId="77777777" w:rsidR="002C02A0" w:rsidRPr="00183134" w:rsidRDefault="002C02A0" w:rsidP="002C02A0">
      <w:pPr>
        <w:pStyle w:val="DefenceNormal"/>
      </w:pPr>
    </w:p>
    <w:p w14:paraId="53059E9B" w14:textId="77777777" w:rsidR="009535F6" w:rsidRPr="00183134" w:rsidRDefault="00304507" w:rsidP="00304507">
      <w:pPr>
        <w:pStyle w:val="DefenceTenderScheduleHeading"/>
      </w:pPr>
      <w:r w:rsidRPr="00183134">
        <w:lastRenderedPageBreak/>
        <w:br/>
      </w:r>
      <w:bookmarkStart w:id="1850" w:name="_Ref32175721"/>
      <w:bookmarkStart w:id="1851" w:name="_Ref32175762"/>
      <w:bookmarkStart w:id="1852" w:name="_Ref32175877"/>
      <w:bookmarkStart w:id="1853" w:name="_Ref32175903"/>
      <w:bookmarkStart w:id="1854" w:name="_Ref32175972"/>
      <w:bookmarkStart w:id="1855" w:name="_Ref32175986"/>
      <w:bookmarkStart w:id="1856" w:name="_Ref32176064"/>
      <w:bookmarkStart w:id="1857" w:name="_Ref32176071"/>
      <w:bookmarkStart w:id="1858" w:name="_Ref32176091"/>
      <w:bookmarkStart w:id="1859" w:name="_Ref32176503"/>
      <w:bookmarkStart w:id="1860" w:name="_Ref32176593"/>
      <w:bookmarkStart w:id="1861" w:name="_Toc32476778"/>
      <w:bookmarkStart w:id="1862" w:name="_Ref53578872"/>
      <w:bookmarkStart w:id="1863" w:name="_Toc53580809"/>
      <w:bookmarkStart w:id="1864" w:name="_Toc54856967"/>
      <w:bookmarkStart w:id="1865" w:name="_Toc233714504"/>
      <w:r w:rsidR="00BA5107" w:rsidRPr="00183134">
        <w:t>Statement of Tax Record</w:t>
      </w:r>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p>
    <w:p w14:paraId="0794083C" w14:textId="56BDF816" w:rsidR="009535F6" w:rsidRPr="00183134" w:rsidRDefault="009535F6" w:rsidP="009535F6">
      <w:pPr>
        <w:pStyle w:val="DefenceNormal"/>
      </w:pPr>
      <w:r w:rsidRPr="00183134">
        <w:t>The Tenderer</w:t>
      </w:r>
      <w:r w:rsidR="00FB7785" w:rsidRPr="00183134">
        <w:t>'</w:t>
      </w:r>
      <w:r w:rsidRPr="00183134">
        <w:t>s attention is drawn to clause 1</w:t>
      </w:r>
      <w:r w:rsidR="008C25C7" w:rsidRPr="00183134">
        <w:t>8</w:t>
      </w:r>
      <w:r w:rsidRPr="00183134">
        <w:t>.1</w:t>
      </w:r>
      <w:r w:rsidR="00EC722C" w:rsidRPr="00183134">
        <w:t>6</w:t>
      </w:r>
      <w:r w:rsidRPr="00183134">
        <w:t xml:space="preserve"> of the Conditions of Contract in </w:t>
      </w:r>
      <w:r w:rsidR="00BA5107" w:rsidRPr="00183134">
        <w:fldChar w:fldCharType="begin"/>
      </w:r>
      <w:r w:rsidR="00BA5107" w:rsidRPr="00183134">
        <w:instrText xml:space="preserve"> REF _Ref531337722 \r \h </w:instrText>
      </w:r>
      <w:r w:rsidR="00183134">
        <w:instrText xml:space="preserve"> \* MERGEFORMAT </w:instrText>
      </w:r>
      <w:r w:rsidR="00BA5107" w:rsidRPr="00183134">
        <w:fldChar w:fldCharType="separate"/>
      </w:r>
      <w:r w:rsidR="0009266D" w:rsidRPr="00183134">
        <w:t>Part 5</w:t>
      </w:r>
      <w:r w:rsidR="00BA5107" w:rsidRPr="00183134">
        <w:fldChar w:fldCharType="end"/>
      </w:r>
      <w:r w:rsidRPr="00183134">
        <w:t xml:space="preserve"> and clause </w:t>
      </w:r>
      <w:r w:rsidRPr="00183134">
        <w:fldChar w:fldCharType="begin"/>
      </w:r>
      <w:r w:rsidRPr="00183134">
        <w:instrText xml:space="preserve"> REF _Ref13048588 \r \h </w:instrText>
      </w:r>
      <w:r w:rsidR="00183134">
        <w:instrText xml:space="preserve"> \* MERGEFORMAT </w:instrText>
      </w:r>
      <w:r w:rsidRPr="00183134">
        <w:fldChar w:fldCharType="separate"/>
      </w:r>
      <w:r w:rsidR="0009266D" w:rsidRPr="00183134">
        <w:t>29</w:t>
      </w:r>
      <w:r w:rsidRPr="00183134">
        <w:fldChar w:fldCharType="end"/>
      </w:r>
      <w:r w:rsidRPr="00183134">
        <w:t xml:space="preserve"> of the Tender Conditions. </w:t>
      </w:r>
    </w:p>
    <w:p w14:paraId="550C8890" w14:textId="4CE6B327" w:rsidR="009535F6" w:rsidRPr="00183134" w:rsidRDefault="009535F6" w:rsidP="009535F6">
      <w:pPr>
        <w:pStyle w:val="DefenceNormal"/>
      </w:pPr>
      <w:r w:rsidRPr="00183134">
        <w:t>The Tenderer</w:t>
      </w:r>
      <w:r w:rsidR="00FB7785" w:rsidRPr="00183134">
        <w:t>'</w:t>
      </w:r>
      <w:r w:rsidRPr="00183134">
        <w:t>s attention is</w:t>
      </w:r>
      <w:r w:rsidR="00FA1F73" w:rsidRPr="00183134">
        <w:t xml:space="preserve"> also</w:t>
      </w:r>
      <w:r w:rsidRPr="00183134">
        <w:t xml:space="preserve"> drawn to the </w:t>
      </w:r>
      <w:r w:rsidR="00BE68C8" w:rsidRPr="00183134">
        <w:t xml:space="preserve">Shadow </w:t>
      </w:r>
      <w:r w:rsidRPr="00183134">
        <w:t xml:space="preserve">Economy Procurement Connected Policy, which imposes obligations on the Commonwealth to obtain from tenderers valid </w:t>
      </w:r>
      <w:r w:rsidR="00BA5107" w:rsidRPr="00183134">
        <w:t xml:space="preserve">and satisfactory </w:t>
      </w:r>
      <w:r w:rsidRPr="00183134">
        <w:t xml:space="preserve">STRs.  More information about the requirements arising under the </w:t>
      </w:r>
      <w:r w:rsidR="00BE68C8" w:rsidRPr="00183134">
        <w:t xml:space="preserve">Shadow </w:t>
      </w:r>
      <w:r w:rsidRPr="00183134">
        <w:t xml:space="preserve">Economy Procurement Connected Policy is available from the Department of Treasury at </w:t>
      </w:r>
      <w:r w:rsidR="008C25C7" w:rsidRPr="00183134">
        <w:t>https://treasury.gov.au/policy-topics/economy/shadow-economy/procurement-connected-policy</w:t>
      </w:r>
      <w:r w:rsidRPr="00183134">
        <w:t>.</w:t>
      </w:r>
    </w:p>
    <w:p w14:paraId="5CDFE0F1" w14:textId="3A7712A7" w:rsidR="009535F6" w:rsidRPr="00183134" w:rsidRDefault="009535F6" w:rsidP="009535F6">
      <w:pPr>
        <w:pStyle w:val="DefenceNormal"/>
        <w:rPr>
          <w:b/>
        </w:rPr>
      </w:pPr>
      <w:r w:rsidRPr="00183134">
        <w:rPr>
          <w:b/>
        </w:rPr>
        <w:t xml:space="preserve">The Tenderer must complete and lodge </w:t>
      </w:r>
      <w:r w:rsidR="00E30498" w:rsidRPr="00183134">
        <w:rPr>
          <w:b/>
        </w:rPr>
        <w:fldChar w:fldCharType="begin"/>
      </w:r>
      <w:r w:rsidR="00E30498" w:rsidRPr="00183134">
        <w:rPr>
          <w:b/>
        </w:rPr>
        <w:instrText xml:space="preserve"> REF _Ref53578872 \r \h </w:instrText>
      </w:r>
      <w:r w:rsidR="00183134">
        <w:rPr>
          <w:b/>
        </w:rPr>
        <w:instrText xml:space="preserve"> \* MERGEFORMAT </w:instrText>
      </w:r>
      <w:r w:rsidR="00E30498" w:rsidRPr="00183134">
        <w:rPr>
          <w:b/>
        </w:rPr>
      </w:r>
      <w:r w:rsidR="00E30498" w:rsidRPr="00183134">
        <w:rPr>
          <w:b/>
        </w:rPr>
        <w:fldChar w:fldCharType="separate"/>
      </w:r>
      <w:r w:rsidR="0009266D" w:rsidRPr="00183134">
        <w:rPr>
          <w:b/>
        </w:rPr>
        <w:t>Tender Schedule J</w:t>
      </w:r>
      <w:r w:rsidR="00E30498" w:rsidRPr="00183134">
        <w:rPr>
          <w:b/>
        </w:rPr>
        <w:fldChar w:fldCharType="end"/>
      </w:r>
      <w:r w:rsidR="009D163C" w:rsidRPr="00183134">
        <w:rPr>
          <w:b/>
        </w:rPr>
        <w:t xml:space="preserve"> - </w:t>
      </w:r>
      <w:r w:rsidR="00A705A3" w:rsidRPr="00183134">
        <w:rPr>
          <w:b/>
        </w:rPr>
        <w:fldChar w:fldCharType="begin" w:fldLock="1"/>
      </w:r>
      <w:r w:rsidR="00A705A3" w:rsidRPr="00183134">
        <w:rPr>
          <w:b/>
        </w:rPr>
        <w:instrText xml:space="preserve"> REF _Ref53578872 \h  \* MERGEFORMAT </w:instrText>
      </w:r>
      <w:r w:rsidR="00A705A3" w:rsidRPr="00183134">
        <w:rPr>
          <w:b/>
        </w:rPr>
      </w:r>
      <w:r w:rsidR="00A705A3" w:rsidRPr="00183134">
        <w:rPr>
          <w:b/>
        </w:rPr>
        <w:fldChar w:fldCharType="separate"/>
      </w:r>
      <w:r w:rsidR="00295673" w:rsidRPr="00183134">
        <w:rPr>
          <w:b/>
        </w:rPr>
        <w:t>Statement of Tax Record</w:t>
      </w:r>
      <w:r w:rsidR="00A705A3" w:rsidRPr="00183134">
        <w:rPr>
          <w:b/>
        </w:rPr>
        <w:fldChar w:fldCharType="end"/>
      </w:r>
      <w:r w:rsidRPr="00183134">
        <w:rPr>
          <w:b/>
        </w:rPr>
        <w:t xml:space="preserve">.  This is a minimum form and content requirement under clause </w:t>
      </w:r>
      <w:r w:rsidRPr="00183134">
        <w:rPr>
          <w:b/>
        </w:rPr>
        <w:fldChar w:fldCharType="begin"/>
      </w:r>
      <w:r w:rsidRPr="00183134">
        <w:rPr>
          <w:b/>
        </w:rPr>
        <w:instrText xml:space="preserve"> REF _Ref22633205 \r \h </w:instrText>
      </w:r>
      <w:r w:rsidR="00183134">
        <w:rPr>
          <w:b/>
        </w:rPr>
        <w:instrText xml:space="preserve"> \* MERGEFORMAT </w:instrText>
      </w:r>
      <w:r w:rsidRPr="00183134">
        <w:rPr>
          <w:b/>
        </w:rPr>
      </w:r>
      <w:r w:rsidRPr="00183134">
        <w:rPr>
          <w:b/>
        </w:rPr>
        <w:fldChar w:fldCharType="separate"/>
      </w:r>
      <w:r w:rsidR="0009266D" w:rsidRPr="00183134">
        <w:rPr>
          <w:b/>
        </w:rPr>
        <w:t>3.1(b)(iv)</w:t>
      </w:r>
      <w:r w:rsidRPr="00183134">
        <w:rPr>
          <w:b/>
        </w:rPr>
        <w:fldChar w:fldCharType="end"/>
      </w:r>
      <w:r w:rsidRPr="00183134">
        <w:rPr>
          <w:b/>
        </w:rPr>
        <w:t xml:space="preserve"> of the Tender Conditions.</w:t>
      </w:r>
    </w:p>
    <w:p w14:paraId="13C55538" w14:textId="4973CA04" w:rsidR="009535F6" w:rsidRPr="00183134" w:rsidRDefault="009535F6" w:rsidP="009535F6">
      <w:pPr>
        <w:pStyle w:val="DefenceNormal"/>
        <w:rPr>
          <w:rFonts w:ascii="Arial" w:hAnsi="Arial" w:cs="Arial"/>
        </w:rPr>
      </w:pPr>
      <w:r w:rsidRPr="00183134">
        <w:rPr>
          <w:rFonts w:ascii="Arial" w:hAnsi="Arial" w:cs="Arial"/>
          <w:b/>
        </w:rPr>
        <w:t>A</w:t>
      </w:r>
      <w:r w:rsidRPr="00183134">
        <w:rPr>
          <w:rFonts w:ascii="Arial" w:hAnsi="Arial" w:cs="Arial"/>
          <w:b/>
        </w:rPr>
        <w:tab/>
        <w:t xml:space="preserve">STATEMENT OF TAX RECORD </w:t>
      </w:r>
    </w:p>
    <w:p w14:paraId="14630CC1" w14:textId="33F52AB9" w:rsidR="009535F6" w:rsidRPr="00183134" w:rsidRDefault="00CB4112" w:rsidP="00AB4FBC">
      <w:pPr>
        <w:pStyle w:val="DefenceSchedule1"/>
        <w:numPr>
          <w:ilvl w:val="0"/>
          <w:numId w:val="0"/>
        </w:numPr>
      </w:pPr>
      <w:bookmarkStart w:id="1866" w:name="_Ref45031370"/>
      <w:r w:rsidRPr="00183134">
        <w:t>T</w:t>
      </w:r>
      <w:r w:rsidR="009535F6" w:rsidRPr="00183134">
        <w:t xml:space="preserve">he Tenderer is to provide and attach each of the valid and satisfactory STRs referred to in the table below as </w:t>
      </w:r>
      <w:r w:rsidRPr="00183134">
        <w:t xml:space="preserve">required for </w:t>
      </w:r>
      <w:r w:rsidR="009535F6" w:rsidRPr="00183134">
        <w:t>the Tenderer</w:t>
      </w:r>
      <w:r w:rsidRPr="00183134">
        <w:t>'s entity type</w:t>
      </w:r>
      <w:r w:rsidR="009535F6" w:rsidRPr="00183134">
        <w:t>:</w:t>
      </w:r>
      <w:bookmarkEnd w:id="1866"/>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990"/>
      </w:tblGrid>
      <w:tr w:rsidR="009535F6" w:rsidRPr="00183134" w14:paraId="68E17DA3" w14:textId="77777777" w:rsidTr="008A3545">
        <w:tc>
          <w:tcPr>
            <w:tcW w:w="3969" w:type="dxa"/>
            <w:shd w:val="clear" w:color="auto" w:fill="D9D9D9"/>
          </w:tcPr>
          <w:p w14:paraId="36ECFF90" w14:textId="77777777" w:rsidR="009535F6" w:rsidRPr="00183134" w:rsidRDefault="009535F6" w:rsidP="008A3545">
            <w:pPr>
              <w:keepNext/>
              <w:spacing w:before="60" w:after="60"/>
              <w:jc w:val="center"/>
              <w:rPr>
                <w:b/>
              </w:rPr>
            </w:pPr>
            <w:r w:rsidRPr="00183134">
              <w:rPr>
                <w:b/>
              </w:rPr>
              <w:t>If the Tenderer is:</w:t>
            </w:r>
          </w:p>
        </w:tc>
        <w:tc>
          <w:tcPr>
            <w:tcW w:w="3990" w:type="dxa"/>
            <w:shd w:val="clear" w:color="auto" w:fill="D9D9D9"/>
          </w:tcPr>
          <w:p w14:paraId="3D14FAAC" w14:textId="77777777" w:rsidR="009535F6" w:rsidRPr="00183134" w:rsidRDefault="009535F6" w:rsidP="008A3545">
            <w:pPr>
              <w:keepNext/>
              <w:spacing w:before="60" w:after="60"/>
              <w:jc w:val="center"/>
              <w:rPr>
                <w:b/>
              </w:rPr>
            </w:pPr>
            <w:r w:rsidRPr="00183134">
              <w:rPr>
                <w:b/>
              </w:rPr>
              <w:t>STRs required:</w:t>
            </w:r>
          </w:p>
        </w:tc>
      </w:tr>
      <w:tr w:rsidR="009535F6" w:rsidRPr="00183134" w14:paraId="14519DD8" w14:textId="77777777" w:rsidTr="008A3545">
        <w:tc>
          <w:tcPr>
            <w:tcW w:w="3969" w:type="dxa"/>
          </w:tcPr>
          <w:p w14:paraId="2D9DB84C" w14:textId="77777777" w:rsidR="009535F6" w:rsidRPr="00183134" w:rsidRDefault="009535F6" w:rsidP="00EA6644">
            <w:pPr>
              <w:pStyle w:val="DefenceDefinitionNum"/>
              <w:numPr>
                <w:ilvl w:val="1"/>
                <w:numId w:val="111"/>
              </w:numPr>
            </w:pPr>
            <w:r w:rsidRPr="00183134">
              <w:t>a body corporate or natural person</w:t>
            </w:r>
          </w:p>
        </w:tc>
        <w:tc>
          <w:tcPr>
            <w:tcW w:w="3990" w:type="dxa"/>
          </w:tcPr>
          <w:p w14:paraId="16B40C89" w14:textId="0DCFFF80" w:rsidR="009535F6" w:rsidRPr="00183134" w:rsidRDefault="009535F6" w:rsidP="00A705A3">
            <w:pPr>
              <w:keepNext/>
              <w:spacing w:before="120"/>
              <w:rPr>
                <w:szCs w:val="20"/>
              </w:rPr>
            </w:pPr>
            <w:r w:rsidRPr="00183134">
              <w:rPr>
                <w:szCs w:val="20"/>
              </w:rPr>
              <w:t xml:space="preserve">a valid </w:t>
            </w:r>
            <w:r w:rsidR="00A705A3" w:rsidRPr="00183134">
              <w:rPr>
                <w:szCs w:val="20"/>
              </w:rPr>
              <w:t xml:space="preserve">and satisfactory </w:t>
            </w:r>
            <w:r w:rsidRPr="00183134">
              <w:rPr>
                <w:szCs w:val="20"/>
              </w:rPr>
              <w:t>STR in respect of that body corporate or person</w:t>
            </w:r>
            <w:r w:rsidR="003603F9" w:rsidRPr="00183134">
              <w:rPr>
                <w:szCs w:val="20"/>
              </w:rPr>
              <w:t>.</w:t>
            </w:r>
          </w:p>
        </w:tc>
      </w:tr>
      <w:tr w:rsidR="009535F6" w:rsidRPr="00183134" w14:paraId="46F05519" w14:textId="77777777" w:rsidTr="008A3545">
        <w:tc>
          <w:tcPr>
            <w:tcW w:w="3969" w:type="dxa"/>
          </w:tcPr>
          <w:p w14:paraId="1A21122E" w14:textId="77777777" w:rsidR="009535F6" w:rsidRPr="00183134" w:rsidRDefault="009535F6" w:rsidP="00EA6644">
            <w:pPr>
              <w:pStyle w:val="DefenceDefinitionNum"/>
            </w:pPr>
            <w:r w:rsidRPr="00183134">
              <w:t>a partner acting for and on behalf of a partnership</w:t>
            </w:r>
          </w:p>
        </w:tc>
        <w:tc>
          <w:tcPr>
            <w:tcW w:w="3990" w:type="dxa"/>
          </w:tcPr>
          <w:p w14:paraId="01C336B9" w14:textId="77777777" w:rsidR="009535F6" w:rsidRPr="00183134" w:rsidRDefault="009535F6" w:rsidP="008A3545">
            <w:pPr>
              <w:spacing w:before="120"/>
              <w:rPr>
                <w:color w:val="000000"/>
                <w:szCs w:val="20"/>
              </w:rPr>
            </w:pPr>
            <w:r w:rsidRPr="00183134">
              <w:rPr>
                <w:color w:val="000000"/>
                <w:szCs w:val="20"/>
              </w:rPr>
              <w:t>a valid</w:t>
            </w:r>
            <w:r w:rsidR="00A705A3" w:rsidRPr="00183134">
              <w:rPr>
                <w:color w:val="000000"/>
                <w:szCs w:val="20"/>
              </w:rPr>
              <w:t xml:space="preserve"> and satisfactory</w:t>
            </w:r>
            <w:r w:rsidRPr="00183134">
              <w:rPr>
                <w:color w:val="000000"/>
                <w:szCs w:val="20"/>
              </w:rPr>
              <w:t xml:space="preserve"> STR:</w:t>
            </w:r>
          </w:p>
          <w:p w14:paraId="3916F9AD" w14:textId="77777777" w:rsidR="009535F6" w:rsidRPr="00183134" w:rsidRDefault="009535F6" w:rsidP="008A3545">
            <w:pPr>
              <w:spacing w:before="120"/>
              <w:ind w:left="431" w:hanging="431"/>
              <w:rPr>
                <w:szCs w:val="20"/>
              </w:rPr>
            </w:pPr>
            <w:r w:rsidRPr="00183134">
              <w:rPr>
                <w:color w:val="000000"/>
                <w:szCs w:val="20"/>
              </w:rPr>
              <w:t>(</w:t>
            </w:r>
            <w:proofErr w:type="spellStart"/>
            <w:r w:rsidRPr="00183134">
              <w:rPr>
                <w:color w:val="000000"/>
                <w:szCs w:val="20"/>
              </w:rPr>
              <w:t>i</w:t>
            </w:r>
            <w:proofErr w:type="spellEnd"/>
            <w:r w:rsidRPr="00183134">
              <w:rPr>
                <w:color w:val="000000"/>
                <w:szCs w:val="20"/>
              </w:rPr>
              <w:t>)</w:t>
            </w:r>
            <w:r w:rsidRPr="00183134">
              <w:rPr>
                <w:color w:val="000000"/>
                <w:szCs w:val="20"/>
              </w:rPr>
              <w:tab/>
              <w:t xml:space="preserve">on behalf of the partnership; and </w:t>
            </w:r>
          </w:p>
          <w:p w14:paraId="41752A9B" w14:textId="378DDCAE" w:rsidR="009535F6" w:rsidRPr="00183134" w:rsidRDefault="009535F6" w:rsidP="008A3545">
            <w:pPr>
              <w:spacing w:before="120"/>
              <w:ind w:left="431" w:hanging="431"/>
              <w:rPr>
                <w:szCs w:val="20"/>
              </w:rPr>
            </w:pPr>
            <w:r w:rsidRPr="00183134">
              <w:rPr>
                <w:szCs w:val="20"/>
              </w:rPr>
              <w:t>(ii)</w:t>
            </w:r>
            <w:r w:rsidRPr="00183134">
              <w:rPr>
                <w:szCs w:val="20"/>
              </w:rPr>
              <w:tab/>
              <w:t>in respect of each partner in the partnership that will be directly involved in the delivery of any resultant contract or subcontract (as applicable)</w:t>
            </w:r>
            <w:r w:rsidR="003603F9" w:rsidRPr="00183134">
              <w:rPr>
                <w:szCs w:val="20"/>
              </w:rPr>
              <w:t>.</w:t>
            </w:r>
          </w:p>
        </w:tc>
      </w:tr>
      <w:tr w:rsidR="009535F6" w:rsidRPr="00183134" w14:paraId="4761B53C" w14:textId="77777777" w:rsidTr="008A3545">
        <w:tc>
          <w:tcPr>
            <w:tcW w:w="3969" w:type="dxa"/>
          </w:tcPr>
          <w:p w14:paraId="0CFD834A" w14:textId="408F8936" w:rsidR="009535F6" w:rsidRPr="00183134" w:rsidRDefault="009535F6" w:rsidP="00EA6644">
            <w:pPr>
              <w:pStyle w:val="DefenceDefinitionNum"/>
            </w:pPr>
            <w:r w:rsidRPr="00183134">
              <w:t>a trustee acting in its capacity as trustee of a</w:t>
            </w:r>
            <w:r w:rsidR="003603F9" w:rsidRPr="00183134">
              <w:t>n Australian</w:t>
            </w:r>
            <w:r w:rsidRPr="00183134">
              <w:t xml:space="preserve"> trust</w:t>
            </w:r>
          </w:p>
        </w:tc>
        <w:tc>
          <w:tcPr>
            <w:tcW w:w="3990" w:type="dxa"/>
          </w:tcPr>
          <w:p w14:paraId="74A2743D" w14:textId="77777777" w:rsidR="009535F6" w:rsidRPr="00183134" w:rsidRDefault="009535F6" w:rsidP="008A3545">
            <w:pPr>
              <w:spacing w:before="120"/>
              <w:rPr>
                <w:color w:val="000000"/>
                <w:szCs w:val="20"/>
              </w:rPr>
            </w:pPr>
            <w:r w:rsidRPr="00183134">
              <w:rPr>
                <w:color w:val="000000"/>
                <w:szCs w:val="20"/>
              </w:rPr>
              <w:t>a valid</w:t>
            </w:r>
            <w:r w:rsidR="00A705A3" w:rsidRPr="00183134">
              <w:rPr>
                <w:color w:val="000000"/>
                <w:szCs w:val="20"/>
              </w:rPr>
              <w:t xml:space="preserve"> and satisfactory</w:t>
            </w:r>
            <w:r w:rsidRPr="00183134">
              <w:rPr>
                <w:color w:val="000000"/>
                <w:szCs w:val="20"/>
              </w:rPr>
              <w:t xml:space="preserve"> STR in respect of the:</w:t>
            </w:r>
          </w:p>
          <w:p w14:paraId="17523782" w14:textId="77777777" w:rsidR="009535F6" w:rsidRPr="00183134" w:rsidRDefault="009535F6" w:rsidP="008A3545">
            <w:pPr>
              <w:spacing w:before="120"/>
              <w:ind w:left="431" w:hanging="431"/>
              <w:rPr>
                <w:color w:val="000000"/>
                <w:szCs w:val="20"/>
              </w:rPr>
            </w:pPr>
            <w:r w:rsidRPr="00183134">
              <w:rPr>
                <w:color w:val="000000"/>
                <w:szCs w:val="20"/>
              </w:rPr>
              <w:t>(</w:t>
            </w:r>
            <w:proofErr w:type="spellStart"/>
            <w:r w:rsidRPr="00183134">
              <w:rPr>
                <w:color w:val="000000"/>
                <w:szCs w:val="20"/>
              </w:rPr>
              <w:t>i</w:t>
            </w:r>
            <w:proofErr w:type="spellEnd"/>
            <w:r w:rsidRPr="00183134">
              <w:rPr>
                <w:color w:val="000000"/>
                <w:szCs w:val="20"/>
              </w:rPr>
              <w:t>)</w:t>
            </w:r>
            <w:r w:rsidRPr="00183134">
              <w:rPr>
                <w:color w:val="000000"/>
                <w:szCs w:val="20"/>
              </w:rPr>
              <w:tab/>
              <w:t>trustee; and</w:t>
            </w:r>
          </w:p>
          <w:p w14:paraId="482826B4" w14:textId="5F74BEDE" w:rsidR="009535F6" w:rsidRPr="00183134" w:rsidRDefault="009535F6" w:rsidP="008A3545">
            <w:pPr>
              <w:spacing w:before="120"/>
              <w:ind w:left="431" w:hanging="431"/>
              <w:rPr>
                <w:szCs w:val="20"/>
              </w:rPr>
            </w:pPr>
            <w:r w:rsidRPr="00183134">
              <w:rPr>
                <w:color w:val="000000"/>
                <w:szCs w:val="20"/>
              </w:rPr>
              <w:t>(ii)</w:t>
            </w:r>
            <w:r w:rsidRPr="00183134">
              <w:rPr>
                <w:color w:val="000000"/>
                <w:szCs w:val="20"/>
              </w:rPr>
              <w:tab/>
            </w:r>
            <w:r w:rsidR="003603F9" w:rsidRPr="00183134">
              <w:rPr>
                <w:color w:val="000000"/>
                <w:szCs w:val="20"/>
              </w:rPr>
              <w:t>Australian</w:t>
            </w:r>
            <w:r w:rsidRPr="00183134">
              <w:rPr>
                <w:color w:val="000000"/>
                <w:szCs w:val="20"/>
              </w:rPr>
              <w:t xml:space="preserve"> trust</w:t>
            </w:r>
            <w:r w:rsidR="003603F9" w:rsidRPr="00183134">
              <w:rPr>
                <w:color w:val="000000"/>
                <w:szCs w:val="20"/>
              </w:rPr>
              <w:t>.</w:t>
            </w:r>
          </w:p>
        </w:tc>
      </w:tr>
      <w:tr w:rsidR="003603F9" w:rsidRPr="00183134" w14:paraId="707853A8" w14:textId="77777777" w:rsidTr="008A3545">
        <w:tc>
          <w:tcPr>
            <w:tcW w:w="3969" w:type="dxa"/>
          </w:tcPr>
          <w:p w14:paraId="24BFA229" w14:textId="43F748FE" w:rsidR="003603F9" w:rsidRPr="00183134" w:rsidRDefault="003603F9" w:rsidP="00EA6644">
            <w:pPr>
              <w:pStyle w:val="DefenceDefinitionNum"/>
            </w:pPr>
            <w:r w:rsidRPr="00183134">
              <w:t>a trustee acting in its capacity as trustee of a foreign trust without an Australian tax record of at least 4 years</w:t>
            </w:r>
          </w:p>
        </w:tc>
        <w:tc>
          <w:tcPr>
            <w:tcW w:w="3990" w:type="dxa"/>
          </w:tcPr>
          <w:p w14:paraId="07041ECE" w14:textId="77777777" w:rsidR="003603F9" w:rsidRPr="00183134" w:rsidRDefault="003603F9" w:rsidP="008A3545">
            <w:pPr>
              <w:spacing w:before="120"/>
              <w:rPr>
                <w:color w:val="000000"/>
                <w:szCs w:val="20"/>
              </w:rPr>
            </w:pPr>
            <w:r w:rsidRPr="00183134">
              <w:rPr>
                <w:color w:val="000000"/>
                <w:szCs w:val="20"/>
              </w:rPr>
              <w:t>a valid and satisfactory STR in respect of:</w:t>
            </w:r>
          </w:p>
          <w:p w14:paraId="720AB086" w14:textId="77777777" w:rsidR="003603F9" w:rsidRPr="00183134" w:rsidRDefault="003603F9" w:rsidP="003603F9">
            <w:pPr>
              <w:spacing w:before="120"/>
              <w:ind w:left="431" w:hanging="431"/>
              <w:rPr>
                <w:color w:val="000000"/>
                <w:szCs w:val="20"/>
              </w:rPr>
            </w:pPr>
            <w:r w:rsidRPr="00183134">
              <w:rPr>
                <w:color w:val="000000"/>
                <w:szCs w:val="20"/>
              </w:rPr>
              <w:t>(</w:t>
            </w:r>
            <w:proofErr w:type="spellStart"/>
            <w:r w:rsidRPr="00183134">
              <w:rPr>
                <w:color w:val="000000"/>
                <w:szCs w:val="20"/>
              </w:rPr>
              <w:t>i</w:t>
            </w:r>
            <w:proofErr w:type="spellEnd"/>
            <w:r w:rsidRPr="00183134">
              <w:rPr>
                <w:color w:val="000000"/>
                <w:szCs w:val="20"/>
              </w:rPr>
              <w:t>)</w:t>
            </w:r>
            <w:r w:rsidRPr="00183134">
              <w:rPr>
                <w:color w:val="000000"/>
                <w:szCs w:val="20"/>
              </w:rPr>
              <w:tab/>
              <w:t>trustee; and</w:t>
            </w:r>
          </w:p>
          <w:p w14:paraId="66BCB4FE" w14:textId="3B8985A0" w:rsidR="003603F9" w:rsidRPr="00183134" w:rsidRDefault="003603F9" w:rsidP="00AB4FBC">
            <w:pPr>
              <w:spacing w:before="120"/>
              <w:ind w:left="431" w:hanging="431"/>
              <w:rPr>
                <w:color w:val="000000"/>
                <w:szCs w:val="20"/>
              </w:rPr>
            </w:pPr>
            <w:r w:rsidRPr="00183134">
              <w:rPr>
                <w:color w:val="000000"/>
                <w:szCs w:val="20"/>
              </w:rPr>
              <w:t>(ii)</w:t>
            </w:r>
            <w:r w:rsidRPr="00183134">
              <w:rPr>
                <w:color w:val="000000"/>
                <w:szCs w:val="20"/>
              </w:rPr>
              <w:tab/>
              <w:t>foreign trust.</w:t>
            </w:r>
          </w:p>
        </w:tc>
      </w:tr>
      <w:tr w:rsidR="009535F6" w:rsidRPr="00183134" w14:paraId="38EA3484" w14:textId="77777777" w:rsidTr="008A3545">
        <w:tc>
          <w:tcPr>
            <w:tcW w:w="3969" w:type="dxa"/>
          </w:tcPr>
          <w:p w14:paraId="0A72A394" w14:textId="77777777" w:rsidR="009535F6" w:rsidRPr="00183134" w:rsidRDefault="009535F6" w:rsidP="00EA6644">
            <w:pPr>
              <w:pStyle w:val="DefenceDefinitionNum"/>
            </w:pPr>
            <w:r w:rsidRPr="00183134">
              <w:t>a joint venture participant</w:t>
            </w:r>
          </w:p>
        </w:tc>
        <w:tc>
          <w:tcPr>
            <w:tcW w:w="3990" w:type="dxa"/>
          </w:tcPr>
          <w:p w14:paraId="6AFA2401" w14:textId="77777777" w:rsidR="009535F6" w:rsidRPr="00183134" w:rsidRDefault="009535F6" w:rsidP="008A3545">
            <w:pPr>
              <w:spacing w:before="120"/>
              <w:rPr>
                <w:szCs w:val="20"/>
              </w:rPr>
            </w:pPr>
            <w:r w:rsidRPr="00183134">
              <w:rPr>
                <w:szCs w:val="20"/>
              </w:rPr>
              <w:t>a valid</w:t>
            </w:r>
            <w:r w:rsidR="00A705A3" w:rsidRPr="00183134">
              <w:rPr>
                <w:szCs w:val="20"/>
              </w:rPr>
              <w:t xml:space="preserve"> and satisfactory</w:t>
            </w:r>
            <w:r w:rsidRPr="00183134">
              <w:rPr>
                <w:szCs w:val="20"/>
              </w:rPr>
              <w:t xml:space="preserve"> STR in respect of:</w:t>
            </w:r>
          </w:p>
          <w:p w14:paraId="19441FE5" w14:textId="77777777" w:rsidR="009535F6" w:rsidRPr="00183134" w:rsidRDefault="009535F6" w:rsidP="008A3545">
            <w:pPr>
              <w:spacing w:before="120"/>
              <w:ind w:left="431" w:hanging="431"/>
              <w:rPr>
                <w:color w:val="000000"/>
                <w:szCs w:val="20"/>
              </w:rPr>
            </w:pPr>
            <w:r w:rsidRPr="00183134">
              <w:rPr>
                <w:szCs w:val="20"/>
              </w:rPr>
              <w:t>(</w:t>
            </w:r>
            <w:proofErr w:type="spellStart"/>
            <w:r w:rsidRPr="00183134">
              <w:rPr>
                <w:szCs w:val="20"/>
              </w:rPr>
              <w:t>i</w:t>
            </w:r>
            <w:proofErr w:type="spellEnd"/>
            <w:r w:rsidRPr="00183134">
              <w:rPr>
                <w:szCs w:val="20"/>
              </w:rPr>
              <w:t>)</w:t>
            </w:r>
            <w:r w:rsidRPr="00183134">
              <w:rPr>
                <w:szCs w:val="20"/>
              </w:rPr>
              <w:tab/>
              <w:t>eac</w:t>
            </w:r>
            <w:r w:rsidRPr="00183134">
              <w:rPr>
                <w:color w:val="000000"/>
                <w:szCs w:val="20"/>
              </w:rPr>
              <w:t>h participant in the joint venture; and</w:t>
            </w:r>
          </w:p>
          <w:p w14:paraId="65884C76" w14:textId="354FAAA9" w:rsidR="009535F6" w:rsidRPr="00183134" w:rsidRDefault="009535F6" w:rsidP="008A3545">
            <w:pPr>
              <w:spacing w:before="120"/>
              <w:ind w:left="431" w:hanging="431"/>
              <w:rPr>
                <w:szCs w:val="20"/>
              </w:rPr>
            </w:pPr>
            <w:r w:rsidRPr="00183134">
              <w:rPr>
                <w:color w:val="000000"/>
                <w:szCs w:val="20"/>
              </w:rPr>
              <w:t>(ii)</w:t>
            </w:r>
            <w:r w:rsidRPr="00183134">
              <w:rPr>
                <w:color w:val="000000"/>
                <w:szCs w:val="20"/>
              </w:rPr>
              <w:tab/>
              <w:t>if the operator of the joint venture is not a part</w:t>
            </w:r>
            <w:r w:rsidRPr="00183134">
              <w:rPr>
                <w:szCs w:val="20"/>
              </w:rPr>
              <w:t>icipant in the joint venture, the joint venture operator</w:t>
            </w:r>
            <w:r w:rsidR="003603F9" w:rsidRPr="00183134">
              <w:rPr>
                <w:szCs w:val="20"/>
              </w:rPr>
              <w:t>.</w:t>
            </w:r>
          </w:p>
        </w:tc>
      </w:tr>
      <w:tr w:rsidR="009535F6" w:rsidRPr="00183134" w14:paraId="156401D5" w14:textId="77777777" w:rsidTr="008A3545">
        <w:tc>
          <w:tcPr>
            <w:tcW w:w="3969" w:type="dxa"/>
          </w:tcPr>
          <w:p w14:paraId="0BED8A24" w14:textId="77777777" w:rsidR="009535F6" w:rsidRPr="00183134" w:rsidRDefault="009535F6" w:rsidP="00EA6644">
            <w:pPr>
              <w:pStyle w:val="DefenceDefinitionNum"/>
            </w:pPr>
            <w:r w:rsidRPr="00183134">
              <w:lastRenderedPageBreak/>
              <w:t>a member of a Consolidated Group</w:t>
            </w:r>
          </w:p>
        </w:tc>
        <w:tc>
          <w:tcPr>
            <w:tcW w:w="3990" w:type="dxa"/>
          </w:tcPr>
          <w:p w14:paraId="32D946EB" w14:textId="60DA7AC2" w:rsidR="009535F6" w:rsidRPr="00183134" w:rsidRDefault="009535F6" w:rsidP="008A3545">
            <w:pPr>
              <w:spacing w:before="120"/>
              <w:rPr>
                <w:szCs w:val="20"/>
              </w:rPr>
            </w:pPr>
            <w:r w:rsidRPr="00183134">
              <w:rPr>
                <w:szCs w:val="20"/>
              </w:rPr>
              <w:t>a valid</w:t>
            </w:r>
            <w:r w:rsidR="00A705A3" w:rsidRPr="00183134">
              <w:rPr>
                <w:szCs w:val="20"/>
              </w:rPr>
              <w:t xml:space="preserve"> and satisfactory</w:t>
            </w:r>
            <w:r w:rsidRPr="00183134">
              <w:rPr>
                <w:szCs w:val="20"/>
              </w:rPr>
              <w:t xml:space="preserve"> STR in respect of</w:t>
            </w:r>
            <w:r w:rsidR="003603F9" w:rsidRPr="00183134">
              <w:rPr>
                <w:szCs w:val="20"/>
              </w:rPr>
              <w:t xml:space="preserve"> the</w:t>
            </w:r>
            <w:r w:rsidRPr="00183134">
              <w:rPr>
                <w:szCs w:val="20"/>
              </w:rPr>
              <w:t>:</w:t>
            </w:r>
          </w:p>
          <w:p w14:paraId="548275EB" w14:textId="38633FA9" w:rsidR="009535F6" w:rsidRPr="00183134" w:rsidRDefault="009535F6" w:rsidP="008A3545">
            <w:pPr>
              <w:spacing w:before="120"/>
              <w:ind w:left="431" w:hanging="431"/>
              <w:rPr>
                <w:color w:val="000000"/>
                <w:szCs w:val="20"/>
              </w:rPr>
            </w:pPr>
            <w:r w:rsidRPr="00183134">
              <w:rPr>
                <w:szCs w:val="20"/>
              </w:rPr>
              <w:t>(</w:t>
            </w:r>
            <w:proofErr w:type="spellStart"/>
            <w:r w:rsidRPr="00183134">
              <w:rPr>
                <w:szCs w:val="20"/>
              </w:rPr>
              <w:t>i</w:t>
            </w:r>
            <w:proofErr w:type="spellEnd"/>
            <w:r w:rsidRPr="00183134">
              <w:rPr>
                <w:szCs w:val="20"/>
              </w:rPr>
              <w:t>)</w:t>
            </w:r>
            <w:r w:rsidRPr="00183134">
              <w:rPr>
                <w:szCs w:val="20"/>
              </w:rPr>
              <w:tab/>
            </w:r>
            <w:r w:rsidRPr="00183134">
              <w:rPr>
                <w:color w:val="000000"/>
                <w:szCs w:val="20"/>
              </w:rPr>
              <w:t>relevant member of the Consolidated Group; and</w:t>
            </w:r>
          </w:p>
          <w:p w14:paraId="2BF29C54" w14:textId="528E08D1" w:rsidR="009535F6" w:rsidRPr="00183134" w:rsidRDefault="009535F6" w:rsidP="008A3545">
            <w:pPr>
              <w:spacing w:before="120"/>
              <w:ind w:left="431" w:hanging="431"/>
              <w:rPr>
                <w:szCs w:val="20"/>
              </w:rPr>
            </w:pPr>
            <w:r w:rsidRPr="00183134">
              <w:rPr>
                <w:color w:val="000000"/>
                <w:szCs w:val="20"/>
              </w:rPr>
              <w:t>(ii)</w:t>
            </w:r>
            <w:r w:rsidRPr="00183134">
              <w:rPr>
                <w:color w:val="000000"/>
                <w:szCs w:val="20"/>
              </w:rPr>
              <w:tab/>
              <w:t>head company in the Consolidated Group</w:t>
            </w:r>
            <w:r w:rsidR="00046FF4" w:rsidRPr="00183134">
              <w:rPr>
                <w:color w:val="000000"/>
                <w:szCs w:val="20"/>
              </w:rPr>
              <w:t>.</w:t>
            </w:r>
            <w:r w:rsidRPr="00183134">
              <w:rPr>
                <w:color w:val="000000"/>
                <w:szCs w:val="20"/>
              </w:rPr>
              <w:t xml:space="preserve"> </w:t>
            </w:r>
          </w:p>
        </w:tc>
      </w:tr>
      <w:tr w:rsidR="003603F9" w:rsidRPr="00183134" w14:paraId="54C8DB87" w14:textId="77777777" w:rsidTr="008A3545">
        <w:tc>
          <w:tcPr>
            <w:tcW w:w="3969" w:type="dxa"/>
          </w:tcPr>
          <w:p w14:paraId="2A0C3677" w14:textId="33357B61" w:rsidR="003603F9" w:rsidRPr="00183134" w:rsidRDefault="003603F9" w:rsidP="00EA6644">
            <w:pPr>
              <w:pStyle w:val="DefenceDefinitionNum"/>
            </w:pPr>
            <w:r w:rsidRPr="00183134">
              <w:t>the head company in a Consolidated Group</w:t>
            </w:r>
          </w:p>
        </w:tc>
        <w:tc>
          <w:tcPr>
            <w:tcW w:w="3990" w:type="dxa"/>
          </w:tcPr>
          <w:p w14:paraId="31924E0B" w14:textId="2EB27970" w:rsidR="003603F9" w:rsidRPr="00183134" w:rsidRDefault="003603F9" w:rsidP="008A3545">
            <w:pPr>
              <w:spacing w:before="120"/>
              <w:rPr>
                <w:szCs w:val="20"/>
              </w:rPr>
            </w:pPr>
            <w:r w:rsidRPr="00183134">
              <w:t>a valid and satisfactory STR in respect of the head company in the Consolidated Group.</w:t>
            </w:r>
          </w:p>
        </w:tc>
      </w:tr>
      <w:tr w:rsidR="009535F6" w:rsidRPr="00183134" w14:paraId="7354441C" w14:textId="77777777" w:rsidTr="008A3545">
        <w:tc>
          <w:tcPr>
            <w:tcW w:w="3969" w:type="dxa"/>
          </w:tcPr>
          <w:p w14:paraId="38A70E83" w14:textId="77777777" w:rsidR="009535F6" w:rsidRPr="00183134" w:rsidRDefault="009535F6" w:rsidP="00EA6644">
            <w:pPr>
              <w:pStyle w:val="DefenceDefinitionNum"/>
            </w:pPr>
            <w:r w:rsidRPr="00183134">
              <w:t>a member of a GST Group</w:t>
            </w:r>
          </w:p>
        </w:tc>
        <w:tc>
          <w:tcPr>
            <w:tcW w:w="3990" w:type="dxa"/>
          </w:tcPr>
          <w:p w14:paraId="7BE49206" w14:textId="77777777" w:rsidR="009535F6" w:rsidRPr="00183134" w:rsidRDefault="009535F6" w:rsidP="008A3545">
            <w:pPr>
              <w:spacing w:before="120"/>
              <w:rPr>
                <w:color w:val="000000"/>
                <w:szCs w:val="20"/>
              </w:rPr>
            </w:pPr>
            <w:r w:rsidRPr="00183134">
              <w:rPr>
                <w:color w:val="000000"/>
                <w:szCs w:val="20"/>
              </w:rPr>
              <w:t>a valid</w:t>
            </w:r>
            <w:r w:rsidR="00A705A3" w:rsidRPr="00183134">
              <w:rPr>
                <w:color w:val="000000"/>
                <w:szCs w:val="20"/>
              </w:rPr>
              <w:t xml:space="preserve"> and satisfactory</w:t>
            </w:r>
            <w:r w:rsidRPr="00183134">
              <w:rPr>
                <w:color w:val="000000"/>
                <w:szCs w:val="20"/>
              </w:rPr>
              <w:t xml:space="preserve"> STR in respect of the:</w:t>
            </w:r>
          </w:p>
          <w:p w14:paraId="0AC2F99A" w14:textId="2DF50C46" w:rsidR="009535F6" w:rsidRPr="00183134" w:rsidRDefault="009535F6" w:rsidP="008A3545">
            <w:pPr>
              <w:spacing w:before="120"/>
              <w:ind w:left="431" w:hanging="431"/>
              <w:rPr>
                <w:color w:val="000000"/>
                <w:szCs w:val="20"/>
              </w:rPr>
            </w:pPr>
            <w:r w:rsidRPr="00183134">
              <w:rPr>
                <w:color w:val="000000"/>
                <w:szCs w:val="20"/>
              </w:rPr>
              <w:t>(</w:t>
            </w:r>
            <w:proofErr w:type="spellStart"/>
            <w:r w:rsidRPr="00183134">
              <w:rPr>
                <w:color w:val="000000"/>
                <w:szCs w:val="20"/>
              </w:rPr>
              <w:t>i</w:t>
            </w:r>
            <w:proofErr w:type="spellEnd"/>
            <w:r w:rsidRPr="00183134">
              <w:rPr>
                <w:color w:val="000000"/>
                <w:szCs w:val="20"/>
              </w:rPr>
              <w:t>)</w:t>
            </w:r>
            <w:r w:rsidRPr="00183134">
              <w:rPr>
                <w:color w:val="000000"/>
                <w:szCs w:val="20"/>
              </w:rPr>
              <w:tab/>
              <w:t xml:space="preserve">GST Group member; and </w:t>
            </w:r>
          </w:p>
          <w:p w14:paraId="74EE4183" w14:textId="2CE4A4CF" w:rsidR="009535F6" w:rsidRPr="00183134" w:rsidRDefault="009535F6" w:rsidP="008A3545">
            <w:pPr>
              <w:spacing w:before="120"/>
              <w:ind w:left="431" w:hanging="431"/>
              <w:rPr>
                <w:szCs w:val="20"/>
              </w:rPr>
            </w:pPr>
            <w:r w:rsidRPr="00183134">
              <w:rPr>
                <w:color w:val="000000"/>
                <w:szCs w:val="20"/>
              </w:rPr>
              <w:t>(ii)</w:t>
            </w:r>
            <w:r w:rsidRPr="00183134">
              <w:rPr>
                <w:color w:val="000000"/>
                <w:szCs w:val="20"/>
              </w:rPr>
              <w:tab/>
              <w:t>GST Group representative</w:t>
            </w:r>
            <w:r w:rsidR="003603F9" w:rsidRPr="00183134">
              <w:rPr>
                <w:color w:val="000000"/>
                <w:szCs w:val="20"/>
              </w:rPr>
              <w:t>.</w:t>
            </w:r>
          </w:p>
        </w:tc>
      </w:tr>
    </w:tbl>
    <w:p w14:paraId="02C5DA64" w14:textId="77777777" w:rsidR="009535F6" w:rsidRPr="00183134" w:rsidRDefault="009535F6" w:rsidP="009535F6">
      <w:pPr>
        <w:pStyle w:val="DefenceNormal"/>
        <w:ind w:left="993"/>
      </w:pPr>
    </w:p>
    <w:p w14:paraId="2DB99A28" w14:textId="1D0CC8DD" w:rsidR="009535F6" w:rsidRPr="00183134" w:rsidRDefault="009535F6" w:rsidP="008F1917">
      <w:pPr>
        <w:pStyle w:val="DefenceSchedule3"/>
        <w:numPr>
          <w:ilvl w:val="0"/>
          <w:numId w:val="0"/>
        </w:numPr>
      </w:pPr>
      <w:r w:rsidRPr="00183134">
        <w:rPr>
          <w:rFonts w:ascii="Arial" w:hAnsi="Arial" w:cs="Arial"/>
          <w:b/>
        </w:rPr>
        <w:t>B</w:t>
      </w:r>
      <w:r w:rsidRPr="00183134">
        <w:rPr>
          <w:rFonts w:ascii="Arial" w:hAnsi="Arial" w:cs="Arial"/>
          <w:b/>
        </w:rPr>
        <w:tab/>
        <w:t xml:space="preserve">DECLARATION  </w:t>
      </w:r>
    </w:p>
    <w:p w14:paraId="10EB0AA0" w14:textId="051365B7" w:rsidR="009535F6" w:rsidRPr="00183134" w:rsidRDefault="003375CC" w:rsidP="009535F6">
      <w:pPr>
        <w:pStyle w:val="DefenceSchedule1"/>
        <w:numPr>
          <w:ilvl w:val="0"/>
          <w:numId w:val="0"/>
        </w:numPr>
        <w:ind w:left="964" w:hanging="964"/>
      </w:pPr>
      <w:r w:rsidRPr="00183134">
        <w:t xml:space="preserve">By executing the Tender Form in </w:t>
      </w:r>
      <w:r w:rsidRPr="00183134">
        <w:fldChar w:fldCharType="begin"/>
      </w:r>
      <w:r w:rsidRPr="00183134">
        <w:instrText xml:space="preserve"> REF _Ref159850666 \r \h </w:instrText>
      </w:r>
      <w:r w:rsidR="00183134">
        <w:instrText xml:space="preserve"> \* MERGEFORMAT </w:instrText>
      </w:r>
      <w:r w:rsidRPr="00183134">
        <w:fldChar w:fldCharType="separate"/>
      </w:r>
      <w:r w:rsidR="0009266D" w:rsidRPr="00183134">
        <w:t>Part 3</w:t>
      </w:r>
      <w:r w:rsidRPr="00183134">
        <w:fldChar w:fldCharType="end"/>
      </w:r>
      <w:r w:rsidRPr="00183134">
        <w:t xml:space="preserve">, the </w:t>
      </w:r>
      <w:r w:rsidR="009535F6" w:rsidRPr="00183134">
        <w:t xml:space="preserve">Tenderer declares that: </w:t>
      </w:r>
    </w:p>
    <w:p w14:paraId="3030E02D" w14:textId="7352058E" w:rsidR="009535F6" w:rsidRPr="00183134" w:rsidRDefault="009535F6" w:rsidP="00AB4FBC">
      <w:pPr>
        <w:pStyle w:val="DefenceSchedule1"/>
        <w:numPr>
          <w:ilvl w:val="0"/>
          <w:numId w:val="48"/>
        </w:numPr>
      </w:pPr>
      <w:r w:rsidRPr="00183134">
        <w:t xml:space="preserve">it has complied with the requirements in item A of </w:t>
      </w:r>
      <w:r w:rsidR="00E30498" w:rsidRPr="00183134">
        <w:fldChar w:fldCharType="begin"/>
      </w:r>
      <w:r w:rsidR="00E30498" w:rsidRPr="00183134">
        <w:instrText xml:space="preserve"> REF _Ref53578872 \r \h  \* MERGEFORMAT </w:instrText>
      </w:r>
      <w:r w:rsidR="00E30498" w:rsidRPr="00183134">
        <w:fldChar w:fldCharType="separate"/>
      </w:r>
      <w:r w:rsidR="0009266D" w:rsidRPr="00183134">
        <w:t>Tender Schedule J</w:t>
      </w:r>
      <w:r w:rsidR="00E30498" w:rsidRPr="00183134">
        <w:fldChar w:fldCharType="end"/>
      </w:r>
      <w:r w:rsidR="009D163C" w:rsidRPr="00183134">
        <w:t xml:space="preserve"> - </w:t>
      </w:r>
      <w:r w:rsidR="00E30498" w:rsidRPr="00183134">
        <w:fldChar w:fldCharType="begin"/>
      </w:r>
      <w:r w:rsidR="00E30498" w:rsidRPr="00183134">
        <w:instrText xml:space="preserve"> REF _Ref53578872 \h </w:instrText>
      </w:r>
      <w:r w:rsidR="00315419" w:rsidRPr="00183134">
        <w:instrText xml:space="preserve"> \* MERGEFORMAT </w:instrText>
      </w:r>
      <w:r w:rsidR="00E30498" w:rsidRPr="00183134">
        <w:fldChar w:fldCharType="separate"/>
      </w:r>
      <w:r w:rsidR="0009266D" w:rsidRPr="00183134">
        <w:t>Statement of Tax Record</w:t>
      </w:r>
      <w:r w:rsidR="00E30498" w:rsidRPr="00183134">
        <w:fldChar w:fldCharType="end"/>
      </w:r>
      <w:r w:rsidRPr="00183134">
        <w:t xml:space="preserve"> to provide and attach</w:t>
      </w:r>
      <w:r w:rsidR="008E40BF" w:rsidRPr="00183134">
        <w:t xml:space="preserve"> </w:t>
      </w:r>
      <w:r w:rsidRPr="00183134">
        <w:t xml:space="preserve">each of the valid and satisfactory STRs referred to in the table in item A as </w:t>
      </w:r>
      <w:r w:rsidR="008E40BF" w:rsidRPr="00183134">
        <w:t xml:space="preserve">required for </w:t>
      </w:r>
      <w:r w:rsidRPr="00183134">
        <w:t>the Tenderer</w:t>
      </w:r>
      <w:r w:rsidR="008E40BF" w:rsidRPr="00183134">
        <w:t>'s entity type</w:t>
      </w:r>
      <w:r w:rsidRPr="00183134">
        <w:t>;</w:t>
      </w:r>
    </w:p>
    <w:p w14:paraId="63B34FEE" w14:textId="349A29AC" w:rsidR="009535F6" w:rsidRPr="00183134" w:rsidRDefault="009535F6" w:rsidP="009535F6">
      <w:pPr>
        <w:pStyle w:val="DefenceSchedule1"/>
      </w:pPr>
      <w:r w:rsidRPr="00183134">
        <w:t xml:space="preserve">it has obtained and holds valid and satisfactory STRs </w:t>
      </w:r>
      <w:r w:rsidR="003603F9" w:rsidRPr="00183134">
        <w:t>required for the entity type of</w:t>
      </w:r>
      <w:r w:rsidRPr="00183134">
        <w:t xml:space="preserve"> each subcontractor that it will engage for the Contractor's Activities or the Works under a subcontract with an expected value of over $4 million (GST inclusive), if known as at the ATM Cl</w:t>
      </w:r>
      <w:r w:rsidR="00D72E62" w:rsidRPr="00183134">
        <w:t>ose Date and ATM Close Time;</w:t>
      </w:r>
    </w:p>
    <w:p w14:paraId="4C45F5E7" w14:textId="77777777" w:rsidR="0002385A" w:rsidRPr="00183134" w:rsidRDefault="009535F6" w:rsidP="00A705A3">
      <w:pPr>
        <w:pStyle w:val="DefenceSchedule1"/>
      </w:pPr>
      <w:r w:rsidRPr="00183134">
        <w:t>if it is the successful Tenderer, it will ensure that</w:t>
      </w:r>
      <w:r w:rsidR="0002385A" w:rsidRPr="00183134">
        <w:t>:</w:t>
      </w:r>
      <w:r w:rsidRPr="00183134">
        <w:t xml:space="preserve"> </w:t>
      </w:r>
    </w:p>
    <w:p w14:paraId="710E4229" w14:textId="193D7165" w:rsidR="00A705A3" w:rsidRPr="00183134" w:rsidRDefault="009535F6" w:rsidP="0002385A">
      <w:pPr>
        <w:pStyle w:val="DefenceSchedule3"/>
      </w:pPr>
      <w:bookmarkStart w:id="1867" w:name="_Ref189226597"/>
      <w:r w:rsidRPr="00183134">
        <w:t>any subcontractor that it subsequently engages for the Contractor's Activities or the Works under a subcontract with an expected value of over $4 million (GST inclusive) provides it with valid and satisfactory STR</w:t>
      </w:r>
      <w:r w:rsidR="00CE3EBF" w:rsidRPr="00183134">
        <w:t>s required for the subcontractor's entity type</w:t>
      </w:r>
      <w:r w:rsidRPr="00183134">
        <w:t xml:space="preserve"> prior to </w:t>
      </w:r>
      <w:proofErr w:type="gramStart"/>
      <w:r w:rsidRPr="00183134">
        <w:t>enterin</w:t>
      </w:r>
      <w:bookmarkStart w:id="1868" w:name="_Ref52182671"/>
      <w:r w:rsidR="00D72E62" w:rsidRPr="00183134">
        <w:t>g into</w:t>
      </w:r>
      <w:proofErr w:type="gramEnd"/>
      <w:r w:rsidR="00D72E62" w:rsidRPr="00183134">
        <w:t xml:space="preserve"> the relevant subcontract; and</w:t>
      </w:r>
      <w:bookmarkEnd w:id="1867"/>
    </w:p>
    <w:p w14:paraId="4E958533" w14:textId="5431D72D" w:rsidR="00CE3EBF" w:rsidRPr="00183134" w:rsidRDefault="00CE3EBF" w:rsidP="00AB4FBC">
      <w:pPr>
        <w:pStyle w:val="DefenceSchedule3"/>
      </w:pPr>
      <w:r w:rsidRPr="00183134">
        <w:t xml:space="preserve">it retains a copy of all STRs held by any subcontractor referred to in paragraph </w:t>
      </w:r>
      <w:r w:rsidRPr="00183134">
        <w:fldChar w:fldCharType="begin"/>
      </w:r>
      <w:r w:rsidRPr="00183134">
        <w:instrText xml:space="preserve"> REF _Ref189226597 \n \h </w:instrText>
      </w:r>
      <w:r w:rsidR="00183134">
        <w:instrText xml:space="preserve"> \* MERGEFORMAT </w:instrText>
      </w:r>
      <w:r w:rsidRPr="00183134">
        <w:fldChar w:fldCharType="separate"/>
      </w:r>
      <w:r w:rsidR="0009266D" w:rsidRPr="00183134">
        <w:t>(a)</w:t>
      </w:r>
      <w:r w:rsidRPr="00183134">
        <w:fldChar w:fldCharType="end"/>
      </w:r>
      <w:r w:rsidRPr="00183134">
        <w:t xml:space="preserve"> and, on request by the Commonwealth, provide to the Commonwealth a copy of any such STR;</w:t>
      </w:r>
    </w:p>
    <w:p w14:paraId="4B0D23E4" w14:textId="15537B21" w:rsidR="00A705A3" w:rsidRPr="00183134" w:rsidRDefault="00A705A3" w:rsidP="00A705A3">
      <w:pPr>
        <w:pStyle w:val="DefenceSchedule1"/>
      </w:pPr>
      <w:bookmarkStart w:id="1869" w:name="_Ref55988274"/>
      <w:r w:rsidRPr="00183134">
        <w:t xml:space="preserve">if any STR provided by it as part of the tender process is or will be no longer valid and satisfactory at the time of the proposed Award Date (as notified by the Tender Administrator), the Tenderer must, if and within the time required by the Tender Administrator, provide the Tender Administrator with a copy of each STR </w:t>
      </w:r>
      <w:r w:rsidR="00CE3EBF" w:rsidRPr="00183134">
        <w:t xml:space="preserve">required for its entity type </w:t>
      </w:r>
      <w:r w:rsidRPr="00183134">
        <w:t>that will be valid and satisfactory on such proposed Award Date</w:t>
      </w:r>
      <w:bookmarkEnd w:id="1868"/>
      <w:bookmarkEnd w:id="1869"/>
      <w:r w:rsidR="00CE3EBF" w:rsidRPr="00183134">
        <w:t>; and</w:t>
      </w:r>
    </w:p>
    <w:p w14:paraId="13B8C9EA" w14:textId="203A1FC0" w:rsidR="00CE3EBF" w:rsidRPr="00183134" w:rsidRDefault="00CE3EBF" w:rsidP="00A705A3">
      <w:pPr>
        <w:pStyle w:val="DefenceSchedule1"/>
      </w:pPr>
      <w:r w:rsidRPr="00183134">
        <w:t xml:space="preserve">if it is the successful Tenderer, it will ensure that it holds all STRs </w:t>
      </w:r>
      <w:proofErr w:type="gramStart"/>
      <w:r w:rsidRPr="00183134">
        <w:t>required for the Tenderer's entity type at all times</w:t>
      </w:r>
      <w:proofErr w:type="gramEnd"/>
      <w:r w:rsidRPr="00183134">
        <w:t xml:space="preserve"> during the Contractor's Activities and the Works and, on request by the Commonwealth, provide to the Commonwealth a copy of any such STR.</w:t>
      </w:r>
    </w:p>
    <w:p w14:paraId="5226CB8D" w14:textId="77777777" w:rsidR="00A705A3" w:rsidRPr="00183134" w:rsidRDefault="00A705A3" w:rsidP="00A705A3">
      <w:pPr>
        <w:pStyle w:val="DefenceNormal"/>
        <w:keepNext/>
      </w:pPr>
      <w:r w:rsidRPr="00183134">
        <w:t xml:space="preserve">The Tenderer acknowledges and agrees that the Commonwealth: </w:t>
      </w:r>
    </w:p>
    <w:p w14:paraId="355BC560" w14:textId="1718ADF2" w:rsidR="00A705A3" w:rsidRPr="00183134" w:rsidRDefault="00A705A3" w:rsidP="00A705A3">
      <w:pPr>
        <w:pStyle w:val="DefenceSchedule1"/>
      </w:pPr>
      <w:bookmarkStart w:id="1870" w:name="_Ref53470917"/>
      <w:r w:rsidRPr="00183134">
        <w:t xml:space="preserve">will only enter into a contract with a Tenderer that, on the proposed Award Date as notified by the Tender Administrator under paragraph </w:t>
      </w:r>
      <w:r w:rsidR="00B37BDE" w:rsidRPr="00183134">
        <w:fldChar w:fldCharType="begin"/>
      </w:r>
      <w:r w:rsidR="00B37BDE" w:rsidRPr="00183134">
        <w:instrText xml:space="preserve"> REF _Ref55988274 \r \h </w:instrText>
      </w:r>
      <w:r w:rsidR="00183134">
        <w:instrText xml:space="preserve"> \* MERGEFORMAT </w:instrText>
      </w:r>
      <w:r w:rsidR="00B37BDE" w:rsidRPr="00183134">
        <w:fldChar w:fldCharType="separate"/>
      </w:r>
      <w:r w:rsidR="0009266D" w:rsidRPr="00183134">
        <w:t>4</w:t>
      </w:r>
      <w:r w:rsidR="00B37BDE" w:rsidRPr="00183134">
        <w:fldChar w:fldCharType="end"/>
      </w:r>
      <w:r w:rsidRPr="00183134">
        <w:t xml:space="preserve">, holds and has provided to the Tender Administrator copies of all STRs </w:t>
      </w:r>
      <w:r w:rsidR="00CE3EBF" w:rsidRPr="00183134">
        <w:t xml:space="preserve">required for its entity type </w:t>
      </w:r>
      <w:r w:rsidRPr="00183134">
        <w:t xml:space="preserve">in accordance with the </w:t>
      </w:r>
      <w:r w:rsidR="00BE68C8" w:rsidRPr="00183134">
        <w:t xml:space="preserve">Shadow </w:t>
      </w:r>
      <w:r w:rsidRPr="00183134">
        <w:t>Economy Procurement Connected Policy that will be valid and satisfactory on such Award Date; and</w:t>
      </w:r>
      <w:bookmarkEnd w:id="1870"/>
    </w:p>
    <w:p w14:paraId="326C7BFA" w14:textId="28D5D32A" w:rsidR="0099615D" w:rsidRPr="00183134" w:rsidRDefault="00A705A3" w:rsidP="00C25E41">
      <w:pPr>
        <w:pStyle w:val="DefenceSchedule1"/>
      </w:pPr>
      <w:r w:rsidRPr="00183134">
        <w:t xml:space="preserve">may (in its absolute discretion) exclude the Tenderer from further consideration if the Tenderer does not satisfy the requirement under paragraph </w:t>
      </w:r>
      <w:r w:rsidRPr="00183134">
        <w:fldChar w:fldCharType="begin"/>
      </w:r>
      <w:r w:rsidRPr="00183134">
        <w:instrText xml:space="preserve"> REF _Ref53470917 \r \h </w:instrText>
      </w:r>
      <w:r w:rsidR="00183134">
        <w:instrText xml:space="preserve"> \* MERGEFORMAT </w:instrText>
      </w:r>
      <w:r w:rsidRPr="00183134">
        <w:fldChar w:fldCharType="separate"/>
      </w:r>
      <w:r w:rsidR="0009266D" w:rsidRPr="00183134">
        <w:t>6</w:t>
      </w:r>
      <w:r w:rsidRPr="00183134">
        <w:fldChar w:fldCharType="end"/>
      </w:r>
      <w:r w:rsidRPr="00183134">
        <w:t>.</w:t>
      </w:r>
    </w:p>
    <w:p w14:paraId="27463C5E" w14:textId="77777777" w:rsidR="00782CA6" w:rsidRPr="00183134" w:rsidRDefault="00395A41" w:rsidP="00782CA6">
      <w:pPr>
        <w:pStyle w:val="DefenceTenderScheduleHeading"/>
        <w:numPr>
          <w:ilvl w:val="0"/>
          <w:numId w:val="102"/>
        </w:numPr>
      </w:pPr>
      <w:r w:rsidRPr="00183134">
        <w:lastRenderedPageBreak/>
        <w:t xml:space="preserve"> </w:t>
      </w:r>
      <w:r w:rsidR="00782CA6" w:rsidRPr="00183134">
        <w:br/>
      </w:r>
      <w:bookmarkStart w:id="1871" w:name="_Ref52379800"/>
      <w:bookmarkStart w:id="1872" w:name="_Ref52379813"/>
      <w:bookmarkStart w:id="1873" w:name="_Ref52449523"/>
      <w:bookmarkStart w:id="1874" w:name="_Toc52450476"/>
      <w:bookmarkStart w:id="1875" w:name="_Toc52805650"/>
      <w:bookmarkStart w:id="1876" w:name="_Toc54856968"/>
      <w:bookmarkStart w:id="1877" w:name="_Toc233714505"/>
      <w:r w:rsidR="00782CA6" w:rsidRPr="00183134">
        <w:t>WHS Accreditation Scheme</w:t>
      </w:r>
      <w:bookmarkEnd w:id="1871"/>
      <w:bookmarkEnd w:id="1872"/>
      <w:r w:rsidR="00782CA6" w:rsidRPr="00183134">
        <w:t xml:space="preserve"> Accreditation</w:t>
      </w:r>
      <w:bookmarkEnd w:id="1873"/>
      <w:bookmarkEnd w:id="1874"/>
      <w:bookmarkEnd w:id="1875"/>
      <w:bookmarkEnd w:id="1876"/>
      <w:bookmarkEnd w:id="1877"/>
    </w:p>
    <w:p w14:paraId="4C8696BF" w14:textId="1F584D59" w:rsidR="00782CA6" w:rsidRPr="00183134" w:rsidRDefault="00782CA6" w:rsidP="00782CA6">
      <w:pPr>
        <w:pStyle w:val="DefenceHeadingNoTOC3"/>
        <w:numPr>
          <w:ilvl w:val="0"/>
          <w:numId w:val="0"/>
        </w:numPr>
      </w:pPr>
      <w:r w:rsidRPr="00183134">
        <w:t>The Te</w:t>
      </w:r>
      <w:r w:rsidR="00D72E62" w:rsidRPr="00183134">
        <w:t>nderer's attention is drawn to c</w:t>
      </w:r>
      <w:r w:rsidRPr="00183134">
        <w:t xml:space="preserve">lause </w:t>
      </w:r>
      <w:r w:rsidR="00D72E62" w:rsidRPr="00183134">
        <w:fldChar w:fldCharType="begin"/>
      </w:r>
      <w:r w:rsidR="00D72E62" w:rsidRPr="00183134">
        <w:instrText xml:space="preserve"> REF _Ref291088214 \r \h </w:instrText>
      </w:r>
      <w:r w:rsidR="00183134">
        <w:instrText xml:space="preserve"> \* MERGEFORMAT </w:instrText>
      </w:r>
      <w:r w:rsidR="00D72E62" w:rsidRPr="00183134">
        <w:fldChar w:fldCharType="separate"/>
      </w:r>
      <w:r w:rsidR="0009266D" w:rsidRPr="00183134">
        <w:t>28</w:t>
      </w:r>
      <w:r w:rsidR="00D72E62" w:rsidRPr="00183134">
        <w:fldChar w:fldCharType="end"/>
      </w:r>
      <w:r w:rsidRPr="00183134">
        <w:t xml:space="preserve"> </w:t>
      </w:r>
      <w:r w:rsidR="00050989" w:rsidRPr="00183134">
        <w:t xml:space="preserve">of </w:t>
      </w:r>
      <w:r w:rsidRPr="00183134">
        <w:t>the Tender Conditions and clauses 8.</w:t>
      </w:r>
      <w:r w:rsidR="00E925CB" w:rsidRPr="00183134">
        <w:t>9</w:t>
      </w:r>
      <w:r w:rsidRPr="00183134">
        <w:t xml:space="preserve">(d) and (e) of the Conditions of Contract in </w:t>
      </w:r>
      <w:r w:rsidR="00A403AA" w:rsidRPr="00183134">
        <w:fldChar w:fldCharType="begin"/>
      </w:r>
      <w:r w:rsidR="00A403AA" w:rsidRPr="00183134">
        <w:instrText xml:space="preserve"> REF _Ref531337722 \r \h </w:instrText>
      </w:r>
      <w:r w:rsidR="00183134">
        <w:instrText xml:space="preserve"> \* MERGEFORMAT </w:instrText>
      </w:r>
      <w:r w:rsidR="00A403AA" w:rsidRPr="00183134">
        <w:fldChar w:fldCharType="separate"/>
      </w:r>
      <w:r w:rsidR="0009266D" w:rsidRPr="00183134">
        <w:t>Part 5</w:t>
      </w:r>
      <w:r w:rsidR="00A403AA" w:rsidRPr="00183134">
        <w:fldChar w:fldCharType="end"/>
      </w:r>
      <w:r w:rsidRPr="00183134">
        <w:t xml:space="preserve"> and section 43 of the </w:t>
      </w:r>
      <w:r w:rsidR="005678F3" w:rsidRPr="00183134">
        <w:rPr>
          <w:i/>
        </w:rPr>
        <w:t>Federal Safety Commissioner Act 2022</w:t>
      </w:r>
      <w:r w:rsidR="005678F3" w:rsidRPr="00183134" w:rsidDel="005678F3">
        <w:rPr>
          <w:i/>
        </w:rPr>
        <w:t xml:space="preserve"> </w:t>
      </w:r>
      <w:r w:rsidRPr="00183134">
        <w:t>(</w:t>
      </w:r>
      <w:proofErr w:type="spellStart"/>
      <w:r w:rsidRPr="00183134">
        <w:t>Cth</w:t>
      </w:r>
      <w:proofErr w:type="spellEnd"/>
      <w:r w:rsidRPr="00183134">
        <w:t>).</w:t>
      </w:r>
    </w:p>
    <w:p w14:paraId="62520ADB" w14:textId="68D830BE" w:rsidR="00782CA6" w:rsidRPr="00183134" w:rsidRDefault="00782CA6" w:rsidP="00782CA6">
      <w:pPr>
        <w:pStyle w:val="DefenceHeadingNoTOC3"/>
        <w:numPr>
          <w:ilvl w:val="0"/>
          <w:numId w:val="0"/>
        </w:numPr>
        <w:rPr>
          <w:b/>
        </w:rPr>
      </w:pPr>
      <w:r w:rsidRPr="00183134">
        <w:rPr>
          <w:b/>
        </w:rPr>
        <w:t xml:space="preserve">The Tenderer must complete and lodge </w:t>
      </w:r>
      <w:r w:rsidRPr="00183134">
        <w:rPr>
          <w:b/>
        </w:rPr>
        <w:fldChar w:fldCharType="begin"/>
      </w:r>
      <w:r w:rsidRPr="00183134">
        <w:rPr>
          <w:b/>
        </w:rPr>
        <w:instrText xml:space="preserve"> REF _Ref52379800 \w \h  \* MERGEFORMAT </w:instrText>
      </w:r>
      <w:r w:rsidRPr="00183134">
        <w:rPr>
          <w:b/>
        </w:rPr>
      </w:r>
      <w:r w:rsidRPr="00183134">
        <w:rPr>
          <w:b/>
        </w:rPr>
        <w:fldChar w:fldCharType="separate"/>
      </w:r>
      <w:r w:rsidR="0009266D" w:rsidRPr="00183134">
        <w:rPr>
          <w:b/>
        </w:rPr>
        <w:t>Tender Schedule K</w:t>
      </w:r>
      <w:r w:rsidRPr="00183134">
        <w:rPr>
          <w:b/>
        </w:rPr>
        <w:fldChar w:fldCharType="end"/>
      </w:r>
      <w:r w:rsidRPr="00183134">
        <w:rPr>
          <w:b/>
        </w:rPr>
        <w:t xml:space="preserve"> - </w:t>
      </w:r>
      <w:r w:rsidRPr="00183134">
        <w:rPr>
          <w:b/>
        </w:rPr>
        <w:fldChar w:fldCharType="begin" w:fldLock="1"/>
      </w:r>
      <w:r w:rsidRPr="00183134">
        <w:rPr>
          <w:b/>
        </w:rPr>
        <w:instrText xml:space="preserve"> REF _Ref52449523 \h  \* MERGEFORMAT </w:instrText>
      </w:r>
      <w:r w:rsidRPr="00183134">
        <w:rPr>
          <w:b/>
        </w:rPr>
      </w:r>
      <w:r w:rsidRPr="00183134">
        <w:rPr>
          <w:b/>
        </w:rPr>
        <w:fldChar w:fldCharType="separate"/>
      </w:r>
      <w:r w:rsidR="00295673" w:rsidRPr="00183134">
        <w:rPr>
          <w:b/>
        </w:rPr>
        <w:t>WHS Accreditation Scheme Accreditation</w:t>
      </w:r>
      <w:r w:rsidRPr="00183134">
        <w:rPr>
          <w:b/>
        </w:rPr>
        <w:fldChar w:fldCharType="end"/>
      </w:r>
      <w:r w:rsidRPr="00183134">
        <w:rPr>
          <w:b/>
        </w:rPr>
        <w:t>.</w:t>
      </w:r>
    </w:p>
    <w:p w14:paraId="00775BDD" w14:textId="199C050F" w:rsidR="00782CA6" w:rsidRPr="00183134" w:rsidRDefault="00782CA6" w:rsidP="00782CA6">
      <w:pPr>
        <w:pStyle w:val="DefenceHeadingNoTOC3"/>
        <w:numPr>
          <w:ilvl w:val="0"/>
          <w:numId w:val="0"/>
        </w:numPr>
      </w:pPr>
      <w:r w:rsidRPr="00183134">
        <w:rPr>
          <w:b/>
        </w:rPr>
        <w:t xml:space="preserve">The Tenderer should note that if it cannot demonstrate to the Commonwealth on or before the proposed Award Date (as notified by the Commonwealth to the Tenderer) evidence of compliance with clause </w:t>
      </w:r>
      <w:r w:rsidR="00C343CD" w:rsidRPr="00183134">
        <w:rPr>
          <w:b/>
        </w:rPr>
        <w:fldChar w:fldCharType="begin"/>
      </w:r>
      <w:r w:rsidR="00C343CD" w:rsidRPr="00183134">
        <w:rPr>
          <w:b/>
        </w:rPr>
        <w:instrText xml:space="preserve"> REF _Ref291088214 \w \h </w:instrText>
      </w:r>
      <w:r w:rsidR="00183134">
        <w:rPr>
          <w:b/>
        </w:rPr>
        <w:instrText xml:space="preserve"> \* MERGEFORMAT </w:instrText>
      </w:r>
      <w:r w:rsidR="00C343CD" w:rsidRPr="00183134">
        <w:rPr>
          <w:b/>
        </w:rPr>
      </w:r>
      <w:r w:rsidR="00C343CD" w:rsidRPr="00183134">
        <w:rPr>
          <w:b/>
        </w:rPr>
        <w:fldChar w:fldCharType="separate"/>
      </w:r>
      <w:r w:rsidR="0009266D" w:rsidRPr="00183134">
        <w:rPr>
          <w:b/>
        </w:rPr>
        <w:t>28</w:t>
      </w:r>
      <w:r w:rsidR="00C343CD" w:rsidRPr="00183134">
        <w:rPr>
          <w:b/>
        </w:rPr>
        <w:fldChar w:fldCharType="end"/>
      </w:r>
      <w:r w:rsidRPr="00183134">
        <w:rPr>
          <w:b/>
        </w:rPr>
        <w:t xml:space="preserve"> of the Tender Conditions and the WHS Accreditation Scheme, the Commonwealth may, in its absolute discretion, exclude the Tenderer from consideration in accordance with clause </w:t>
      </w:r>
      <w:r w:rsidRPr="00183134">
        <w:rPr>
          <w:b/>
        </w:rPr>
        <w:fldChar w:fldCharType="begin"/>
      </w:r>
      <w:r w:rsidRPr="00183134">
        <w:rPr>
          <w:b/>
        </w:rPr>
        <w:instrText xml:space="preserve"> REF _Ref52367632 \r \h  \* MERGEFORMAT </w:instrText>
      </w:r>
      <w:r w:rsidRPr="00183134">
        <w:rPr>
          <w:b/>
        </w:rPr>
      </w:r>
      <w:r w:rsidRPr="00183134">
        <w:rPr>
          <w:b/>
        </w:rPr>
        <w:fldChar w:fldCharType="separate"/>
      </w:r>
      <w:r w:rsidR="0009266D" w:rsidRPr="00183134">
        <w:rPr>
          <w:b/>
        </w:rPr>
        <w:t>28(h)(ii)</w:t>
      </w:r>
      <w:r w:rsidRPr="00183134">
        <w:rPr>
          <w:b/>
        </w:rPr>
        <w:fldChar w:fldCharType="end"/>
      </w:r>
      <w:r w:rsidRPr="00183134">
        <w:rPr>
          <w:b/>
        </w:rPr>
        <w:t xml:space="preserve"> of the Tender Conditions.</w:t>
      </w:r>
    </w:p>
    <w:p w14:paraId="37FD08C9" w14:textId="77777777" w:rsidR="004D79D1" w:rsidRPr="00183134" w:rsidRDefault="004D79D1" w:rsidP="004D79D1">
      <w:pPr>
        <w:pStyle w:val="DefenceHeadingNoTOC3"/>
        <w:numPr>
          <w:ilvl w:val="0"/>
          <w:numId w:val="0"/>
        </w:numPr>
      </w:pPr>
      <w:bookmarkStart w:id="1878" w:name="_Ref52449762"/>
      <w:r w:rsidRPr="00183134">
        <w:t>The Tenderer is requested to provide:</w:t>
      </w:r>
    </w:p>
    <w:p w14:paraId="27D474DC" w14:textId="77777777" w:rsidR="00782CA6" w:rsidRPr="00183134" w:rsidRDefault="00782CA6" w:rsidP="00782CA6">
      <w:pPr>
        <w:pStyle w:val="DefenceHeadingNoTOC3"/>
        <w:numPr>
          <w:ilvl w:val="2"/>
          <w:numId w:val="116"/>
        </w:numPr>
      </w:pPr>
      <w:bookmarkStart w:id="1879" w:name="_Ref52366743"/>
      <w:bookmarkEnd w:id="1878"/>
      <w:r w:rsidRPr="00183134">
        <w:t>evidence of:</w:t>
      </w:r>
      <w:bookmarkEnd w:id="1879"/>
    </w:p>
    <w:p w14:paraId="1C93F145" w14:textId="77777777" w:rsidR="00782CA6" w:rsidRPr="00183134" w:rsidRDefault="00782CA6" w:rsidP="00782CA6">
      <w:pPr>
        <w:pStyle w:val="DefenceHeadingNoTOC4"/>
        <w:numPr>
          <w:ilvl w:val="3"/>
          <w:numId w:val="116"/>
        </w:numPr>
      </w:pPr>
      <w:r w:rsidRPr="00183134">
        <w:t>accreditation in accordance with the WHS Accreditation Scheme by attaching a copy of its accreditation issued by the Federal Safety Commissioner and any expiry dates for such accreditation; or</w:t>
      </w:r>
    </w:p>
    <w:p w14:paraId="729B9345" w14:textId="44A56E01" w:rsidR="00782CA6" w:rsidRPr="00183134" w:rsidRDefault="00782CA6" w:rsidP="00782CA6">
      <w:pPr>
        <w:pStyle w:val="DefenceHeadingNoTOC4"/>
        <w:numPr>
          <w:ilvl w:val="3"/>
          <w:numId w:val="116"/>
        </w:numPr>
      </w:pPr>
      <w:r w:rsidRPr="00183134">
        <w:t>the steps taken to obtain accreditation in accordance with the WHS Accreditation Scheme, including any application and correspondence with the Office of the Federal Safety Commissioner</w:t>
      </w:r>
      <w:r w:rsidR="00386FB9" w:rsidRPr="00183134">
        <w:t>; and</w:t>
      </w:r>
    </w:p>
    <w:p w14:paraId="556DA88A" w14:textId="77777777" w:rsidR="00782CA6" w:rsidRPr="00183134" w:rsidRDefault="00782CA6" w:rsidP="00782CA6">
      <w:pPr>
        <w:pStyle w:val="DefenceHeadingNoTOC3"/>
        <w:numPr>
          <w:ilvl w:val="2"/>
          <w:numId w:val="116"/>
        </w:numPr>
      </w:pPr>
      <w:bookmarkStart w:id="1880" w:name="_Ref52366527"/>
      <w:r w:rsidRPr="00183134">
        <w:t>if a Tender is lodged on a Joint Bid Basis:</w:t>
      </w:r>
      <w:bookmarkEnd w:id="1880"/>
      <w:r w:rsidRPr="00183134">
        <w:t xml:space="preserve"> </w:t>
      </w:r>
    </w:p>
    <w:p w14:paraId="6AE79451" w14:textId="77777777" w:rsidR="00782CA6" w:rsidRPr="00183134" w:rsidRDefault="00782CA6" w:rsidP="00782CA6">
      <w:pPr>
        <w:pStyle w:val="DefenceHeadingNoTOC4"/>
        <w:numPr>
          <w:ilvl w:val="3"/>
          <w:numId w:val="116"/>
        </w:numPr>
      </w:pPr>
      <w:r w:rsidRPr="00183134">
        <w:t>details regarding which parties will carry out the WHS Accreditation Scheme Building Work;</w:t>
      </w:r>
    </w:p>
    <w:p w14:paraId="5131CDA1" w14:textId="197A0797" w:rsidR="00782CA6" w:rsidRPr="00183134" w:rsidRDefault="00782CA6" w:rsidP="00782CA6">
      <w:pPr>
        <w:pStyle w:val="DefenceHeadingNoTOC4"/>
        <w:numPr>
          <w:ilvl w:val="3"/>
          <w:numId w:val="116"/>
        </w:numPr>
      </w:pPr>
      <w:r w:rsidRPr="00183134">
        <w:t>if each joint bid party will carry out WHS Accreditation Scheme Building Work, evidence of each part</w:t>
      </w:r>
      <w:r w:rsidR="00386FB9" w:rsidRPr="00183134">
        <w:t>y'</w:t>
      </w:r>
      <w:r w:rsidRPr="00183134">
        <w:t>s accreditation under the WHS Accreditation Scheme by attaching copies of their accreditation issued by the Federal Safety Commissioner and any expiry dates for such accreditation; or</w:t>
      </w:r>
    </w:p>
    <w:p w14:paraId="7EAA6A08" w14:textId="77777777" w:rsidR="00782CA6" w:rsidRPr="00183134" w:rsidRDefault="00782CA6" w:rsidP="00782CA6">
      <w:pPr>
        <w:pStyle w:val="DefenceHeadingNoTOC4"/>
        <w:numPr>
          <w:ilvl w:val="3"/>
          <w:numId w:val="116"/>
        </w:numPr>
      </w:pPr>
      <w:bookmarkStart w:id="1881" w:name="_Ref52365671"/>
      <w:r w:rsidRPr="00183134">
        <w:t>if any WHS Accreditation Scheme Building Work</w:t>
      </w:r>
      <w:r w:rsidRPr="00183134" w:rsidDel="00BF364E">
        <w:t xml:space="preserve"> </w:t>
      </w:r>
      <w:r w:rsidRPr="00183134">
        <w:t>will be carried out by a joint bid party that has not obtained accreditation in accordance with the WHS Accreditation Scheme, evidence that all joint bid parties operate (or will operate) under the accredited party's work health safety management system, including:</w:t>
      </w:r>
      <w:bookmarkEnd w:id="1881"/>
    </w:p>
    <w:p w14:paraId="6AB2BF39" w14:textId="77777777" w:rsidR="00782CA6" w:rsidRPr="00183134" w:rsidRDefault="00782CA6" w:rsidP="00782CA6">
      <w:pPr>
        <w:pStyle w:val="DefenceHeadingNoTOC5"/>
        <w:numPr>
          <w:ilvl w:val="4"/>
          <w:numId w:val="116"/>
        </w:numPr>
      </w:pPr>
      <w:r w:rsidRPr="00183134">
        <w:t xml:space="preserve">evidence of the accredited party's accreditation under the WHS Accreditation Scheme by attaching a copy of its accreditation issued by the Federal Safety Commissioner and any expiry dates for such accreditation; </w:t>
      </w:r>
    </w:p>
    <w:p w14:paraId="665ED388" w14:textId="77777777" w:rsidR="00782CA6" w:rsidRPr="00183134" w:rsidRDefault="00782CA6" w:rsidP="00782CA6">
      <w:pPr>
        <w:pStyle w:val="DefenceHeadingNoTOC5"/>
        <w:numPr>
          <w:ilvl w:val="4"/>
          <w:numId w:val="116"/>
        </w:numPr>
      </w:pPr>
      <w:r w:rsidRPr="00183134">
        <w:t>copies of the written undertakings provided to the Federal Safety Commissioner in relation to the Project; and</w:t>
      </w:r>
    </w:p>
    <w:p w14:paraId="5EE602D6" w14:textId="7981DC8E" w:rsidR="00782CA6" w:rsidRPr="00183134" w:rsidRDefault="00782CA6" w:rsidP="00782CA6">
      <w:pPr>
        <w:pStyle w:val="DefenceHeadingNoTOC5"/>
        <w:numPr>
          <w:ilvl w:val="4"/>
          <w:numId w:val="116"/>
        </w:numPr>
      </w:pPr>
      <w:bookmarkStart w:id="1882" w:name="_Ref52368551"/>
      <w:r w:rsidRPr="00183134">
        <w:t xml:space="preserve">written confirmation from the Federal Safety Commissioner confirming the requirements of section 26(g) of the </w:t>
      </w:r>
      <w:r w:rsidR="00EB3C66" w:rsidRPr="00183134">
        <w:rPr>
          <w:i/>
          <w:iCs/>
          <w:color w:val="000000"/>
        </w:rPr>
        <w:t xml:space="preserve">Federal Safety Commissioner (Accreditation Scheme) Rules 2023 </w:t>
      </w:r>
      <w:r w:rsidRPr="00183134">
        <w:t>(</w:t>
      </w:r>
      <w:proofErr w:type="spellStart"/>
      <w:r w:rsidRPr="00183134">
        <w:t>Cth</w:t>
      </w:r>
      <w:proofErr w:type="spellEnd"/>
      <w:r w:rsidRPr="00183134">
        <w:t>) have been met in relation to the Project (if the written confirmation has been received prior to the Tender being lodged)</w:t>
      </w:r>
      <w:r w:rsidR="005B42F5" w:rsidRPr="00183134">
        <w:t>; and</w:t>
      </w:r>
      <w:bookmarkEnd w:id="1882"/>
    </w:p>
    <w:p w14:paraId="7A02A1C6" w14:textId="117ACCFF" w:rsidR="00AE2F40" w:rsidRPr="00183134" w:rsidRDefault="005B42F5" w:rsidP="009F6FAE">
      <w:pPr>
        <w:pStyle w:val="DefenceHeadingNoTOC5"/>
        <w:keepNext/>
        <w:keepLines/>
        <w:numPr>
          <w:ilvl w:val="3"/>
          <w:numId w:val="116"/>
        </w:numPr>
        <w:spacing w:after="0"/>
      </w:pPr>
      <w:r w:rsidRPr="00183134">
        <w:t>if</w:t>
      </w:r>
      <w:r w:rsidR="00782CA6" w:rsidRPr="00183134">
        <w:t xml:space="preserve"> the Tenderer has not obtained the written confirmation required by clause </w:t>
      </w:r>
      <w:r w:rsidR="00782CA6" w:rsidRPr="00183134">
        <w:fldChar w:fldCharType="begin"/>
      </w:r>
      <w:r w:rsidR="00782CA6" w:rsidRPr="00183134">
        <w:instrText xml:space="preserve"> REF _Ref54796506 \r \h </w:instrText>
      </w:r>
      <w:r w:rsidR="00183134">
        <w:instrText xml:space="preserve"> \* MERGEFORMAT </w:instrText>
      </w:r>
      <w:r w:rsidR="00782CA6" w:rsidRPr="00183134">
        <w:fldChar w:fldCharType="separate"/>
      </w:r>
      <w:r w:rsidR="0009266D" w:rsidRPr="00183134">
        <w:t>28(e)(</w:t>
      </w:r>
      <w:proofErr w:type="gramStart"/>
      <w:r w:rsidR="0009266D" w:rsidRPr="00183134">
        <w:t>ii)C</w:t>
      </w:r>
      <w:proofErr w:type="gramEnd"/>
      <w:r w:rsidR="00782CA6" w:rsidRPr="00183134">
        <w:fldChar w:fldCharType="end"/>
      </w:r>
      <w:r w:rsidR="00782CA6" w:rsidRPr="00183134">
        <w:t xml:space="preserve"> of the Tender Conditions prior to their Tender being lodged, </w:t>
      </w:r>
      <w:r w:rsidRPr="00183134">
        <w:t xml:space="preserve">the </w:t>
      </w:r>
      <w:r w:rsidR="00782CA6" w:rsidRPr="00183134">
        <w:t xml:space="preserve">written confirmation must be provided to the Tender Administrator upon receipt by the Tenderer (and </w:t>
      </w:r>
      <w:r w:rsidRPr="00183134">
        <w:t xml:space="preserve">when </w:t>
      </w:r>
      <w:r w:rsidR="00782CA6" w:rsidRPr="00183134">
        <w:t>requested by the Tender Administrator).</w:t>
      </w:r>
    </w:p>
    <w:p w14:paraId="49BAF93E" w14:textId="77777777" w:rsidR="002409F6" w:rsidRPr="00183134" w:rsidRDefault="002409F6" w:rsidP="00BF16B3">
      <w:pPr>
        <w:pStyle w:val="DefenceSchedule1"/>
        <w:numPr>
          <w:ilvl w:val="0"/>
          <w:numId w:val="0"/>
        </w:numPr>
        <w:pBdr>
          <w:bottom w:val="single" w:sz="4" w:space="1" w:color="auto"/>
        </w:pBdr>
        <w:ind w:left="964" w:hanging="964"/>
        <w:rPr>
          <w:b/>
        </w:rPr>
      </w:pPr>
    </w:p>
    <w:p w14:paraId="75FA4505" w14:textId="2D4A9B35" w:rsidR="001B7F39" w:rsidRPr="00183134" w:rsidRDefault="001B7F39" w:rsidP="00AB4FBC">
      <w:pPr>
        <w:pStyle w:val="DefenceTenderScheduleHeading"/>
      </w:pPr>
      <w:bookmarkStart w:id="1883" w:name="_Ref173248093"/>
      <w:bookmarkStart w:id="1884" w:name="_Hlk191968557"/>
      <w:r w:rsidRPr="00183134">
        <w:lastRenderedPageBreak/>
        <w:br/>
      </w:r>
      <w:bookmarkStart w:id="1885" w:name="_Ref173248151"/>
      <w:bookmarkStart w:id="1886" w:name="_Toc175575461"/>
      <w:bookmarkStart w:id="1887" w:name="_Ref191923358"/>
      <w:bookmarkStart w:id="1888" w:name="_Toc233714506"/>
      <w:r w:rsidRPr="00183134">
        <w:t xml:space="preserve">Environmentally </w:t>
      </w:r>
      <w:bookmarkEnd w:id="1883"/>
      <w:bookmarkEnd w:id="1885"/>
      <w:bookmarkEnd w:id="1886"/>
      <w:r w:rsidR="00DF0642" w:rsidRPr="00183134">
        <w:t>Sustainable Procurement</w:t>
      </w:r>
      <w:bookmarkEnd w:id="1887"/>
      <w:bookmarkEnd w:id="1888"/>
    </w:p>
    <w:p w14:paraId="5005EE59" w14:textId="1FF967BA" w:rsidR="001B7F39" w:rsidRPr="00183134" w:rsidRDefault="001B7F39" w:rsidP="001B7F39">
      <w:r w:rsidRPr="00183134">
        <w:t xml:space="preserve">The Tenderer's attention is drawn to clause </w:t>
      </w:r>
      <w:r w:rsidRPr="00183134">
        <w:fldChar w:fldCharType="begin"/>
      </w:r>
      <w:r w:rsidRPr="00183134">
        <w:instrText xml:space="preserve"> REF _Ref176782628 \w \h </w:instrText>
      </w:r>
      <w:r w:rsidR="00183134">
        <w:instrText xml:space="preserve"> \* MERGEFORMAT </w:instrText>
      </w:r>
      <w:r w:rsidRPr="00183134">
        <w:fldChar w:fldCharType="separate"/>
      </w:r>
      <w:r w:rsidR="0009266D" w:rsidRPr="00183134">
        <w:t>30</w:t>
      </w:r>
      <w:r w:rsidRPr="00183134">
        <w:fldChar w:fldCharType="end"/>
      </w:r>
      <w:r w:rsidRPr="00183134">
        <w:t xml:space="preserve"> of the Tender Conditions.  The Tenderer should also note the evaluation criteria under clause </w:t>
      </w:r>
      <w:r w:rsidR="007F33B5" w:rsidRPr="00183134">
        <w:fldChar w:fldCharType="begin"/>
      </w:r>
      <w:r w:rsidR="007F33B5" w:rsidRPr="00183134">
        <w:instrText xml:space="preserve"> REF _Ref176950952 \w \h </w:instrText>
      </w:r>
      <w:r w:rsidR="00183134">
        <w:instrText xml:space="preserve"> \* MERGEFORMAT </w:instrText>
      </w:r>
      <w:r w:rsidR="007F33B5" w:rsidRPr="00183134">
        <w:fldChar w:fldCharType="separate"/>
      </w:r>
      <w:r w:rsidR="0009266D" w:rsidRPr="00183134">
        <w:t>4(a)(x)</w:t>
      </w:r>
      <w:r w:rsidR="007F33B5" w:rsidRPr="00183134">
        <w:fldChar w:fldCharType="end"/>
      </w:r>
      <w:r w:rsidRPr="00183134">
        <w:t xml:space="preserve"> of the Tender Conditions.</w:t>
      </w:r>
    </w:p>
    <w:p w14:paraId="37BDA01C" w14:textId="3E0D1FC4" w:rsidR="001B7F39" w:rsidRPr="00183134" w:rsidRDefault="001B7F39" w:rsidP="001B7F39">
      <w:pPr>
        <w:spacing w:after="200"/>
      </w:pPr>
      <w:r w:rsidRPr="00183134">
        <w:t xml:space="preserve">The Tenderer is requested to note the Declaration of Compliance in the form set out in item </w:t>
      </w:r>
      <w:r w:rsidR="00552A8A" w:rsidRPr="00183134">
        <w:t>A</w:t>
      </w:r>
      <w:r w:rsidRPr="00183134">
        <w:t xml:space="preserve"> below, which will be </w:t>
      </w:r>
      <w:r w:rsidR="003A18C4" w:rsidRPr="00183134">
        <w:t>made</w:t>
      </w:r>
      <w:r w:rsidRPr="00183134">
        <w:t xml:space="preserve"> by the Tenderer when it executes the Tender Form in </w:t>
      </w:r>
      <w:r w:rsidRPr="00183134">
        <w:fldChar w:fldCharType="begin"/>
      </w:r>
      <w:r w:rsidRPr="00183134">
        <w:instrText xml:space="preserve"> REF _Ref159850666 \r \h </w:instrText>
      </w:r>
      <w:r w:rsidR="00183134">
        <w:instrText xml:space="preserve"> \* MERGEFORMAT </w:instrText>
      </w:r>
      <w:r w:rsidRPr="00183134">
        <w:fldChar w:fldCharType="separate"/>
      </w:r>
      <w:r w:rsidR="0009266D" w:rsidRPr="00183134">
        <w:t>Part 3</w:t>
      </w:r>
      <w:r w:rsidRPr="00183134">
        <w:fldChar w:fldCharType="end"/>
      </w:r>
      <w:r w:rsidRPr="00183134">
        <w:t>.</w:t>
      </w:r>
    </w:p>
    <w:p w14:paraId="51D9F16C" w14:textId="188869D6" w:rsidR="001B7F39" w:rsidRPr="00183134" w:rsidRDefault="001B7F39" w:rsidP="001B7F39">
      <w:pPr>
        <w:spacing w:after="200"/>
        <w:rPr>
          <w:szCs w:val="20"/>
        </w:rPr>
      </w:pPr>
      <w:r w:rsidRPr="00183134">
        <w:rPr>
          <w:szCs w:val="20"/>
        </w:rPr>
        <w:t xml:space="preserve">The Tenderer must complete and lodge a Supplier Environmental Sustainability Plan in the form </w:t>
      </w:r>
      <w:r w:rsidR="00386FB9" w:rsidRPr="00183134">
        <w:rPr>
          <w:szCs w:val="20"/>
        </w:rPr>
        <w:t xml:space="preserve">of </w:t>
      </w:r>
      <w:r w:rsidRPr="00183134">
        <w:rPr>
          <w:szCs w:val="20"/>
        </w:rPr>
        <w:t xml:space="preserve">the </w:t>
      </w:r>
      <w:r w:rsidR="00386FB9" w:rsidRPr="00183134">
        <w:rPr>
          <w:szCs w:val="20"/>
        </w:rPr>
        <w:t>SESP Template available from the ESP Policy Toolkit and Resources</w:t>
      </w:r>
      <w:r w:rsidRPr="00183134">
        <w:rPr>
          <w:szCs w:val="20"/>
        </w:rPr>
        <w:t xml:space="preserve">. </w:t>
      </w:r>
      <w:r w:rsidRPr="00183134">
        <w:rPr>
          <w:b/>
          <w:bCs/>
          <w:szCs w:val="20"/>
        </w:rPr>
        <w:t>The Tenderer</w:t>
      </w:r>
      <w:r w:rsidR="00386FB9" w:rsidRPr="00183134">
        <w:rPr>
          <w:b/>
          <w:bCs/>
          <w:szCs w:val="20"/>
        </w:rPr>
        <w:t xml:space="preserve"> is referred to item B and</w:t>
      </w:r>
      <w:r w:rsidRPr="00183134">
        <w:rPr>
          <w:b/>
          <w:bCs/>
          <w:szCs w:val="20"/>
        </w:rPr>
        <w:t xml:space="preserve"> should note that </w:t>
      </w:r>
      <w:r w:rsidR="00A71FC1" w:rsidRPr="00183134">
        <w:rPr>
          <w:b/>
          <w:bCs/>
          <w:szCs w:val="20"/>
        </w:rPr>
        <w:t xml:space="preserve">the completion and lodgement of </w:t>
      </w:r>
      <w:r w:rsidR="00386FB9" w:rsidRPr="00183134">
        <w:rPr>
          <w:b/>
          <w:bCs/>
          <w:szCs w:val="20"/>
        </w:rPr>
        <w:t xml:space="preserve">a Supplier Environmental Sustainability Plan in the form required </w:t>
      </w:r>
      <w:r w:rsidRPr="00183134">
        <w:rPr>
          <w:b/>
          <w:bCs/>
          <w:szCs w:val="20"/>
        </w:rPr>
        <w:t xml:space="preserve">is a minimum form and content requirement for its Tender under clause </w:t>
      </w:r>
      <w:r w:rsidR="00A33D9C" w:rsidRPr="00183134">
        <w:rPr>
          <w:b/>
          <w:bCs/>
          <w:szCs w:val="20"/>
        </w:rPr>
        <w:fldChar w:fldCharType="begin"/>
      </w:r>
      <w:r w:rsidR="00A33D9C" w:rsidRPr="00183134">
        <w:rPr>
          <w:b/>
          <w:bCs/>
          <w:szCs w:val="20"/>
        </w:rPr>
        <w:instrText xml:space="preserve"> REF _Ref176948117 \w \h </w:instrText>
      </w:r>
      <w:r w:rsidR="00183134">
        <w:rPr>
          <w:b/>
          <w:bCs/>
          <w:szCs w:val="20"/>
        </w:rPr>
        <w:instrText xml:space="preserve"> \* MERGEFORMAT </w:instrText>
      </w:r>
      <w:r w:rsidR="00A33D9C" w:rsidRPr="00183134">
        <w:rPr>
          <w:b/>
          <w:bCs/>
          <w:szCs w:val="20"/>
        </w:rPr>
      </w:r>
      <w:r w:rsidR="00A33D9C" w:rsidRPr="00183134">
        <w:rPr>
          <w:b/>
          <w:bCs/>
          <w:szCs w:val="20"/>
        </w:rPr>
        <w:fldChar w:fldCharType="separate"/>
      </w:r>
      <w:r w:rsidR="0009266D" w:rsidRPr="00183134">
        <w:rPr>
          <w:b/>
          <w:bCs/>
          <w:szCs w:val="20"/>
        </w:rPr>
        <w:t>3.1(b)(v)</w:t>
      </w:r>
      <w:r w:rsidR="00A33D9C" w:rsidRPr="00183134">
        <w:rPr>
          <w:b/>
          <w:bCs/>
          <w:szCs w:val="20"/>
        </w:rPr>
        <w:fldChar w:fldCharType="end"/>
      </w:r>
      <w:r w:rsidRPr="00183134">
        <w:rPr>
          <w:b/>
          <w:bCs/>
          <w:szCs w:val="20"/>
        </w:rPr>
        <w:t xml:space="preserve"> of the Tender Conditions.</w:t>
      </w:r>
      <w:r w:rsidRPr="00183134">
        <w:rPr>
          <w:szCs w:val="20"/>
        </w:rPr>
        <w:t xml:space="preserve">  </w:t>
      </w:r>
    </w:p>
    <w:p w14:paraId="310FA9C8" w14:textId="2BC4ECF1" w:rsidR="001B7F39" w:rsidRPr="00183134" w:rsidRDefault="00552A8A" w:rsidP="001B7F39">
      <w:pPr>
        <w:spacing w:after="200"/>
        <w:rPr>
          <w:rFonts w:ascii="Arial" w:hAnsi="Arial" w:cs="Arial"/>
          <w:b/>
          <w:bCs/>
          <w:szCs w:val="20"/>
        </w:rPr>
      </w:pPr>
      <w:r w:rsidRPr="00183134">
        <w:rPr>
          <w:rFonts w:ascii="Arial" w:hAnsi="Arial" w:cs="Arial"/>
          <w:b/>
          <w:bCs/>
          <w:szCs w:val="20"/>
        </w:rPr>
        <w:t>A</w:t>
      </w:r>
      <w:r w:rsidR="001B7F39" w:rsidRPr="00183134">
        <w:rPr>
          <w:rFonts w:ascii="Arial" w:hAnsi="Arial" w:cs="Arial"/>
          <w:b/>
          <w:bCs/>
          <w:szCs w:val="20"/>
        </w:rPr>
        <w:tab/>
        <w:t>DECLARATION OF COMPLIANCE</w:t>
      </w:r>
    </w:p>
    <w:p w14:paraId="40F12690" w14:textId="77777777" w:rsidR="001B7F39" w:rsidRPr="00183134" w:rsidRDefault="001B7F39" w:rsidP="001B7F39">
      <w:pPr>
        <w:spacing w:after="200"/>
        <w:rPr>
          <w:szCs w:val="20"/>
        </w:rPr>
      </w:pPr>
      <w:r w:rsidRPr="00183134">
        <w:rPr>
          <w:szCs w:val="20"/>
        </w:rPr>
        <w:t xml:space="preserve">The Tenderer agrees and declares that if it is the successful </w:t>
      </w:r>
      <w:proofErr w:type="gramStart"/>
      <w:r w:rsidRPr="00183134">
        <w:rPr>
          <w:szCs w:val="20"/>
        </w:rPr>
        <w:t>Tenderer</w:t>
      </w:r>
      <w:proofErr w:type="gramEnd"/>
      <w:r w:rsidRPr="00183134">
        <w:rPr>
          <w:szCs w:val="20"/>
        </w:rPr>
        <w:t xml:space="preserve"> it will be required to:</w:t>
      </w:r>
    </w:p>
    <w:p w14:paraId="1596C269" w14:textId="2EC54E65" w:rsidR="00386FB9" w:rsidRPr="00183134" w:rsidRDefault="00386FB9" w:rsidP="00386FB9">
      <w:pPr>
        <w:pStyle w:val="DefenceHeadingNoTOC3"/>
        <w:numPr>
          <w:ilvl w:val="2"/>
          <w:numId w:val="293"/>
        </w:numPr>
      </w:pPr>
      <w:bookmarkStart w:id="1889" w:name="_Hlk207789648"/>
      <w:r w:rsidRPr="00183134">
        <w:t xml:space="preserve">agree a final Supplier Environmental Sustainability Plan with the Commonwealth before </w:t>
      </w:r>
      <w:proofErr w:type="gramStart"/>
      <w:r w:rsidRPr="00183134">
        <w:t>entering into</w:t>
      </w:r>
      <w:proofErr w:type="gramEnd"/>
      <w:r w:rsidRPr="00183134">
        <w:t xml:space="preserve"> any Contract; </w:t>
      </w:r>
      <w:bookmarkEnd w:id="1889"/>
    </w:p>
    <w:p w14:paraId="7E613208" w14:textId="67D9E099" w:rsidR="001B7F39" w:rsidRPr="00183134" w:rsidRDefault="001B7F39" w:rsidP="00AB4FBC">
      <w:pPr>
        <w:pStyle w:val="DefenceHeadingNoTOC3"/>
        <w:numPr>
          <w:ilvl w:val="2"/>
          <w:numId w:val="293"/>
        </w:numPr>
      </w:pPr>
      <w:r w:rsidRPr="00183134">
        <w:t xml:space="preserve">comply with the </w:t>
      </w:r>
      <w:r w:rsidR="00386FB9" w:rsidRPr="00183134">
        <w:t xml:space="preserve">agreed final </w:t>
      </w:r>
      <w:r w:rsidRPr="00183134">
        <w:t>Supplier Environmental Sustainability Plan</w:t>
      </w:r>
      <w:r w:rsidR="00386FB9" w:rsidRPr="00183134">
        <w:t xml:space="preserve"> under any Contract </w:t>
      </w:r>
      <w:proofErr w:type="gramStart"/>
      <w:r w:rsidR="00386FB9" w:rsidRPr="00183134">
        <w:t>entered into</w:t>
      </w:r>
      <w:proofErr w:type="gramEnd"/>
      <w:r w:rsidR="00386FB9" w:rsidRPr="00183134">
        <w:t xml:space="preserve"> with the Commonwealth</w:t>
      </w:r>
      <w:r w:rsidRPr="00183134">
        <w:t>;</w:t>
      </w:r>
    </w:p>
    <w:p w14:paraId="71C9674C" w14:textId="7DA65151" w:rsidR="001B7F39" w:rsidRPr="00183134" w:rsidRDefault="001B7F39" w:rsidP="001B7F39">
      <w:pPr>
        <w:pStyle w:val="DefenceHeadingNoTOC3"/>
        <w:numPr>
          <w:ilvl w:val="2"/>
          <w:numId w:val="22"/>
        </w:numPr>
      </w:pPr>
      <w:r w:rsidRPr="00183134">
        <w:t xml:space="preserve">on request by the </w:t>
      </w:r>
      <w:r w:rsidR="00386FB9" w:rsidRPr="00183134">
        <w:t>Responsible Agency</w:t>
      </w:r>
      <w:r w:rsidRPr="00183134">
        <w:t xml:space="preserve">, provide </w:t>
      </w:r>
      <w:r w:rsidR="00386FB9" w:rsidRPr="00183134">
        <w:t xml:space="preserve">the Responsible Agency </w:t>
      </w:r>
      <w:r w:rsidRPr="00183134">
        <w:t xml:space="preserve">with a copy of the </w:t>
      </w:r>
      <w:r w:rsidR="00386FB9" w:rsidRPr="00183134">
        <w:t xml:space="preserve">agreed final </w:t>
      </w:r>
      <w:r w:rsidRPr="00183134">
        <w:t xml:space="preserve">Supplier Environmental Sustainability Plan </w:t>
      </w:r>
      <w:r w:rsidR="00386FB9" w:rsidRPr="00183134">
        <w:t>and/</w:t>
      </w:r>
      <w:r w:rsidRPr="00183134">
        <w:t>or evidence of compliance with the plan; and</w:t>
      </w:r>
    </w:p>
    <w:p w14:paraId="568CBB54" w14:textId="7FA4644B" w:rsidR="001B7F39" w:rsidRPr="00183134" w:rsidRDefault="001B7F39" w:rsidP="001B7F39">
      <w:pPr>
        <w:pStyle w:val="DefenceHeadingNoTOC3"/>
        <w:numPr>
          <w:ilvl w:val="2"/>
          <w:numId w:val="22"/>
        </w:numPr>
      </w:pPr>
      <w:r w:rsidRPr="00183134">
        <w:t xml:space="preserve">submit to the Commonwealth a </w:t>
      </w:r>
      <w:r w:rsidR="00386FB9" w:rsidRPr="00183134">
        <w:t xml:space="preserve">completed ESP Policy Reporting Template </w:t>
      </w:r>
      <w:r w:rsidRPr="00183134">
        <w:t>once every six months for the duration of the Contract.</w:t>
      </w:r>
    </w:p>
    <w:p w14:paraId="6F2A83B5" w14:textId="6754E546" w:rsidR="001B7F39" w:rsidRPr="00183134" w:rsidRDefault="00552A8A" w:rsidP="001B7F39">
      <w:pPr>
        <w:spacing w:after="200"/>
        <w:rPr>
          <w:rFonts w:ascii="Arial" w:hAnsi="Arial" w:cs="Arial"/>
          <w:b/>
          <w:bCs/>
          <w:szCs w:val="20"/>
        </w:rPr>
      </w:pPr>
      <w:r w:rsidRPr="00183134">
        <w:rPr>
          <w:rFonts w:ascii="Arial" w:hAnsi="Arial" w:cs="Arial"/>
          <w:b/>
          <w:bCs/>
          <w:szCs w:val="20"/>
        </w:rPr>
        <w:t>B</w:t>
      </w:r>
      <w:r w:rsidR="001B7F39" w:rsidRPr="00183134">
        <w:rPr>
          <w:rFonts w:ascii="Arial" w:hAnsi="Arial" w:cs="Arial"/>
          <w:b/>
          <w:bCs/>
          <w:szCs w:val="20"/>
        </w:rPr>
        <w:tab/>
        <w:t>SUPPLIER ENVIRONMENTAL SUSTAINABILITY PLAN</w:t>
      </w:r>
    </w:p>
    <w:p w14:paraId="3BF0273F" w14:textId="77777777" w:rsidR="00386FB9" w:rsidRPr="00183134" w:rsidRDefault="001B7F39" w:rsidP="001B7F39">
      <w:pPr>
        <w:spacing w:after="200"/>
        <w:rPr>
          <w:szCs w:val="20"/>
        </w:rPr>
      </w:pPr>
      <w:r w:rsidRPr="00183134">
        <w:rPr>
          <w:szCs w:val="20"/>
        </w:rPr>
        <w:t>The Tenderer's attention is drawn to</w:t>
      </w:r>
      <w:r w:rsidR="00386FB9" w:rsidRPr="00183134">
        <w:rPr>
          <w:szCs w:val="20"/>
        </w:rPr>
        <w:t>:</w:t>
      </w:r>
      <w:r w:rsidRPr="00183134">
        <w:rPr>
          <w:szCs w:val="20"/>
        </w:rPr>
        <w:t xml:space="preserve"> </w:t>
      </w:r>
    </w:p>
    <w:p w14:paraId="4D0B9F94" w14:textId="44510318" w:rsidR="001B7F39" w:rsidRPr="00183134" w:rsidRDefault="00386FB9" w:rsidP="00386FB9">
      <w:pPr>
        <w:pStyle w:val="DefenceHeadingNoTOC3"/>
        <w:numPr>
          <w:ilvl w:val="2"/>
          <w:numId w:val="294"/>
        </w:numPr>
      </w:pPr>
      <w:r w:rsidRPr="00183134">
        <w:t xml:space="preserve">clause 18.20 of the Conditions of Contract and </w:t>
      </w:r>
      <w:r w:rsidR="001B7F39" w:rsidRPr="00183134">
        <w:t xml:space="preserve">the definition of "Supplier Environmental Sustainability Plan" in clause </w:t>
      </w:r>
      <w:r w:rsidR="00866AD0" w:rsidRPr="00183134">
        <w:t>24</w:t>
      </w:r>
      <w:r w:rsidR="001B7F39" w:rsidRPr="00183134">
        <w:t xml:space="preserve">.1 of the Conditions of Contract in </w:t>
      </w:r>
      <w:r w:rsidR="001B7F39" w:rsidRPr="00183134">
        <w:fldChar w:fldCharType="begin"/>
      </w:r>
      <w:r w:rsidR="001B7F39" w:rsidRPr="00183134">
        <w:instrText xml:space="preserve"> REF _Ref531337722 \r \h </w:instrText>
      </w:r>
      <w:r w:rsidR="00183134">
        <w:instrText xml:space="preserve"> \* MERGEFORMAT </w:instrText>
      </w:r>
      <w:r w:rsidR="001B7F39" w:rsidRPr="00183134">
        <w:fldChar w:fldCharType="separate"/>
      </w:r>
      <w:r w:rsidR="0009266D" w:rsidRPr="00183134">
        <w:t>Part 5</w:t>
      </w:r>
      <w:r w:rsidR="001B7F39" w:rsidRPr="00183134">
        <w:fldChar w:fldCharType="end"/>
      </w:r>
      <w:r w:rsidRPr="00183134">
        <w:t>; and</w:t>
      </w:r>
    </w:p>
    <w:p w14:paraId="18EE15BB" w14:textId="77777777" w:rsidR="00386FB9" w:rsidRPr="00183134" w:rsidRDefault="00386FB9" w:rsidP="00386FB9">
      <w:pPr>
        <w:pStyle w:val="DefenceHeadingNoTOC3"/>
        <w:numPr>
          <w:ilvl w:val="2"/>
          <w:numId w:val="294"/>
        </w:numPr>
      </w:pPr>
      <w:bookmarkStart w:id="1890" w:name="_Hlk207789748"/>
      <w:r w:rsidRPr="00183134">
        <w:t>the ESP Policy Toolkit and Resources.</w:t>
      </w:r>
    </w:p>
    <w:p w14:paraId="00C46115" w14:textId="77777777" w:rsidR="00386FB9" w:rsidRPr="00183134" w:rsidRDefault="00386FB9" w:rsidP="00386FB9">
      <w:pPr>
        <w:pStyle w:val="NormalAfter10pt"/>
      </w:pPr>
      <w:r w:rsidRPr="00183134">
        <w:t>The Tenderer must:</w:t>
      </w:r>
    </w:p>
    <w:p w14:paraId="08CD144F" w14:textId="77777777" w:rsidR="00386FB9" w:rsidRPr="00183134" w:rsidRDefault="00386FB9" w:rsidP="00386FB9">
      <w:pPr>
        <w:pStyle w:val="DefenceHeadingNoTOC3"/>
        <w:numPr>
          <w:ilvl w:val="2"/>
          <w:numId w:val="294"/>
        </w:numPr>
      </w:pPr>
      <w:r w:rsidRPr="00183134">
        <w:t>complete and lodge the Supplier Environmental Sustainability Plan in the form of the SESP Template; and</w:t>
      </w:r>
    </w:p>
    <w:p w14:paraId="38EE66B5" w14:textId="1C4655DB" w:rsidR="00386FB9" w:rsidRPr="00183134" w:rsidRDefault="00386FB9" w:rsidP="00E6123F">
      <w:pPr>
        <w:pStyle w:val="DefenceHeadingNoTOC3"/>
        <w:numPr>
          <w:ilvl w:val="2"/>
          <w:numId w:val="294"/>
        </w:numPr>
      </w:pPr>
      <w:r w:rsidRPr="00183134">
        <w:t xml:space="preserve">provide the ESP Policy Commitment Report in the form required as a spreadsheet in Excel format </w:t>
      </w:r>
      <w:r w:rsidRPr="00183134">
        <w:rPr>
          <w:b/>
          <w:bCs/>
        </w:rPr>
        <w:t xml:space="preserve">only </w:t>
      </w:r>
      <w:r w:rsidRPr="00183134">
        <w:t>and not as an embedded image/screenshot within the SESP Template.</w:t>
      </w:r>
      <w:bookmarkEnd w:id="1890"/>
    </w:p>
    <w:p w14:paraId="51F5CF19" w14:textId="72F08D14" w:rsidR="001B7F39" w:rsidRPr="00183134" w:rsidRDefault="001B7F39" w:rsidP="001B7F39">
      <w:pPr>
        <w:spacing w:after="200"/>
        <w:rPr>
          <w:szCs w:val="20"/>
        </w:rPr>
      </w:pPr>
      <w:r w:rsidRPr="00183134">
        <w:rPr>
          <w:szCs w:val="20"/>
        </w:rPr>
        <w:t xml:space="preserve">The Tenderer's "Supplier Environmental Sustainability Plan" provided in </w:t>
      </w:r>
      <w:r w:rsidR="00386FB9" w:rsidRPr="00183134">
        <w:rPr>
          <w:szCs w:val="20"/>
        </w:rPr>
        <w:t xml:space="preserve">response to </w:t>
      </w:r>
      <w:r w:rsidRPr="00183134">
        <w:rPr>
          <w:szCs w:val="20"/>
        </w:rPr>
        <w:t xml:space="preserve">this </w:t>
      </w:r>
      <w:r w:rsidR="00925CCE" w:rsidRPr="00183134">
        <w:fldChar w:fldCharType="begin"/>
      </w:r>
      <w:r w:rsidR="00925CCE" w:rsidRPr="00183134">
        <w:instrText xml:space="preserve"> REF _Ref173248151 \r \h  \* MERGEFORMAT </w:instrText>
      </w:r>
      <w:r w:rsidR="00925CCE" w:rsidRPr="00183134">
        <w:fldChar w:fldCharType="separate"/>
      </w:r>
      <w:r w:rsidR="0009266D" w:rsidRPr="00183134">
        <w:t>Tender Schedule L</w:t>
      </w:r>
      <w:r w:rsidR="00925CCE" w:rsidRPr="00183134">
        <w:fldChar w:fldCharType="end"/>
      </w:r>
      <w:r w:rsidR="00925CCE" w:rsidRPr="00183134">
        <w:t xml:space="preserve"> - </w:t>
      </w:r>
      <w:r w:rsidR="00925CCE" w:rsidRPr="00183134">
        <w:rPr>
          <w:szCs w:val="20"/>
        </w:rPr>
        <w:fldChar w:fldCharType="begin"/>
      </w:r>
      <w:r w:rsidR="00925CCE" w:rsidRPr="00183134">
        <w:rPr>
          <w:szCs w:val="20"/>
        </w:rPr>
        <w:instrText xml:space="preserve"> REF _Ref191923358 \h </w:instrText>
      </w:r>
      <w:r w:rsidR="00183134">
        <w:rPr>
          <w:szCs w:val="20"/>
        </w:rPr>
        <w:instrText xml:space="preserve"> \* MERGEFORMAT </w:instrText>
      </w:r>
      <w:r w:rsidR="00925CCE" w:rsidRPr="00183134">
        <w:rPr>
          <w:szCs w:val="20"/>
        </w:rPr>
      </w:r>
      <w:r w:rsidR="00925CCE" w:rsidRPr="00183134">
        <w:rPr>
          <w:szCs w:val="20"/>
        </w:rPr>
        <w:fldChar w:fldCharType="separate"/>
      </w:r>
      <w:r w:rsidR="0009266D" w:rsidRPr="00183134">
        <w:t>Environmentally Sustainable Procurement</w:t>
      </w:r>
      <w:r w:rsidR="00925CCE" w:rsidRPr="00183134">
        <w:rPr>
          <w:szCs w:val="20"/>
        </w:rPr>
        <w:fldChar w:fldCharType="end"/>
      </w:r>
      <w:r w:rsidRPr="00183134">
        <w:rPr>
          <w:szCs w:val="20"/>
        </w:rPr>
        <w:t xml:space="preserve"> should include:</w:t>
      </w:r>
    </w:p>
    <w:p w14:paraId="2F8AE104" w14:textId="6F223AD3" w:rsidR="001B7F39" w:rsidRPr="00183134" w:rsidRDefault="001B7F39" w:rsidP="001B7F39">
      <w:pPr>
        <w:pStyle w:val="DefenceHeadingNoTOC3"/>
        <w:numPr>
          <w:ilvl w:val="2"/>
          <w:numId w:val="22"/>
        </w:numPr>
      </w:pPr>
      <w:r w:rsidRPr="00183134">
        <w:t xml:space="preserve">how the Tenderer will optimise environmental sustainability in the carrying out of the Contractor's Activities and the Works, referencing focus areas and principles in the Environmentally Sustainable Procurement Policy. If the Tenderer cannot optimise environmental sustainability, the Tenderer is requested to explain why not; </w:t>
      </w:r>
    </w:p>
    <w:p w14:paraId="7DE714CA" w14:textId="6751CA40" w:rsidR="001B7F39" w:rsidRPr="00183134" w:rsidRDefault="001B7F39" w:rsidP="001B7F39">
      <w:pPr>
        <w:pStyle w:val="DefenceHeadingNoTOC3"/>
        <w:numPr>
          <w:ilvl w:val="2"/>
          <w:numId w:val="22"/>
        </w:numPr>
      </w:pPr>
      <w:r w:rsidRPr="00183134">
        <w:t xml:space="preserve">opportunities for innovation and how </w:t>
      </w:r>
      <w:r w:rsidR="00386FB9" w:rsidRPr="00183134">
        <w:t xml:space="preserve">these will be considered and implemented by </w:t>
      </w:r>
      <w:r w:rsidRPr="00183134">
        <w:t>the Tenderer throughout the carrying out of the Contractor's Activities</w:t>
      </w:r>
      <w:r w:rsidR="00386FB9" w:rsidRPr="00183134">
        <w:t xml:space="preserve">; and </w:t>
      </w:r>
    </w:p>
    <w:p w14:paraId="629C57CF" w14:textId="7D7D769D" w:rsidR="005F0A6D" w:rsidRPr="00183134" w:rsidRDefault="00386FB9" w:rsidP="006B4439">
      <w:pPr>
        <w:pStyle w:val="DefenceHeadingNoTOC3"/>
        <w:numPr>
          <w:ilvl w:val="2"/>
          <w:numId w:val="22"/>
        </w:numPr>
      </w:pPr>
      <w:r w:rsidRPr="00183134">
        <w:t>the Tenderer's corporate sustainability performance – that is, how does the Tenderer address environmental sustainability impacts associated with its business.</w:t>
      </w:r>
    </w:p>
    <w:p w14:paraId="723CE7B7" w14:textId="61B15C38" w:rsidR="001349A0" w:rsidRPr="00183134" w:rsidRDefault="001349A0" w:rsidP="001349A0">
      <w:pPr>
        <w:pStyle w:val="DefenceTenderScheduleHeading"/>
      </w:pPr>
      <w:r w:rsidRPr="00183134">
        <w:lastRenderedPageBreak/>
        <w:br/>
      </w:r>
      <w:bookmarkStart w:id="1891" w:name="_Ref191923712"/>
      <w:bookmarkStart w:id="1892" w:name="_Toc233714507"/>
      <w:r w:rsidRPr="00183134">
        <w:t>Australian Skills Guarantee</w:t>
      </w:r>
      <w:bookmarkEnd w:id="1891"/>
      <w:bookmarkEnd w:id="1892"/>
    </w:p>
    <w:p w14:paraId="5F73010D" w14:textId="55DD9216" w:rsidR="005F0A6D" w:rsidRPr="00183134" w:rsidRDefault="005F0A6D" w:rsidP="005F0A6D">
      <w:pPr>
        <w:spacing w:after="200"/>
        <w:rPr>
          <w:szCs w:val="20"/>
        </w:rPr>
      </w:pPr>
      <w:bookmarkStart w:id="1893" w:name="_Hlk178775697"/>
      <w:r w:rsidRPr="00183134">
        <w:rPr>
          <w:szCs w:val="20"/>
        </w:rPr>
        <w:t xml:space="preserve">The Tenderer's attention is drawn to clause </w:t>
      </w:r>
      <w:r w:rsidRPr="00183134">
        <w:rPr>
          <w:szCs w:val="20"/>
        </w:rPr>
        <w:fldChar w:fldCharType="begin"/>
      </w:r>
      <w:r w:rsidRPr="00183134">
        <w:rPr>
          <w:szCs w:val="20"/>
        </w:rPr>
        <w:instrText xml:space="preserve"> REF _Ref176862805 \w \h </w:instrText>
      </w:r>
      <w:r w:rsidR="00183134">
        <w:rPr>
          <w:szCs w:val="20"/>
        </w:rPr>
        <w:instrText xml:space="preserve"> \* MERGEFORMAT </w:instrText>
      </w:r>
      <w:r w:rsidRPr="00183134">
        <w:rPr>
          <w:szCs w:val="20"/>
        </w:rPr>
      </w:r>
      <w:r w:rsidRPr="00183134">
        <w:rPr>
          <w:szCs w:val="20"/>
        </w:rPr>
        <w:fldChar w:fldCharType="separate"/>
      </w:r>
      <w:r w:rsidR="0009266D" w:rsidRPr="00183134">
        <w:rPr>
          <w:szCs w:val="20"/>
        </w:rPr>
        <w:t>31</w:t>
      </w:r>
      <w:r w:rsidRPr="00183134">
        <w:rPr>
          <w:szCs w:val="20"/>
        </w:rPr>
        <w:fldChar w:fldCharType="end"/>
      </w:r>
      <w:r w:rsidRPr="00183134">
        <w:rPr>
          <w:szCs w:val="20"/>
        </w:rPr>
        <w:t xml:space="preserve"> of the Tender Conditions.  </w:t>
      </w:r>
      <w:r w:rsidR="001349A0" w:rsidRPr="00183134">
        <w:rPr>
          <w:szCs w:val="20"/>
        </w:rPr>
        <w:t xml:space="preserve">The Tenderer should also note the evaluation criteria under clause </w:t>
      </w:r>
      <w:r w:rsidR="001349A0" w:rsidRPr="00183134">
        <w:rPr>
          <w:szCs w:val="20"/>
        </w:rPr>
        <w:fldChar w:fldCharType="begin"/>
      </w:r>
      <w:r w:rsidR="001349A0" w:rsidRPr="00183134">
        <w:rPr>
          <w:szCs w:val="20"/>
        </w:rPr>
        <w:instrText xml:space="preserve"> REF _Ref191923866 \w \h </w:instrText>
      </w:r>
      <w:r w:rsidR="00183134">
        <w:rPr>
          <w:szCs w:val="20"/>
        </w:rPr>
        <w:instrText xml:space="preserve"> \* MERGEFORMAT </w:instrText>
      </w:r>
      <w:r w:rsidR="001349A0" w:rsidRPr="00183134">
        <w:rPr>
          <w:szCs w:val="20"/>
        </w:rPr>
      </w:r>
      <w:r w:rsidR="001349A0" w:rsidRPr="00183134">
        <w:rPr>
          <w:szCs w:val="20"/>
        </w:rPr>
        <w:fldChar w:fldCharType="separate"/>
      </w:r>
      <w:r w:rsidR="0009266D" w:rsidRPr="00183134">
        <w:rPr>
          <w:szCs w:val="20"/>
        </w:rPr>
        <w:t>4(a)(xi)</w:t>
      </w:r>
      <w:r w:rsidR="001349A0" w:rsidRPr="00183134">
        <w:rPr>
          <w:szCs w:val="20"/>
        </w:rPr>
        <w:fldChar w:fldCharType="end"/>
      </w:r>
      <w:r w:rsidR="001349A0" w:rsidRPr="00183134">
        <w:rPr>
          <w:szCs w:val="20"/>
        </w:rPr>
        <w:t xml:space="preserve"> of the Tender Conditions. </w:t>
      </w:r>
    </w:p>
    <w:p w14:paraId="48C405DE" w14:textId="303A3CCC" w:rsidR="004C2123" w:rsidRPr="00183134" w:rsidRDefault="004C2123" w:rsidP="005F0A6D">
      <w:pPr>
        <w:spacing w:after="200"/>
        <w:rPr>
          <w:szCs w:val="20"/>
        </w:rPr>
      </w:pPr>
      <w:r w:rsidRPr="00183134">
        <w:t xml:space="preserve">The Tenderer should note that for the purposes of clause </w:t>
      </w:r>
      <w:r w:rsidRPr="00183134">
        <w:fldChar w:fldCharType="begin"/>
      </w:r>
      <w:r w:rsidRPr="00183134">
        <w:instrText xml:space="preserve"> REF _Ref209799671 \r \h </w:instrText>
      </w:r>
      <w:r w:rsidR="00183134">
        <w:instrText xml:space="preserve"> \* MERGEFORMAT </w:instrText>
      </w:r>
      <w:r w:rsidRPr="00183134">
        <w:fldChar w:fldCharType="separate"/>
      </w:r>
      <w:r w:rsidR="0009266D" w:rsidRPr="00183134">
        <w:t>4(a)(</w:t>
      </w:r>
      <w:proofErr w:type="gramStart"/>
      <w:r w:rsidR="0009266D" w:rsidRPr="00183134">
        <w:t>xi)A</w:t>
      </w:r>
      <w:proofErr w:type="gramEnd"/>
      <w:r w:rsidRPr="00183134">
        <w:fldChar w:fldCharType="end"/>
      </w:r>
      <w:r w:rsidRPr="00183134">
        <w:t xml:space="preserve"> of the Tender Conditions, information relating to the Tenderer's past performance and reporting in accordance with the Australian Skills Guarantee Procurement Connected Policy will be obtained by the Commonwealth independently from the Skills Guarantee Online Reporting System.</w:t>
      </w:r>
    </w:p>
    <w:p w14:paraId="59FC4B81" w14:textId="0754EB33" w:rsidR="005F0A6D" w:rsidRPr="00183134" w:rsidRDefault="005F0A6D" w:rsidP="005F0A6D">
      <w:pPr>
        <w:spacing w:after="200"/>
        <w:rPr>
          <w:szCs w:val="20"/>
        </w:rPr>
      </w:pPr>
      <w:r w:rsidRPr="00183134">
        <w:rPr>
          <w:szCs w:val="20"/>
        </w:rPr>
        <w:t>The Tenderer is requested to</w:t>
      </w:r>
      <w:r w:rsidR="001349A0" w:rsidRPr="00183134">
        <w:rPr>
          <w:szCs w:val="20"/>
        </w:rPr>
        <w:t xml:space="preserve"> complete and lodge </w:t>
      </w:r>
      <w:r w:rsidR="00FF73E7" w:rsidRPr="00183134">
        <w:fldChar w:fldCharType="begin"/>
      </w:r>
      <w:r w:rsidR="00FF73E7" w:rsidRPr="00183134">
        <w:instrText xml:space="preserve"> REF _Ref191923712 \w \h </w:instrText>
      </w:r>
      <w:r w:rsidR="00183134">
        <w:instrText xml:space="preserve"> \* MERGEFORMAT </w:instrText>
      </w:r>
      <w:r w:rsidR="00FF73E7" w:rsidRPr="00183134">
        <w:fldChar w:fldCharType="separate"/>
      </w:r>
      <w:r w:rsidR="0009266D" w:rsidRPr="00183134">
        <w:t>Tender Schedule M</w:t>
      </w:r>
      <w:r w:rsidR="00FF73E7" w:rsidRPr="00183134">
        <w:fldChar w:fldCharType="end"/>
      </w:r>
      <w:r w:rsidR="00FF73E7" w:rsidRPr="00183134">
        <w:t xml:space="preserve"> - </w:t>
      </w:r>
      <w:r w:rsidR="00FF73E7" w:rsidRPr="00183134">
        <w:fldChar w:fldCharType="begin"/>
      </w:r>
      <w:r w:rsidR="00FF73E7" w:rsidRPr="00183134">
        <w:instrText xml:space="preserve"> REF _Ref191923712 \h </w:instrText>
      </w:r>
      <w:r w:rsidR="00183134">
        <w:instrText xml:space="preserve"> \* MERGEFORMAT </w:instrText>
      </w:r>
      <w:r w:rsidR="00FF73E7" w:rsidRPr="00183134">
        <w:fldChar w:fldCharType="separate"/>
      </w:r>
      <w:r w:rsidR="0009266D" w:rsidRPr="00183134">
        <w:t>Australian Skills Guarantee</w:t>
      </w:r>
      <w:r w:rsidR="00FF73E7" w:rsidRPr="00183134">
        <w:fldChar w:fldCharType="end"/>
      </w:r>
      <w:r w:rsidR="001349A0" w:rsidRPr="00183134">
        <w:rPr>
          <w:szCs w:val="20"/>
        </w:rPr>
        <w:t>, which includes</w:t>
      </w:r>
      <w:r w:rsidRPr="00183134">
        <w:rPr>
          <w:szCs w:val="20"/>
        </w:rPr>
        <w:t xml:space="preserve">: </w:t>
      </w:r>
    </w:p>
    <w:p w14:paraId="3EE97066" w14:textId="5FCFC5D6" w:rsidR="005F0A6D" w:rsidRPr="00183134" w:rsidRDefault="001349A0" w:rsidP="005F0A6D">
      <w:pPr>
        <w:pStyle w:val="DefenceHeadingNoTOC3"/>
        <w:numPr>
          <w:ilvl w:val="2"/>
          <w:numId w:val="338"/>
        </w:numPr>
      </w:pPr>
      <w:r w:rsidRPr="00183134">
        <w:t>noting</w:t>
      </w:r>
      <w:r w:rsidR="005F0A6D" w:rsidRPr="00183134">
        <w:t xml:space="preserve"> the Declaration of Compliance in the form set out in item A below, which will be made by the Tenderer when it executes the Tender Form in </w:t>
      </w:r>
      <w:r w:rsidR="005F0A6D" w:rsidRPr="00183134">
        <w:fldChar w:fldCharType="begin"/>
      </w:r>
      <w:r w:rsidR="005F0A6D" w:rsidRPr="00183134">
        <w:instrText xml:space="preserve"> REF _Ref159850666 \r \h </w:instrText>
      </w:r>
      <w:r w:rsidR="00183134">
        <w:instrText xml:space="preserve"> \* MERGEFORMAT </w:instrText>
      </w:r>
      <w:r w:rsidR="005F0A6D" w:rsidRPr="00183134">
        <w:fldChar w:fldCharType="separate"/>
      </w:r>
      <w:r w:rsidR="0009266D" w:rsidRPr="00183134">
        <w:t>Part 3</w:t>
      </w:r>
      <w:r w:rsidR="005F0A6D" w:rsidRPr="00183134">
        <w:fldChar w:fldCharType="end"/>
      </w:r>
      <w:r w:rsidR="005F0A6D" w:rsidRPr="00183134">
        <w:t>; and</w:t>
      </w:r>
    </w:p>
    <w:p w14:paraId="1C89DF69" w14:textId="180986CE" w:rsidR="005F0A6D" w:rsidRPr="00183134" w:rsidRDefault="001349A0" w:rsidP="005F0A6D">
      <w:pPr>
        <w:numPr>
          <w:ilvl w:val="2"/>
          <w:numId w:val="22"/>
        </w:numPr>
        <w:spacing w:after="200"/>
        <w:rPr>
          <w:szCs w:val="20"/>
        </w:rPr>
      </w:pPr>
      <w:r w:rsidRPr="00183134">
        <w:rPr>
          <w:szCs w:val="20"/>
        </w:rPr>
        <w:t>providing</w:t>
      </w:r>
      <w:r w:rsidR="005F0A6D" w:rsidRPr="00183134">
        <w:rPr>
          <w:szCs w:val="20"/>
        </w:rPr>
        <w:t xml:space="preserve"> details of its proposed targets in respect of Labour Hours for the Project in item B below.</w:t>
      </w:r>
    </w:p>
    <w:p w14:paraId="704C7743" w14:textId="77777777" w:rsidR="005F0A6D" w:rsidRPr="00183134" w:rsidRDefault="005F0A6D" w:rsidP="005F0A6D">
      <w:pPr>
        <w:pStyle w:val="DefenceHeadingNoTOC1"/>
        <w:numPr>
          <w:ilvl w:val="0"/>
          <w:numId w:val="0"/>
        </w:numPr>
        <w:rPr>
          <w:rFonts w:ascii="Arial" w:hAnsi="Arial"/>
          <w:sz w:val="20"/>
        </w:rPr>
      </w:pPr>
      <w:r w:rsidRPr="00183134">
        <w:rPr>
          <w:rFonts w:ascii="Arial" w:hAnsi="Arial"/>
          <w:sz w:val="20"/>
        </w:rPr>
        <w:t>A</w:t>
      </w:r>
      <w:r w:rsidRPr="00183134">
        <w:rPr>
          <w:rFonts w:ascii="Arial" w:hAnsi="Arial"/>
          <w:sz w:val="20"/>
        </w:rPr>
        <w:tab/>
        <w:t>DECLARATION OF COMPLIANCE</w:t>
      </w:r>
    </w:p>
    <w:p w14:paraId="4088476A" w14:textId="6B0D9EC4" w:rsidR="005F0A6D" w:rsidRPr="00183134" w:rsidRDefault="005F0A6D" w:rsidP="005F0A6D">
      <w:pPr>
        <w:pStyle w:val="DefenceNormal"/>
        <w:rPr>
          <w:bCs/>
          <w:iCs/>
        </w:rPr>
      </w:pPr>
      <w:r w:rsidRPr="00183134">
        <w:t xml:space="preserve">By executing the Tender Form in </w:t>
      </w:r>
      <w:r w:rsidRPr="00183134">
        <w:fldChar w:fldCharType="begin"/>
      </w:r>
      <w:r w:rsidRPr="00183134">
        <w:instrText xml:space="preserve"> REF _Ref159850666 \r \h </w:instrText>
      </w:r>
      <w:r w:rsidR="00183134">
        <w:instrText xml:space="preserve"> \* MERGEFORMAT </w:instrText>
      </w:r>
      <w:r w:rsidRPr="00183134">
        <w:fldChar w:fldCharType="separate"/>
      </w:r>
      <w:r w:rsidR="0009266D" w:rsidRPr="00183134">
        <w:t>Part 3</w:t>
      </w:r>
      <w:r w:rsidRPr="00183134">
        <w:fldChar w:fldCharType="end"/>
      </w:r>
      <w:r w:rsidRPr="00183134">
        <w:t xml:space="preserve">, the Tenderer declares </w:t>
      </w:r>
      <w:r w:rsidRPr="00183134">
        <w:rPr>
          <w:bCs/>
          <w:iCs/>
        </w:rPr>
        <w:t xml:space="preserve">that </w:t>
      </w:r>
      <w:r w:rsidR="00801594" w:rsidRPr="00183134">
        <w:rPr>
          <w:bCs/>
          <w:iCs/>
        </w:rPr>
        <w:t>the Tenderer</w:t>
      </w:r>
      <w:r w:rsidRPr="00183134">
        <w:rPr>
          <w:bCs/>
          <w:iCs/>
        </w:rPr>
        <w:t xml:space="preserve"> will be able to meet the </w:t>
      </w:r>
      <w:r w:rsidR="00D62C34" w:rsidRPr="00183134">
        <w:t>Skills Guarantee Targets</w:t>
      </w:r>
      <w:r w:rsidRPr="00183134">
        <w:rPr>
          <w:bCs/>
          <w:iCs/>
        </w:rPr>
        <w:t xml:space="preserve"> set out by it in this </w:t>
      </w:r>
      <w:r w:rsidR="00FF73E7" w:rsidRPr="00183134">
        <w:fldChar w:fldCharType="begin"/>
      </w:r>
      <w:r w:rsidR="00FF73E7" w:rsidRPr="00183134">
        <w:instrText xml:space="preserve"> REF _Ref191923712 \w \h </w:instrText>
      </w:r>
      <w:r w:rsidR="00183134">
        <w:instrText xml:space="preserve"> \* MERGEFORMAT </w:instrText>
      </w:r>
      <w:r w:rsidR="00FF73E7" w:rsidRPr="00183134">
        <w:fldChar w:fldCharType="separate"/>
      </w:r>
      <w:r w:rsidR="0009266D" w:rsidRPr="00183134">
        <w:t>Tender Schedule M</w:t>
      </w:r>
      <w:r w:rsidR="00FF73E7" w:rsidRPr="00183134">
        <w:fldChar w:fldCharType="end"/>
      </w:r>
      <w:r w:rsidR="00FF73E7" w:rsidRPr="00183134">
        <w:t xml:space="preserve"> - </w:t>
      </w:r>
      <w:r w:rsidR="00FF73E7" w:rsidRPr="00183134">
        <w:fldChar w:fldCharType="begin"/>
      </w:r>
      <w:r w:rsidR="00FF73E7" w:rsidRPr="00183134">
        <w:instrText xml:space="preserve"> REF _Ref191923712 \h </w:instrText>
      </w:r>
      <w:r w:rsidR="00183134">
        <w:instrText xml:space="preserve"> \* MERGEFORMAT </w:instrText>
      </w:r>
      <w:r w:rsidR="00FF73E7" w:rsidRPr="00183134">
        <w:fldChar w:fldCharType="separate"/>
      </w:r>
      <w:r w:rsidR="0009266D" w:rsidRPr="00183134">
        <w:t>Australian Skills Guarantee</w:t>
      </w:r>
      <w:r w:rsidR="00FF73E7" w:rsidRPr="00183134">
        <w:fldChar w:fldCharType="end"/>
      </w:r>
      <w:r w:rsidRPr="00183134">
        <w:rPr>
          <w:bCs/>
          <w:iCs/>
        </w:rPr>
        <w:t xml:space="preserve"> if it is the successful Tenderer, as required by the Australian Skills Guarantee Procurement Connected Policy.</w:t>
      </w:r>
    </w:p>
    <w:p w14:paraId="472893EF" w14:textId="77777777" w:rsidR="005F0A6D" w:rsidRPr="00183134" w:rsidRDefault="005F0A6D" w:rsidP="005F0A6D">
      <w:pPr>
        <w:pStyle w:val="DefenceHeadingNoTOC1"/>
        <w:numPr>
          <w:ilvl w:val="0"/>
          <w:numId w:val="0"/>
        </w:numPr>
        <w:rPr>
          <w:rFonts w:ascii="Arial" w:hAnsi="Arial"/>
          <w:sz w:val="20"/>
        </w:rPr>
      </w:pPr>
      <w:r w:rsidRPr="00183134">
        <w:rPr>
          <w:rFonts w:ascii="Arial" w:hAnsi="Arial"/>
          <w:sz w:val="20"/>
        </w:rPr>
        <w:t>B</w:t>
      </w:r>
      <w:r w:rsidRPr="00183134">
        <w:rPr>
          <w:rFonts w:ascii="Arial" w:hAnsi="Arial"/>
          <w:sz w:val="20"/>
        </w:rPr>
        <w:tab/>
        <w:t xml:space="preserve">SKILLS GUARANTEE TARGETS </w:t>
      </w:r>
    </w:p>
    <w:p w14:paraId="7AC01D46" w14:textId="77777777" w:rsidR="005F0A6D" w:rsidRPr="00183134" w:rsidRDefault="005F0A6D" w:rsidP="005F0A6D">
      <w:pPr>
        <w:tabs>
          <w:tab w:val="left" w:pos="0"/>
        </w:tabs>
        <w:spacing w:after="200"/>
        <w:rPr>
          <w:szCs w:val="20"/>
        </w:rPr>
      </w:pPr>
      <w:r w:rsidRPr="00183134">
        <w:rPr>
          <w:szCs w:val="20"/>
        </w:rPr>
        <w:t>The Tenderer must provide the following details of its understanding of the Contractor's Activities and its proposed approach to engagement with Apprentices (including Apprentices who are Women) in the carrying out of the Contractor's Activities:</w:t>
      </w:r>
    </w:p>
    <w:p w14:paraId="37300463" w14:textId="77777777" w:rsidR="005F0A6D" w:rsidRPr="00183134" w:rsidRDefault="005F0A6D" w:rsidP="005F0A6D">
      <w:pPr>
        <w:pStyle w:val="DefenceHeadingNoTOC3"/>
        <w:numPr>
          <w:ilvl w:val="2"/>
          <w:numId w:val="303"/>
        </w:numPr>
      </w:pPr>
      <w:r w:rsidRPr="00183134">
        <w:t>the total estimated Labour Hours that will be required for the Tenderer to achieve Completion of the Works if it is the successful Tenderer are:</w:t>
      </w:r>
    </w:p>
    <w:p w14:paraId="48250A7A" w14:textId="77777777" w:rsidR="005F0A6D" w:rsidRPr="00183134" w:rsidRDefault="005F0A6D" w:rsidP="005F0A6D">
      <w:pPr>
        <w:spacing w:after="200"/>
        <w:ind w:left="964"/>
        <w:rPr>
          <w:szCs w:val="20"/>
        </w:rPr>
      </w:pPr>
      <w:r w:rsidRPr="00183134">
        <w:rPr>
          <w:b/>
          <w:bCs/>
          <w:szCs w:val="20"/>
        </w:rPr>
        <w:t>[INSERT DETAILS]</w:t>
      </w:r>
      <w:r w:rsidRPr="00183134">
        <w:rPr>
          <w:szCs w:val="20"/>
        </w:rPr>
        <w:t>;</w:t>
      </w:r>
    </w:p>
    <w:p w14:paraId="500FD338" w14:textId="77777777" w:rsidR="005F0A6D" w:rsidRPr="00183134" w:rsidRDefault="005F0A6D" w:rsidP="005F0A6D">
      <w:pPr>
        <w:numPr>
          <w:ilvl w:val="2"/>
          <w:numId w:val="17"/>
        </w:numPr>
        <w:spacing w:after="200"/>
        <w:rPr>
          <w:szCs w:val="20"/>
        </w:rPr>
      </w:pPr>
      <w:r w:rsidRPr="00183134">
        <w:rPr>
          <w:szCs w:val="20"/>
        </w:rPr>
        <w:t>the percentage of Labour Hours to be undertaken by Apprentices is:</w:t>
      </w:r>
    </w:p>
    <w:p w14:paraId="0A26F093" w14:textId="77777777" w:rsidR="005F0A6D" w:rsidRPr="00183134" w:rsidRDefault="005F0A6D" w:rsidP="005F0A6D">
      <w:pPr>
        <w:spacing w:after="200"/>
        <w:ind w:left="964"/>
        <w:rPr>
          <w:szCs w:val="20"/>
        </w:rPr>
      </w:pPr>
      <w:r w:rsidRPr="00183134">
        <w:rPr>
          <w:b/>
          <w:bCs/>
          <w:szCs w:val="20"/>
        </w:rPr>
        <w:t>[INSERT DETAILS]</w:t>
      </w:r>
      <w:r w:rsidRPr="00183134">
        <w:rPr>
          <w:szCs w:val="20"/>
        </w:rPr>
        <w:t>;</w:t>
      </w:r>
    </w:p>
    <w:p w14:paraId="12E7FA17" w14:textId="5ED83B4F" w:rsidR="005F0A6D" w:rsidRPr="00183134" w:rsidRDefault="005F0A6D" w:rsidP="005F0A6D">
      <w:pPr>
        <w:keepNext/>
        <w:numPr>
          <w:ilvl w:val="2"/>
          <w:numId w:val="17"/>
        </w:numPr>
        <w:spacing w:after="200"/>
        <w:rPr>
          <w:szCs w:val="20"/>
        </w:rPr>
      </w:pPr>
      <w:r w:rsidRPr="00183134">
        <w:rPr>
          <w:szCs w:val="20"/>
        </w:rPr>
        <w:t xml:space="preserve">the percentage of Apprentice Labour Hours to be undertaken by </w:t>
      </w:r>
      <w:r w:rsidR="00D62C34" w:rsidRPr="00183134">
        <w:rPr>
          <w:szCs w:val="20"/>
        </w:rPr>
        <w:t xml:space="preserve">Women </w:t>
      </w:r>
      <w:r w:rsidRPr="00183134">
        <w:rPr>
          <w:szCs w:val="20"/>
        </w:rPr>
        <w:t>Apprentices (including annual increases for multi-year projects as required by the Australian Skills Guarantee Procurement Connected Policy) is:</w:t>
      </w:r>
    </w:p>
    <w:tbl>
      <w:tblPr>
        <w:tblW w:w="6945" w:type="dxa"/>
        <w:tblInd w:w="993" w:type="dxa"/>
        <w:tblLayout w:type="fixed"/>
        <w:tblLook w:val="0000" w:firstRow="0" w:lastRow="0" w:firstColumn="0" w:lastColumn="0" w:noHBand="0" w:noVBand="0"/>
      </w:tblPr>
      <w:tblGrid>
        <w:gridCol w:w="2848"/>
        <w:gridCol w:w="4097"/>
      </w:tblGrid>
      <w:tr w:rsidR="00386FB9" w:rsidRPr="00183134" w14:paraId="5DBDFE77" w14:textId="77777777" w:rsidTr="006B4439">
        <w:trPr>
          <w:trHeight w:val="94"/>
        </w:trPr>
        <w:tc>
          <w:tcPr>
            <w:tcW w:w="2848" w:type="dxa"/>
          </w:tcPr>
          <w:p w14:paraId="72B7B5EB" w14:textId="77777777" w:rsidR="00386FB9" w:rsidRPr="00183134" w:rsidRDefault="00386FB9" w:rsidP="006B4439">
            <w:pPr>
              <w:pStyle w:val="DefenceNormal"/>
              <w:tabs>
                <w:tab w:val="left" w:pos="2327"/>
              </w:tabs>
              <w:rPr>
                <w:b/>
              </w:rPr>
            </w:pPr>
            <w:r w:rsidRPr="00183134">
              <w:rPr>
                <w:b/>
                <w:iCs/>
              </w:rPr>
              <w:t>CONTRACT PERIOD</w:t>
            </w:r>
          </w:p>
        </w:tc>
        <w:tc>
          <w:tcPr>
            <w:tcW w:w="4097" w:type="dxa"/>
          </w:tcPr>
          <w:p w14:paraId="0CCADE47" w14:textId="77777777" w:rsidR="00386FB9" w:rsidRPr="00183134" w:rsidRDefault="00386FB9" w:rsidP="006B4439">
            <w:pPr>
              <w:pStyle w:val="DefenceNormal"/>
              <w:tabs>
                <w:tab w:val="left" w:pos="2327"/>
              </w:tabs>
              <w:rPr>
                <w:b/>
              </w:rPr>
            </w:pPr>
            <w:r w:rsidRPr="00183134">
              <w:rPr>
                <w:b/>
                <w:iCs/>
              </w:rPr>
              <w:t xml:space="preserve">MAJOR CONSTRUCTION PROJECT TARGETS </w:t>
            </w:r>
          </w:p>
        </w:tc>
      </w:tr>
      <w:tr w:rsidR="00386FB9" w:rsidRPr="00183134" w14:paraId="49651931" w14:textId="77777777" w:rsidTr="006B4439">
        <w:trPr>
          <w:trHeight w:val="93"/>
        </w:trPr>
        <w:tc>
          <w:tcPr>
            <w:tcW w:w="2848" w:type="dxa"/>
          </w:tcPr>
          <w:p w14:paraId="5CD80FAB" w14:textId="77777777" w:rsidR="00386FB9" w:rsidRPr="00183134" w:rsidRDefault="00386FB9" w:rsidP="006B4439">
            <w:pPr>
              <w:pStyle w:val="DefenceNormal"/>
              <w:tabs>
                <w:tab w:val="left" w:pos="2327"/>
              </w:tabs>
              <w:rPr>
                <w:b/>
              </w:rPr>
            </w:pPr>
            <w:r w:rsidRPr="00183134">
              <w:rPr>
                <w:iCs/>
              </w:rPr>
              <w:t>1 July 2025 to 30 June 2026</w:t>
            </w:r>
          </w:p>
        </w:tc>
        <w:tc>
          <w:tcPr>
            <w:tcW w:w="4097" w:type="dxa"/>
          </w:tcPr>
          <w:p w14:paraId="67DDF74C" w14:textId="77777777" w:rsidR="00386FB9" w:rsidRPr="00183134" w:rsidRDefault="00386FB9" w:rsidP="006B4439">
            <w:pPr>
              <w:pStyle w:val="DefenceNormal"/>
              <w:tabs>
                <w:tab w:val="left" w:pos="2327"/>
              </w:tabs>
              <w:rPr>
                <w:b/>
                <w:bCs/>
              </w:rPr>
            </w:pPr>
            <w:r w:rsidRPr="00183134">
              <w:rPr>
                <w:b/>
                <w:bCs/>
                <w:iCs/>
              </w:rPr>
              <w:t>[INSERT, NOT TO BE LESS THAN 7%]</w:t>
            </w:r>
          </w:p>
        </w:tc>
      </w:tr>
      <w:tr w:rsidR="00386FB9" w:rsidRPr="00183134" w14:paraId="734DD674" w14:textId="77777777" w:rsidTr="006B4439">
        <w:trPr>
          <w:trHeight w:val="93"/>
        </w:trPr>
        <w:tc>
          <w:tcPr>
            <w:tcW w:w="2848" w:type="dxa"/>
          </w:tcPr>
          <w:p w14:paraId="46844CEF" w14:textId="77777777" w:rsidR="00386FB9" w:rsidRPr="00183134" w:rsidRDefault="00386FB9" w:rsidP="006B4439">
            <w:pPr>
              <w:pStyle w:val="DefenceNormal"/>
              <w:tabs>
                <w:tab w:val="left" w:pos="2327"/>
              </w:tabs>
              <w:rPr>
                <w:b/>
              </w:rPr>
            </w:pPr>
            <w:r w:rsidRPr="00183134">
              <w:rPr>
                <w:iCs/>
              </w:rPr>
              <w:t>1 July 2026 to 30 June 2027</w:t>
            </w:r>
          </w:p>
        </w:tc>
        <w:tc>
          <w:tcPr>
            <w:tcW w:w="4097" w:type="dxa"/>
          </w:tcPr>
          <w:p w14:paraId="5C884863" w14:textId="77777777" w:rsidR="00386FB9" w:rsidRPr="00183134" w:rsidRDefault="00386FB9" w:rsidP="006B4439">
            <w:pPr>
              <w:pStyle w:val="DefenceNormal"/>
              <w:tabs>
                <w:tab w:val="left" w:pos="2327"/>
              </w:tabs>
              <w:rPr>
                <w:b/>
                <w:bCs/>
              </w:rPr>
            </w:pPr>
            <w:r w:rsidRPr="00183134">
              <w:rPr>
                <w:b/>
                <w:bCs/>
                <w:iCs/>
              </w:rPr>
              <w:t>[INSERT, NOT TO BE LESS THAN 8%]</w:t>
            </w:r>
          </w:p>
        </w:tc>
      </w:tr>
      <w:tr w:rsidR="00386FB9" w:rsidRPr="00183134" w14:paraId="32B7BEFA" w14:textId="77777777" w:rsidTr="006B4439">
        <w:trPr>
          <w:trHeight w:val="93"/>
        </w:trPr>
        <w:tc>
          <w:tcPr>
            <w:tcW w:w="2848" w:type="dxa"/>
          </w:tcPr>
          <w:p w14:paraId="0C290DD7" w14:textId="77777777" w:rsidR="00386FB9" w:rsidRPr="00183134" w:rsidRDefault="00386FB9" w:rsidP="006B4439">
            <w:pPr>
              <w:pStyle w:val="DefenceNormal"/>
              <w:tabs>
                <w:tab w:val="left" w:pos="2327"/>
              </w:tabs>
              <w:rPr>
                <w:b/>
              </w:rPr>
            </w:pPr>
            <w:r w:rsidRPr="00183134">
              <w:rPr>
                <w:iCs/>
              </w:rPr>
              <w:t>1 July 2027 to 30 June 2028</w:t>
            </w:r>
          </w:p>
        </w:tc>
        <w:tc>
          <w:tcPr>
            <w:tcW w:w="4097" w:type="dxa"/>
          </w:tcPr>
          <w:p w14:paraId="1E04A196" w14:textId="77777777" w:rsidR="00386FB9" w:rsidRPr="00183134" w:rsidRDefault="00386FB9" w:rsidP="006B4439">
            <w:pPr>
              <w:pStyle w:val="DefenceNormal"/>
              <w:tabs>
                <w:tab w:val="left" w:pos="2327"/>
              </w:tabs>
              <w:rPr>
                <w:b/>
                <w:bCs/>
              </w:rPr>
            </w:pPr>
            <w:r w:rsidRPr="00183134">
              <w:rPr>
                <w:b/>
                <w:bCs/>
                <w:iCs/>
              </w:rPr>
              <w:t>[INSERT, NOT TO BE LESS THAN 9%]</w:t>
            </w:r>
          </w:p>
        </w:tc>
      </w:tr>
      <w:tr w:rsidR="00386FB9" w:rsidRPr="00183134" w14:paraId="4C54F895" w14:textId="77777777" w:rsidTr="006B4439">
        <w:trPr>
          <w:trHeight w:val="93"/>
        </w:trPr>
        <w:tc>
          <w:tcPr>
            <w:tcW w:w="2848" w:type="dxa"/>
          </w:tcPr>
          <w:p w14:paraId="4E263B3C" w14:textId="77777777" w:rsidR="00386FB9" w:rsidRPr="00183134" w:rsidRDefault="00386FB9" w:rsidP="006B4439">
            <w:pPr>
              <w:pStyle w:val="DefenceNormal"/>
              <w:tabs>
                <w:tab w:val="left" w:pos="2327"/>
              </w:tabs>
              <w:rPr>
                <w:b/>
              </w:rPr>
            </w:pPr>
            <w:r w:rsidRPr="00183134">
              <w:rPr>
                <w:iCs/>
              </w:rPr>
              <w:t>1 July 2028 to 30 June 2029</w:t>
            </w:r>
          </w:p>
        </w:tc>
        <w:tc>
          <w:tcPr>
            <w:tcW w:w="4097" w:type="dxa"/>
          </w:tcPr>
          <w:p w14:paraId="2BBB5267" w14:textId="77777777" w:rsidR="00386FB9" w:rsidRPr="00183134" w:rsidRDefault="00386FB9" w:rsidP="006B4439">
            <w:pPr>
              <w:pStyle w:val="DefenceNormal"/>
              <w:tabs>
                <w:tab w:val="left" w:pos="2327"/>
              </w:tabs>
              <w:rPr>
                <w:b/>
                <w:bCs/>
              </w:rPr>
            </w:pPr>
            <w:r w:rsidRPr="00183134">
              <w:rPr>
                <w:b/>
                <w:bCs/>
                <w:iCs/>
              </w:rPr>
              <w:t>[INSERT, NOT TO BE LESS THAN 10%]</w:t>
            </w:r>
          </w:p>
        </w:tc>
      </w:tr>
      <w:tr w:rsidR="00386FB9" w:rsidRPr="00183134" w14:paraId="2C28A3C8" w14:textId="77777777" w:rsidTr="006B4439">
        <w:trPr>
          <w:trHeight w:val="93"/>
        </w:trPr>
        <w:tc>
          <w:tcPr>
            <w:tcW w:w="2848" w:type="dxa"/>
          </w:tcPr>
          <w:p w14:paraId="72D14AB0" w14:textId="77777777" w:rsidR="00386FB9" w:rsidRPr="00183134" w:rsidRDefault="00386FB9" w:rsidP="006B4439">
            <w:pPr>
              <w:pStyle w:val="DefenceNormal"/>
              <w:tabs>
                <w:tab w:val="left" w:pos="2327"/>
              </w:tabs>
              <w:rPr>
                <w:b/>
              </w:rPr>
            </w:pPr>
            <w:r w:rsidRPr="00183134">
              <w:rPr>
                <w:iCs/>
              </w:rPr>
              <w:t>1 July 2029 to 30 June 2030</w:t>
            </w:r>
          </w:p>
        </w:tc>
        <w:tc>
          <w:tcPr>
            <w:tcW w:w="4097" w:type="dxa"/>
          </w:tcPr>
          <w:p w14:paraId="622B249E" w14:textId="77777777" w:rsidR="00386FB9" w:rsidRPr="00183134" w:rsidRDefault="00386FB9" w:rsidP="006B4439">
            <w:pPr>
              <w:pStyle w:val="DefenceNormal"/>
              <w:tabs>
                <w:tab w:val="left" w:pos="2327"/>
              </w:tabs>
              <w:rPr>
                <w:b/>
                <w:bCs/>
              </w:rPr>
            </w:pPr>
            <w:r w:rsidRPr="00183134">
              <w:rPr>
                <w:b/>
                <w:bCs/>
                <w:iCs/>
              </w:rPr>
              <w:t>[INSERT, NOT TO BE LESS THAN 11%]</w:t>
            </w:r>
          </w:p>
        </w:tc>
      </w:tr>
      <w:tr w:rsidR="00386FB9" w:rsidRPr="00183134" w14:paraId="3382A2E8" w14:textId="77777777" w:rsidTr="006B4439">
        <w:trPr>
          <w:trHeight w:val="93"/>
        </w:trPr>
        <w:tc>
          <w:tcPr>
            <w:tcW w:w="2848" w:type="dxa"/>
          </w:tcPr>
          <w:p w14:paraId="2E1FF617" w14:textId="77777777" w:rsidR="00386FB9" w:rsidRPr="00183134" w:rsidRDefault="00386FB9" w:rsidP="006B4439">
            <w:pPr>
              <w:pStyle w:val="DefenceNormal"/>
              <w:tabs>
                <w:tab w:val="left" w:pos="2327"/>
              </w:tabs>
              <w:rPr>
                <w:b/>
              </w:rPr>
            </w:pPr>
            <w:r w:rsidRPr="00183134">
              <w:rPr>
                <w:iCs/>
              </w:rPr>
              <w:t>1 July 2030 onwards</w:t>
            </w:r>
          </w:p>
        </w:tc>
        <w:tc>
          <w:tcPr>
            <w:tcW w:w="4097" w:type="dxa"/>
          </w:tcPr>
          <w:p w14:paraId="1B30A04E" w14:textId="77777777" w:rsidR="00386FB9" w:rsidRPr="00183134" w:rsidRDefault="00386FB9" w:rsidP="006B4439">
            <w:pPr>
              <w:pStyle w:val="DefenceNormal"/>
              <w:tabs>
                <w:tab w:val="left" w:pos="2327"/>
              </w:tabs>
              <w:rPr>
                <w:b/>
                <w:bCs/>
              </w:rPr>
            </w:pPr>
            <w:r w:rsidRPr="00183134">
              <w:rPr>
                <w:b/>
                <w:bCs/>
                <w:iCs/>
              </w:rPr>
              <w:t>[INSERT, NOT TO BE LESS THAN 12%]</w:t>
            </w:r>
          </w:p>
        </w:tc>
      </w:tr>
    </w:tbl>
    <w:p w14:paraId="7B090C56" w14:textId="730BDE5C" w:rsidR="005F0A6D" w:rsidRPr="00183134" w:rsidRDefault="005F0A6D" w:rsidP="00E6123F">
      <w:pPr>
        <w:numPr>
          <w:ilvl w:val="2"/>
          <w:numId w:val="17"/>
        </w:numPr>
        <w:spacing w:before="240" w:after="200"/>
        <w:rPr>
          <w:szCs w:val="20"/>
        </w:rPr>
      </w:pPr>
      <w:r w:rsidRPr="00183134">
        <w:rPr>
          <w:szCs w:val="20"/>
        </w:rPr>
        <w:lastRenderedPageBreak/>
        <w:t xml:space="preserve">the percentage of </w:t>
      </w:r>
      <w:r w:rsidR="00D62C34" w:rsidRPr="00183134">
        <w:rPr>
          <w:szCs w:val="20"/>
        </w:rPr>
        <w:t xml:space="preserve">Trade </w:t>
      </w:r>
      <w:r w:rsidRPr="00183134">
        <w:rPr>
          <w:szCs w:val="20"/>
        </w:rPr>
        <w:t xml:space="preserve">Apprentice Labour Hours to be undertaken by </w:t>
      </w:r>
      <w:r w:rsidR="00D62C34" w:rsidRPr="00183134">
        <w:rPr>
          <w:szCs w:val="20"/>
        </w:rPr>
        <w:t xml:space="preserve">Women as </w:t>
      </w:r>
      <w:r w:rsidRPr="00183134">
        <w:rPr>
          <w:szCs w:val="20"/>
        </w:rPr>
        <w:t>Trade Apprentices (including annual increases for multi-year projects as required by the Australian Skills Guarantee Procurement Connected Policy) is:</w:t>
      </w:r>
    </w:p>
    <w:tbl>
      <w:tblPr>
        <w:tblW w:w="6945" w:type="dxa"/>
        <w:tblInd w:w="993" w:type="dxa"/>
        <w:tblLayout w:type="fixed"/>
        <w:tblLook w:val="0000" w:firstRow="0" w:lastRow="0" w:firstColumn="0" w:lastColumn="0" w:noHBand="0" w:noVBand="0"/>
      </w:tblPr>
      <w:tblGrid>
        <w:gridCol w:w="2693"/>
        <w:gridCol w:w="4252"/>
      </w:tblGrid>
      <w:tr w:rsidR="00386FB9" w:rsidRPr="00183134" w14:paraId="23F92121" w14:textId="77777777" w:rsidTr="006B4439">
        <w:trPr>
          <w:trHeight w:val="94"/>
        </w:trPr>
        <w:tc>
          <w:tcPr>
            <w:tcW w:w="2693" w:type="dxa"/>
          </w:tcPr>
          <w:p w14:paraId="34D816D9" w14:textId="77777777" w:rsidR="00386FB9" w:rsidRPr="00183134" w:rsidRDefault="00386FB9" w:rsidP="006B4439">
            <w:pPr>
              <w:pStyle w:val="DefenceNormal"/>
              <w:tabs>
                <w:tab w:val="left" w:leader="dot" w:pos="4536"/>
              </w:tabs>
            </w:pPr>
            <w:r w:rsidRPr="00183134">
              <w:rPr>
                <w:b/>
                <w:iCs/>
              </w:rPr>
              <w:t>CONTRACT PERIOD</w:t>
            </w:r>
          </w:p>
        </w:tc>
        <w:tc>
          <w:tcPr>
            <w:tcW w:w="4252" w:type="dxa"/>
          </w:tcPr>
          <w:p w14:paraId="60F14BE3" w14:textId="77777777" w:rsidR="00386FB9" w:rsidRPr="00183134" w:rsidRDefault="00386FB9" w:rsidP="006B4439">
            <w:pPr>
              <w:pStyle w:val="DefenceNormal"/>
              <w:tabs>
                <w:tab w:val="left" w:leader="dot" w:pos="4536"/>
              </w:tabs>
            </w:pPr>
            <w:r w:rsidRPr="00183134">
              <w:rPr>
                <w:b/>
                <w:iCs/>
              </w:rPr>
              <w:t xml:space="preserve">MAJOR CONSTRUCTION PROJECT TARGETS </w:t>
            </w:r>
          </w:p>
        </w:tc>
      </w:tr>
      <w:tr w:rsidR="00386FB9" w:rsidRPr="00183134" w14:paraId="206DB878" w14:textId="77777777" w:rsidTr="006B4439">
        <w:trPr>
          <w:trHeight w:val="93"/>
        </w:trPr>
        <w:tc>
          <w:tcPr>
            <w:tcW w:w="2693" w:type="dxa"/>
          </w:tcPr>
          <w:p w14:paraId="2778A46A" w14:textId="77777777" w:rsidR="00386FB9" w:rsidRPr="00183134" w:rsidRDefault="00386FB9" w:rsidP="006B4439">
            <w:pPr>
              <w:pStyle w:val="DefenceNormal"/>
              <w:tabs>
                <w:tab w:val="left" w:leader="dot" w:pos="4536"/>
              </w:tabs>
            </w:pPr>
            <w:r w:rsidRPr="00183134">
              <w:rPr>
                <w:iCs/>
              </w:rPr>
              <w:t>1 July 2025 to 30 June 2026</w:t>
            </w:r>
          </w:p>
        </w:tc>
        <w:tc>
          <w:tcPr>
            <w:tcW w:w="4252" w:type="dxa"/>
          </w:tcPr>
          <w:p w14:paraId="5A483D8A" w14:textId="77777777" w:rsidR="00386FB9" w:rsidRPr="00183134" w:rsidRDefault="00386FB9" w:rsidP="006B4439">
            <w:pPr>
              <w:pStyle w:val="DefenceNormal"/>
              <w:tabs>
                <w:tab w:val="left" w:leader="dot" w:pos="4536"/>
              </w:tabs>
              <w:rPr>
                <w:b/>
                <w:bCs/>
              </w:rPr>
            </w:pPr>
            <w:r w:rsidRPr="00183134">
              <w:rPr>
                <w:b/>
                <w:bCs/>
                <w:iCs/>
              </w:rPr>
              <w:t>[INSERT, NOT TO BE LESS THAN 5%]</w:t>
            </w:r>
          </w:p>
        </w:tc>
      </w:tr>
      <w:tr w:rsidR="00386FB9" w:rsidRPr="00183134" w14:paraId="7D9E8CBD" w14:textId="77777777" w:rsidTr="006B4439">
        <w:trPr>
          <w:trHeight w:val="93"/>
        </w:trPr>
        <w:tc>
          <w:tcPr>
            <w:tcW w:w="2693" w:type="dxa"/>
          </w:tcPr>
          <w:p w14:paraId="2C4A8533" w14:textId="77777777" w:rsidR="00386FB9" w:rsidRPr="00183134" w:rsidRDefault="00386FB9" w:rsidP="006B4439">
            <w:pPr>
              <w:pStyle w:val="DefenceNormal"/>
              <w:tabs>
                <w:tab w:val="left" w:leader="dot" w:pos="4536"/>
              </w:tabs>
            </w:pPr>
            <w:r w:rsidRPr="00183134">
              <w:rPr>
                <w:iCs/>
              </w:rPr>
              <w:t>1 July 2026 to 30 June 2027</w:t>
            </w:r>
          </w:p>
        </w:tc>
        <w:tc>
          <w:tcPr>
            <w:tcW w:w="4252" w:type="dxa"/>
          </w:tcPr>
          <w:p w14:paraId="41E4B272" w14:textId="77777777" w:rsidR="00386FB9" w:rsidRPr="00183134" w:rsidRDefault="00386FB9" w:rsidP="006B4439">
            <w:pPr>
              <w:pStyle w:val="DefenceNormal"/>
              <w:tabs>
                <w:tab w:val="left" w:leader="dot" w:pos="4536"/>
              </w:tabs>
            </w:pPr>
            <w:r w:rsidRPr="00183134">
              <w:rPr>
                <w:b/>
                <w:bCs/>
                <w:iCs/>
              </w:rPr>
              <w:t>[INSERT, NOT TO BE LESS THAN 6%]</w:t>
            </w:r>
          </w:p>
        </w:tc>
      </w:tr>
      <w:tr w:rsidR="00386FB9" w:rsidRPr="00183134" w14:paraId="67CE8FE0" w14:textId="77777777" w:rsidTr="006B4439">
        <w:trPr>
          <w:trHeight w:val="93"/>
        </w:trPr>
        <w:tc>
          <w:tcPr>
            <w:tcW w:w="2693" w:type="dxa"/>
          </w:tcPr>
          <w:p w14:paraId="468A19E2" w14:textId="77777777" w:rsidR="00386FB9" w:rsidRPr="00183134" w:rsidRDefault="00386FB9" w:rsidP="006B4439">
            <w:pPr>
              <w:pStyle w:val="DefenceNormal"/>
              <w:tabs>
                <w:tab w:val="left" w:leader="dot" w:pos="4536"/>
              </w:tabs>
            </w:pPr>
            <w:r w:rsidRPr="00183134">
              <w:rPr>
                <w:iCs/>
              </w:rPr>
              <w:t>1 July 2027 to 30 June 2028</w:t>
            </w:r>
          </w:p>
        </w:tc>
        <w:tc>
          <w:tcPr>
            <w:tcW w:w="4252" w:type="dxa"/>
          </w:tcPr>
          <w:p w14:paraId="3B0FCA3E" w14:textId="77777777" w:rsidR="00386FB9" w:rsidRPr="00183134" w:rsidRDefault="00386FB9" w:rsidP="006B4439">
            <w:pPr>
              <w:pStyle w:val="DefenceNormal"/>
              <w:tabs>
                <w:tab w:val="left" w:leader="dot" w:pos="4536"/>
              </w:tabs>
            </w:pPr>
            <w:r w:rsidRPr="00183134">
              <w:rPr>
                <w:b/>
                <w:bCs/>
                <w:iCs/>
              </w:rPr>
              <w:t>[INSERT, NOT TO BE LESS THAN 7%]</w:t>
            </w:r>
          </w:p>
        </w:tc>
      </w:tr>
      <w:tr w:rsidR="00386FB9" w:rsidRPr="00183134" w14:paraId="73B14D2A" w14:textId="77777777" w:rsidTr="006B4439">
        <w:trPr>
          <w:trHeight w:val="93"/>
        </w:trPr>
        <w:tc>
          <w:tcPr>
            <w:tcW w:w="2693" w:type="dxa"/>
          </w:tcPr>
          <w:p w14:paraId="7A727F08" w14:textId="77777777" w:rsidR="00386FB9" w:rsidRPr="00183134" w:rsidRDefault="00386FB9" w:rsidP="006B4439">
            <w:pPr>
              <w:pStyle w:val="DefenceNormal"/>
              <w:tabs>
                <w:tab w:val="left" w:leader="dot" w:pos="4536"/>
              </w:tabs>
            </w:pPr>
            <w:r w:rsidRPr="00183134">
              <w:rPr>
                <w:iCs/>
              </w:rPr>
              <w:t>1 July 2028 to 30 June 2029</w:t>
            </w:r>
          </w:p>
        </w:tc>
        <w:tc>
          <w:tcPr>
            <w:tcW w:w="4252" w:type="dxa"/>
          </w:tcPr>
          <w:p w14:paraId="15803D03" w14:textId="77777777" w:rsidR="00386FB9" w:rsidRPr="00183134" w:rsidRDefault="00386FB9" w:rsidP="006B4439">
            <w:pPr>
              <w:pStyle w:val="DefenceNormal"/>
              <w:tabs>
                <w:tab w:val="left" w:leader="dot" w:pos="4536"/>
              </w:tabs>
            </w:pPr>
            <w:r w:rsidRPr="00183134">
              <w:rPr>
                <w:b/>
                <w:bCs/>
                <w:iCs/>
              </w:rPr>
              <w:t>[INSERT, NOT TO BE LESS THAN 8%]</w:t>
            </w:r>
          </w:p>
        </w:tc>
      </w:tr>
      <w:tr w:rsidR="00386FB9" w:rsidRPr="00183134" w14:paraId="15CBCAC3" w14:textId="77777777" w:rsidTr="006B4439">
        <w:trPr>
          <w:trHeight w:val="93"/>
        </w:trPr>
        <w:tc>
          <w:tcPr>
            <w:tcW w:w="2693" w:type="dxa"/>
          </w:tcPr>
          <w:p w14:paraId="73EA437C" w14:textId="77777777" w:rsidR="00386FB9" w:rsidRPr="00183134" w:rsidRDefault="00386FB9" w:rsidP="006B4439">
            <w:pPr>
              <w:pStyle w:val="DefenceNormal"/>
              <w:tabs>
                <w:tab w:val="left" w:leader="dot" w:pos="4536"/>
              </w:tabs>
            </w:pPr>
            <w:r w:rsidRPr="00183134">
              <w:rPr>
                <w:iCs/>
              </w:rPr>
              <w:t>1 July 2029 to 30 June 2030</w:t>
            </w:r>
          </w:p>
        </w:tc>
        <w:tc>
          <w:tcPr>
            <w:tcW w:w="4252" w:type="dxa"/>
          </w:tcPr>
          <w:p w14:paraId="7D2BD65E" w14:textId="77777777" w:rsidR="00386FB9" w:rsidRPr="00183134" w:rsidRDefault="00386FB9" w:rsidP="006B4439">
            <w:pPr>
              <w:pStyle w:val="DefenceNormal"/>
              <w:tabs>
                <w:tab w:val="left" w:leader="dot" w:pos="4536"/>
              </w:tabs>
            </w:pPr>
            <w:r w:rsidRPr="00183134">
              <w:rPr>
                <w:b/>
                <w:bCs/>
                <w:iCs/>
              </w:rPr>
              <w:t>[INSERT, NOT TO BE LESS THAN 9%]</w:t>
            </w:r>
          </w:p>
        </w:tc>
      </w:tr>
      <w:tr w:rsidR="00386FB9" w:rsidRPr="00183134" w14:paraId="075B014C" w14:textId="77777777" w:rsidTr="006B4439">
        <w:trPr>
          <w:trHeight w:val="93"/>
        </w:trPr>
        <w:tc>
          <w:tcPr>
            <w:tcW w:w="2693" w:type="dxa"/>
          </w:tcPr>
          <w:p w14:paraId="462E62FF" w14:textId="77777777" w:rsidR="00386FB9" w:rsidRPr="00183134" w:rsidRDefault="00386FB9" w:rsidP="006B4439">
            <w:pPr>
              <w:pStyle w:val="DefenceNormal"/>
              <w:tabs>
                <w:tab w:val="left" w:leader="dot" w:pos="4536"/>
              </w:tabs>
            </w:pPr>
            <w:r w:rsidRPr="00183134">
              <w:rPr>
                <w:iCs/>
              </w:rPr>
              <w:t>1 July 2030 onwards</w:t>
            </w:r>
          </w:p>
        </w:tc>
        <w:tc>
          <w:tcPr>
            <w:tcW w:w="4252" w:type="dxa"/>
          </w:tcPr>
          <w:p w14:paraId="7C98A766" w14:textId="77777777" w:rsidR="00386FB9" w:rsidRPr="00183134" w:rsidRDefault="00386FB9" w:rsidP="006B4439">
            <w:pPr>
              <w:pStyle w:val="DefenceNormal"/>
              <w:tabs>
                <w:tab w:val="left" w:leader="dot" w:pos="4536"/>
              </w:tabs>
            </w:pPr>
            <w:r w:rsidRPr="00183134">
              <w:rPr>
                <w:b/>
                <w:bCs/>
                <w:iCs/>
              </w:rPr>
              <w:t>[INSERT, NOT TO BE LESS THAN 10%]</w:t>
            </w:r>
          </w:p>
        </w:tc>
      </w:tr>
      <w:bookmarkEnd w:id="1884"/>
      <w:bookmarkEnd w:id="1893"/>
    </w:tbl>
    <w:p w14:paraId="0D7C359F" w14:textId="77777777" w:rsidR="005F0A6D" w:rsidRPr="00183134" w:rsidRDefault="005F0A6D" w:rsidP="001349A0">
      <w:pPr>
        <w:pBdr>
          <w:bottom w:val="single" w:sz="4" w:space="1" w:color="auto"/>
        </w:pBdr>
      </w:pPr>
    </w:p>
    <w:p w14:paraId="52052709" w14:textId="77777777" w:rsidR="00ED5204" w:rsidRPr="00183134" w:rsidRDefault="002C1A0E" w:rsidP="00742B29">
      <w:pPr>
        <w:pStyle w:val="DefencePartHeading"/>
        <w:framePr w:h="12196" w:hRule="exact" w:wrap="notBeside" w:x="25" w:y="1801"/>
        <w:spacing w:after="7920"/>
      </w:pPr>
      <w:bookmarkStart w:id="1894" w:name="_Ref531337722"/>
      <w:r w:rsidRPr="00183134">
        <w:lastRenderedPageBreak/>
        <w:t xml:space="preserve"> </w:t>
      </w:r>
      <w:bookmarkStart w:id="1895" w:name="_Ref159849039"/>
      <w:bookmarkStart w:id="1896" w:name="_Ref159849729"/>
      <w:bookmarkStart w:id="1897" w:name="_Ref159850702"/>
      <w:bookmarkStart w:id="1898" w:name="_Ref159850723"/>
      <w:bookmarkStart w:id="1899" w:name="_Ref159850743"/>
      <w:bookmarkStart w:id="1900" w:name="_Ref159850770"/>
      <w:bookmarkStart w:id="1901" w:name="_Ref159855647"/>
      <w:bookmarkStart w:id="1902" w:name="_Ref159855806"/>
      <w:bookmarkStart w:id="1903" w:name="_Ref159856230"/>
      <w:bookmarkStart w:id="1904" w:name="_Ref159859931"/>
      <w:bookmarkStart w:id="1905" w:name="_Ref159860067"/>
      <w:bookmarkStart w:id="1906" w:name="_Ref159860181"/>
      <w:bookmarkStart w:id="1907" w:name="_Ref159918481"/>
      <w:bookmarkStart w:id="1908" w:name="_Ref159918577"/>
      <w:bookmarkStart w:id="1909" w:name="_Ref159919199"/>
      <w:bookmarkStart w:id="1910" w:name="_Ref159919296"/>
      <w:bookmarkStart w:id="1911" w:name="_Ref159919376"/>
      <w:bookmarkStart w:id="1912" w:name="_Ref159919546"/>
      <w:bookmarkStart w:id="1913" w:name="_Ref159919557"/>
      <w:bookmarkStart w:id="1914" w:name="_Ref159921487"/>
      <w:bookmarkStart w:id="1915" w:name="_Ref159921768"/>
      <w:bookmarkStart w:id="1916" w:name="_Ref159921784"/>
      <w:bookmarkStart w:id="1917" w:name="_Ref159922636"/>
      <w:bookmarkStart w:id="1918" w:name="_Toc233714508"/>
      <w:r w:rsidR="00ED5204" w:rsidRPr="00183134">
        <w:t>- CONTRACT</w:t>
      </w:r>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p>
    <w:p w14:paraId="2AB752B9" w14:textId="77777777" w:rsidR="00ED5204" w:rsidRPr="00EB215A" w:rsidRDefault="00ED5204" w:rsidP="00EA6644"/>
    <w:sectPr w:rsidR="00ED5204" w:rsidRPr="00EB215A" w:rsidSect="00E21B69">
      <w:headerReference w:type="default" r:id="rId21"/>
      <w:footerReference w:type="default" r:id="rId22"/>
      <w:endnotePr>
        <w:numFmt w:val="decimal"/>
      </w:endnotePr>
      <w:pgSz w:w="11906" w:h="16838" w:code="9"/>
      <w:pgMar w:top="1134" w:right="1134" w:bottom="1134" w:left="1418" w:header="1077" w:footer="567" w:gutter="0"/>
      <w:paperSrc w:first="15" w:other="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45594" w14:textId="77777777" w:rsidR="00AD1118" w:rsidRDefault="00AD1118">
      <w:r>
        <w:separator/>
      </w:r>
    </w:p>
  </w:endnote>
  <w:endnote w:type="continuationSeparator" w:id="0">
    <w:p w14:paraId="4A88EC5A" w14:textId="77777777" w:rsidR="00AD1118" w:rsidRDefault="00AD1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207" w:usb1="00000000" w:usb2="00000000" w:usb3="00000000" w:csb0="00000097" w:csb1="00000000"/>
  </w:font>
  <w:font w:name="CG Omega">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5B23" w14:textId="3983F2EB" w:rsidR="00BE659B" w:rsidRDefault="00E35E47">
    <w:pPr>
      <w:pStyle w:val="Footer"/>
    </w:pPr>
    <w:fldSimple w:instr=" DOCVARIABLE  CUFooterText \* MERGEFORMAT " w:fldLock="1">
      <w:r>
        <w:t>L\361423926.3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698F" w14:textId="160AE5C9" w:rsidR="00BE659B" w:rsidRPr="00DE1112" w:rsidRDefault="00BE659B" w:rsidP="008A66A9">
    <w:pPr>
      <w:pStyle w:val="Footer"/>
      <w:pBdr>
        <w:top w:val="single" w:sz="4" w:space="1" w:color="auto"/>
      </w:pBdr>
      <w:tabs>
        <w:tab w:val="right" w:pos="9400"/>
      </w:tabs>
      <w:rPr>
        <w:rStyle w:val="DocsOpenFilename"/>
      </w:rPr>
    </w:pPr>
    <w:r>
      <w:rPr>
        <w:rStyle w:val="DocsOpenFilename"/>
      </w:rPr>
      <w:fldChar w:fldCharType="begin" w:fldLock="1"/>
    </w:r>
    <w:r>
      <w:rPr>
        <w:rStyle w:val="DocsOpenFilename"/>
      </w:rPr>
      <w:instrText xml:space="preserve"> DOCVARIABLE  CUFooterText  \* MERGEFORMAT \* MERGEFORMAT </w:instrText>
    </w:r>
    <w:r>
      <w:rPr>
        <w:rStyle w:val="DocsOpenFilename"/>
      </w:rPr>
      <w:fldChar w:fldCharType="separate"/>
    </w:r>
    <w:r w:rsidR="00E35E47">
      <w:rPr>
        <w:rStyle w:val="DocsOpenFilename"/>
      </w:rPr>
      <w:t>L\361423926.3</w:t>
    </w:r>
    <w:r>
      <w:rPr>
        <w:rStyle w:val="DocsOpenFilename"/>
      </w:rPr>
      <w:fldChar w:fldCharType="end"/>
    </w:r>
    <w:r>
      <w:rPr>
        <w:rStyle w:val="DocsOpenFilename"/>
      </w:rPr>
      <w:tab/>
    </w:r>
    <w:r>
      <w:rPr>
        <w:rStyle w:val="DocsOpenFilename"/>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244C" w14:textId="6A35F4D1" w:rsidR="00BE659B" w:rsidRPr="006D2485" w:rsidRDefault="00BE659B" w:rsidP="002C02A0">
    <w:pPr>
      <w:pStyle w:val="Footer"/>
      <w:pBdr>
        <w:top w:val="single" w:sz="4" w:space="1" w:color="auto"/>
      </w:pBdr>
      <w:rPr>
        <w:sz w:val="16"/>
        <w:szCs w:val="16"/>
      </w:rPr>
    </w:pPr>
    <w:r w:rsidRPr="006D2485">
      <w:rPr>
        <w:rStyle w:val="DocsOpenFilename"/>
        <w:szCs w:val="16"/>
      </w:rPr>
      <w:fldChar w:fldCharType="begin" w:fldLock="1"/>
    </w:r>
    <w:r w:rsidRPr="006D2485">
      <w:rPr>
        <w:rStyle w:val="DocsOpenFilename"/>
        <w:szCs w:val="16"/>
      </w:rPr>
      <w:instrText xml:space="preserve"> DOCVARIABLE  CUFooterText  \* MERGEFORMAT \* MERGEFORMAT </w:instrText>
    </w:r>
    <w:r w:rsidRPr="006D2485">
      <w:rPr>
        <w:rStyle w:val="DocsOpenFilename"/>
        <w:szCs w:val="16"/>
      </w:rPr>
      <w:fldChar w:fldCharType="separate"/>
    </w:r>
    <w:r w:rsidR="00E35E47">
      <w:rPr>
        <w:rStyle w:val="DocsOpenFilename"/>
        <w:szCs w:val="16"/>
      </w:rPr>
      <w:t>L\361423926.3</w:t>
    </w:r>
    <w:r w:rsidRPr="006D2485">
      <w:rPr>
        <w:rStyle w:val="DocsOpenFilename"/>
        <w:szCs w:val="16"/>
      </w:rPr>
      <w:fldChar w:fldCharType="end"/>
    </w:r>
    <w:r w:rsidRPr="006D2485">
      <w:rPr>
        <w:rStyle w:val="DocsOpenFilename"/>
        <w:szCs w:val="16"/>
      </w:rPr>
      <w:t xml:space="preserve"> </w:t>
    </w:r>
    <w:r w:rsidRPr="006D2485">
      <w:rPr>
        <w:sz w:val="16"/>
        <w:szCs w:val="16"/>
      </w:rPr>
      <w:t xml:space="preserve">– </w:t>
    </w:r>
    <w:r w:rsidR="008500E2">
      <w:rPr>
        <w:sz w:val="16"/>
        <w:szCs w:val="16"/>
      </w:rPr>
      <w:t>Dec</w:t>
    </w:r>
    <w:r w:rsidR="004D7631">
      <w:rPr>
        <w:sz w:val="16"/>
        <w:szCs w:val="16"/>
      </w:rPr>
      <w:t>ember</w:t>
    </w:r>
    <w:r w:rsidR="00CA621C" w:rsidRPr="004E34CB">
      <w:rPr>
        <w:sz w:val="16"/>
        <w:szCs w:val="16"/>
      </w:rPr>
      <w:t xml:space="preserve"> </w:t>
    </w:r>
    <w:r w:rsidRPr="004E34CB">
      <w:rPr>
        <w:sz w:val="16"/>
        <w:szCs w:val="16"/>
      </w:rPr>
      <w:t>202</w:t>
    </w:r>
    <w:r w:rsidR="00BF5ABF">
      <w:rPr>
        <w:sz w:val="16"/>
        <w:szCs w:val="16"/>
      </w:rPr>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8C35" w14:textId="32FDF60E" w:rsidR="00BE659B" w:rsidRPr="00DE1112" w:rsidRDefault="00BE659B" w:rsidP="008A66A9">
    <w:pPr>
      <w:pStyle w:val="Footer"/>
      <w:pBdr>
        <w:top w:val="single" w:sz="4" w:space="1" w:color="auto"/>
      </w:pBdr>
      <w:tabs>
        <w:tab w:val="right" w:pos="9400"/>
      </w:tabs>
      <w:rPr>
        <w:rStyle w:val="DocsOpenFilename"/>
      </w:rPr>
    </w:pPr>
    <w:r>
      <w:rPr>
        <w:rStyle w:val="DocsOpenFilename"/>
      </w:rPr>
      <w:fldChar w:fldCharType="begin" w:fldLock="1"/>
    </w:r>
    <w:r>
      <w:rPr>
        <w:rStyle w:val="DocsOpenFilename"/>
      </w:rPr>
      <w:instrText xml:space="preserve"> DOCVARIABLE  CUFooterText  \* MERGEFORMAT \* MERGEFORMAT </w:instrText>
    </w:r>
    <w:r>
      <w:rPr>
        <w:rStyle w:val="DocsOpenFilename"/>
      </w:rPr>
      <w:fldChar w:fldCharType="separate"/>
    </w:r>
    <w:r w:rsidR="00E35E47">
      <w:rPr>
        <w:rStyle w:val="DocsOpenFilename"/>
      </w:rPr>
      <w:t>L\361423926.3</w:t>
    </w:r>
    <w:r>
      <w:rPr>
        <w:rStyle w:val="DocsOpenFilename"/>
      </w:rPr>
      <w:fldChar w:fldCharType="end"/>
    </w:r>
    <w:r w:rsidRPr="006D2485">
      <w:rPr>
        <w:rStyle w:val="DocsOpenFilename"/>
        <w:szCs w:val="16"/>
      </w:rPr>
      <w:t xml:space="preserve"> </w:t>
    </w:r>
    <w:r w:rsidRPr="006D2485">
      <w:rPr>
        <w:sz w:val="16"/>
        <w:szCs w:val="16"/>
      </w:rPr>
      <w:t xml:space="preserve">– </w:t>
    </w:r>
    <w:r w:rsidR="008500E2">
      <w:rPr>
        <w:sz w:val="16"/>
        <w:szCs w:val="16"/>
      </w:rPr>
      <w:t>Dec</w:t>
    </w:r>
    <w:r w:rsidR="004D7631">
      <w:rPr>
        <w:sz w:val="16"/>
        <w:szCs w:val="16"/>
      </w:rPr>
      <w:t>ember</w:t>
    </w:r>
    <w:r w:rsidR="00CA621C" w:rsidRPr="004E34CB">
      <w:rPr>
        <w:sz w:val="16"/>
        <w:szCs w:val="16"/>
      </w:rPr>
      <w:t xml:space="preserve"> </w:t>
    </w:r>
    <w:r w:rsidRPr="004E34CB">
      <w:rPr>
        <w:sz w:val="16"/>
        <w:szCs w:val="16"/>
      </w:rPr>
      <w:t>202</w:t>
    </w:r>
    <w:r w:rsidR="00BF5ABF">
      <w:rPr>
        <w:sz w:val="16"/>
        <w:szCs w:val="16"/>
      </w:rPr>
      <w:t>5</w:t>
    </w:r>
    <w:r>
      <w:rPr>
        <w:rStyle w:val="DocsOpenFilename"/>
      </w:rPr>
      <w:tab/>
    </w:r>
    <w:r>
      <w:rPr>
        <w:rStyle w:val="DocsOpenFilename"/>
      </w:rPr>
      <w:tab/>
    </w:r>
    <w:r>
      <w:rPr>
        <w:rStyle w:val="PageNumber"/>
      </w:rPr>
      <w:fldChar w:fldCharType="begin"/>
    </w:r>
    <w:r>
      <w:rPr>
        <w:rStyle w:val="PageNumber"/>
      </w:rPr>
      <w:instrText xml:space="preserve"> PAGE </w:instrText>
    </w:r>
    <w:r>
      <w:rPr>
        <w:rStyle w:val="PageNumber"/>
      </w:rPr>
      <w:fldChar w:fldCharType="separate"/>
    </w:r>
    <w:r w:rsidR="00455A38">
      <w:rPr>
        <w:rStyle w:val="PageNumber"/>
        <w:noProof/>
      </w:rPr>
      <w:t>ii</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3F13" w14:textId="53D541CA" w:rsidR="00BE659B" w:rsidRPr="00DE1112" w:rsidRDefault="00BE659B" w:rsidP="008A66A9">
    <w:pPr>
      <w:pStyle w:val="Footer"/>
      <w:pBdr>
        <w:top w:val="single" w:sz="4" w:space="1" w:color="auto"/>
      </w:pBdr>
      <w:tabs>
        <w:tab w:val="right" w:pos="9400"/>
      </w:tabs>
      <w:rPr>
        <w:rStyle w:val="DocsOpenFilename"/>
      </w:rPr>
    </w:pPr>
    <w:r>
      <w:rPr>
        <w:rStyle w:val="DocsOpenFilename"/>
      </w:rPr>
      <w:fldChar w:fldCharType="begin" w:fldLock="1"/>
    </w:r>
    <w:r>
      <w:rPr>
        <w:rStyle w:val="DocsOpenFilename"/>
      </w:rPr>
      <w:instrText xml:space="preserve"> DOCVARIABLE  CUFooterText  \* MERGEFORMAT \* MERGEFORMAT </w:instrText>
    </w:r>
    <w:r>
      <w:rPr>
        <w:rStyle w:val="DocsOpenFilename"/>
      </w:rPr>
      <w:fldChar w:fldCharType="separate"/>
    </w:r>
    <w:r w:rsidR="00E35E47">
      <w:rPr>
        <w:rStyle w:val="DocsOpenFilename"/>
      </w:rPr>
      <w:t>L\361423926.3</w:t>
    </w:r>
    <w:r>
      <w:rPr>
        <w:rStyle w:val="DocsOpenFilename"/>
      </w:rPr>
      <w:fldChar w:fldCharType="end"/>
    </w:r>
    <w:r w:rsidRPr="006D2485">
      <w:rPr>
        <w:rStyle w:val="DocsOpenFilename"/>
        <w:szCs w:val="16"/>
      </w:rPr>
      <w:t xml:space="preserve"> </w:t>
    </w:r>
    <w:r w:rsidRPr="006D2485">
      <w:rPr>
        <w:sz w:val="16"/>
        <w:szCs w:val="16"/>
      </w:rPr>
      <w:t xml:space="preserve">– </w:t>
    </w:r>
    <w:r w:rsidR="008500E2">
      <w:rPr>
        <w:sz w:val="16"/>
        <w:szCs w:val="16"/>
      </w:rPr>
      <w:t>Dec</w:t>
    </w:r>
    <w:r w:rsidR="004D7631">
      <w:rPr>
        <w:sz w:val="16"/>
        <w:szCs w:val="16"/>
      </w:rPr>
      <w:t>ember</w:t>
    </w:r>
    <w:r w:rsidR="00CA621C">
      <w:rPr>
        <w:sz w:val="16"/>
        <w:szCs w:val="16"/>
      </w:rPr>
      <w:t xml:space="preserve"> </w:t>
    </w:r>
    <w:r w:rsidRPr="004E34CB">
      <w:rPr>
        <w:sz w:val="16"/>
        <w:szCs w:val="16"/>
      </w:rPr>
      <w:t>202</w:t>
    </w:r>
    <w:r w:rsidR="00187DCA">
      <w:rPr>
        <w:sz w:val="16"/>
        <w:szCs w:val="16"/>
      </w:rPr>
      <w:t>5</w:t>
    </w:r>
    <w:r w:rsidR="00B34977">
      <w:rPr>
        <w:sz w:val="16"/>
        <w:szCs w:val="16"/>
      </w:rPr>
      <w:tab/>
    </w:r>
    <w:r w:rsidR="00B34977">
      <w:rPr>
        <w:sz w:val="16"/>
        <w:szCs w:val="16"/>
      </w:rPr>
      <w:tab/>
    </w:r>
    <w:r w:rsidR="00B34977" w:rsidRPr="00B34977">
      <w:rPr>
        <w:sz w:val="16"/>
        <w:szCs w:val="16"/>
      </w:rPr>
      <w:fldChar w:fldCharType="begin"/>
    </w:r>
    <w:r w:rsidR="00B34977" w:rsidRPr="00B34977">
      <w:rPr>
        <w:sz w:val="16"/>
        <w:szCs w:val="16"/>
      </w:rPr>
      <w:instrText xml:space="preserve"> PAGE   \* MERGEFORMAT </w:instrText>
    </w:r>
    <w:r w:rsidR="00B34977" w:rsidRPr="00B34977">
      <w:rPr>
        <w:sz w:val="16"/>
        <w:szCs w:val="16"/>
      </w:rPr>
      <w:fldChar w:fldCharType="separate"/>
    </w:r>
    <w:r w:rsidR="00455A38">
      <w:rPr>
        <w:noProof/>
        <w:sz w:val="16"/>
        <w:szCs w:val="16"/>
      </w:rPr>
      <w:t>5</w:t>
    </w:r>
    <w:r w:rsidR="00B34977" w:rsidRPr="00B34977">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0D4FD" w14:textId="77777777" w:rsidR="00AD1118" w:rsidRDefault="00AD1118">
      <w:r>
        <w:separator/>
      </w:r>
    </w:p>
  </w:footnote>
  <w:footnote w:type="continuationSeparator" w:id="0">
    <w:p w14:paraId="7E982C0C" w14:textId="77777777" w:rsidR="00AD1118" w:rsidRDefault="00AD1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4F62" w14:textId="4F6AD9FB" w:rsidR="00BE659B" w:rsidRPr="002C02A0" w:rsidRDefault="00BE659B" w:rsidP="00CA1684">
    <w:pPr>
      <w:pStyle w:val="Header"/>
      <w:pBdr>
        <w:bottom w:val="single" w:sz="4" w:space="0" w:color="auto"/>
      </w:pBdr>
    </w:pPr>
    <w:r w:rsidRPr="00D115B1">
      <w:rPr>
        <w:rStyle w:val="PageNumber"/>
        <w:i/>
        <w:sz w:val="18"/>
        <w:szCs w:val="18"/>
      </w:rPr>
      <w:t xml:space="preserve">Department of Defence - </w:t>
    </w:r>
    <w:r w:rsidR="00EE1B19">
      <w:rPr>
        <w:rStyle w:val="PageNumber"/>
        <w:i/>
        <w:sz w:val="18"/>
        <w:szCs w:val="18"/>
      </w:rPr>
      <w:t xml:space="preserve">Estate Works Program - </w:t>
    </w:r>
    <w:r>
      <w:rPr>
        <w:rStyle w:val="PageNumber"/>
        <w:i/>
        <w:sz w:val="18"/>
        <w:szCs w:val="18"/>
      </w:rPr>
      <w:t xml:space="preserve">Medium Works Contract </w:t>
    </w:r>
    <w:r w:rsidRPr="00D115B1">
      <w:rPr>
        <w:rStyle w:val="PageNumber"/>
        <w:i/>
        <w:sz w:val="18"/>
        <w:szCs w:val="18"/>
      </w:rPr>
      <w:t>- Tender Documents</w:t>
    </w:r>
    <w:r w:rsidRPr="00D115B1">
      <w:rPr>
        <w:rStyle w:val="PageNumber"/>
        <w:b/>
        <w:i/>
        <w:sz w:val="18"/>
        <w:szCs w:val="18"/>
      </w:rPr>
      <w:t xml:space="preserve"> </w:t>
    </w:r>
    <w:r w:rsidRPr="00E6123F">
      <w:rPr>
        <w:rStyle w:val="PageNumber"/>
        <w:bCs/>
        <w:i/>
        <w:sz w:val="18"/>
        <w:szCs w:val="18"/>
      </w:rPr>
      <w:t>-</w:t>
    </w:r>
    <w:r w:rsidRPr="00D115B1">
      <w:rPr>
        <w:b/>
        <w:i/>
        <w:sz w:val="18"/>
        <w:szCs w:val="18"/>
      </w:rPr>
      <w:t xml:space="preserve"> </w:t>
    </w:r>
    <w:r w:rsidR="00CA1684">
      <w:rPr>
        <w:b/>
        <w:i/>
        <w:sz w:val="18"/>
        <w:szCs w:val="18"/>
      </w:rPr>
      <w:t>S-EST09918</w:t>
    </w:r>
    <w:r w:rsidR="001A6254" w:rsidRPr="001A6254">
      <w:rPr>
        <w:b/>
        <w:i/>
        <w:sz w:val="18"/>
        <w:szCs w:val="18"/>
      </w:rPr>
      <w:t xml:space="preserve"> </w:t>
    </w:r>
    <w:r w:rsidR="00CA1684">
      <w:rPr>
        <w:b/>
        <w:i/>
        <w:sz w:val="18"/>
        <w:szCs w:val="18"/>
      </w:rPr>
      <w:t>Campbell Barracks Infrastructure Works, WA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1910" w14:textId="77777777" w:rsidR="00BE659B" w:rsidRDefault="00BE659B" w:rsidP="002C02A0">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1565" w14:textId="45978EBE" w:rsidR="00BE659B" w:rsidRPr="0059008C" w:rsidRDefault="00BE659B" w:rsidP="0059008C">
    <w:pPr>
      <w:pStyle w:val="Header"/>
      <w:pBdr>
        <w:bottom w:val="single" w:sz="4" w:space="1" w:color="auto"/>
      </w:pBdr>
      <w:rPr>
        <w:i/>
        <w:sz w:val="18"/>
        <w:szCs w:val="18"/>
      </w:rPr>
    </w:pPr>
    <w:r w:rsidRPr="00D115B1">
      <w:rPr>
        <w:rStyle w:val="PageNumber"/>
        <w:i/>
        <w:sz w:val="18"/>
        <w:szCs w:val="18"/>
      </w:rPr>
      <w:t xml:space="preserve">Department of Defence - </w:t>
    </w:r>
    <w:r w:rsidR="0049527B">
      <w:rPr>
        <w:rStyle w:val="PageNumber"/>
        <w:i/>
        <w:sz w:val="18"/>
        <w:szCs w:val="18"/>
      </w:rPr>
      <w:t xml:space="preserve">Estate Works Program - </w:t>
    </w:r>
    <w:r w:rsidRPr="007C4F0E">
      <w:rPr>
        <w:rStyle w:val="PageNumber"/>
        <w:i/>
        <w:sz w:val="18"/>
        <w:szCs w:val="18"/>
      </w:rPr>
      <w:t xml:space="preserve">Medium Works Contract </w:t>
    </w:r>
    <w:r w:rsidRPr="00D115B1">
      <w:rPr>
        <w:rStyle w:val="PageNumber"/>
        <w:i/>
        <w:sz w:val="18"/>
        <w:szCs w:val="18"/>
      </w:rPr>
      <w:t>- Tender Documents</w:t>
    </w:r>
    <w:r>
      <w:rPr>
        <w:rStyle w:val="PageNumber"/>
        <w:b/>
        <w:i/>
        <w:sz w:val="18"/>
        <w:szCs w:val="18"/>
      </w:rPr>
      <w:t xml:space="preserve"> </w:t>
    </w:r>
    <w:r w:rsidRPr="008F1917">
      <w:rPr>
        <w:rStyle w:val="PageNumber"/>
        <w:bCs/>
        <w:i/>
        <w:sz w:val="18"/>
        <w:szCs w:val="18"/>
      </w:rPr>
      <w:t>-</w:t>
    </w:r>
    <w:r w:rsidRPr="00D115B1">
      <w:rPr>
        <w:rStyle w:val="PageNumber"/>
        <w:b/>
        <w:i/>
        <w:sz w:val="18"/>
        <w:szCs w:val="18"/>
      </w:rPr>
      <w:t xml:space="preserve"> </w:t>
    </w:r>
    <w:r w:rsidR="00CA1684">
      <w:rPr>
        <w:b/>
        <w:i/>
        <w:sz w:val="18"/>
        <w:szCs w:val="18"/>
      </w:rPr>
      <w:t>S-EST09918</w:t>
    </w:r>
    <w:r w:rsidR="001A6254" w:rsidRPr="001A6254">
      <w:rPr>
        <w:b/>
        <w:i/>
        <w:sz w:val="18"/>
        <w:szCs w:val="18"/>
      </w:rPr>
      <w:t xml:space="preserve"> </w:t>
    </w:r>
    <w:r w:rsidR="00CA1684">
      <w:rPr>
        <w:b/>
        <w:i/>
        <w:sz w:val="18"/>
        <w:szCs w:val="18"/>
      </w:rPr>
      <w:t>Campbell Barracks Infrastructure Works, 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C03B7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189A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7E23E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A8C95A"/>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2F7AD194"/>
    <w:lvl w:ilvl="0">
      <w:start w:val="1"/>
      <w:numFmt w:val="decimal"/>
      <w:lvlText w:val="%1."/>
      <w:lvlJc w:val="left"/>
      <w:pPr>
        <w:tabs>
          <w:tab w:val="num" w:pos="360"/>
        </w:tabs>
        <w:ind w:left="360" w:hanging="360"/>
      </w:pPr>
    </w:lvl>
  </w:abstractNum>
  <w:abstractNum w:abstractNumId="5" w15:restartNumberingAfterBreak="0">
    <w:nsid w:val="01500B94"/>
    <w:multiLevelType w:val="multilevel"/>
    <w:tmpl w:val="35B24AE4"/>
    <w:styleLink w:val="CUNumber"/>
    <w:lvl w:ilvl="0">
      <w:start w:val="1"/>
      <w:numFmt w:val="decimal"/>
      <w:pStyle w:val="CUNumber1"/>
      <w:lvlText w:val="%1."/>
      <w:lvlJc w:val="left"/>
      <w:pPr>
        <w:tabs>
          <w:tab w:val="num" w:pos="-422"/>
        </w:tabs>
        <w:ind w:left="-422" w:hanging="964"/>
      </w:pPr>
      <w:rPr>
        <w:rFonts w:hint="default"/>
        <w:b w:val="0"/>
        <w:i w:val="0"/>
        <w:caps/>
        <w:sz w:val="20"/>
        <w:szCs w:val="22"/>
        <w:u w:val="none"/>
      </w:rPr>
    </w:lvl>
    <w:lvl w:ilvl="1">
      <w:start w:val="1"/>
      <w:numFmt w:val="decimal"/>
      <w:pStyle w:val="CUNumber2"/>
      <w:lvlText w:val="%1.%2"/>
      <w:lvlJc w:val="left"/>
      <w:pPr>
        <w:tabs>
          <w:tab w:val="num" w:pos="-422"/>
        </w:tabs>
        <w:ind w:left="-422" w:hanging="964"/>
      </w:pPr>
      <w:rPr>
        <w:rFonts w:ascii="Arial" w:hAnsi="Arial" w:hint="default"/>
        <w:b w:val="0"/>
        <w:i w:val="0"/>
        <w:sz w:val="20"/>
        <w:u w:val="none"/>
      </w:rPr>
    </w:lvl>
    <w:lvl w:ilvl="2">
      <w:start w:val="1"/>
      <w:numFmt w:val="lowerLetter"/>
      <w:pStyle w:val="CUNumber3"/>
      <w:lvlText w:val="(%3)"/>
      <w:lvlJc w:val="left"/>
      <w:pPr>
        <w:tabs>
          <w:tab w:val="num" w:pos="542"/>
        </w:tabs>
        <w:ind w:left="542" w:hanging="964"/>
      </w:pPr>
      <w:rPr>
        <w:rFonts w:ascii="Arial" w:hAnsi="Arial" w:hint="default"/>
        <w:b w:val="0"/>
        <w:i w:val="0"/>
        <w:sz w:val="20"/>
        <w:u w:val="none"/>
      </w:rPr>
    </w:lvl>
    <w:lvl w:ilvl="3">
      <w:start w:val="1"/>
      <w:numFmt w:val="lowerRoman"/>
      <w:pStyle w:val="CUNumber4"/>
      <w:lvlText w:val="(%4)"/>
      <w:lvlJc w:val="left"/>
      <w:pPr>
        <w:tabs>
          <w:tab w:val="num" w:pos="1505"/>
        </w:tabs>
        <w:ind w:left="1505" w:hanging="963"/>
      </w:pPr>
      <w:rPr>
        <w:rFonts w:ascii="Arial" w:hAnsi="Arial" w:hint="default"/>
        <w:b w:val="0"/>
        <w:i w:val="0"/>
        <w:sz w:val="20"/>
        <w:u w:val="none"/>
      </w:rPr>
    </w:lvl>
    <w:lvl w:ilvl="4">
      <w:start w:val="1"/>
      <w:numFmt w:val="upperLetter"/>
      <w:pStyle w:val="CUNumber5"/>
      <w:lvlText w:val="%5."/>
      <w:lvlJc w:val="left"/>
      <w:pPr>
        <w:tabs>
          <w:tab w:val="num" w:pos="2469"/>
        </w:tabs>
        <w:ind w:left="2469" w:hanging="964"/>
      </w:pPr>
      <w:rPr>
        <w:rFonts w:ascii="Arial" w:hAnsi="Arial" w:hint="default"/>
        <w:b w:val="0"/>
        <w:i w:val="0"/>
        <w:sz w:val="20"/>
        <w:u w:val="none"/>
      </w:rPr>
    </w:lvl>
    <w:lvl w:ilvl="5">
      <w:start w:val="1"/>
      <w:numFmt w:val="decimal"/>
      <w:pStyle w:val="CUNumber6"/>
      <w:lvlText w:val="%6)"/>
      <w:lvlJc w:val="left"/>
      <w:pPr>
        <w:tabs>
          <w:tab w:val="num" w:pos="3433"/>
        </w:tabs>
        <w:ind w:left="3433" w:hanging="964"/>
      </w:pPr>
      <w:rPr>
        <w:rFonts w:ascii="Arial" w:hAnsi="Arial" w:hint="default"/>
        <w:b w:val="0"/>
        <w:i w:val="0"/>
        <w:sz w:val="20"/>
        <w:u w:val="none"/>
      </w:rPr>
    </w:lvl>
    <w:lvl w:ilvl="6">
      <w:start w:val="1"/>
      <w:numFmt w:val="lowerLetter"/>
      <w:pStyle w:val="CUNumber7"/>
      <w:lvlText w:val="%7)"/>
      <w:lvlJc w:val="left"/>
      <w:pPr>
        <w:tabs>
          <w:tab w:val="num" w:pos="4397"/>
        </w:tabs>
        <w:ind w:left="4397" w:hanging="964"/>
      </w:pPr>
      <w:rPr>
        <w:rFonts w:ascii="Arial" w:hAnsi="Arial" w:hint="default"/>
        <w:b w:val="0"/>
        <w:i w:val="0"/>
        <w:sz w:val="20"/>
        <w:u w:val="none"/>
      </w:rPr>
    </w:lvl>
    <w:lvl w:ilvl="7">
      <w:start w:val="1"/>
      <w:numFmt w:val="lowerRoman"/>
      <w:pStyle w:val="CUNumber8"/>
      <w:lvlText w:val="%8)"/>
      <w:lvlJc w:val="left"/>
      <w:pPr>
        <w:tabs>
          <w:tab w:val="num" w:pos="5360"/>
        </w:tabs>
        <w:ind w:left="5360" w:hanging="963"/>
      </w:pPr>
      <w:rPr>
        <w:rFonts w:ascii="Arial" w:hAnsi="Arial" w:hint="default"/>
        <w:b w:val="0"/>
        <w:i w:val="0"/>
        <w:sz w:val="20"/>
        <w:u w:val="none"/>
      </w:rPr>
    </w:lvl>
    <w:lvl w:ilvl="8">
      <w:start w:val="1"/>
      <w:numFmt w:val="none"/>
      <w:suff w:val="nothing"/>
      <w:lvlText w:val=""/>
      <w:lvlJc w:val="left"/>
      <w:pPr>
        <w:ind w:left="-1386" w:firstLine="0"/>
      </w:pPr>
      <w:rPr>
        <w:rFonts w:ascii="Times New Roman" w:hAnsi="Times New Roman" w:hint="default"/>
        <w:b w:val="0"/>
        <w:i w:val="0"/>
        <w:sz w:val="24"/>
      </w:rPr>
    </w:lvl>
  </w:abstractNum>
  <w:abstractNum w:abstractNumId="6" w15:restartNumberingAfterBreak="0">
    <w:nsid w:val="01D878EC"/>
    <w:multiLevelType w:val="multilevel"/>
    <w:tmpl w:val="71A4F918"/>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7" w15:restartNumberingAfterBreak="0">
    <w:nsid w:val="02CD3202"/>
    <w:multiLevelType w:val="hybridMultilevel"/>
    <w:tmpl w:val="5212119E"/>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8" w15:restartNumberingAfterBreak="0">
    <w:nsid w:val="0468286E"/>
    <w:multiLevelType w:val="multilevel"/>
    <w:tmpl w:val="125E1B7A"/>
    <w:styleLink w:val="DefenceDefinition"/>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 w:ilvl="4">
      <w:start w:val="1"/>
      <w:numFmt w:val="none"/>
      <w:lvlText w:val="%5"/>
      <w:lvlJc w:val="left"/>
      <w:pPr>
        <w:tabs>
          <w:tab w:val="num" w:pos="4584"/>
        </w:tabs>
        <w:ind w:left="4584" w:hanging="964"/>
      </w:pPr>
      <w:rPr>
        <w:rFonts w:hint="default"/>
        <w:b w:val="0"/>
        <w:i w:val="0"/>
        <w:u w:val="none"/>
      </w:rPr>
    </w:lvl>
    <w:lvl w:ilvl="5">
      <w:start w:val="1"/>
      <w:numFmt w:val="none"/>
      <w:lvlText w:val="%6"/>
      <w:lvlJc w:val="left"/>
      <w:pPr>
        <w:tabs>
          <w:tab w:val="num" w:pos="5548"/>
        </w:tabs>
        <w:ind w:left="5548" w:hanging="964"/>
      </w:pPr>
      <w:rPr>
        <w:rFonts w:hint="default"/>
        <w:b w:val="0"/>
        <w:i w:val="0"/>
        <w:u w:val="none"/>
      </w:rPr>
    </w:lvl>
    <w:lvl w:ilvl="6">
      <w:start w:val="1"/>
      <w:numFmt w:val="none"/>
      <w:lvlText w:val="%7"/>
      <w:lvlJc w:val="left"/>
      <w:pPr>
        <w:tabs>
          <w:tab w:val="num" w:pos="6511"/>
        </w:tabs>
        <w:ind w:left="6511" w:hanging="963"/>
      </w:pPr>
      <w:rPr>
        <w:rFonts w:hint="default"/>
        <w:b w:val="0"/>
        <w:i w:val="0"/>
        <w:u w:val="none"/>
      </w:rPr>
    </w:lvl>
    <w:lvl w:ilvl="7">
      <w:start w:val="1"/>
      <w:numFmt w:val="none"/>
      <w:lvlText w:val="%8"/>
      <w:lvlJc w:val="left"/>
      <w:pPr>
        <w:tabs>
          <w:tab w:val="num" w:pos="7475"/>
        </w:tabs>
        <w:ind w:left="7475" w:hanging="964"/>
      </w:pPr>
      <w:rPr>
        <w:rFonts w:hint="default"/>
        <w:b w:val="0"/>
        <w:i w:val="0"/>
        <w:u w:val="none"/>
      </w:rPr>
    </w:lvl>
    <w:lvl w:ilvl="8">
      <w:start w:val="1"/>
      <w:numFmt w:val="none"/>
      <w:lvlRestart w:val="0"/>
      <w:suff w:val="nothing"/>
      <w:lvlText w:val=""/>
      <w:lvlJc w:val="left"/>
      <w:pPr>
        <w:ind w:left="728" w:firstLine="0"/>
      </w:pPr>
      <w:rPr>
        <w:rFonts w:hint="default"/>
      </w:rPr>
    </w:lvl>
  </w:abstractNum>
  <w:abstractNum w:abstractNumId="9" w15:restartNumberingAfterBreak="0">
    <w:nsid w:val="051411B1"/>
    <w:multiLevelType w:val="hybridMultilevel"/>
    <w:tmpl w:val="5FF46F1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7322737"/>
    <w:multiLevelType w:val="hybridMultilevel"/>
    <w:tmpl w:val="55C6E09A"/>
    <w:lvl w:ilvl="0" w:tplc="350EE412">
      <w:start w:val="1"/>
      <w:numFmt w:val="decimal"/>
      <w:lvlText w:val="%1."/>
      <w:lvlJc w:val="left"/>
      <w:pPr>
        <w:ind w:left="502" w:hanging="360"/>
      </w:pPr>
      <w:rPr>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08240F4C"/>
    <w:multiLevelType w:val="hybridMultilevel"/>
    <w:tmpl w:val="9ADEA0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89021B3"/>
    <w:multiLevelType w:val="multilevel"/>
    <w:tmpl w:val="AFD29E4C"/>
    <w:lvl w:ilvl="0">
      <w:start w:val="4"/>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13" w15:restartNumberingAfterBreak="0">
    <w:nsid w:val="0BDE62A3"/>
    <w:multiLevelType w:val="multilevel"/>
    <w:tmpl w:val="5C2442BA"/>
    <w:styleLink w:val="DefenceSchedule"/>
    <w:lvl w:ilvl="0">
      <w:start w:val="1"/>
      <w:numFmt w:val="decimal"/>
      <w:pStyle w:val="DefenceSchedule1"/>
      <w:lvlText w:val="%1."/>
      <w:lvlJc w:val="left"/>
      <w:pPr>
        <w:tabs>
          <w:tab w:val="num" w:pos="964"/>
        </w:tabs>
        <w:ind w:left="964" w:hanging="964"/>
      </w:pPr>
      <w:rPr>
        <w:rFonts w:ascii="Times New Roman" w:hAnsi="Times New Roman" w:hint="default"/>
        <w:b w:val="0"/>
        <w:i w:val="0"/>
        <w:caps w:val="0"/>
        <w:sz w:val="20"/>
        <w:szCs w:val="20"/>
        <w:u w:val="none"/>
      </w:rPr>
    </w:lvl>
    <w:lvl w:ilvl="1">
      <w:start w:val="1"/>
      <w:numFmt w:val="decimal"/>
      <w:pStyle w:val="DefenceSchedule2"/>
      <w:lvlText w:val="%1.%2"/>
      <w:lvlJc w:val="left"/>
      <w:pPr>
        <w:tabs>
          <w:tab w:val="num" w:pos="964"/>
        </w:tabs>
        <w:ind w:left="964" w:hanging="964"/>
      </w:pPr>
      <w:rPr>
        <w:rFonts w:ascii="Times New Roman" w:hAnsi="Times New Roman" w:hint="default"/>
        <w:b w:val="0"/>
        <w:i w:val="0"/>
        <w:caps w:val="0"/>
        <w:sz w:val="20"/>
        <w:szCs w:val="20"/>
        <w:u w:val="none"/>
      </w:rPr>
    </w:lvl>
    <w:lvl w:ilvl="2">
      <w:start w:val="1"/>
      <w:numFmt w:val="lowerLetter"/>
      <w:pStyle w:val="DefenceSchedule3"/>
      <w:lvlText w:val="(%3)"/>
      <w:lvlJc w:val="left"/>
      <w:pPr>
        <w:tabs>
          <w:tab w:val="num" w:pos="1928"/>
        </w:tabs>
        <w:ind w:left="1928" w:hanging="964"/>
      </w:pPr>
      <w:rPr>
        <w:rFonts w:ascii="Times New Roman" w:hAnsi="Times New Roman" w:hint="default"/>
        <w:b w:val="0"/>
        <w:i w:val="0"/>
        <w:caps w:val="0"/>
        <w:sz w:val="20"/>
        <w:szCs w:val="20"/>
        <w:u w:val="none"/>
      </w:rPr>
    </w:lvl>
    <w:lvl w:ilvl="3">
      <w:start w:val="1"/>
      <w:numFmt w:val="lowerRoman"/>
      <w:pStyle w:val="DefenceSchedule4"/>
      <w:lvlText w:val="(%4)"/>
      <w:lvlJc w:val="left"/>
      <w:pPr>
        <w:tabs>
          <w:tab w:val="num" w:pos="2892"/>
        </w:tabs>
        <w:ind w:left="2892" w:hanging="964"/>
      </w:pPr>
      <w:rPr>
        <w:rFonts w:ascii="Times New Roman" w:hAnsi="Times New Roman" w:hint="default"/>
        <w:b w:val="0"/>
        <w:i w:val="0"/>
        <w:sz w:val="20"/>
        <w:szCs w:val="20"/>
        <w:u w:val="none"/>
      </w:rPr>
    </w:lvl>
    <w:lvl w:ilvl="4">
      <w:start w:val="1"/>
      <w:numFmt w:val="upperLetter"/>
      <w:pStyle w:val="DefenceSchedule5"/>
      <w:lvlText w:val="%5."/>
      <w:lvlJc w:val="left"/>
      <w:pPr>
        <w:tabs>
          <w:tab w:val="num" w:pos="3856"/>
        </w:tabs>
        <w:ind w:left="3856" w:hanging="964"/>
      </w:pPr>
      <w:rPr>
        <w:rFonts w:ascii="Times New Roman" w:hAnsi="Times New Roman" w:hint="default"/>
        <w:b w:val="0"/>
        <w:i w:val="0"/>
        <w:caps w:val="0"/>
        <w:sz w:val="20"/>
        <w:szCs w:val="20"/>
        <w:u w:val="none"/>
      </w:rPr>
    </w:lvl>
    <w:lvl w:ilvl="5">
      <w:start w:val="1"/>
      <w:numFmt w:val="decimal"/>
      <w:pStyle w:val="DefenceSchedule6"/>
      <w:lvlText w:val="%6)"/>
      <w:lvlJc w:val="left"/>
      <w:pPr>
        <w:tabs>
          <w:tab w:val="num" w:pos="4820"/>
        </w:tabs>
        <w:ind w:left="4820" w:hanging="964"/>
      </w:pPr>
      <w:rPr>
        <w:rFonts w:ascii="Times New Roman" w:hAnsi="Times New Roman" w:hint="default"/>
        <w:b w:val="0"/>
        <w:i w:val="0"/>
        <w:sz w:val="20"/>
        <w:u w:val="none"/>
      </w:rPr>
    </w:lvl>
    <w:lvl w:ilvl="6">
      <w:start w:val="1"/>
      <w:numFmt w:val="lowerLetter"/>
      <w:lvlText w:val="%7)"/>
      <w:lvlJc w:val="left"/>
      <w:pPr>
        <w:tabs>
          <w:tab w:val="num" w:pos="5783"/>
        </w:tabs>
        <w:ind w:left="5783" w:hanging="963"/>
      </w:pPr>
      <w:rPr>
        <w:rFonts w:hint="default"/>
        <w:b w:val="0"/>
        <w:i w:val="0"/>
        <w:u w:val="none"/>
      </w:rPr>
    </w:lvl>
    <w:lvl w:ilvl="7">
      <w:start w:val="1"/>
      <w:numFmt w:val="lowerRoman"/>
      <w:lvlText w:val="%8)"/>
      <w:lvlJc w:val="left"/>
      <w:pPr>
        <w:tabs>
          <w:tab w:val="num" w:pos="6747"/>
        </w:tabs>
        <w:ind w:left="6747" w:hanging="964"/>
      </w:pPr>
      <w:rPr>
        <w:rFonts w:hint="default"/>
        <w:b w:val="0"/>
        <w:i w:val="0"/>
        <w:u w:val="none"/>
      </w:rPr>
    </w:lvl>
    <w:lvl w:ilvl="8">
      <w:start w:val="1"/>
      <w:numFmt w:val="none"/>
      <w:lvlRestart w:val="0"/>
      <w:suff w:val="nothing"/>
      <w:lvlText w:val=""/>
      <w:lvlJc w:val="left"/>
      <w:pPr>
        <w:ind w:left="0" w:firstLine="0"/>
      </w:pPr>
      <w:rPr>
        <w:rFonts w:hint="default"/>
      </w:rPr>
    </w:lvl>
  </w:abstractNum>
  <w:abstractNum w:abstractNumId="14" w15:restartNumberingAfterBreak="0">
    <w:nsid w:val="0BFC7A86"/>
    <w:multiLevelType w:val="multilevel"/>
    <w:tmpl w:val="3A923B12"/>
    <w:name w:val="ScheduleNumbering"/>
    <w:lvl w:ilvl="0">
      <w:start w:val="1"/>
      <w:numFmt w:val="decimal"/>
      <w:lvlRestart w:val="0"/>
      <w:lvlText w:val="%1."/>
      <w:lvlJc w:val="left"/>
      <w:pPr>
        <w:tabs>
          <w:tab w:val="num" w:pos="964"/>
        </w:tabs>
        <w:ind w:left="964" w:hanging="964"/>
      </w:pPr>
      <w:rPr>
        <w:rFonts w:ascii="Arial" w:hAnsi="Arial" w:cs="Arial"/>
        <w:b/>
        <w:i w:val="0"/>
        <w:caps/>
        <w:smallCaps w:val="0"/>
        <w:sz w:val="28"/>
        <w:u w:val="none"/>
      </w:rPr>
    </w:lvl>
    <w:lvl w:ilvl="1">
      <w:start w:val="1"/>
      <w:numFmt w:val="decimal"/>
      <w:lvlText w:val="%1.%2"/>
      <w:lvlJc w:val="left"/>
      <w:pPr>
        <w:tabs>
          <w:tab w:val="num" w:pos="964"/>
        </w:tabs>
        <w:ind w:left="964" w:hanging="964"/>
      </w:pPr>
      <w:rPr>
        <w:rFonts w:ascii="Arial" w:hAnsi="Arial" w:cs="Arial"/>
        <w:b/>
        <w:i w:val="0"/>
        <w:sz w:val="24"/>
        <w:u w:val="none"/>
      </w:rPr>
    </w:lvl>
    <w:lvl w:ilvl="2">
      <w:start w:val="1"/>
      <w:numFmt w:val="lowerLetter"/>
      <w:lvlText w:val="(%3)"/>
      <w:lvlJc w:val="left"/>
      <w:pPr>
        <w:tabs>
          <w:tab w:val="num" w:pos="1928"/>
        </w:tabs>
        <w:ind w:left="1928" w:hanging="964"/>
      </w:pPr>
      <w:rPr>
        <w:rFonts w:ascii="Times New Roman" w:hAnsi="Times New Roman" w:cs="Times New Roman"/>
        <w:b w:val="0"/>
        <w:i w:val="0"/>
        <w:u w:val="none"/>
      </w:rPr>
    </w:lvl>
    <w:lvl w:ilvl="3">
      <w:start w:val="1"/>
      <w:numFmt w:val="lowerRoman"/>
      <w:lvlText w:val="(%4)"/>
      <w:lvlJc w:val="left"/>
      <w:pPr>
        <w:tabs>
          <w:tab w:val="num" w:pos="2891"/>
        </w:tabs>
        <w:ind w:left="2891" w:hanging="963"/>
      </w:pPr>
      <w:rPr>
        <w:rFonts w:ascii="Times New Roman" w:hAnsi="Times New Roman" w:cs="Times New Roman"/>
        <w:u w:val="none"/>
      </w:rPr>
    </w:lvl>
    <w:lvl w:ilvl="4">
      <w:start w:val="1"/>
      <w:numFmt w:val="upperLetter"/>
      <w:lvlText w:val="%5."/>
      <w:lvlJc w:val="left"/>
      <w:pPr>
        <w:tabs>
          <w:tab w:val="num" w:pos="3855"/>
        </w:tabs>
        <w:ind w:left="3855" w:hanging="964"/>
      </w:pPr>
      <w:rPr>
        <w:rFonts w:ascii="Times New Roman" w:hAnsi="Times New Roman" w:cs="Times New Roman"/>
        <w:b w:val="0"/>
        <w:i w:val="0"/>
        <w:u w:val="none"/>
      </w:rPr>
    </w:lvl>
    <w:lvl w:ilvl="5">
      <w:start w:val="1"/>
      <w:numFmt w:val="decimal"/>
      <w:lvlText w:val="%6)"/>
      <w:lvlJc w:val="left"/>
      <w:pPr>
        <w:tabs>
          <w:tab w:val="num" w:pos="4819"/>
        </w:tabs>
        <w:ind w:left="4819" w:hanging="964"/>
      </w:pPr>
      <w:rPr>
        <w:rFonts w:ascii="Times New Roman" w:hAnsi="Times New Roman" w:cs="Times New Roman"/>
        <w:b w:val="0"/>
        <w:i w:val="0"/>
        <w:u w:val="none"/>
      </w:rPr>
    </w:lvl>
    <w:lvl w:ilvl="6">
      <w:start w:val="1"/>
      <w:numFmt w:val="lowerLetter"/>
      <w:lvlText w:val="%7)"/>
      <w:lvlJc w:val="left"/>
      <w:pPr>
        <w:tabs>
          <w:tab w:val="num" w:pos="5783"/>
        </w:tabs>
        <w:ind w:left="5783" w:hanging="964"/>
      </w:pPr>
      <w:rPr>
        <w:rFonts w:ascii="Times New Roman" w:hAnsi="Times New Roman" w:cs="Times New Roman"/>
        <w:b w:val="0"/>
        <w:i w:val="0"/>
        <w:u w:val="none"/>
      </w:rPr>
    </w:lvl>
    <w:lvl w:ilvl="7">
      <w:start w:val="1"/>
      <w:numFmt w:val="lowerRoman"/>
      <w:lvlText w:val="%8)"/>
      <w:lvlJc w:val="left"/>
      <w:pPr>
        <w:tabs>
          <w:tab w:val="num" w:pos="6746"/>
        </w:tabs>
        <w:ind w:left="6746" w:hanging="963"/>
      </w:pPr>
      <w:rPr>
        <w:rFonts w:ascii="Times New Roman" w:hAnsi="Times New Roman" w:cs="Times New Roman"/>
        <w:b w:val="0"/>
        <w:i w:val="0"/>
        <w:u w:val="none"/>
      </w:rPr>
    </w:lvl>
    <w:lvl w:ilvl="8">
      <w:start w:val="1"/>
      <w:numFmt w:val="none"/>
      <w:lvlRestart w:val="0"/>
      <w:suff w:val="nothing"/>
      <w:lvlText w:val=""/>
      <w:lvlJc w:val="left"/>
      <w:rPr>
        <w:rFonts w:cs="Times New Roman"/>
      </w:rPr>
    </w:lvl>
  </w:abstractNum>
  <w:abstractNum w:abstractNumId="15" w15:restartNumberingAfterBreak="0">
    <w:nsid w:val="0FE87A2C"/>
    <w:multiLevelType w:val="hybridMultilevel"/>
    <w:tmpl w:val="654C713C"/>
    <w:lvl w:ilvl="0" w:tplc="A9BAD0B8">
      <w:start w:val="1"/>
      <w:numFmt w:val="decimal"/>
      <w:lvlText w:val="%1."/>
      <w:lvlJc w:val="left"/>
      <w:pPr>
        <w:ind w:left="360" w:hanging="360"/>
      </w:pPr>
      <w:rPr>
        <w:i w:val="0"/>
        <w:iCs w:val="0"/>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6" w15:restartNumberingAfterBreak="0">
    <w:nsid w:val="101A57D0"/>
    <w:multiLevelType w:val="multilevel"/>
    <w:tmpl w:val="BE624602"/>
    <w:styleLink w:val="DefenceHeadingNoTOC"/>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17" w15:restartNumberingAfterBreak="0">
    <w:nsid w:val="10832071"/>
    <w:multiLevelType w:val="hybridMultilevel"/>
    <w:tmpl w:val="49943EBE"/>
    <w:lvl w:ilvl="0" w:tplc="49828A18">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0A711DA"/>
    <w:multiLevelType w:val="hybridMultilevel"/>
    <w:tmpl w:val="1750C5F0"/>
    <w:lvl w:ilvl="0" w:tplc="350EE412">
      <w:start w:val="1"/>
      <w:numFmt w:val="decimal"/>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0F11D2F"/>
    <w:multiLevelType w:val="multilevel"/>
    <w:tmpl w:val="71A4F918"/>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20" w15:restartNumberingAfterBreak="0">
    <w:nsid w:val="139C039F"/>
    <w:multiLevelType w:val="multilevel"/>
    <w:tmpl w:val="C122E822"/>
    <w:lvl w:ilvl="0">
      <w:start w:val="1"/>
      <w:numFmt w:val="decimal"/>
      <w:lvlText w:val="%1."/>
      <w:lvlJc w:val="left"/>
      <w:pPr>
        <w:tabs>
          <w:tab w:val="num" w:pos="964"/>
        </w:tabs>
        <w:ind w:left="964" w:hanging="964"/>
      </w:pPr>
      <w:rPr>
        <w:rFonts w:ascii="Arial Bold" w:hAnsi="Arial Bold" w:hint="default"/>
        <w:b/>
        <w:i w:val="0"/>
        <w:sz w:val="22"/>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21" w15:restartNumberingAfterBreak="0">
    <w:nsid w:val="149679D4"/>
    <w:multiLevelType w:val="multilevel"/>
    <w:tmpl w:val="BE624602"/>
    <w:numStyleLink w:val="DefenceHeadingNoTOC"/>
  </w:abstractNum>
  <w:abstractNum w:abstractNumId="22" w15:restartNumberingAfterBreak="0">
    <w:nsid w:val="15201498"/>
    <w:multiLevelType w:val="multilevel"/>
    <w:tmpl w:val="23B43400"/>
    <w:lvl w:ilvl="0">
      <w:start w:val="1"/>
      <w:numFmt w:val="decimal"/>
      <w:pStyle w:val="Schedule1"/>
      <w:lvlText w:val="%1."/>
      <w:lvlJc w:val="left"/>
      <w:pPr>
        <w:tabs>
          <w:tab w:val="num" w:pos="964"/>
        </w:tabs>
        <w:ind w:left="964" w:hanging="964"/>
      </w:pPr>
      <w:rPr>
        <w:rFonts w:ascii="Arial" w:hAnsi="Arial" w:cs="Arial" w:hint="default"/>
        <w:b/>
        <w:i w:val="0"/>
        <w:caps/>
        <w:sz w:val="20"/>
        <w:u w:val="none"/>
      </w:rPr>
    </w:lvl>
    <w:lvl w:ilvl="1">
      <w:start w:val="1"/>
      <w:numFmt w:val="decimal"/>
      <w:pStyle w:val="Schedule2"/>
      <w:lvlText w:val="%2.1"/>
      <w:lvlJc w:val="left"/>
      <w:pPr>
        <w:tabs>
          <w:tab w:val="num" w:pos="964"/>
        </w:tabs>
        <w:ind w:left="964" w:hanging="964"/>
      </w:pPr>
      <w:rPr>
        <w:rFonts w:ascii="CG Times" w:hAnsi="CG Times" w:cs="Times New Roman" w:hint="default"/>
        <w:b w:val="0"/>
        <w:i w:val="0"/>
        <w:sz w:val="20"/>
        <w:u w:val="none"/>
      </w:rPr>
    </w:lvl>
    <w:lvl w:ilvl="2">
      <w:start w:val="1"/>
      <w:numFmt w:val="lowerLetter"/>
      <w:pStyle w:val="Schedule3"/>
      <w:lvlText w:val="(%3)"/>
      <w:lvlJc w:val="left"/>
      <w:pPr>
        <w:tabs>
          <w:tab w:val="num" w:pos="1928"/>
        </w:tabs>
        <w:ind w:left="1928" w:hanging="964"/>
      </w:pPr>
      <w:rPr>
        <w:rFonts w:ascii="CG Times" w:hAnsi="CG Times" w:cs="Times New Roman" w:hint="default"/>
        <w:b w:val="0"/>
        <w:i w:val="0"/>
        <w:sz w:val="20"/>
        <w:u w:val="none"/>
      </w:rPr>
    </w:lvl>
    <w:lvl w:ilvl="3">
      <w:start w:val="1"/>
      <w:numFmt w:val="lowerRoman"/>
      <w:pStyle w:val="Schedule4"/>
      <w:lvlText w:val="(%4)"/>
      <w:lvlJc w:val="left"/>
      <w:pPr>
        <w:tabs>
          <w:tab w:val="num" w:pos="2892"/>
        </w:tabs>
        <w:ind w:left="2892" w:hanging="964"/>
      </w:pPr>
      <w:rPr>
        <w:rFonts w:ascii="CG Times" w:hAnsi="CG Times" w:cs="Times New Roman" w:hint="default"/>
        <w:b w:val="0"/>
        <w:i w:val="0"/>
        <w:sz w:val="20"/>
        <w:u w:val="none"/>
      </w:rPr>
    </w:lvl>
    <w:lvl w:ilvl="4">
      <w:start w:val="1"/>
      <w:numFmt w:val="upperLetter"/>
      <w:pStyle w:val="Schedule5"/>
      <w:lvlText w:val="%5."/>
      <w:lvlJc w:val="left"/>
      <w:pPr>
        <w:tabs>
          <w:tab w:val="num" w:pos="3856"/>
        </w:tabs>
        <w:ind w:left="3856" w:hanging="964"/>
      </w:pPr>
      <w:rPr>
        <w:rFonts w:ascii="CG Times" w:hAnsi="CG Times" w:cs="Times New Roman" w:hint="default"/>
        <w:b w:val="0"/>
        <w:i w:val="0"/>
        <w:sz w:val="20"/>
        <w:u w:val="none"/>
      </w:rPr>
    </w:lvl>
    <w:lvl w:ilvl="5">
      <w:start w:val="1"/>
      <w:numFmt w:val="decimal"/>
      <w:pStyle w:val="Schedule6"/>
      <w:lvlText w:val="%6)"/>
      <w:lvlJc w:val="left"/>
      <w:pPr>
        <w:tabs>
          <w:tab w:val="num" w:pos="4820"/>
        </w:tabs>
        <w:ind w:left="4820" w:hanging="964"/>
      </w:pPr>
      <w:rPr>
        <w:rFonts w:ascii="CG Times" w:hAnsi="CG Times" w:cs="Times New Roman" w:hint="default"/>
        <w:b w:val="0"/>
        <w:i w:val="0"/>
        <w:sz w:val="20"/>
        <w:u w:val="none"/>
      </w:rPr>
    </w:lvl>
    <w:lvl w:ilvl="6">
      <w:start w:val="1"/>
      <w:numFmt w:val="lowerLetter"/>
      <w:pStyle w:val="Schedule7"/>
      <w:lvlText w:val="%7)"/>
      <w:lvlJc w:val="left"/>
      <w:pPr>
        <w:tabs>
          <w:tab w:val="num" w:pos="5783"/>
        </w:tabs>
        <w:ind w:left="5783" w:hanging="963"/>
      </w:pPr>
      <w:rPr>
        <w:rFonts w:ascii="CG Times" w:hAnsi="CG Times" w:cs="Times New Roman" w:hint="default"/>
        <w:b w:val="0"/>
        <w:i w:val="0"/>
        <w:sz w:val="20"/>
        <w:u w:val="none"/>
      </w:rPr>
    </w:lvl>
    <w:lvl w:ilvl="7">
      <w:start w:val="1"/>
      <w:numFmt w:val="lowerRoman"/>
      <w:pStyle w:val="Schedule8"/>
      <w:lvlText w:val="%8)"/>
      <w:lvlJc w:val="left"/>
      <w:pPr>
        <w:tabs>
          <w:tab w:val="num" w:pos="6747"/>
        </w:tabs>
        <w:ind w:left="6747" w:hanging="964"/>
      </w:pPr>
      <w:rPr>
        <w:rFonts w:ascii="CG Times" w:hAnsi="CG Times" w:cs="Times New Roman" w:hint="default"/>
        <w:b w:val="0"/>
        <w:i w:val="0"/>
        <w:sz w:val="20"/>
        <w:u w:val="none"/>
      </w:rPr>
    </w:lvl>
    <w:lvl w:ilvl="8">
      <w:start w:val="1"/>
      <w:numFmt w:val="none"/>
      <w:lvlRestart w:val="0"/>
      <w:suff w:val="nothing"/>
      <w:lvlText w:val=""/>
      <w:lvlJc w:val="left"/>
      <w:rPr>
        <w:rFonts w:cs="Times New Roman" w:hint="default"/>
      </w:rPr>
    </w:lvl>
  </w:abstractNum>
  <w:abstractNum w:abstractNumId="23" w15:restartNumberingAfterBreak="0">
    <w:nsid w:val="18176E91"/>
    <w:multiLevelType w:val="multilevel"/>
    <w:tmpl w:val="71A4F918"/>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24" w15:restartNumberingAfterBreak="0">
    <w:nsid w:val="19866B53"/>
    <w:multiLevelType w:val="hybridMultilevel"/>
    <w:tmpl w:val="56BE4AE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1A8B05F6"/>
    <w:multiLevelType w:val="multilevel"/>
    <w:tmpl w:val="71A4F918"/>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26" w15:restartNumberingAfterBreak="0">
    <w:nsid w:val="1E544223"/>
    <w:multiLevelType w:val="multilevel"/>
    <w:tmpl w:val="5C2442BA"/>
    <w:lvl w:ilvl="0">
      <w:start w:val="1"/>
      <w:numFmt w:val="decimal"/>
      <w:lvlText w:val="%1."/>
      <w:lvlJc w:val="left"/>
      <w:pPr>
        <w:tabs>
          <w:tab w:val="num" w:pos="964"/>
        </w:tabs>
        <w:ind w:left="964" w:hanging="964"/>
      </w:pPr>
      <w:rPr>
        <w:rFonts w:ascii="Times New Roman" w:hAnsi="Times New Roman" w:hint="default"/>
        <w:b w:val="0"/>
        <w:i w:val="0"/>
        <w:caps w:val="0"/>
        <w:sz w:val="20"/>
        <w:szCs w:val="20"/>
        <w:u w:val="none"/>
      </w:rPr>
    </w:lvl>
    <w:lvl w:ilvl="1">
      <w:start w:val="1"/>
      <w:numFmt w:val="decimal"/>
      <w:lvlText w:val="%1.%2"/>
      <w:lvlJc w:val="left"/>
      <w:pPr>
        <w:tabs>
          <w:tab w:val="num" w:pos="964"/>
        </w:tabs>
        <w:ind w:left="964" w:hanging="964"/>
      </w:pPr>
      <w:rPr>
        <w:rFonts w:ascii="Times New Roman" w:hAnsi="Times New Roman" w:hint="default"/>
        <w:b w:val="0"/>
        <w:i w:val="0"/>
        <w:caps w:val="0"/>
        <w:sz w:val="20"/>
        <w:szCs w:val="20"/>
        <w:u w:val="none"/>
      </w:rPr>
    </w:lvl>
    <w:lvl w:ilvl="2">
      <w:start w:val="1"/>
      <w:numFmt w:val="lowerLetter"/>
      <w:lvlText w:val="(%3)"/>
      <w:lvlJc w:val="left"/>
      <w:pPr>
        <w:tabs>
          <w:tab w:val="num" w:pos="1928"/>
        </w:tabs>
        <w:ind w:left="1928" w:hanging="964"/>
      </w:pPr>
      <w:rPr>
        <w:rFonts w:ascii="Times New Roman" w:hAnsi="Times New Roman" w:hint="default"/>
        <w:b w:val="0"/>
        <w:i w:val="0"/>
        <w:caps w:val="0"/>
        <w:sz w:val="20"/>
        <w:szCs w:val="20"/>
        <w:u w:val="none"/>
      </w:rPr>
    </w:lvl>
    <w:lvl w:ilvl="3">
      <w:start w:val="1"/>
      <w:numFmt w:val="lowerRoman"/>
      <w:lvlText w:val="(%4)"/>
      <w:lvlJc w:val="left"/>
      <w:pPr>
        <w:tabs>
          <w:tab w:val="num" w:pos="2892"/>
        </w:tabs>
        <w:ind w:left="2892" w:hanging="964"/>
      </w:pPr>
      <w:rPr>
        <w:rFonts w:ascii="Times New Roman" w:hAnsi="Times New Roman" w:hint="default"/>
        <w:b w:val="0"/>
        <w:i w:val="0"/>
        <w:sz w:val="20"/>
        <w:szCs w:val="20"/>
        <w:u w:val="none"/>
      </w:rPr>
    </w:lvl>
    <w:lvl w:ilvl="4">
      <w:start w:val="1"/>
      <w:numFmt w:val="upperLetter"/>
      <w:lvlText w:val="%5."/>
      <w:lvlJc w:val="left"/>
      <w:pPr>
        <w:tabs>
          <w:tab w:val="num" w:pos="3856"/>
        </w:tabs>
        <w:ind w:left="3856" w:hanging="964"/>
      </w:pPr>
      <w:rPr>
        <w:rFonts w:ascii="Times New Roman" w:hAnsi="Times New Roman" w:hint="default"/>
        <w:b w:val="0"/>
        <w:i w:val="0"/>
        <w:caps w:val="0"/>
        <w:sz w:val="20"/>
        <w:szCs w:val="20"/>
        <w:u w:val="none"/>
      </w:rPr>
    </w:lvl>
    <w:lvl w:ilvl="5">
      <w:start w:val="1"/>
      <w:numFmt w:val="decimal"/>
      <w:lvlText w:val="%6)"/>
      <w:lvlJc w:val="left"/>
      <w:pPr>
        <w:tabs>
          <w:tab w:val="num" w:pos="4820"/>
        </w:tabs>
        <w:ind w:left="4820" w:hanging="964"/>
      </w:pPr>
      <w:rPr>
        <w:rFonts w:ascii="Times New Roman" w:hAnsi="Times New Roman" w:hint="default"/>
        <w:b w:val="0"/>
        <w:i w:val="0"/>
        <w:sz w:val="20"/>
        <w:u w:val="none"/>
      </w:rPr>
    </w:lvl>
    <w:lvl w:ilvl="6">
      <w:start w:val="1"/>
      <w:numFmt w:val="lowerLetter"/>
      <w:lvlText w:val="%7)"/>
      <w:lvlJc w:val="left"/>
      <w:pPr>
        <w:tabs>
          <w:tab w:val="num" w:pos="5783"/>
        </w:tabs>
        <w:ind w:left="5783" w:hanging="963"/>
      </w:pPr>
      <w:rPr>
        <w:rFonts w:hint="default"/>
        <w:b w:val="0"/>
        <w:i w:val="0"/>
        <w:u w:val="none"/>
      </w:rPr>
    </w:lvl>
    <w:lvl w:ilvl="7">
      <w:start w:val="1"/>
      <w:numFmt w:val="lowerRoman"/>
      <w:lvlText w:val="%8)"/>
      <w:lvlJc w:val="left"/>
      <w:pPr>
        <w:tabs>
          <w:tab w:val="num" w:pos="6747"/>
        </w:tabs>
        <w:ind w:left="6747" w:hanging="964"/>
      </w:pPr>
      <w:rPr>
        <w:rFonts w:hint="default"/>
        <w:b w:val="0"/>
        <w:i w:val="0"/>
        <w:u w:val="none"/>
      </w:rPr>
    </w:lvl>
    <w:lvl w:ilvl="8">
      <w:start w:val="1"/>
      <w:numFmt w:val="none"/>
      <w:lvlRestart w:val="0"/>
      <w:suff w:val="nothing"/>
      <w:lvlText w:val=""/>
      <w:lvlJc w:val="left"/>
      <w:pPr>
        <w:ind w:left="0" w:firstLine="0"/>
      </w:pPr>
      <w:rPr>
        <w:rFonts w:hint="default"/>
      </w:rPr>
    </w:lvl>
  </w:abstractNum>
  <w:abstractNum w:abstractNumId="27" w15:restartNumberingAfterBreak="0">
    <w:nsid w:val="1EAB3E68"/>
    <w:multiLevelType w:val="multilevel"/>
    <w:tmpl w:val="20AA870C"/>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28" w15:restartNumberingAfterBreak="0">
    <w:nsid w:val="1F27592F"/>
    <w:multiLevelType w:val="hybridMultilevel"/>
    <w:tmpl w:val="79FE6FBA"/>
    <w:lvl w:ilvl="0" w:tplc="1DBAE36E">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1FEE1888"/>
    <w:multiLevelType w:val="hybridMultilevel"/>
    <w:tmpl w:val="E588565A"/>
    <w:lvl w:ilvl="0" w:tplc="FEA6ED7A">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22705379"/>
    <w:multiLevelType w:val="hybridMultilevel"/>
    <w:tmpl w:val="FE5A8842"/>
    <w:lvl w:ilvl="0" w:tplc="D07A7004">
      <w:start w:val="1"/>
      <w:numFmt w:val="decimal"/>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2AF3FE0"/>
    <w:multiLevelType w:val="hybridMultilevel"/>
    <w:tmpl w:val="D8724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24172E83"/>
    <w:multiLevelType w:val="hybridMultilevel"/>
    <w:tmpl w:val="FE5A8842"/>
    <w:lvl w:ilvl="0" w:tplc="FFFFFFFF">
      <w:start w:val="1"/>
      <w:numFmt w:val="decimal"/>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62877BB"/>
    <w:multiLevelType w:val="hybridMultilevel"/>
    <w:tmpl w:val="6CC63FFC"/>
    <w:lvl w:ilvl="0" w:tplc="E198300A">
      <w:start w:val="1"/>
      <w:numFmt w:val="lowerRoman"/>
      <w:lvlText w:val="(%1)"/>
      <w:lvlJc w:val="left"/>
      <w:pPr>
        <w:ind w:left="2345" w:hanging="360"/>
      </w:pPr>
      <w:rPr>
        <w:rFonts w:hint="default"/>
      </w:rPr>
    </w:lvl>
    <w:lvl w:ilvl="1" w:tplc="FFFFFFFF" w:tentative="1">
      <w:start w:val="1"/>
      <w:numFmt w:val="bullet"/>
      <w:lvlText w:val="o"/>
      <w:lvlJc w:val="left"/>
      <w:pPr>
        <w:ind w:left="3065" w:hanging="360"/>
      </w:pPr>
      <w:rPr>
        <w:rFonts w:ascii="Courier New" w:hAnsi="Courier New" w:cs="Courier New" w:hint="default"/>
      </w:rPr>
    </w:lvl>
    <w:lvl w:ilvl="2" w:tplc="FFFFFFFF" w:tentative="1">
      <w:start w:val="1"/>
      <w:numFmt w:val="bullet"/>
      <w:lvlText w:val=""/>
      <w:lvlJc w:val="left"/>
      <w:pPr>
        <w:ind w:left="3785" w:hanging="360"/>
      </w:pPr>
      <w:rPr>
        <w:rFonts w:ascii="Wingdings" w:hAnsi="Wingdings" w:hint="default"/>
      </w:rPr>
    </w:lvl>
    <w:lvl w:ilvl="3" w:tplc="FFFFFFFF" w:tentative="1">
      <w:start w:val="1"/>
      <w:numFmt w:val="bullet"/>
      <w:lvlText w:val=""/>
      <w:lvlJc w:val="left"/>
      <w:pPr>
        <w:ind w:left="4505" w:hanging="360"/>
      </w:pPr>
      <w:rPr>
        <w:rFonts w:ascii="Symbol" w:hAnsi="Symbol" w:hint="default"/>
      </w:rPr>
    </w:lvl>
    <w:lvl w:ilvl="4" w:tplc="FFFFFFFF" w:tentative="1">
      <w:start w:val="1"/>
      <w:numFmt w:val="bullet"/>
      <w:lvlText w:val="o"/>
      <w:lvlJc w:val="left"/>
      <w:pPr>
        <w:ind w:left="5225" w:hanging="360"/>
      </w:pPr>
      <w:rPr>
        <w:rFonts w:ascii="Courier New" w:hAnsi="Courier New" w:cs="Courier New" w:hint="default"/>
      </w:rPr>
    </w:lvl>
    <w:lvl w:ilvl="5" w:tplc="FFFFFFFF" w:tentative="1">
      <w:start w:val="1"/>
      <w:numFmt w:val="bullet"/>
      <w:lvlText w:val=""/>
      <w:lvlJc w:val="left"/>
      <w:pPr>
        <w:ind w:left="5945" w:hanging="360"/>
      </w:pPr>
      <w:rPr>
        <w:rFonts w:ascii="Wingdings" w:hAnsi="Wingdings" w:hint="default"/>
      </w:rPr>
    </w:lvl>
    <w:lvl w:ilvl="6" w:tplc="FFFFFFFF" w:tentative="1">
      <w:start w:val="1"/>
      <w:numFmt w:val="bullet"/>
      <w:lvlText w:val=""/>
      <w:lvlJc w:val="left"/>
      <w:pPr>
        <w:ind w:left="6665" w:hanging="360"/>
      </w:pPr>
      <w:rPr>
        <w:rFonts w:ascii="Symbol" w:hAnsi="Symbol" w:hint="default"/>
      </w:rPr>
    </w:lvl>
    <w:lvl w:ilvl="7" w:tplc="FFFFFFFF" w:tentative="1">
      <w:start w:val="1"/>
      <w:numFmt w:val="bullet"/>
      <w:lvlText w:val="o"/>
      <w:lvlJc w:val="left"/>
      <w:pPr>
        <w:ind w:left="7385" w:hanging="360"/>
      </w:pPr>
      <w:rPr>
        <w:rFonts w:ascii="Courier New" w:hAnsi="Courier New" w:cs="Courier New" w:hint="default"/>
      </w:rPr>
    </w:lvl>
    <w:lvl w:ilvl="8" w:tplc="FFFFFFFF" w:tentative="1">
      <w:start w:val="1"/>
      <w:numFmt w:val="bullet"/>
      <w:lvlText w:val=""/>
      <w:lvlJc w:val="left"/>
      <w:pPr>
        <w:ind w:left="8105" w:hanging="360"/>
      </w:pPr>
      <w:rPr>
        <w:rFonts w:ascii="Wingdings" w:hAnsi="Wingdings" w:hint="default"/>
      </w:rPr>
    </w:lvl>
  </w:abstractNum>
  <w:abstractNum w:abstractNumId="34" w15:restartNumberingAfterBreak="0">
    <w:nsid w:val="26A71780"/>
    <w:multiLevelType w:val="multilevel"/>
    <w:tmpl w:val="E746EFB4"/>
    <w:styleLink w:val="DefenceHeading"/>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 w:ilvl="8">
      <w:start w:val="1"/>
      <w:numFmt w:val="none"/>
      <w:lvlRestart w:val="0"/>
      <w:pStyle w:val="DefenceHeading9"/>
      <w:suff w:val="nothing"/>
      <w:lvlText w:val=""/>
      <w:lvlJc w:val="left"/>
      <w:pPr>
        <w:ind w:left="964" w:firstLine="0"/>
      </w:pPr>
      <w:rPr>
        <w:rFonts w:ascii="CG Omega" w:hAnsi="CG Omega" w:hint="default"/>
        <w:b w:val="0"/>
        <w:i w:val="0"/>
        <w:sz w:val="20"/>
      </w:rPr>
    </w:lvl>
  </w:abstractNum>
  <w:abstractNum w:abstractNumId="35" w15:restartNumberingAfterBreak="0">
    <w:nsid w:val="282716FE"/>
    <w:multiLevelType w:val="multilevel"/>
    <w:tmpl w:val="E47E721E"/>
    <w:styleLink w:val="DefenceListBullet"/>
    <w:lvl w:ilvl="0">
      <w:start w:val="1"/>
      <w:numFmt w:val="bullet"/>
      <w:pStyle w:val="ListBullet"/>
      <w:lvlText w:val=""/>
      <w:lvlJc w:val="left"/>
      <w:pPr>
        <w:ind w:left="964" w:hanging="964"/>
      </w:pPr>
      <w:rPr>
        <w:rFonts w:ascii="Symbol" w:hAnsi="Symbol" w:hint="default"/>
        <w:color w:val="auto"/>
      </w:rPr>
    </w:lvl>
    <w:lvl w:ilvl="1">
      <w:start w:val="1"/>
      <w:numFmt w:val="bullet"/>
      <w:pStyle w:val="ListBullet2"/>
      <w:lvlText w:val=""/>
      <w:lvlJc w:val="left"/>
      <w:pPr>
        <w:ind w:left="1928" w:hanging="964"/>
      </w:pPr>
      <w:rPr>
        <w:rFonts w:ascii="Symbol" w:hAnsi="Symbol" w:hint="default"/>
        <w:color w:val="auto"/>
      </w:rPr>
    </w:lvl>
    <w:lvl w:ilvl="2">
      <w:numFmt w:val="bullet"/>
      <w:pStyle w:val="ListBullet3"/>
      <w:lvlText w:val=""/>
      <w:lvlJc w:val="left"/>
      <w:pPr>
        <w:ind w:left="2892" w:hanging="964"/>
      </w:pPr>
      <w:rPr>
        <w:rFonts w:ascii="Symbol" w:hAnsi="Symbol" w:hint="default"/>
        <w:color w:val="auto"/>
      </w:rPr>
    </w:lvl>
    <w:lvl w:ilvl="3">
      <w:start w:val="1"/>
      <w:numFmt w:val="bullet"/>
      <w:pStyle w:val="ListBullet4"/>
      <w:lvlText w:val=""/>
      <w:lvlJc w:val="left"/>
      <w:pPr>
        <w:ind w:left="3856" w:hanging="964"/>
      </w:pPr>
      <w:rPr>
        <w:rFonts w:ascii="Symbol" w:hAnsi="Symbol" w:hint="default"/>
        <w:color w:val="auto"/>
      </w:rPr>
    </w:lvl>
    <w:lvl w:ilvl="4">
      <w:start w:val="1"/>
      <w:numFmt w:val="bullet"/>
      <w:pStyle w:val="ListBullet5"/>
      <w:lvlText w:val=""/>
      <w:lvlJc w:val="left"/>
      <w:pPr>
        <w:ind w:left="4820" w:hanging="964"/>
      </w:pPr>
      <w:rPr>
        <w:rFonts w:ascii="Symbol" w:hAnsi="Symbol" w:hint="default"/>
        <w:color w:val="auto"/>
      </w:rPr>
    </w:lvl>
    <w:lvl w:ilvl="5">
      <w:numFmt w:val="none"/>
      <w:lvlText w:val=""/>
      <w:lvlJc w:val="left"/>
      <w:pPr>
        <w:tabs>
          <w:tab w:val="num" w:pos="360"/>
        </w:tabs>
        <w:ind w:left="5784" w:hanging="964"/>
      </w:pPr>
      <w:rPr>
        <w:rFonts w:hint="default"/>
      </w:rPr>
    </w:lvl>
    <w:lvl w:ilvl="6">
      <w:numFmt w:val="none"/>
      <w:lvlText w:val=""/>
      <w:lvlJc w:val="left"/>
      <w:pPr>
        <w:tabs>
          <w:tab w:val="num" w:pos="360"/>
        </w:tabs>
        <w:ind w:left="6748" w:hanging="964"/>
      </w:pPr>
      <w:rPr>
        <w:rFonts w:hint="default"/>
      </w:rPr>
    </w:lvl>
    <w:lvl w:ilvl="7">
      <w:numFmt w:val="none"/>
      <w:lvlText w:val=""/>
      <w:lvlJc w:val="left"/>
      <w:pPr>
        <w:tabs>
          <w:tab w:val="num" w:pos="360"/>
        </w:tabs>
        <w:ind w:left="7712" w:hanging="964"/>
      </w:pPr>
      <w:rPr>
        <w:rFonts w:hint="default"/>
      </w:rPr>
    </w:lvl>
    <w:lvl w:ilvl="8">
      <w:start w:val="1"/>
      <w:numFmt w:val="none"/>
      <w:lvlText w:val=""/>
      <w:lvlJc w:val="left"/>
      <w:pPr>
        <w:ind w:left="8676" w:hanging="964"/>
      </w:pPr>
      <w:rPr>
        <w:rFonts w:hint="default"/>
      </w:rPr>
    </w:lvl>
  </w:abstractNum>
  <w:abstractNum w:abstractNumId="36" w15:restartNumberingAfterBreak="0">
    <w:nsid w:val="2D6240FB"/>
    <w:multiLevelType w:val="multilevel"/>
    <w:tmpl w:val="C122E822"/>
    <w:styleLink w:val="DefenceHeadingNoTOC0"/>
    <w:lvl w:ilvl="0">
      <w:start w:val="1"/>
      <w:numFmt w:val="decimal"/>
      <w:lvlText w:val="%1."/>
      <w:lvlJc w:val="left"/>
      <w:pPr>
        <w:tabs>
          <w:tab w:val="num" w:pos="964"/>
        </w:tabs>
        <w:ind w:left="964" w:hanging="964"/>
      </w:pPr>
      <w:rPr>
        <w:rFonts w:ascii="Arial Bold" w:hAnsi="Arial Bold" w:hint="default"/>
        <w:b/>
        <w:i w:val="0"/>
        <w:sz w:val="22"/>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37" w15:restartNumberingAfterBreak="0">
    <w:nsid w:val="2E3C606A"/>
    <w:multiLevelType w:val="multilevel"/>
    <w:tmpl w:val="C122E822"/>
    <w:lvl w:ilvl="0">
      <w:start w:val="1"/>
      <w:numFmt w:val="decimal"/>
      <w:lvlText w:val="%1."/>
      <w:lvlJc w:val="left"/>
      <w:pPr>
        <w:tabs>
          <w:tab w:val="num" w:pos="964"/>
        </w:tabs>
        <w:ind w:left="964" w:hanging="964"/>
      </w:pPr>
      <w:rPr>
        <w:rFonts w:ascii="Arial Bold" w:hAnsi="Arial Bold" w:hint="default"/>
        <w:b/>
        <w:i w:val="0"/>
        <w:sz w:val="22"/>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38" w15:restartNumberingAfterBreak="0">
    <w:nsid w:val="325B7A15"/>
    <w:multiLevelType w:val="multilevel"/>
    <w:tmpl w:val="0C090025"/>
    <w:lvl w:ilvl="0">
      <w:start w:val="1"/>
      <w:numFmt w:val="decimal"/>
      <w:pStyle w:val="Heading1"/>
      <w:lvlText w:val="%1"/>
      <w:lvlJc w:val="left"/>
      <w:pPr>
        <w:ind w:left="432" w:hanging="432"/>
      </w:pPr>
      <w:rPr>
        <w:rFonts w:hint="default"/>
        <w:b/>
        <w:i w:val="0"/>
        <w:sz w:val="22"/>
      </w:rPr>
    </w:lvl>
    <w:lvl w:ilvl="1">
      <w:start w:val="1"/>
      <w:numFmt w:val="decimal"/>
      <w:pStyle w:val="Heading2"/>
      <w:lvlText w:val="%1.%2"/>
      <w:lvlJc w:val="left"/>
      <w:pPr>
        <w:ind w:left="576" w:hanging="576"/>
      </w:pPr>
      <w:rPr>
        <w:rFonts w:hint="default"/>
        <w:b/>
        <w:i w:val="0"/>
        <w:sz w:val="22"/>
      </w:rPr>
    </w:lvl>
    <w:lvl w:ilvl="2">
      <w:start w:val="1"/>
      <w:numFmt w:val="decimal"/>
      <w:pStyle w:val="Heading3"/>
      <w:lvlText w:val="%1.%2.%3"/>
      <w:lvlJc w:val="left"/>
      <w:pPr>
        <w:ind w:left="720" w:hanging="720"/>
      </w:pPr>
      <w:rPr>
        <w:rFonts w:hint="default"/>
        <w:b w:val="0"/>
        <w:i w:val="0"/>
        <w:sz w:val="20"/>
      </w:rPr>
    </w:lvl>
    <w:lvl w:ilvl="3">
      <w:start w:val="1"/>
      <w:numFmt w:val="decimal"/>
      <w:pStyle w:val="Heading4"/>
      <w:lvlText w:val="%1.%2.%3.%4"/>
      <w:lvlJc w:val="left"/>
      <w:pPr>
        <w:ind w:left="864" w:hanging="864"/>
      </w:pPr>
      <w:rPr>
        <w:rFonts w:hint="default"/>
        <w:b w:val="0"/>
        <w:i w:val="0"/>
        <w:sz w:val="20"/>
      </w:rPr>
    </w:lvl>
    <w:lvl w:ilvl="4">
      <w:start w:val="1"/>
      <w:numFmt w:val="decimal"/>
      <w:pStyle w:val="Heading5"/>
      <w:lvlText w:val="%1.%2.%3.%4.%5"/>
      <w:lvlJc w:val="left"/>
      <w:pPr>
        <w:ind w:left="1008" w:hanging="1008"/>
      </w:pPr>
      <w:rPr>
        <w:rFonts w:hint="default"/>
        <w:b w:val="0"/>
        <w:i w:val="0"/>
        <w:sz w:val="20"/>
      </w:rPr>
    </w:lvl>
    <w:lvl w:ilvl="5">
      <w:start w:val="1"/>
      <w:numFmt w:val="decimal"/>
      <w:pStyle w:val="Heading6"/>
      <w:lvlText w:val="%1.%2.%3.%4.%5.%6"/>
      <w:lvlJc w:val="left"/>
      <w:pPr>
        <w:ind w:left="1152" w:hanging="1152"/>
      </w:pPr>
      <w:rPr>
        <w:rFonts w:hint="default"/>
        <w:b w:val="0"/>
        <w:i w:val="0"/>
        <w:sz w:val="20"/>
      </w:rPr>
    </w:lvl>
    <w:lvl w:ilvl="6">
      <w:start w:val="1"/>
      <w:numFmt w:val="decimal"/>
      <w:pStyle w:val="Heading7"/>
      <w:lvlText w:val="%1.%2.%3.%4.%5.%6.%7"/>
      <w:lvlJc w:val="left"/>
      <w:pPr>
        <w:ind w:left="1296" w:hanging="1296"/>
      </w:pPr>
      <w:rPr>
        <w:rFonts w:hint="default"/>
        <w:b w:val="0"/>
        <w:i w:val="0"/>
        <w:sz w:val="20"/>
      </w:rPr>
    </w:lvl>
    <w:lvl w:ilvl="7">
      <w:start w:val="1"/>
      <w:numFmt w:val="decimal"/>
      <w:pStyle w:val="Heading8"/>
      <w:lvlText w:val="%1.%2.%3.%4.%5.%6.%7.%8"/>
      <w:lvlJc w:val="left"/>
      <w:pPr>
        <w:ind w:left="1440" w:hanging="1440"/>
      </w:pPr>
      <w:rPr>
        <w:rFonts w:hint="default"/>
        <w:b w:val="0"/>
        <w:i w:val="0"/>
        <w:sz w:val="20"/>
      </w:rPr>
    </w:lvl>
    <w:lvl w:ilvl="8">
      <w:start w:val="1"/>
      <w:numFmt w:val="decimal"/>
      <w:pStyle w:val="Heading9"/>
      <w:lvlText w:val="%1.%2.%3.%4.%5.%6.%7.%8.%9"/>
      <w:lvlJc w:val="left"/>
      <w:pPr>
        <w:ind w:left="1584" w:hanging="1584"/>
      </w:pPr>
      <w:rPr>
        <w:rFonts w:hint="default"/>
        <w:b/>
        <w:i w:val="0"/>
        <w:sz w:val="22"/>
      </w:rPr>
    </w:lvl>
  </w:abstractNum>
  <w:abstractNum w:abstractNumId="39" w15:restartNumberingAfterBreak="0">
    <w:nsid w:val="342B00BF"/>
    <w:multiLevelType w:val="hybridMultilevel"/>
    <w:tmpl w:val="32E86A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38276FFA"/>
    <w:multiLevelType w:val="multilevel"/>
    <w:tmpl w:val="1E785F4C"/>
    <w:lvl w:ilvl="0">
      <w:start w:val="1"/>
      <w:numFmt w:val="decimal"/>
      <w:pStyle w:val="DefenceHeadingNoTOC1"/>
      <w:lvlText w:val="%1."/>
      <w:lvlJc w:val="left"/>
      <w:pPr>
        <w:tabs>
          <w:tab w:val="num" w:pos="964"/>
        </w:tabs>
        <w:ind w:left="964" w:hanging="964"/>
      </w:pPr>
      <w:rPr>
        <w:i w:val="0"/>
        <w:iCs/>
      </w:rPr>
    </w:lvl>
    <w:lvl w:ilvl="1">
      <w:start w:val="1"/>
      <w:numFmt w:val="decimal"/>
      <w:pStyle w:val="DefenceHeadingNoTOC2"/>
      <w:lvlText w:val="%1.%2"/>
      <w:lvlJc w:val="left"/>
      <w:pPr>
        <w:tabs>
          <w:tab w:val="num" w:pos="964"/>
        </w:tabs>
        <w:ind w:left="964" w:hanging="964"/>
      </w:pPr>
      <w:rPr>
        <w:rFonts w:ascii="Arial Bold" w:hAnsi="Arial Bold" w:hint="default"/>
        <w:b/>
        <w:i w:val="0"/>
        <w:sz w:val="20"/>
      </w:rPr>
    </w:lvl>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41" w15:restartNumberingAfterBreak="0">
    <w:nsid w:val="3DD43E74"/>
    <w:multiLevelType w:val="hybridMultilevel"/>
    <w:tmpl w:val="3D6490EE"/>
    <w:lvl w:ilvl="0" w:tplc="6E08A14C">
      <w:start w:val="1"/>
      <w:numFmt w:val="bullet"/>
      <w:lvlText w:val=""/>
      <w:lvlJc w:val="left"/>
      <w:pPr>
        <w:ind w:left="720" w:hanging="360"/>
      </w:pPr>
      <w:rPr>
        <w:rFonts w:ascii="Symbol" w:hAnsi="Symbol"/>
      </w:rPr>
    </w:lvl>
    <w:lvl w:ilvl="1" w:tplc="591AC106">
      <w:start w:val="1"/>
      <w:numFmt w:val="bullet"/>
      <w:lvlText w:val=""/>
      <w:lvlJc w:val="left"/>
      <w:pPr>
        <w:ind w:left="720" w:hanging="360"/>
      </w:pPr>
      <w:rPr>
        <w:rFonts w:ascii="Symbol" w:hAnsi="Symbol"/>
      </w:rPr>
    </w:lvl>
    <w:lvl w:ilvl="2" w:tplc="7FCC4ED8">
      <w:start w:val="1"/>
      <w:numFmt w:val="bullet"/>
      <w:lvlText w:val=""/>
      <w:lvlJc w:val="left"/>
      <w:pPr>
        <w:ind w:left="720" w:hanging="360"/>
      </w:pPr>
      <w:rPr>
        <w:rFonts w:ascii="Symbol" w:hAnsi="Symbol"/>
      </w:rPr>
    </w:lvl>
    <w:lvl w:ilvl="3" w:tplc="3098B3D8">
      <w:start w:val="1"/>
      <w:numFmt w:val="bullet"/>
      <w:lvlText w:val=""/>
      <w:lvlJc w:val="left"/>
      <w:pPr>
        <w:ind w:left="720" w:hanging="360"/>
      </w:pPr>
      <w:rPr>
        <w:rFonts w:ascii="Symbol" w:hAnsi="Symbol"/>
      </w:rPr>
    </w:lvl>
    <w:lvl w:ilvl="4" w:tplc="EC867878">
      <w:start w:val="1"/>
      <w:numFmt w:val="bullet"/>
      <w:lvlText w:val=""/>
      <w:lvlJc w:val="left"/>
      <w:pPr>
        <w:ind w:left="720" w:hanging="360"/>
      </w:pPr>
      <w:rPr>
        <w:rFonts w:ascii="Symbol" w:hAnsi="Symbol"/>
      </w:rPr>
    </w:lvl>
    <w:lvl w:ilvl="5" w:tplc="23364AF4">
      <w:start w:val="1"/>
      <w:numFmt w:val="bullet"/>
      <w:lvlText w:val=""/>
      <w:lvlJc w:val="left"/>
      <w:pPr>
        <w:ind w:left="720" w:hanging="360"/>
      </w:pPr>
      <w:rPr>
        <w:rFonts w:ascii="Symbol" w:hAnsi="Symbol"/>
      </w:rPr>
    </w:lvl>
    <w:lvl w:ilvl="6" w:tplc="FB7A07DA">
      <w:start w:val="1"/>
      <w:numFmt w:val="bullet"/>
      <w:lvlText w:val=""/>
      <w:lvlJc w:val="left"/>
      <w:pPr>
        <w:ind w:left="720" w:hanging="360"/>
      </w:pPr>
      <w:rPr>
        <w:rFonts w:ascii="Symbol" w:hAnsi="Symbol"/>
      </w:rPr>
    </w:lvl>
    <w:lvl w:ilvl="7" w:tplc="9594DE1C">
      <w:start w:val="1"/>
      <w:numFmt w:val="bullet"/>
      <w:lvlText w:val=""/>
      <w:lvlJc w:val="left"/>
      <w:pPr>
        <w:ind w:left="720" w:hanging="360"/>
      </w:pPr>
      <w:rPr>
        <w:rFonts w:ascii="Symbol" w:hAnsi="Symbol"/>
      </w:rPr>
    </w:lvl>
    <w:lvl w:ilvl="8" w:tplc="7D349F88">
      <w:start w:val="1"/>
      <w:numFmt w:val="bullet"/>
      <w:lvlText w:val=""/>
      <w:lvlJc w:val="left"/>
      <w:pPr>
        <w:ind w:left="720" w:hanging="360"/>
      </w:pPr>
      <w:rPr>
        <w:rFonts w:ascii="Symbol" w:hAnsi="Symbol"/>
      </w:rPr>
    </w:lvl>
  </w:abstractNum>
  <w:abstractNum w:abstractNumId="42" w15:restartNumberingAfterBreak="0">
    <w:nsid w:val="3DE5412A"/>
    <w:multiLevelType w:val="hybridMultilevel"/>
    <w:tmpl w:val="E310A128"/>
    <w:lvl w:ilvl="0" w:tplc="D536FD74">
      <w:numFmt w:val="bullet"/>
      <w:lvlText w:val="-"/>
      <w:lvlJc w:val="left"/>
      <w:pPr>
        <w:tabs>
          <w:tab w:val="num" w:pos="720"/>
        </w:tabs>
        <w:ind w:left="720" w:hanging="360"/>
      </w:pPr>
      <w:rPr>
        <w:rFonts w:ascii="Times New Roman" w:eastAsia="Times New Roman" w:hAnsi="Times New Roman"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E1B4278"/>
    <w:multiLevelType w:val="hybridMultilevel"/>
    <w:tmpl w:val="ACA01964"/>
    <w:lvl w:ilvl="0" w:tplc="350EE412">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3E593029"/>
    <w:multiLevelType w:val="multilevel"/>
    <w:tmpl w:val="5C2442BA"/>
    <w:lvl w:ilvl="0">
      <w:start w:val="1"/>
      <w:numFmt w:val="decimal"/>
      <w:lvlText w:val="%1."/>
      <w:lvlJc w:val="left"/>
      <w:pPr>
        <w:tabs>
          <w:tab w:val="num" w:pos="964"/>
        </w:tabs>
        <w:ind w:left="964" w:hanging="964"/>
      </w:pPr>
      <w:rPr>
        <w:rFonts w:ascii="Times New Roman" w:hAnsi="Times New Roman" w:hint="default"/>
        <w:b w:val="0"/>
        <w:i w:val="0"/>
        <w:caps w:val="0"/>
        <w:sz w:val="20"/>
        <w:szCs w:val="20"/>
        <w:u w:val="none"/>
      </w:rPr>
    </w:lvl>
    <w:lvl w:ilvl="1">
      <w:start w:val="1"/>
      <w:numFmt w:val="decimal"/>
      <w:lvlText w:val="%1.%2"/>
      <w:lvlJc w:val="left"/>
      <w:pPr>
        <w:tabs>
          <w:tab w:val="num" w:pos="964"/>
        </w:tabs>
        <w:ind w:left="964" w:hanging="964"/>
      </w:pPr>
      <w:rPr>
        <w:rFonts w:ascii="Times New Roman" w:hAnsi="Times New Roman" w:hint="default"/>
        <w:b w:val="0"/>
        <w:i w:val="0"/>
        <w:caps w:val="0"/>
        <w:sz w:val="20"/>
        <w:szCs w:val="20"/>
        <w:u w:val="none"/>
      </w:rPr>
    </w:lvl>
    <w:lvl w:ilvl="2">
      <w:start w:val="1"/>
      <w:numFmt w:val="lowerLetter"/>
      <w:lvlText w:val="(%3)"/>
      <w:lvlJc w:val="left"/>
      <w:pPr>
        <w:tabs>
          <w:tab w:val="num" w:pos="1928"/>
        </w:tabs>
        <w:ind w:left="1928" w:hanging="964"/>
      </w:pPr>
      <w:rPr>
        <w:rFonts w:ascii="Times New Roman" w:hAnsi="Times New Roman" w:hint="default"/>
        <w:b w:val="0"/>
        <w:i w:val="0"/>
        <w:caps w:val="0"/>
        <w:sz w:val="20"/>
        <w:szCs w:val="20"/>
        <w:u w:val="none"/>
      </w:rPr>
    </w:lvl>
    <w:lvl w:ilvl="3">
      <w:start w:val="1"/>
      <w:numFmt w:val="lowerRoman"/>
      <w:lvlText w:val="(%4)"/>
      <w:lvlJc w:val="left"/>
      <w:pPr>
        <w:tabs>
          <w:tab w:val="num" w:pos="2892"/>
        </w:tabs>
        <w:ind w:left="2892" w:hanging="964"/>
      </w:pPr>
      <w:rPr>
        <w:rFonts w:ascii="Times New Roman" w:hAnsi="Times New Roman" w:hint="default"/>
        <w:b w:val="0"/>
        <w:i w:val="0"/>
        <w:sz w:val="20"/>
        <w:szCs w:val="20"/>
        <w:u w:val="none"/>
      </w:rPr>
    </w:lvl>
    <w:lvl w:ilvl="4">
      <w:start w:val="1"/>
      <w:numFmt w:val="upperLetter"/>
      <w:lvlText w:val="%5."/>
      <w:lvlJc w:val="left"/>
      <w:pPr>
        <w:tabs>
          <w:tab w:val="num" w:pos="3856"/>
        </w:tabs>
        <w:ind w:left="3856" w:hanging="964"/>
      </w:pPr>
      <w:rPr>
        <w:rFonts w:ascii="Times New Roman" w:hAnsi="Times New Roman" w:hint="default"/>
        <w:b w:val="0"/>
        <w:i w:val="0"/>
        <w:caps w:val="0"/>
        <w:sz w:val="20"/>
        <w:szCs w:val="20"/>
        <w:u w:val="none"/>
      </w:rPr>
    </w:lvl>
    <w:lvl w:ilvl="5">
      <w:start w:val="1"/>
      <w:numFmt w:val="decimal"/>
      <w:lvlText w:val="%6)"/>
      <w:lvlJc w:val="left"/>
      <w:pPr>
        <w:tabs>
          <w:tab w:val="num" w:pos="4820"/>
        </w:tabs>
        <w:ind w:left="4820" w:hanging="964"/>
      </w:pPr>
      <w:rPr>
        <w:rFonts w:ascii="Times New Roman" w:hAnsi="Times New Roman" w:hint="default"/>
        <w:b w:val="0"/>
        <w:i w:val="0"/>
        <w:sz w:val="20"/>
        <w:u w:val="none"/>
      </w:rPr>
    </w:lvl>
    <w:lvl w:ilvl="6">
      <w:start w:val="1"/>
      <w:numFmt w:val="lowerLetter"/>
      <w:lvlText w:val="%7)"/>
      <w:lvlJc w:val="left"/>
      <w:pPr>
        <w:tabs>
          <w:tab w:val="num" w:pos="5783"/>
        </w:tabs>
        <w:ind w:left="5783" w:hanging="963"/>
      </w:pPr>
      <w:rPr>
        <w:rFonts w:hint="default"/>
        <w:b w:val="0"/>
        <w:i w:val="0"/>
        <w:u w:val="none"/>
      </w:rPr>
    </w:lvl>
    <w:lvl w:ilvl="7">
      <w:start w:val="1"/>
      <w:numFmt w:val="lowerRoman"/>
      <w:lvlText w:val="%8)"/>
      <w:lvlJc w:val="left"/>
      <w:pPr>
        <w:tabs>
          <w:tab w:val="num" w:pos="6747"/>
        </w:tabs>
        <w:ind w:left="6747" w:hanging="964"/>
      </w:pPr>
      <w:rPr>
        <w:rFonts w:hint="default"/>
        <w:b w:val="0"/>
        <w:i w:val="0"/>
        <w:u w:val="none"/>
      </w:rPr>
    </w:lvl>
    <w:lvl w:ilvl="8">
      <w:start w:val="1"/>
      <w:numFmt w:val="none"/>
      <w:lvlRestart w:val="0"/>
      <w:suff w:val="nothing"/>
      <w:lvlText w:val=""/>
      <w:lvlJc w:val="left"/>
      <w:pPr>
        <w:ind w:left="0" w:firstLine="0"/>
      </w:pPr>
      <w:rPr>
        <w:rFonts w:hint="default"/>
      </w:rPr>
    </w:lvl>
  </w:abstractNum>
  <w:abstractNum w:abstractNumId="45" w15:restartNumberingAfterBreak="0">
    <w:nsid w:val="41175079"/>
    <w:multiLevelType w:val="hybridMultilevel"/>
    <w:tmpl w:val="6320544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46" w15:restartNumberingAfterBreak="0">
    <w:nsid w:val="424060E1"/>
    <w:multiLevelType w:val="hybridMultilevel"/>
    <w:tmpl w:val="55C6E09A"/>
    <w:lvl w:ilvl="0" w:tplc="350EE412">
      <w:start w:val="1"/>
      <w:numFmt w:val="decimal"/>
      <w:lvlText w:val="%1."/>
      <w:lvlJc w:val="left"/>
      <w:pPr>
        <w:ind w:left="502" w:hanging="360"/>
      </w:pPr>
      <w:rPr>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7" w15:restartNumberingAfterBreak="0">
    <w:nsid w:val="430443D6"/>
    <w:multiLevelType w:val="multilevel"/>
    <w:tmpl w:val="AE466702"/>
    <w:lvl w:ilvl="0">
      <w:start w:val="1"/>
      <w:numFmt w:val="decimal"/>
      <w:lvlText w:val="%1."/>
      <w:lvlJc w:val="left"/>
      <w:pPr>
        <w:tabs>
          <w:tab w:val="num" w:pos="964"/>
        </w:tabs>
        <w:ind w:left="964" w:hanging="964"/>
      </w:pPr>
      <w:rPr>
        <w:rFonts w:ascii="Times New Roman" w:hAnsi="Times New Roman" w:cs="Times New Roman" w:hint="default"/>
        <w:b w:val="0"/>
        <w:i w:val="0"/>
        <w:caps w:val="0"/>
        <w:sz w:val="20"/>
        <w:szCs w:val="20"/>
        <w:u w:val="none"/>
      </w:rPr>
    </w:lvl>
    <w:lvl w:ilvl="1">
      <w:start w:val="1"/>
      <w:numFmt w:val="decimal"/>
      <w:lvlText w:val="%1.%2"/>
      <w:lvlJc w:val="left"/>
      <w:pPr>
        <w:tabs>
          <w:tab w:val="num" w:pos="964"/>
        </w:tabs>
        <w:ind w:left="964" w:hanging="964"/>
      </w:pPr>
      <w:rPr>
        <w:rFonts w:ascii="Times New Roman" w:hAnsi="Times New Roman" w:cs="Times New Roman" w:hint="default"/>
        <w:b w:val="0"/>
        <w:i w:val="0"/>
        <w:caps w:val="0"/>
        <w:sz w:val="20"/>
        <w:szCs w:val="20"/>
        <w:u w:val="none"/>
      </w:rPr>
    </w:lvl>
    <w:lvl w:ilvl="2">
      <w:start w:val="1"/>
      <w:numFmt w:val="lowerLetter"/>
      <w:lvlText w:val="(%3)"/>
      <w:lvlJc w:val="left"/>
      <w:pPr>
        <w:tabs>
          <w:tab w:val="num" w:pos="1928"/>
        </w:tabs>
        <w:ind w:left="1928" w:hanging="964"/>
      </w:pPr>
      <w:rPr>
        <w:rFonts w:ascii="Times New Roman" w:hAnsi="Times New Roman" w:cs="Times New Roman" w:hint="default"/>
        <w:b w:val="0"/>
        <w:i w:val="0"/>
        <w:caps w:val="0"/>
        <w:sz w:val="20"/>
        <w:szCs w:val="20"/>
        <w:u w:val="none"/>
      </w:rPr>
    </w:lvl>
    <w:lvl w:ilvl="3">
      <w:start w:val="1"/>
      <w:numFmt w:val="lowerRoman"/>
      <w:lvlText w:val="(%4)"/>
      <w:lvlJc w:val="left"/>
      <w:pPr>
        <w:tabs>
          <w:tab w:val="num" w:pos="2892"/>
        </w:tabs>
        <w:ind w:left="2892" w:hanging="964"/>
      </w:pPr>
      <w:rPr>
        <w:rFonts w:ascii="Times New Roman" w:hAnsi="Times New Roman" w:cs="Times New Roman" w:hint="default"/>
        <w:b w:val="0"/>
        <w:i w:val="0"/>
        <w:sz w:val="20"/>
        <w:szCs w:val="20"/>
        <w:u w:val="none"/>
      </w:rPr>
    </w:lvl>
    <w:lvl w:ilvl="4">
      <w:start w:val="1"/>
      <w:numFmt w:val="upperLetter"/>
      <w:lvlText w:val="%5."/>
      <w:lvlJc w:val="left"/>
      <w:pPr>
        <w:tabs>
          <w:tab w:val="num" w:pos="3856"/>
        </w:tabs>
        <w:ind w:left="3856" w:hanging="964"/>
      </w:pPr>
      <w:rPr>
        <w:rFonts w:ascii="Times New Roman" w:hAnsi="Times New Roman" w:cs="Times New Roman" w:hint="default"/>
        <w:b w:val="0"/>
        <w:i w:val="0"/>
        <w:caps w:val="0"/>
        <w:sz w:val="20"/>
        <w:szCs w:val="20"/>
        <w:u w:val="none"/>
      </w:rPr>
    </w:lvl>
    <w:lvl w:ilvl="5">
      <w:start w:val="1"/>
      <w:numFmt w:val="decimal"/>
      <w:lvlText w:val="%6)"/>
      <w:lvlJc w:val="left"/>
      <w:pPr>
        <w:tabs>
          <w:tab w:val="num" w:pos="4820"/>
        </w:tabs>
        <w:ind w:left="4820" w:hanging="964"/>
      </w:pPr>
      <w:rPr>
        <w:rFonts w:cs="Times New Roman" w:hint="default"/>
        <w:b w:val="0"/>
        <w:i w:val="0"/>
        <w:u w:val="none"/>
      </w:rPr>
    </w:lvl>
    <w:lvl w:ilvl="6">
      <w:start w:val="1"/>
      <w:numFmt w:val="lowerLetter"/>
      <w:lvlText w:val="%7)"/>
      <w:lvlJc w:val="left"/>
      <w:pPr>
        <w:tabs>
          <w:tab w:val="num" w:pos="5783"/>
        </w:tabs>
        <w:ind w:left="5783" w:hanging="963"/>
      </w:pPr>
      <w:rPr>
        <w:rFonts w:cs="Times New Roman" w:hint="default"/>
        <w:b w:val="0"/>
        <w:i w:val="0"/>
        <w:u w:val="none"/>
      </w:rPr>
    </w:lvl>
    <w:lvl w:ilvl="7">
      <w:start w:val="1"/>
      <w:numFmt w:val="lowerRoman"/>
      <w:lvlText w:val="%8)"/>
      <w:lvlJc w:val="left"/>
      <w:pPr>
        <w:tabs>
          <w:tab w:val="num" w:pos="6747"/>
        </w:tabs>
        <w:ind w:left="6747" w:hanging="964"/>
      </w:pPr>
      <w:rPr>
        <w:rFonts w:cs="Times New Roman" w:hint="default"/>
        <w:b w:val="0"/>
        <w:i w:val="0"/>
        <w:u w:val="none"/>
      </w:rPr>
    </w:lvl>
    <w:lvl w:ilvl="8">
      <w:start w:val="1"/>
      <w:numFmt w:val="none"/>
      <w:lvlRestart w:val="0"/>
      <w:suff w:val="nothing"/>
      <w:lvlText w:val=""/>
      <w:lvlJc w:val="left"/>
      <w:rPr>
        <w:rFonts w:cs="Times New Roman" w:hint="default"/>
      </w:rPr>
    </w:lvl>
  </w:abstractNum>
  <w:abstractNum w:abstractNumId="48" w15:restartNumberingAfterBreak="0">
    <w:nsid w:val="453B306F"/>
    <w:multiLevelType w:val="hybridMultilevel"/>
    <w:tmpl w:val="55C6E09A"/>
    <w:lvl w:ilvl="0" w:tplc="350EE412">
      <w:start w:val="1"/>
      <w:numFmt w:val="decimal"/>
      <w:lvlText w:val="%1."/>
      <w:lvlJc w:val="left"/>
      <w:pPr>
        <w:ind w:left="502" w:hanging="360"/>
      </w:pPr>
      <w:rPr>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9" w15:restartNumberingAfterBreak="0">
    <w:nsid w:val="45D65E4E"/>
    <w:multiLevelType w:val="multilevel"/>
    <w:tmpl w:val="BE624602"/>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50" w15:restartNumberingAfterBreak="0">
    <w:nsid w:val="4A235673"/>
    <w:multiLevelType w:val="hybridMultilevel"/>
    <w:tmpl w:val="8C5667F4"/>
    <w:lvl w:ilvl="0" w:tplc="572A4626">
      <w:start w:val="1"/>
      <w:numFmt w:val="bullet"/>
      <w:lvlText w:val=""/>
      <w:lvlJc w:val="left"/>
      <w:pPr>
        <w:ind w:left="720" w:hanging="360"/>
      </w:pPr>
      <w:rPr>
        <w:rFonts w:ascii="Symbol" w:hAnsi="Symbol"/>
      </w:rPr>
    </w:lvl>
    <w:lvl w:ilvl="1" w:tplc="74FC8C18">
      <w:start w:val="1"/>
      <w:numFmt w:val="bullet"/>
      <w:lvlText w:val=""/>
      <w:lvlJc w:val="left"/>
      <w:pPr>
        <w:ind w:left="720" w:hanging="360"/>
      </w:pPr>
      <w:rPr>
        <w:rFonts w:ascii="Symbol" w:hAnsi="Symbol"/>
      </w:rPr>
    </w:lvl>
    <w:lvl w:ilvl="2" w:tplc="00A8A906">
      <w:start w:val="1"/>
      <w:numFmt w:val="bullet"/>
      <w:lvlText w:val=""/>
      <w:lvlJc w:val="left"/>
      <w:pPr>
        <w:ind w:left="720" w:hanging="360"/>
      </w:pPr>
      <w:rPr>
        <w:rFonts w:ascii="Symbol" w:hAnsi="Symbol"/>
      </w:rPr>
    </w:lvl>
    <w:lvl w:ilvl="3" w:tplc="E37A440A">
      <w:start w:val="1"/>
      <w:numFmt w:val="bullet"/>
      <w:lvlText w:val=""/>
      <w:lvlJc w:val="left"/>
      <w:pPr>
        <w:ind w:left="720" w:hanging="360"/>
      </w:pPr>
      <w:rPr>
        <w:rFonts w:ascii="Symbol" w:hAnsi="Symbol"/>
      </w:rPr>
    </w:lvl>
    <w:lvl w:ilvl="4" w:tplc="85C2064A">
      <w:start w:val="1"/>
      <w:numFmt w:val="bullet"/>
      <w:lvlText w:val=""/>
      <w:lvlJc w:val="left"/>
      <w:pPr>
        <w:ind w:left="720" w:hanging="360"/>
      </w:pPr>
      <w:rPr>
        <w:rFonts w:ascii="Symbol" w:hAnsi="Symbol"/>
      </w:rPr>
    </w:lvl>
    <w:lvl w:ilvl="5" w:tplc="C9649742">
      <w:start w:val="1"/>
      <w:numFmt w:val="bullet"/>
      <w:lvlText w:val=""/>
      <w:lvlJc w:val="left"/>
      <w:pPr>
        <w:ind w:left="720" w:hanging="360"/>
      </w:pPr>
      <w:rPr>
        <w:rFonts w:ascii="Symbol" w:hAnsi="Symbol"/>
      </w:rPr>
    </w:lvl>
    <w:lvl w:ilvl="6" w:tplc="4ADA16E4">
      <w:start w:val="1"/>
      <w:numFmt w:val="bullet"/>
      <w:lvlText w:val=""/>
      <w:lvlJc w:val="left"/>
      <w:pPr>
        <w:ind w:left="720" w:hanging="360"/>
      </w:pPr>
      <w:rPr>
        <w:rFonts w:ascii="Symbol" w:hAnsi="Symbol"/>
      </w:rPr>
    </w:lvl>
    <w:lvl w:ilvl="7" w:tplc="6ACEB922">
      <w:start w:val="1"/>
      <w:numFmt w:val="bullet"/>
      <w:lvlText w:val=""/>
      <w:lvlJc w:val="left"/>
      <w:pPr>
        <w:ind w:left="720" w:hanging="360"/>
      </w:pPr>
      <w:rPr>
        <w:rFonts w:ascii="Symbol" w:hAnsi="Symbol"/>
      </w:rPr>
    </w:lvl>
    <w:lvl w:ilvl="8" w:tplc="DFF0BE44">
      <w:start w:val="1"/>
      <w:numFmt w:val="bullet"/>
      <w:lvlText w:val=""/>
      <w:lvlJc w:val="left"/>
      <w:pPr>
        <w:ind w:left="720" w:hanging="360"/>
      </w:pPr>
      <w:rPr>
        <w:rFonts w:ascii="Symbol" w:hAnsi="Symbol"/>
      </w:rPr>
    </w:lvl>
  </w:abstractNum>
  <w:abstractNum w:abstractNumId="51" w15:restartNumberingAfterBreak="0">
    <w:nsid w:val="4E376178"/>
    <w:multiLevelType w:val="multilevel"/>
    <w:tmpl w:val="9D740294"/>
    <w:lvl w:ilvl="0">
      <w:start w:val="1"/>
      <w:numFmt w:val="upperLetter"/>
      <w:pStyle w:val="DefenceTenderScheduleHeading"/>
      <w:suff w:val="nothing"/>
      <w:lvlText w:val="Tender Schedule %1"/>
      <w:lvlJc w:val="left"/>
      <w:pPr>
        <w:ind w:left="0" w:firstLine="0"/>
      </w:pPr>
      <w:rPr>
        <w:rFonts w:ascii="Arial Bold" w:hAnsi="Arial Bold" w:cs="Times New Roman" w:hint="default"/>
        <w:b/>
        <w:bCs w:val="0"/>
        <w:i w:val="0"/>
        <w:iCs w:val="0"/>
        <w:caps/>
        <w:smallCaps w:val="0"/>
        <w:strike w:val="0"/>
        <w:dstrike w:val="0"/>
        <w:outline w:val="0"/>
        <w:shadow w:val="0"/>
        <w:emboss w:val="0"/>
        <w:imprint w:val="0"/>
        <w:noProof w:val="0"/>
        <w:vanish w:val="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Restart w:val="0"/>
      <w:suff w:val="nothing"/>
      <w:lvlText w:val=""/>
      <w:lvlJc w:val="left"/>
      <w:pPr>
        <w:ind w:left="0" w:firstLine="0"/>
      </w:pPr>
      <w:rPr>
        <w:rFonts w:ascii="Arial Bold" w:hAnsi="Arial Bold" w:hint="default"/>
        <w:b/>
        <w:i w:val="0"/>
        <w:sz w:val="28"/>
      </w:rPr>
    </w:lvl>
    <w:lvl w:ilvl="2">
      <w:start w:val="1"/>
      <w:numFmt w:val="none"/>
      <w:lvlText w:val=""/>
      <w:lvlJc w:val="righ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52" w15:restartNumberingAfterBreak="0">
    <w:nsid w:val="58BE4249"/>
    <w:multiLevelType w:val="multilevel"/>
    <w:tmpl w:val="20AA870C"/>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53" w15:restartNumberingAfterBreak="0">
    <w:nsid w:val="59130282"/>
    <w:multiLevelType w:val="multilevel"/>
    <w:tmpl w:val="F6CEF6FA"/>
    <w:lvl w:ilvl="0">
      <w:start w:val="1"/>
      <w:numFmt w:val="decimal"/>
      <w:pStyle w:val="DefencePartHeading"/>
      <w:suff w:val="nothing"/>
      <w:lvlText w:val="Part %1"/>
      <w:lvlJc w:val="left"/>
      <w:pPr>
        <w:ind w:left="0" w:firstLine="0"/>
      </w:pPr>
      <w:rPr>
        <w:rFonts w:cs="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1440" w:hanging="36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4" w15:restartNumberingAfterBreak="0">
    <w:nsid w:val="597244AA"/>
    <w:multiLevelType w:val="multilevel"/>
    <w:tmpl w:val="AD74D40A"/>
    <w:lvl w:ilvl="0">
      <w:start w:val="1"/>
      <w:numFmt w:val="decimal"/>
      <w:pStyle w:val="ExhibitHeading"/>
      <w:suff w:val="space"/>
      <w:lvlText w:val="Exhibit %1"/>
      <w:lvlJc w:val="left"/>
      <w:rPr>
        <w:rFonts w:ascii="Arial" w:hAnsi="Arial" w:cs="Times New Roman" w:hint="default"/>
        <w:b/>
        <w:i w:val="0"/>
        <w:sz w:val="24"/>
        <w:szCs w:val="24"/>
      </w:rPr>
    </w:lvl>
    <w:lvl w:ilvl="1">
      <w:start w:val="1"/>
      <w:numFmt w:val="decimal"/>
      <w:lvlText w:val="%1"/>
      <w:lvlJc w:val="left"/>
      <w:pPr>
        <w:tabs>
          <w:tab w:val="num" w:pos="792"/>
        </w:tabs>
        <w:ind w:left="792" w:hanging="432"/>
      </w:pPr>
      <w:rPr>
        <w:rFonts w:cs="Times New Roman" w:hint="default"/>
      </w:rPr>
    </w:lvl>
    <w:lvl w:ilvl="2">
      <w:start w:val="1"/>
      <w:numFmt w:val="decimal"/>
      <w:lvlText w:val="%1"/>
      <w:lvlJc w:val="left"/>
      <w:pPr>
        <w:tabs>
          <w:tab w:val="num" w:pos="1224"/>
        </w:tabs>
        <w:ind w:left="1224" w:hanging="504"/>
      </w:pPr>
      <w:rPr>
        <w:rFonts w:cs="Times New Roman" w:hint="default"/>
      </w:rPr>
    </w:lvl>
    <w:lvl w:ilvl="3">
      <w:start w:val="1"/>
      <w:numFmt w:val="decimal"/>
      <w:lvlText w:val="%1"/>
      <w:lvlJc w:val="left"/>
      <w:pPr>
        <w:tabs>
          <w:tab w:val="num" w:pos="1800"/>
        </w:tabs>
        <w:ind w:left="1728" w:hanging="648"/>
      </w:pPr>
      <w:rPr>
        <w:rFonts w:cs="Times New Roman" w:hint="default"/>
      </w:rPr>
    </w:lvl>
    <w:lvl w:ilvl="4">
      <w:start w:val="1"/>
      <w:numFmt w:val="decimal"/>
      <w:lvlText w:val="%1"/>
      <w:lvlJc w:val="left"/>
      <w:pPr>
        <w:tabs>
          <w:tab w:val="num" w:pos="2520"/>
        </w:tabs>
        <w:ind w:left="2232" w:hanging="792"/>
      </w:pPr>
      <w:rPr>
        <w:rFonts w:cs="Times New Roman" w:hint="default"/>
      </w:rPr>
    </w:lvl>
    <w:lvl w:ilvl="5">
      <w:start w:val="1"/>
      <w:numFmt w:val="decimal"/>
      <w:lvlText w:val="%1"/>
      <w:lvlJc w:val="left"/>
      <w:pPr>
        <w:tabs>
          <w:tab w:val="num" w:pos="2880"/>
        </w:tabs>
        <w:ind w:left="2736" w:hanging="936"/>
      </w:pPr>
      <w:rPr>
        <w:rFonts w:cs="Times New Roman" w:hint="default"/>
      </w:rPr>
    </w:lvl>
    <w:lvl w:ilvl="6">
      <w:start w:val="1"/>
      <w:numFmt w:val="decimal"/>
      <w:lvlText w:val="%1"/>
      <w:lvlJc w:val="left"/>
      <w:pPr>
        <w:tabs>
          <w:tab w:val="num" w:pos="3600"/>
        </w:tabs>
        <w:ind w:left="3240" w:hanging="1080"/>
      </w:pPr>
      <w:rPr>
        <w:rFonts w:cs="Times New Roman" w:hint="default"/>
      </w:rPr>
    </w:lvl>
    <w:lvl w:ilvl="7">
      <w:start w:val="1"/>
      <w:numFmt w:val="decimal"/>
      <w:lvlText w:val="%1"/>
      <w:lvlJc w:val="left"/>
      <w:pPr>
        <w:tabs>
          <w:tab w:val="num" w:pos="3960"/>
        </w:tabs>
        <w:ind w:left="3744" w:hanging="1224"/>
      </w:pPr>
      <w:rPr>
        <w:rFonts w:cs="Times New Roman" w:hint="default"/>
      </w:rPr>
    </w:lvl>
    <w:lvl w:ilvl="8">
      <w:start w:val="1"/>
      <w:numFmt w:val="decimal"/>
      <w:lvlText w:val="%1"/>
      <w:lvlJc w:val="left"/>
      <w:pPr>
        <w:tabs>
          <w:tab w:val="num" w:pos="4680"/>
        </w:tabs>
        <w:ind w:left="4320" w:hanging="1440"/>
      </w:pPr>
      <w:rPr>
        <w:rFonts w:cs="Times New Roman" w:hint="default"/>
      </w:rPr>
    </w:lvl>
  </w:abstractNum>
  <w:abstractNum w:abstractNumId="55" w15:restartNumberingAfterBreak="0">
    <w:nsid w:val="5CB97CAF"/>
    <w:multiLevelType w:val="hybridMultilevel"/>
    <w:tmpl w:val="38FC77D6"/>
    <w:lvl w:ilvl="0" w:tplc="FEA6ED7A">
      <w:start w:val="1"/>
      <w:numFmt w:val="upperLetter"/>
      <w:lvlText w:val="(%1)"/>
      <w:lvlJc w:val="left"/>
      <w:pPr>
        <w:ind w:left="770" w:hanging="360"/>
      </w:pPr>
      <w:rPr>
        <w:rFonts w:hint="default"/>
      </w:rPr>
    </w:lvl>
    <w:lvl w:ilvl="1" w:tplc="0C090019" w:tentative="1">
      <w:start w:val="1"/>
      <w:numFmt w:val="lowerLetter"/>
      <w:lvlText w:val="%2."/>
      <w:lvlJc w:val="left"/>
      <w:pPr>
        <w:ind w:left="1490" w:hanging="360"/>
      </w:pPr>
    </w:lvl>
    <w:lvl w:ilvl="2" w:tplc="0C09001B" w:tentative="1">
      <w:start w:val="1"/>
      <w:numFmt w:val="lowerRoman"/>
      <w:lvlText w:val="%3."/>
      <w:lvlJc w:val="right"/>
      <w:pPr>
        <w:ind w:left="2210" w:hanging="180"/>
      </w:pPr>
    </w:lvl>
    <w:lvl w:ilvl="3" w:tplc="0C09000F" w:tentative="1">
      <w:start w:val="1"/>
      <w:numFmt w:val="decimal"/>
      <w:lvlText w:val="%4."/>
      <w:lvlJc w:val="left"/>
      <w:pPr>
        <w:ind w:left="2930" w:hanging="360"/>
      </w:pPr>
    </w:lvl>
    <w:lvl w:ilvl="4" w:tplc="0C090019" w:tentative="1">
      <w:start w:val="1"/>
      <w:numFmt w:val="lowerLetter"/>
      <w:lvlText w:val="%5."/>
      <w:lvlJc w:val="left"/>
      <w:pPr>
        <w:ind w:left="3650" w:hanging="360"/>
      </w:pPr>
    </w:lvl>
    <w:lvl w:ilvl="5" w:tplc="0C09001B" w:tentative="1">
      <w:start w:val="1"/>
      <w:numFmt w:val="lowerRoman"/>
      <w:lvlText w:val="%6."/>
      <w:lvlJc w:val="right"/>
      <w:pPr>
        <w:ind w:left="4370" w:hanging="180"/>
      </w:pPr>
    </w:lvl>
    <w:lvl w:ilvl="6" w:tplc="0C09000F" w:tentative="1">
      <w:start w:val="1"/>
      <w:numFmt w:val="decimal"/>
      <w:lvlText w:val="%7."/>
      <w:lvlJc w:val="left"/>
      <w:pPr>
        <w:ind w:left="5090" w:hanging="360"/>
      </w:pPr>
    </w:lvl>
    <w:lvl w:ilvl="7" w:tplc="0C090019" w:tentative="1">
      <w:start w:val="1"/>
      <w:numFmt w:val="lowerLetter"/>
      <w:lvlText w:val="%8."/>
      <w:lvlJc w:val="left"/>
      <w:pPr>
        <w:ind w:left="5810" w:hanging="360"/>
      </w:pPr>
    </w:lvl>
    <w:lvl w:ilvl="8" w:tplc="0C09001B" w:tentative="1">
      <w:start w:val="1"/>
      <w:numFmt w:val="lowerRoman"/>
      <w:lvlText w:val="%9."/>
      <w:lvlJc w:val="right"/>
      <w:pPr>
        <w:ind w:left="6530" w:hanging="180"/>
      </w:pPr>
    </w:lvl>
  </w:abstractNum>
  <w:abstractNum w:abstractNumId="56" w15:restartNumberingAfterBreak="0">
    <w:nsid w:val="5E8154BD"/>
    <w:multiLevelType w:val="multilevel"/>
    <w:tmpl w:val="4948BB5C"/>
    <w:lvl w:ilvl="0">
      <w:start w:val="1"/>
      <w:numFmt w:val="decimal"/>
      <w:lvlRestart w:val="0"/>
      <w:lvlText w:val="%1."/>
      <w:lvlJc w:val="left"/>
      <w:pPr>
        <w:tabs>
          <w:tab w:val="num" w:pos="965"/>
        </w:tabs>
        <w:ind w:left="965" w:hanging="964"/>
      </w:pPr>
      <w:rPr>
        <w:rFonts w:ascii="Times New Roman" w:hAnsi="Times New Roman" w:cs="Times New Roman" w:hint="default"/>
        <w:b w:val="0"/>
        <w:i w:val="0"/>
        <w:caps/>
        <w:sz w:val="20"/>
        <w:szCs w:val="20"/>
        <w:u w:val="none"/>
      </w:rPr>
    </w:lvl>
    <w:lvl w:ilvl="1">
      <w:start w:val="1"/>
      <w:numFmt w:val="decimal"/>
      <w:lvlText w:val="%1.%2"/>
      <w:lvlJc w:val="left"/>
      <w:pPr>
        <w:tabs>
          <w:tab w:val="num" w:pos="965"/>
        </w:tabs>
        <w:ind w:left="965" w:hanging="964"/>
      </w:pPr>
      <w:rPr>
        <w:rFonts w:ascii="Times New Roman" w:hAnsi="Times New Roman" w:cs="Times New Roman" w:hint="default"/>
        <w:b w:val="0"/>
        <w:i w:val="0"/>
        <w:sz w:val="20"/>
        <w:szCs w:val="20"/>
        <w:u w:val="none"/>
      </w:rPr>
    </w:lvl>
    <w:lvl w:ilvl="2">
      <w:start w:val="1"/>
      <w:numFmt w:val="lowerLetter"/>
      <w:lvlText w:val="(%3)"/>
      <w:lvlJc w:val="left"/>
      <w:pPr>
        <w:tabs>
          <w:tab w:val="num" w:pos="1100"/>
        </w:tabs>
        <w:ind w:left="2064" w:hanging="964"/>
      </w:pPr>
      <w:rPr>
        <w:rFonts w:ascii="Times New Roman" w:hAnsi="Times New Roman" w:cs="Times New Roman" w:hint="default"/>
        <w:b w:val="0"/>
        <w:i w:val="0"/>
        <w:sz w:val="20"/>
        <w:szCs w:val="20"/>
        <w:u w:val="none"/>
      </w:rPr>
    </w:lvl>
    <w:lvl w:ilvl="3">
      <w:start w:val="1"/>
      <w:numFmt w:val="lowerRoman"/>
      <w:lvlText w:val="(%4)"/>
      <w:lvlJc w:val="left"/>
      <w:pPr>
        <w:tabs>
          <w:tab w:val="num" w:pos="965"/>
        </w:tabs>
        <w:ind w:left="2892" w:hanging="963"/>
      </w:pPr>
      <w:rPr>
        <w:rFonts w:ascii="Times New Roman" w:hAnsi="Times New Roman" w:cs="Times New Roman" w:hint="default"/>
        <w:b w:val="0"/>
        <w:i w:val="0"/>
        <w:sz w:val="20"/>
        <w:szCs w:val="20"/>
        <w:u w:val="none"/>
      </w:rPr>
    </w:lvl>
    <w:lvl w:ilvl="4">
      <w:start w:val="1"/>
      <w:numFmt w:val="upperLetter"/>
      <w:lvlText w:val="%5."/>
      <w:lvlJc w:val="left"/>
      <w:pPr>
        <w:tabs>
          <w:tab w:val="num" w:pos="964"/>
        </w:tabs>
        <w:ind w:left="3856" w:hanging="964"/>
      </w:pPr>
      <w:rPr>
        <w:rFonts w:ascii="Times New Roman" w:hAnsi="Times New Roman" w:cs="Times New Roman" w:hint="default"/>
        <w:b w:val="0"/>
        <w:i w:val="0"/>
        <w:sz w:val="20"/>
        <w:szCs w:val="20"/>
        <w:u w:val="none"/>
      </w:rPr>
    </w:lvl>
    <w:lvl w:ilvl="5">
      <w:start w:val="1"/>
      <w:numFmt w:val="decimal"/>
      <w:lvlText w:val="%6)"/>
      <w:lvlJc w:val="left"/>
      <w:pPr>
        <w:tabs>
          <w:tab w:val="num" w:pos="965"/>
        </w:tabs>
        <w:ind w:left="4820" w:hanging="964"/>
      </w:pPr>
      <w:rPr>
        <w:rFonts w:ascii="Times New Roman" w:hAnsi="Times New Roman" w:cs="Times New Roman" w:hint="default"/>
        <w:b w:val="0"/>
        <w:i w:val="0"/>
        <w:sz w:val="20"/>
        <w:szCs w:val="20"/>
        <w:u w:val="none"/>
      </w:rPr>
    </w:lvl>
    <w:lvl w:ilvl="6">
      <w:start w:val="1"/>
      <w:numFmt w:val="lowerLetter"/>
      <w:lvlText w:val="%7)"/>
      <w:lvlJc w:val="left"/>
      <w:pPr>
        <w:tabs>
          <w:tab w:val="num" w:pos="5784"/>
        </w:tabs>
        <w:ind w:left="5784" w:hanging="964"/>
      </w:pPr>
      <w:rPr>
        <w:rFonts w:ascii="Times New Roman" w:hAnsi="Times New Roman" w:cs="Times New Roman" w:hint="default"/>
        <w:b w:val="0"/>
        <w:i w:val="0"/>
        <w:sz w:val="22"/>
        <w:u w:val="none"/>
      </w:rPr>
    </w:lvl>
    <w:lvl w:ilvl="7">
      <w:start w:val="1"/>
      <w:numFmt w:val="lowerRoman"/>
      <w:lvlText w:val="%8)"/>
      <w:lvlJc w:val="left"/>
      <w:pPr>
        <w:tabs>
          <w:tab w:val="num" w:pos="6747"/>
        </w:tabs>
        <w:ind w:left="6747" w:hanging="963"/>
      </w:pPr>
      <w:rPr>
        <w:rFonts w:ascii="Times New Roman" w:hAnsi="Times New Roman" w:cs="Times New Roman" w:hint="default"/>
        <w:b w:val="0"/>
        <w:i w:val="0"/>
        <w:sz w:val="22"/>
        <w:u w:val="none"/>
      </w:rPr>
    </w:lvl>
    <w:lvl w:ilvl="8">
      <w:start w:val="1"/>
      <w:numFmt w:val="none"/>
      <w:suff w:val="nothing"/>
      <w:lvlText w:val=""/>
      <w:lvlJc w:val="left"/>
      <w:pPr>
        <w:ind w:left="1"/>
      </w:pPr>
      <w:rPr>
        <w:rFonts w:ascii="Times New Roman" w:hAnsi="Times New Roman" w:cs="Times New Roman" w:hint="default"/>
        <w:b w:val="0"/>
        <w:i w:val="0"/>
        <w:sz w:val="24"/>
      </w:rPr>
    </w:lvl>
  </w:abstractNum>
  <w:abstractNum w:abstractNumId="57" w15:restartNumberingAfterBreak="0">
    <w:nsid w:val="63993352"/>
    <w:multiLevelType w:val="hybridMultilevel"/>
    <w:tmpl w:val="423C44B6"/>
    <w:lvl w:ilvl="0" w:tplc="7F60FB3C">
      <w:start w:val="1"/>
      <w:numFmt w:val="bullet"/>
      <w:lvlText w:val=""/>
      <w:lvlJc w:val="left"/>
      <w:pPr>
        <w:tabs>
          <w:tab w:val="num" w:pos="964"/>
        </w:tabs>
        <w:ind w:left="964" w:hanging="964"/>
      </w:pPr>
      <w:rPr>
        <w:rFonts w:ascii="Symbol" w:hAnsi="Symbol" w:hint="default"/>
      </w:rPr>
    </w:lvl>
    <w:lvl w:ilvl="1" w:tplc="93E42C7C">
      <w:start w:val="1"/>
      <w:numFmt w:val="upperLetter"/>
      <w:pStyle w:val="Recital"/>
      <w:lvlText w:val="%2."/>
      <w:lvlJc w:val="left"/>
      <w:pPr>
        <w:tabs>
          <w:tab w:val="num" w:pos="2044"/>
        </w:tabs>
        <w:ind w:left="2044" w:hanging="964"/>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4B8248A"/>
    <w:multiLevelType w:val="multilevel"/>
    <w:tmpl w:val="6A84A3FE"/>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rPr>
    </w:lvl>
    <w:lvl w:ilvl="3">
      <w:start w:val="1"/>
      <w:numFmt w:val="lowerLetter"/>
      <w:pStyle w:val="COTCOCLV4-ASDEFCON"/>
      <w:lvlText w:val="%4."/>
      <w:lvlJc w:val="left"/>
      <w:pPr>
        <w:tabs>
          <w:tab w:val="num" w:pos="1418"/>
        </w:tabs>
        <w:ind w:left="1418" w:hanging="567"/>
      </w:pPr>
      <w:rPr>
        <w:rFonts w:hint="default"/>
        <w:b w:val="0"/>
        <w:i w:val="0"/>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9" w15:restartNumberingAfterBreak="0">
    <w:nsid w:val="673E0D13"/>
    <w:multiLevelType w:val="hybridMultilevel"/>
    <w:tmpl w:val="E836DB9E"/>
    <w:lvl w:ilvl="0" w:tplc="D62A8D52">
      <w:start w:val="1"/>
      <w:numFmt w:val="decimal"/>
      <w:lvlText w:val="%1."/>
      <w:lvlJc w:val="left"/>
      <w:pPr>
        <w:ind w:left="360" w:hanging="360"/>
      </w:pPr>
      <w:rPr>
        <w:b/>
        <w:b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0" w15:restartNumberingAfterBreak="0">
    <w:nsid w:val="688D26AD"/>
    <w:multiLevelType w:val="multilevel"/>
    <w:tmpl w:val="35B24AE4"/>
    <w:numStyleLink w:val="CUNumber"/>
  </w:abstractNum>
  <w:abstractNum w:abstractNumId="61" w15:restartNumberingAfterBreak="0">
    <w:nsid w:val="6A772BD1"/>
    <w:multiLevelType w:val="multilevel"/>
    <w:tmpl w:val="FDC29F50"/>
    <w:lvl w:ilvl="0">
      <w:start w:val="1"/>
      <w:numFmt w:val="decimal"/>
      <w:lvlText w:val="%1."/>
      <w:lvlJc w:val="left"/>
      <w:pPr>
        <w:tabs>
          <w:tab w:val="num" w:pos="964"/>
        </w:tabs>
        <w:ind w:left="964" w:hanging="964"/>
      </w:pPr>
      <w:rPr>
        <w:rFonts w:cs="Times New Roman" w:hint="default"/>
        <w:b/>
        <w:i w:val="0"/>
        <w:sz w:val="22"/>
      </w:rPr>
    </w:lvl>
    <w:lvl w:ilvl="1">
      <w:start w:val="1"/>
      <w:numFmt w:val="decimal"/>
      <w:lvlText w:val="%1.%2"/>
      <w:lvlJc w:val="left"/>
      <w:pPr>
        <w:tabs>
          <w:tab w:val="num" w:pos="964"/>
        </w:tabs>
        <w:ind w:left="964" w:hanging="964"/>
      </w:pPr>
      <w:rPr>
        <w:rFonts w:ascii="Arial Bold" w:hAnsi="Arial Bold" w:cs="Times New Roman" w:hint="default"/>
        <w:b/>
        <w:i w:val="0"/>
        <w:sz w:val="22"/>
      </w:rPr>
    </w:lvl>
    <w:lvl w:ilvl="2">
      <w:start w:val="1"/>
      <w:numFmt w:val="lowerLetter"/>
      <w:lvlText w:val="(%3)"/>
      <w:lvlJc w:val="left"/>
      <w:pPr>
        <w:tabs>
          <w:tab w:val="num" w:pos="964"/>
        </w:tabs>
        <w:ind w:left="964" w:hanging="964"/>
      </w:pPr>
      <w:rPr>
        <w:rFonts w:cs="Times New Roman" w:hint="default"/>
      </w:rPr>
    </w:lvl>
    <w:lvl w:ilvl="3">
      <w:start w:val="1"/>
      <w:numFmt w:val="lowerRoman"/>
      <w:lvlText w:val="(%4)"/>
      <w:lvlJc w:val="left"/>
      <w:pPr>
        <w:tabs>
          <w:tab w:val="num" w:pos="1928"/>
        </w:tabs>
        <w:ind w:left="1928" w:hanging="964"/>
      </w:pPr>
      <w:rPr>
        <w:rFonts w:cs="Times New Roman" w:hint="default"/>
      </w:rPr>
    </w:lvl>
    <w:lvl w:ilvl="4">
      <w:start w:val="1"/>
      <w:numFmt w:val="upperLetter"/>
      <w:lvlText w:val="%5."/>
      <w:lvlJc w:val="left"/>
      <w:pPr>
        <w:tabs>
          <w:tab w:val="num" w:pos="2892"/>
        </w:tabs>
        <w:ind w:left="2892" w:hanging="964"/>
      </w:pPr>
      <w:rPr>
        <w:rFonts w:cs="Times New Roman" w:hint="default"/>
      </w:rPr>
    </w:lvl>
    <w:lvl w:ilvl="5">
      <w:start w:val="1"/>
      <w:numFmt w:val="decimal"/>
      <w:lvlText w:val="%6)"/>
      <w:lvlJc w:val="left"/>
      <w:pPr>
        <w:tabs>
          <w:tab w:val="num" w:pos="3856"/>
        </w:tabs>
        <w:ind w:left="3856" w:hanging="964"/>
      </w:pPr>
      <w:rPr>
        <w:rFonts w:cs="Times New Roman" w:hint="default"/>
      </w:rPr>
    </w:lvl>
    <w:lvl w:ilvl="6">
      <w:start w:val="1"/>
      <w:numFmt w:val="lowerLetter"/>
      <w:lvlText w:val="%7)"/>
      <w:lvlJc w:val="left"/>
      <w:pPr>
        <w:tabs>
          <w:tab w:val="num" w:pos="4820"/>
        </w:tabs>
        <w:ind w:left="4820" w:hanging="964"/>
      </w:pPr>
      <w:rPr>
        <w:rFonts w:cs="Times New Roman" w:hint="default"/>
      </w:rPr>
    </w:lvl>
    <w:lvl w:ilvl="7">
      <w:start w:val="1"/>
      <w:numFmt w:val="lowerRoman"/>
      <w:lvlText w:val="%8)"/>
      <w:lvlJc w:val="left"/>
      <w:pPr>
        <w:tabs>
          <w:tab w:val="num" w:pos="5783"/>
        </w:tabs>
        <w:ind w:left="5783" w:hanging="963"/>
      </w:pPr>
      <w:rPr>
        <w:rFonts w:cs="Times New Roman" w:hint="default"/>
      </w:rPr>
    </w:lvl>
    <w:lvl w:ilvl="8">
      <w:start w:val="1"/>
      <w:numFmt w:val="lowerRoman"/>
      <w:lvlText w:val="%9."/>
      <w:lvlJc w:val="left"/>
      <w:pPr>
        <w:tabs>
          <w:tab w:val="num" w:pos="6747"/>
        </w:tabs>
        <w:ind w:left="6747" w:hanging="964"/>
      </w:pPr>
      <w:rPr>
        <w:rFonts w:cs="Times New Roman" w:hint="default"/>
      </w:rPr>
    </w:lvl>
  </w:abstractNum>
  <w:abstractNum w:abstractNumId="62" w15:restartNumberingAfterBreak="0">
    <w:nsid w:val="6E5C0DF4"/>
    <w:multiLevelType w:val="multilevel"/>
    <w:tmpl w:val="8AFEB994"/>
    <w:lvl w:ilvl="0">
      <w:start w:val="1"/>
      <w:numFmt w:val="decimal"/>
      <w:lvlText w:val="%1."/>
      <w:lvlJc w:val="left"/>
      <w:pPr>
        <w:tabs>
          <w:tab w:val="num" w:pos="964"/>
        </w:tabs>
        <w:ind w:left="964" w:hanging="964"/>
      </w:pPr>
      <w:rPr>
        <w:rFonts w:ascii="Arial Bold" w:hAnsi="Arial Bold" w:hint="default"/>
        <w:b/>
        <w:i w:val="0"/>
        <w:caps/>
        <w:sz w:val="22"/>
        <w:szCs w:val="22"/>
        <w:u w:val="none"/>
      </w:rPr>
    </w:lvl>
    <w:lvl w:ilvl="1">
      <w:start w:val="1"/>
      <w:numFmt w:val="decimal"/>
      <w:lvlText w:val="%1.%2"/>
      <w:lvlJc w:val="left"/>
      <w:pPr>
        <w:tabs>
          <w:tab w:val="num" w:pos="964"/>
        </w:tabs>
        <w:ind w:left="964" w:hanging="964"/>
      </w:pPr>
      <w:rPr>
        <w:rFonts w:ascii="Arial Bold" w:hAnsi="Arial Bold" w:hint="default"/>
        <w:b/>
        <w:i w:val="0"/>
        <w:sz w:val="22"/>
        <w:szCs w:val="22"/>
        <w:u w:val="none"/>
      </w:rPr>
    </w:lvl>
    <w:lvl w:ilvl="2">
      <w:start w:val="1"/>
      <w:numFmt w:val="lowerLetter"/>
      <w:lvlText w:val="(%3)"/>
      <w:lvlJc w:val="left"/>
      <w:pPr>
        <w:tabs>
          <w:tab w:val="num" w:pos="964"/>
        </w:tabs>
        <w:ind w:left="964" w:hanging="964"/>
      </w:pPr>
      <w:rPr>
        <w:rFonts w:ascii="Times New Roman" w:hAnsi="Times New Roman" w:hint="default"/>
        <w:b w:val="0"/>
        <w:i w:val="0"/>
        <w:sz w:val="20"/>
        <w:szCs w:val="20"/>
        <w:u w:val="none"/>
      </w:rPr>
    </w:lvl>
    <w:lvl w:ilvl="3">
      <w:start w:val="1"/>
      <w:numFmt w:val="lowerRoman"/>
      <w:lvlText w:val="(%4)"/>
      <w:lvlJc w:val="left"/>
      <w:pPr>
        <w:tabs>
          <w:tab w:val="num" w:pos="1928"/>
        </w:tabs>
        <w:ind w:left="1928" w:hanging="964"/>
      </w:pPr>
      <w:rPr>
        <w:rFonts w:ascii="Times New Roman" w:hAnsi="Times New Roman" w:hint="default"/>
        <w:b w:val="0"/>
        <w:i w:val="0"/>
        <w:sz w:val="20"/>
        <w:szCs w:val="20"/>
        <w:u w:val="none"/>
      </w:rPr>
    </w:lvl>
    <w:lvl w:ilvl="4">
      <w:start w:val="1"/>
      <w:numFmt w:val="upperLetter"/>
      <w:lvlText w:val="%5."/>
      <w:lvlJc w:val="left"/>
      <w:pPr>
        <w:tabs>
          <w:tab w:val="num" w:pos="2892"/>
        </w:tabs>
        <w:ind w:left="2892" w:hanging="964"/>
      </w:pPr>
      <w:rPr>
        <w:rFonts w:ascii="Times New Roman" w:hAnsi="Times New Roman" w:hint="default"/>
        <w:b w:val="0"/>
        <w:i w:val="0"/>
        <w:sz w:val="20"/>
        <w:szCs w:val="20"/>
        <w:u w:val="none"/>
      </w:rPr>
    </w:lvl>
    <w:lvl w:ilvl="5">
      <w:start w:val="1"/>
      <w:numFmt w:val="decimal"/>
      <w:lvlText w:val="%6)"/>
      <w:lvlJc w:val="left"/>
      <w:pPr>
        <w:tabs>
          <w:tab w:val="num" w:pos="3856"/>
        </w:tabs>
        <w:ind w:left="3856" w:hanging="964"/>
      </w:pPr>
      <w:rPr>
        <w:rFonts w:ascii="Times New Roman" w:hAnsi="Times New Roman" w:hint="default"/>
        <w:b w:val="0"/>
        <w:i w:val="0"/>
        <w:sz w:val="20"/>
        <w:szCs w:val="20"/>
        <w:u w:val="none"/>
      </w:rPr>
    </w:lvl>
    <w:lvl w:ilvl="6">
      <w:start w:val="1"/>
      <w:numFmt w:val="lowerLetter"/>
      <w:lvlText w:val="%7)"/>
      <w:lvlJc w:val="left"/>
      <w:pPr>
        <w:tabs>
          <w:tab w:val="num" w:pos="4820"/>
        </w:tabs>
        <w:ind w:left="4820" w:hanging="964"/>
      </w:pPr>
      <w:rPr>
        <w:rFonts w:ascii="Times New Roman" w:hAnsi="Times New Roman" w:hint="default"/>
        <w:b w:val="0"/>
        <w:i w:val="0"/>
        <w:sz w:val="20"/>
        <w:szCs w:val="20"/>
        <w:u w:val="none"/>
      </w:rPr>
    </w:lvl>
    <w:lvl w:ilvl="7">
      <w:start w:val="1"/>
      <w:numFmt w:val="lowerRoman"/>
      <w:lvlText w:val="%8)"/>
      <w:lvlJc w:val="left"/>
      <w:pPr>
        <w:tabs>
          <w:tab w:val="num" w:pos="5783"/>
        </w:tabs>
        <w:ind w:left="5783" w:hanging="963"/>
      </w:pPr>
      <w:rPr>
        <w:rFonts w:ascii="Times New Roman" w:hAnsi="Times New Roman" w:hint="default"/>
        <w:b w:val="0"/>
        <w:i w:val="0"/>
        <w:sz w:val="20"/>
        <w:szCs w:val="20"/>
        <w:u w:val="none"/>
      </w:rPr>
    </w:lvl>
    <w:lvl w:ilvl="8">
      <w:start w:val="1"/>
      <w:numFmt w:val="none"/>
      <w:lvlRestart w:val="0"/>
      <w:suff w:val="nothing"/>
      <w:lvlText w:val=""/>
      <w:lvlJc w:val="left"/>
      <w:pPr>
        <w:ind w:left="964" w:firstLine="0"/>
      </w:pPr>
      <w:rPr>
        <w:rFonts w:ascii="CG Omega" w:hAnsi="CG Omega" w:hint="default"/>
        <w:b w:val="0"/>
        <w:i w:val="0"/>
        <w:sz w:val="20"/>
      </w:rPr>
    </w:lvl>
  </w:abstractNum>
  <w:abstractNum w:abstractNumId="63" w15:restartNumberingAfterBreak="0">
    <w:nsid w:val="6F4E4AF3"/>
    <w:multiLevelType w:val="multilevel"/>
    <w:tmpl w:val="4948BB5C"/>
    <w:lvl w:ilvl="0">
      <w:start w:val="1"/>
      <w:numFmt w:val="decimal"/>
      <w:lvlRestart w:val="0"/>
      <w:lvlText w:val="%1."/>
      <w:lvlJc w:val="left"/>
      <w:pPr>
        <w:tabs>
          <w:tab w:val="num" w:pos="965"/>
        </w:tabs>
        <w:ind w:left="965" w:hanging="964"/>
      </w:pPr>
      <w:rPr>
        <w:rFonts w:ascii="Times New Roman" w:hAnsi="Times New Roman" w:cs="Times New Roman" w:hint="default"/>
        <w:b w:val="0"/>
        <w:i w:val="0"/>
        <w:caps/>
        <w:sz w:val="20"/>
        <w:szCs w:val="20"/>
        <w:u w:val="none"/>
      </w:rPr>
    </w:lvl>
    <w:lvl w:ilvl="1">
      <w:start w:val="1"/>
      <w:numFmt w:val="decimal"/>
      <w:lvlText w:val="%1.%2"/>
      <w:lvlJc w:val="left"/>
      <w:pPr>
        <w:tabs>
          <w:tab w:val="num" w:pos="965"/>
        </w:tabs>
        <w:ind w:left="965" w:hanging="964"/>
      </w:pPr>
      <w:rPr>
        <w:rFonts w:ascii="Times New Roman" w:hAnsi="Times New Roman" w:cs="Times New Roman" w:hint="default"/>
        <w:b w:val="0"/>
        <w:i w:val="0"/>
        <w:sz w:val="20"/>
        <w:szCs w:val="20"/>
        <w:u w:val="none"/>
      </w:rPr>
    </w:lvl>
    <w:lvl w:ilvl="2">
      <w:start w:val="1"/>
      <w:numFmt w:val="lowerLetter"/>
      <w:lvlText w:val="(%3)"/>
      <w:lvlJc w:val="left"/>
      <w:pPr>
        <w:tabs>
          <w:tab w:val="num" w:pos="1100"/>
        </w:tabs>
        <w:ind w:left="2064" w:hanging="964"/>
      </w:pPr>
      <w:rPr>
        <w:rFonts w:ascii="Times New Roman" w:hAnsi="Times New Roman" w:cs="Times New Roman" w:hint="default"/>
        <w:b w:val="0"/>
        <w:i w:val="0"/>
        <w:sz w:val="20"/>
        <w:szCs w:val="20"/>
        <w:u w:val="none"/>
      </w:rPr>
    </w:lvl>
    <w:lvl w:ilvl="3">
      <w:start w:val="1"/>
      <w:numFmt w:val="lowerRoman"/>
      <w:lvlText w:val="(%4)"/>
      <w:lvlJc w:val="left"/>
      <w:pPr>
        <w:tabs>
          <w:tab w:val="num" w:pos="965"/>
        </w:tabs>
        <w:ind w:left="2892" w:hanging="963"/>
      </w:pPr>
      <w:rPr>
        <w:rFonts w:ascii="Times New Roman" w:hAnsi="Times New Roman" w:cs="Times New Roman" w:hint="default"/>
        <w:b w:val="0"/>
        <w:i w:val="0"/>
        <w:sz w:val="20"/>
        <w:szCs w:val="20"/>
        <w:u w:val="none"/>
      </w:rPr>
    </w:lvl>
    <w:lvl w:ilvl="4">
      <w:start w:val="1"/>
      <w:numFmt w:val="upperLetter"/>
      <w:lvlText w:val="%5."/>
      <w:lvlJc w:val="left"/>
      <w:pPr>
        <w:tabs>
          <w:tab w:val="num" w:pos="964"/>
        </w:tabs>
        <w:ind w:left="3856" w:hanging="964"/>
      </w:pPr>
      <w:rPr>
        <w:rFonts w:ascii="Times New Roman" w:hAnsi="Times New Roman" w:cs="Times New Roman" w:hint="default"/>
        <w:b w:val="0"/>
        <w:i w:val="0"/>
        <w:sz w:val="20"/>
        <w:szCs w:val="20"/>
        <w:u w:val="none"/>
      </w:rPr>
    </w:lvl>
    <w:lvl w:ilvl="5">
      <w:start w:val="1"/>
      <w:numFmt w:val="decimal"/>
      <w:lvlText w:val="%6)"/>
      <w:lvlJc w:val="left"/>
      <w:pPr>
        <w:tabs>
          <w:tab w:val="num" w:pos="965"/>
        </w:tabs>
        <w:ind w:left="4820" w:hanging="964"/>
      </w:pPr>
      <w:rPr>
        <w:rFonts w:ascii="Times New Roman" w:hAnsi="Times New Roman" w:cs="Times New Roman" w:hint="default"/>
        <w:b w:val="0"/>
        <w:i w:val="0"/>
        <w:sz w:val="20"/>
        <w:szCs w:val="20"/>
        <w:u w:val="none"/>
      </w:rPr>
    </w:lvl>
    <w:lvl w:ilvl="6">
      <w:start w:val="1"/>
      <w:numFmt w:val="lowerLetter"/>
      <w:lvlText w:val="%7)"/>
      <w:lvlJc w:val="left"/>
      <w:pPr>
        <w:tabs>
          <w:tab w:val="num" w:pos="5784"/>
        </w:tabs>
        <w:ind w:left="5784" w:hanging="964"/>
      </w:pPr>
      <w:rPr>
        <w:rFonts w:ascii="Times New Roman" w:hAnsi="Times New Roman" w:cs="Times New Roman" w:hint="default"/>
        <w:b w:val="0"/>
        <w:i w:val="0"/>
        <w:sz w:val="22"/>
        <w:u w:val="none"/>
      </w:rPr>
    </w:lvl>
    <w:lvl w:ilvl="7">
      <w:start w:val="1"/>
      <w:numFmt w:val="lowerRoman"/>
      <w:lvlText w:val="%8)"/>
      <w:lvlJc w:val="left"/>
      <w:pPr>
        <w:tabs>
          <w:tab w:val="num" w:pos="6747"/>
        </w:tabs>
        <w:ind w:left="6747" w:hanging="963"/>
      </w:pPr>
      <w:rPr>
        <w:rFonts w:ascii="Times New Roman" w:hAnsi="Times New Roman" w:cs="Times New Roman" w:hint="default"/>
        <w:b w:val="0"/>
        <w:i w:val="0"/>
        <w:sz w:val="22"/>
        <w:u w:val="none"/>
      </w:rPr>
    </w:lvl>
    <w:lvl w:ilvl="8">
      <w:start w:val="1"/>
      <w:numFmt w:val="none"/>
      <w:suff w:val="nothing"/>
      <w:lvlText w:val=""/>
      <w:lvlJc w:val="left"/>
      <w:pPr>
        <w:ind w:left="1"/>
      </w:pPr>
      <w:rPr>
        <w:rFonts w:ascii="Times New Roman" w:hAnsi="Times New Roman" w:cs="Times New Roman" w:hint="default"/>
        <w:b w:val="0"/>
        <w:i w:val="0"/>
        <w:sz w:val="24"/>
      </w:rPr>
    </w:lvl>
  </w:abstractNum>
  <w:abstractNum w:abstractNumId="64" w15:restartNumberingAfterBreak="0">
    <w:nsid w:val="7A696F60"/>
    <w:multiLevelType w:val="multilevel"/>
    <w:tmpl w:val="BE624602"/>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65" w15:restartNumberingAfterBreak="0">
    <w:nsid w:val="7B3D38B1"/>
    <w:multiLevelType w:val="hybridMultilevel"/>
    <w:tmpl w:val="0B9230B6"/>
    <w:lvl w:ilvl="0" w:tplc="0C09000F">
      <w:start w:val="1"/>
      <w:numFmt w:val="decimal"/>
      <w:lvlText w:val="%1."/>
      <w:lvlJc w:val="left"/>
      <w:pPr>
        <w:ind w:left="720" w:hanging="360"/>
      </w:pPr>
      <w:rPr>
        <w:rFonts w:hint="default"/>
        <w:b w:val="0"/>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7C657A7A"/>
    <w:multiLevelType w:val="hybridMultilevel"/>
    <w:tmpl w:val="4918B5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66480445">
    <w:abstractNumId w:val="57"/>
  </w:num>
  <w:num w:numId="2" w16cid:durableId="81991852">
    <w:abstractNumId w:val="22"/>
  </w:num>
  <w:num w:numId="3" w16cid:durableId="1691419105">
    <w:abstractNumId w:val="54"/>
  </w:num>
  <w:num w:numId="4" w16cid:durableId="804078464">
    <w:abstractNumId w:val="63"/>
    <w:lvlOverride w:ilvl="0">
      <w:startOverride w:val="1"/>
      <w:lvl w:ilvl="0">
        <w:start w:val="1"/>
        <w:numFmt w:val="decimal"/>
        <w:lvlRestart w:val="0"/>
        <w:lvlText w:val="%1."/>
        <w:lvlJc w:val="left"/>
        <w:pPr>
          <w:tabs>
            <w:tab w:val="num" w:pos="965"/>
          </w:tabs>
          <w:ind w:left="965" w:hanging="964"/>
        </w:pPr>
        <w:rPr>
          <w:rFonts w:ascii="Times New Roman" w:hAnsi="Times New Roman" w:cs="Times New Roman" w:hint="default"/>
          <w:b w:val="0"/>
          <w:i w:val="0"/>
          <w:caps/>
          <w:sz w:val="20"/>
          <w:szCs w:val="20"/>
          <w:u w:val="none"/>
        </w:rPr>
      </w:lvl>
    </w:lvlOverride>
    <w:lvlOverride w:ilvl="1">
      <w:startOverride w:val="1"/>
      <w:lvl w:ilvl="1">
        <w:start w:val="1"/>
        <w:numFmt w:val="decimal"/>
        <w:lvlText w:val="%1.%2"/>
        <w:lvlJc w:val="left"/>
        <w:pPr>
          <w:tabs>
            <w:tab w:val="num" w:pos="965"/>
          </w:tabs>
          <w:ind w:left="965" w:hanging="964"/>
        </w:pPr>
        <w:rPr>
          <w:rFonts w:ascii="Times New Roman" w:hAnsi="Times New Roman" w:cs="Times New Roman" w:hint="default"/>
          <w:b w:val="0"/>
          <w:i w:val="0"/>
          <w:sz w:val="20"/>
          <w:szCs w:val="20"/>
          <w:u w:val="none"/>
        </w:rPr>
      </w:lvl>
    </w:lvlOverride>
    <w:lvlOverride w:ilvl="2">
      <w:startOverride w:val="1"/>
      <w:lvl w:ilvl="2">
        <w:start w:val="1"/>
        <w:numFmt w:val="lowerLetter"/>
        <w:lvlText w:val="(%3)"/>
        <w:lvlJc w:val="left"/>
        <w:pPr>
          <w:tabs>
            <w:tab w:val="num" w:pos="965"/>
          </w:tabs>
          <w:ind w:left="1929" w:hanging="964"/>
        </w:pPr>
        <w:rPr>
          <w:rFonts w:ascii="Times New Roman" w:hAnsi="Times New Roman" w:cs="Times New Roman" w:hint="default"/>
          <w:b w:val="0"/>
          <w:i w:val="0"/>
          <w:sz w:val="20"/>
          <w:szCs w:val="20"/>
          <w:u w:val="none"/>
        </w:rPr>
      </w:lvl>
    </w:lvlOverride>
    <w:lvlOverride w:ilvl="3">
      <w:startOverride w:val="1"/>
      <w:lvl w:ilvl="3">
        <w:start w:val="1"/>
        <w:numFmt w:val="lowerRoman"/>
        <w:lvlText w:val="(%4)"/>
        <w:lvlJc w:val="left"/>
        <w:pPr>
          <w:tabs>
            <w:tab w:val="num" w:pos="965"/>
          </w:tabs>
          <w:ind w:left="2892" w:hanging="963"/>
        </w:pPr>
        <w:rPr>
          <w:rFonts w:ascii="Times New Roman" w:hAnsi="Times New Roman" w:cs="Times New Roman" w:hint="default"/>
          <w:b w:val="0"/>
          <w:i w:val="0"/>
          <w:sz w:val="20"/>
          <w:szCs w:val="20"/>
          <w:u w:val="none"/>
        </w:rPr>
      </w:lvl>
    </w:lvlOverride>
    <w:lvlOverride w:ilvl="4">
      <w:startOverride w:val="1"/>
      <w:lvl w:ilvl="4">
        <w:start w:val="1"/>
        <w:numFmt w:val="upperLetter"/>
        <w:lvlText w:val="%5."/>
        <w:lvlJc w:val="left"/>
        <w:pPr>
          <w:tabs>
            <w:tab w:val="num" w:pos="964"/>
          </w:tabs>
          <w:ind w:left="3856" w:hanging="964"/>
        </w:pPr>
        <w:rPr>
          <w:rFonts w:ascii="Times New Roman" w:hAnsi="Times New Roman" w:cs="Times New Roman" w:hint="default"/>
          <w:b w:val="0"/>
          <w:i w:val="0"/>
          <w:sz w:val="20"/>
          <w:szCs w:val="20"/>
          <w:u w:val="none"/>
        </w:rPr>
      </w:lvl>
    </w:lvlOverride>
    <w:lvlOverride w:ilvl="5">
      <w:startOverride w:val="1"/>
      <w:lvl w:ilvl="5">
        <w:start w:val="1"/>
        <w:numFmt w:val="decimal"/>
        <w:lvlText w:val="%6)"/>
        <w:lvlJc w:val="left"/>
        <w:pPr>
          <w:tabs>
            <w:tab w:val="num" w:pos="965"/>
          </w:tabs>
          <w:ind w:left="4820" w:hanging="964"/>
        </w:pPr>
        <w:rPr>
          <w:rFonts w:ascii="Times New Roman" w:hAnsi="Times New Roman" w:cs="Times New Roman" w:hint="default"/>
          <w:b w:val="0"/>
          <w:i w:val="0"/>
          <w:sz w:val="20"/>
          <w:szCs w:val="20"/>
          <w:u w:val="none"/>
        </w:rPr>
      </w:lvl>
    </w:lvlOverride>
    <w:lvlOverride w:ilvl="6">
      <w:startOverride w:val="1"/>
      <w:lvl w:ilvl="6">
        <w:start w:val="1"/>
        <w:numFmt w:val="lowerLetter"/>
        <w:lvlText w:val="%7)"/>
        <w:lvlJc w:val="left"/>
        <w:pPr>
          <w:tabs>
            <w:tab w:val="num" w:pos="5784"/>
          </w:tabs>
          <w:ind w:left="5784" w:hanging="964"/>
        </w:pPr>
        <w:rPr>
          <w:rFonts w:ascii="Times New Roman" w:hAnsi="Times New Roman" w:cs="Times New Roman" w:hint="default"/>
          <w:b w:val="0"/>
          <w:i w:val="0"/>
          <w:sz w:val="22"/>
          <w:u w:val="none"/>
        </w:rPr>
      </w:lvl>
    </w:lvlOverride>
    <w:lvlOverride w:ilvl="7">
      <w:startOverride w:val="1"/>
      <w:lvl w:ilvl="7">
        <w:start w:val="1"/>
        <w:numFmt w:val="lowerRoman"/>
        <w:lvlText w:val="%8)"/>
        <w:lvlJc w:val="left"/>
        <w:pPr>
          <w:tabs>
            <w:tab w:val="num" w:pos="6747"/>
          </w:tabs>
          <w:ind w:left="6747" w:hanging="963"/>
        </w:pPr>
        <w:rPr>
          <w:rFonts w:ascii="Times New Roman" w:hAnsi="Times New Roman" w:cs="Times New Roman" w:hint="default"/>
          <w:b w:val="0"/>
          <w:i w:val="0"/>
          <w:sz w:val="22"/>
          <w:u w:val="none"/>
        </w:rPr>
      </w:lvl>
    </w:lvlOverride>
    <w:lvlOverride w:ilvl="8">
      <w:startOverride w:val="1"/>
      <w:lvl w:ilvl="8">
        <w:start w:val="1"/>
        <w:numFmt w:val="none"/>
        <w:suff w:val="nothing"/>
        <w:lvlText w:val=""/>
        <w:lvlJc w:val="left"/>
        <w:pPr>
          <w:ind w:left="1"/>
        </w:pPr>
        <w:rPr>
          <w:rFonts w:ascii="Times New Roman" w:hAnsi="Times New Roman" w:cs="Times New Roman" w:hint="default"/>
          <w:b w:val="0"/>
          <w:i w:val="0"/>
          <w:sz w:val="24"/>
        </w:rPr>
      </w:lvl>
    </w:lvlOverride>
  </w:num>
  <w:num w:numId="5" w16cid:durableId="1763447462">
    <w:abstractNumId w:val="56"/>
  </w:num>
  <w:num w:numId="6" w16cid:durableId="1377974181">
    <w:abstractNumId w:val="38"/>
  </w:num>
  <w:num w:numId="7" w16cid:durableId="1346976431">
    <w:abstractNumId w:val="16"/>
  </w:num>
  <w:num w:numId="8" w16cid:durableId="7899061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81162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4700587">
    <w:abstractNumId w:val="16"/>
    <w:lvlOverride w:ilvl="0">
      <w:lvl w:ilvl="0">
        <w:start w:val="1"/>
        <w:numFmt w:val="decimal"/>
        <w:lvlText w:val="%1."/>
        <w:lvlJc w:val="left"/>
        <w:pPr>
          <w:tabs>
            <w:tab w:val="num" w:pos="964"/>
          </w:tabs>
          <w:ind w:left="964" w:hanging="964"/>
        </w:pPr>
        <w:rPr>
          <w:rFonts w:ascii="Times New Roman" w:hAnsi="Times New Roman" w:cs="Times New Roman" w:hint="default"/>
          <w:b/>
          <w:i w:val="0"/>
          <w:sz w:val="22"/>
        </w:rPr>
      </w:lvl>
    </w:lvlOverride>
  </w:num>
  <w:num w:numId="11" w16cid:durableId="578988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7110348">
    <w:abstractNumId w:val="42"/>
  </w:num>
  <w:num w:numId="13" w16cid:durableId="1203399739">
    <w:abstractNumId w:val="35"/>
  </w:num>
  <w:num w:numId="14" w16cid:durableId="223638051">
    <w:abstractNumId w:val="8"/>
    <w:lvlOverride w:ilvl="0">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Override>
    <w:lvlOverride w:ilvl="1">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Override>
    <w:lvlOverride w:ilvl="2">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Override>
    <w:lvlOverride w:ilvl="3">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Override>
    <w:lvlOverride w:ilvl="4">
      <w:lvl w:ilvl="4">
        <w:start w:val="1"/>
        <w:numFmt w:val="none"/>
        <w:lvlText w:val="%5"/>
        <w:lvlJc w:val="left"/>
        <w:pPr>
          <w:tabs>
            <w:tab w:val="num" w:pos="4584"/>
          </w:tabs>
          <w:ind w:left="4584" w:hanging="964"/>
        </w:pPr>
        <w:rPr>
          <w:rFonts w:hint="default"/>
          <w:b w:val="0"/>
          <w:i w:val="0"/>
          <w:u w:val="none"/>
        </w:rPr>
      </w:lvl>
    </w:lvlOverride>
    <w:lvlOverride w:ilvl="5">
      <w:lvl w:ilvl="5">
        <w:start w:val="1"/>
        <w:numFmt w:val="none"/>
        <w:lvlText w:val="%6"/>
        <w:lvlJc w:val="left"/>
        <w:pPr>
          <w:tabs>
            <w:tab w:val="num" w:pos="5548"/>
          </w:tabs>
          <w:ind w:left="5548" w:hanging="964"/>
        </w:pPr>
        <w:rPr>
          <w:rFonts w:hint="default"/>
          <w:b w:val="0"/>
          <w:i w:val="0"/>
          <w:u w:val="none"/>
        </w:rPr>
      </w:lvl>
    </w:lvlOverride>
    <w:lvlOverride w:ilvl="6">
      <w:lvl w:ilvl="6">
        <w:start w:val="1"/>
        <w:numFmt w:val="none"/>
        <w:lvlText w:val="%7"/>
        <w:lvlJc w:val="left"/>
        <w:pPr>
          <w:tabs>
            <w:tab w:val="num" w:pos="6511"/>
          </w:tabs>
          <w:ind w:left="6511" w:hanging="963"/>
        </w:pPr>
        <w:rPr>
          <w:rFonts w:hint="default"/>
          <w:b w:val="0"/>
          <w:i w:val="0"/>
          <w:u w:val="none"/>
        </w:rPr>
      </w:lvl>
    </w:lvlOverride>
    <w:lvlOverride w:ilvl="7">
      <w:lvl w:ilvl="7">
        <w:start w:val="1"/>
        <w:numFmt w:val="none"/>
        <w:lvlText w:val="%8"/>
        <w:lvlJc w:val="left"/>
        <w:pPr>
          <w:tabs>
            <w:tab w:val="num" w:pos="7475"/>
          </w:tabs>
          <w:ind w:left="7475" w:hanging="964"/>
        </w:pPr>
        <w:rPr>
          <w:rFonts w:hint="default"/>
          <w:b w:val="0"/>
          <w:i w:val="0"/>
          <w:u w:val="none"/>
        </w:rPr>
      </w:lvl>
    </w:lvlOverride>
    <w:lvlOverride w:ilvl="8">
      <w:lvl w:ilvl="8">
        <w:start w:val="1"/>
        <w:numFmt w:val="none"/>
        <w:lvlRestart w:val="0"/>
        <w:suff w:val="nothing"/>
        <w:lvlText w:val=""/>
        <w:lvlJc w:val="left"/>
        <w:pPr>
          <w:ind w:left="728" w:firstLine="0"/>
        </w:pPr>
        <w:rPr>
          <w:rFonts w:hint="default"/>
        </w:rPr>
      </w:lvl>
    </w:lvlOverride>
  </w:num>
  <w:num w:numId="15" w16cid:durableId="432089024">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6" w16cid:durableId="1232615724">
    <w:abstractNumId w:val="36"/>
  </w:num>
  <w:num w:numId="17" w16cid:durableId="1688601491">
    <w:abstractNumId w:val="40"/>
  </w:num>
  <w:num w:numId="18" w16cid:durableId="680425346">
    <w:abstractNumId w:val="13"/>
  </w:num>
  <w:num w:numId="19" w16cid:durableId="929267111">
    <w:abstractNumId w:val="34"/>
  </w:num>
  <w:num w:numId="20" w16cid:durableId="20107877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59559050">
    <w:abstractNumId w:val="40"/>
  </w:num>
  <w:num w:numId="22" w16cid:durableId="4083132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438607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37288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799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3944562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9014956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173925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082120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3844676">
    <w:abstractNumId w:val="61"/>
  </w:num>
  <w:num w:numId="31" w16cid:durableId="21362933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335749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96861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7822076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689236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94237995">
    <w:abstractNumId w:val="10"/>
  </w:num>
  <w:num w:numId="37" w16cid:durableId="1087993832">
    <w:abstractNumId w:val="48"/>
  </w:num>
  <w:num w:numId="38" w16cid:durableId="2100247857">
    <w:abstractNumId w:val="46"/>
  </w:num>
  <w:num w:numId="39" w16cid:durableId="93521371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065452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354675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515654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326930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237752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72705798">
    <w:abstractNumId w:val="58"/>
  </w:num>
  <w:num w:numId="46" w16cid:durableId="116011890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944268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496919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3378341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150831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26898386">
    <w:abstractNumId w:val="62"/>
  </w:num>
  <w:num w:numId="52" w16cid:durableId="1042755879">
    <w:abstractNumId w:val="17"/>
  </w:num>
  <w:num w:numId="53" w16cid:durableId="713773696">
    <w:abstractNumId w:val="40"/>
  </w:num>
  <w:num w:numId="54" w16cid:durableId="1749644133">
    <w:abstractNumId w:val="34"/>
  </w:num>
  <w:num w:numId="55" w16cid:durableId="188763781">
    <w:abstractNumId w:val="34"/>
  </w:num>
  <w:num w:numId="56" w16cid:durableId="1081023777">
    <w:abstractNumId w:val="40"/>
  </w:num>
  <w:num w:numId="57" w16cid:durableId="759563129">
    <w:abstractNumId w:val="40"/>
  </w:num>
  <w:num w:numId="58" w16cid:durableId="9907138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27771733">
    <w:abstractNumId w:val="40"/>
  </w:num>
  <w:num w:numId="60" w16cid:durableId="73605368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70421577">
    <w:abstractNumId w:val="11"/>
  </w:num>
  <w:num w:numId="62" w16cid:durableId="1093669595">
    <w:abstractNumId w:val="55"/>
  </w:num>
  <w:num w:numId="63" w16cid:durableId="700279579">
    <w:abstractNumId w:val="4"/>
  </w:num>
  <w:num w:numId="64" w16cid:durableId="1201433839">
    <w:abstractNumId w:val="3"/>
  </w:num>
  <w:num w:numId="65" w16cid:durableId="1811895369">
    <w:abstractNumId w:val="2"/>
  </w:num>
  <w:num w:numId="66" w16cid:durableId="1696037813">
    <w:abstractNumId w:val="1"/>
  </w:num>
  <w:num w:numId="67" w16cid:durableId="913393490">
    <w:abstractNumId w:val="0"/>
  </w:num>
  <w:num w:numId="68" w16cid:durableId="1753893211">
    <w:abstractNumId w:val="43"/>
  </w:num>
  <w:num w:numId="69" w16cid:durableId="1391877374">
    <w:abstractNumId w:val="18"/>
  </w:num>
  <w:num w:numId="70" w16cid:durableId="621618768">
    <w:abstractNumId w:val="40"/>
    <w:lvlOverride w:ilvl="0">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lvl w:ilvl="8">
        <w:start w:val="1"/>
        <w:numFmt w:val="lowerRoman"/>
        <w:lvlText w:val="%9."/>
        <w:lvlJc w:val="left"/>
        <w:pPr>
          <w:tabs>
            <w:tab w:val="num" w:pos="6747"/>
          </w:tabs>
          <w:ind w:left="6747" w:hanging="964"/>
        </w:pPr>
        <w:rPr>
          <w:rFonts w:hint="default"/>
        </w:rPr>
      </w:lvl>
    </w:lvlOverride>
  </w:num>
  <w:num w:numId="71" w16cid:durableId="464277618">
    <w:abstractNumId w:val="34"/>
    <w:lvlOverride w:ilvl="0">
      <w:startOverride w:val="1"/>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startOverride w:va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startOverride w:val="1"/>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startOverride w:val="1"/>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startOverride w:val="1"/>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startOverride w:val="1"/>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startOverride w:val="1"/>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startOverride w:val="1"/>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startOverride w:val="1"/>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72" w16cid:durableId="2033726101">
    <w:abstractNumId w:val="40"/>
    <w:lvlOverride w:ilvl="0">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lvl w:ilvl="8">
        <w:start w:val="1"/>
        <w:numFmt w:val="lowerRoman"/>
        <w:lvlText w:val="%9."/>
        <w:lvlJc w:val="left"/>
        <w:pPr>
          <w:tabs>
            <w:tab w:val="num" w:pos="6747"/>
          </w:tabs>
          <w:ind w:left="6747" w:hanging="964"/>
        </w:pPr>
        <w:rPr>
          <w:rFonts w:hint="default"/>
        </w:rPr>
      </w:lvl>
    </w:lvlOverride>
  </w:num>
  <w:num w:numId="73" w16cid:durableId="1196384275">
    <w:abstractNumId w:val="40"/>
    <w:lvlOverride w:ilvl="0">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lvl w:ilvl="8">
        <w:start w:val="1"/>
        <w:numFmt w:val="lowerRoman"/>
        <w:lvlText w:val="%9."/>
        <w:lvlJc w:val="left"/>
        <w:pPr>
          <w:tabs>
            <w:tab w:val="num" w:pos="6747"/>
          </w:tabs>
          <w:ind w:left="6747" w:hanging="964"/>
        </w:pPr>
        <w:rPr>
          <w:rFonts w:hint="default"/>
        </w:rPr>
      </w:lvl>
    </w:lvlOverride>
  </w:num>
  <w:num w:numId="74" w16cid:durableId="1302227793">
    <w:abstractNumId w:val="40"/>
    <w:lvlOverride w:ilvl="0">
      <w:startOverride w:val="2"/>
      <w:lvl w:ilvl="0">
        <w:start w:val="2"/>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75" w16cid:durableId="19158913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70799663">
    <w:abstractNumId w:val="34"/>
    <w:lvlOverride w:ilvl="0">
      <w:startOverride w:val="1"/>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startOverride w:va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startOverride w:val="1"/>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startOverride w:val="1"/>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startOverride w:val="1"/>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startOverride w:val="1"/>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startOverride w:val="1"/>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startOverride w:val="1"/>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startOverride w:val="1"/>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77" w16cid:durableId="2104375854">
    <w:abstractNumId w:val="40"/>
    <w:lvlOverride w:ilvl="0">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lvl w:ilvl="8">
        <w:start w:val="1"/>
        <w:numFmt w:val="lowerRoman"/>
        <w:lvlText w:val="%9."/>
        <w:lvlJc w:val="left"/>
        <w:pPr>
          <w:tabs>
            <w:tab w:val="num" w:pos="6747"/>
          </w:tabs>
          <w:ind w:left="6747" w:hanging="964"/>
        </w:pPr>
        <w:rPr>
          <w:rFonts w:hint="default"/>
        </w:rPr>
      </w:lvl>
    </w:lvlOverride>
  </w:num>
  <w:num w:numId="78" w16cid:durableId="14310450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73728340">
    <w:abstractNumId w:val="29"/>
  </w:num>
  <w:num w:numId="80" w16cid:durableId="1959021716">
    <w:abstractNumId w:val="28"/>
  </w:num>
  <w:num w:numId="81" w16cid:durableId="1839342768">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338576491">
    <w:abstractNumId w:val="4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46384171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450142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150906786">
    <w:abstractNumId w:val="8"/>
  </w:num>
  <w:num w:numId="86" w16cid:durableId="329603541">
    <w:abstractNumId w:val="8"/>
  </w:num>
  <w:num w:numId="87" w16cid:durableId="1110316490">
    <w:abstractNumId w:val="8"/>
  </w:num>
  <w:num w:numId="88" w16cid:durableId="1862740723">
    <w:abstractNumId w:val="8"/>
  </w:num>
  <w:num w:numId="89" w16cid:durableId="1912612876">
    <w:abstractNumId w:val="8"/>
  </w:num>
  <w:num w:numId="90" w16cid:durableId="1287929813">
    <w:abstractNumId w:val="8"/>
  </w:num>
  <w:num w:numId="91" w16cid:durableId="1005280508">
    <w:abstractNumId w:val="40"/>
  </w:num>
  <w:num w:numId="92" w16cid:durableId="2008707005">
    <w:abstractNumId w:val="40"/>
    <w:lvlOverride w:ilvl="0">
      <w:startOverride w:val="1"/>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93" w16cid:durableId="1910847190">
    <w:abstractNumId w:val="40"/>
  </w:num>
  <w:num w:numId="94" w16cid:durableId="1935434072">
    <w:abstractNumId w:val="40"/>
  </w:num>
  <w:num w:numId="95" w16cid:durableId="840505824">
    <w:abstractNumId w:val="40"/>
    <w:lvlOverride w:ilvl="0">
      <w:lvl w:ilvl="0">
        <w:start w:val="2"/>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lvl w:ilvl="8">
        <w:start w:val="1"/>
        <w:numFmt w:val="lowerRoman"/>
        <w:lvlText w:val="%9."/>
        <w:lvlJc w:val="left"/>
        <w:pPr>
          <w:tabs>
            <w:tab w:val="num" w:pos="6747"/>
          </w:tabs>
          <w:ind w:left="6747" w:hanging="964"/>
        </w:pPr>
        <w:rPr>
          <w:rFonts w:hint="default"/>
        </w:rPr>
      </w:lvl>
    </w:lvlOverride>
  </w:num>
  <w:num w:numId="96" w16cid:durableId="186525796">
    <w:abstractNumId w:val="40"/>
    <w:lvlOverride w:ilvl="0">
      <w:startOverride w:val="1"/>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97" w16cid:durableId="162542765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16079096">
    <w:abstractNumId w:val="40"/>
  </w:num>
  <w:num w:numId="99" w16cid:durableId="1709719298">
    <w:abstractNumId w:val="40"/>
  </w:num>
  <w:num w:numId="100" w16cid:durableId="704982116">
    <w:abstractNumId w:val="40"/>
  </w:num>
  <w:num w:numId="101" w16cid:durableId="1673408131">
    <w:abstractNumId w:val="53"/>
  </w:num>
  <w:num w:numId="102" w16cid:durableId="1363674656">
    <w:abstractNumId w:val="51"/>
  </w:num>
  <w:num w:numId="103" w16cid:durableId="1588415395">
    <w:abstractNumId w:val="53"/>
  </w:num>
  <w:num w:numId="104" w16cid:durableId="771972438">
    <w:abstractNumId w:val="51"/>
  </w:num>
  <w:num w:numId="105" w16cid:durableId="2059087103">
    <w:abstractNumId w:val="40"/>
    <w:lvlOverride w:ilvl="0">
      <w:startOverride w:val="1"/>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106" w16cid:durableId="17962926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0488723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2969894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4390328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45250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637836138">
    <w:abstractNumId w:val="8"/>
    <w:lvlOverride w:ilvl="0">
      <w:startOverride w:val="1"/>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Override>
    <w:lvlOverride w:ilvl="1">
      <w:startOverride w:val="1"/>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Override>
    <w:lvlOverride w:ilvl="2">
      <w:startOverride w:val="1"/>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Override>
    <w:lvlOverride w:ilvl="3">
      <w:startOverride w:val="1"/>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Override>
    <w:lvlOverride w:ilvl="4">
      <w:startOverride w:val="1"/>
      <w:lvl w:ilvl="4">
        <w:start w:val="1"/>
        <w:numFmt w:val="none"/>
        <w:lvlText w:val="%5"/>
        <w:lvlJc w:val="left"/>
        <w:pPr>
          <w:tabs>
            <w:tab w:val="num" w:pos="4584"/>
          </w:tabs>
          <w:ind w:left="4584" w:hanging="964"/>
        </w:pPr>
        <w:rPr>
          <w:rFonts w:hint="default"/>
          <w:b w:val="0"/>
          <w:i w:val="0"/>
          <w:u w:val="none"/>
        </w:rPr>
      </w:lvl>
    </w:lvlOverride>
    <w:lvlOverride w:ilvl="5">
      <w:startOverride w:val="1"/>
      <w:lvl w:ilvl="5">
        <w:start w:val="1"/>
        <w:numFmt w:val="none"/>
        <w:lvlText w:val="%6"/>
        <w:lvlJc w:val="left"/>
        <w:pPr>
          <w:tabs>
            <w:tab w:val="num" w:pos="5548"/>
          </w:tabs>
          <w:ind w:left="5548" w:hanging="964"/>
        </w:pPr>
        <w:rPr>
          <w:rFonts w:hint="default"/>
          <w:b w:val="0"/>
          <w:i w:val="0"/>
          <w:u w:val="none"/>
        </w:rPr>
      </w:lvl>
    </w:lvlOverride>
    <w:lvlOverride w:ilvl="6">
      <w:startOverride w:val="1"/>
      <w:lvl w:ilvl="6">
        <w:start w:val="1"/>
        <w:numFmt w:val="none"/>
        <w:lvlText w:val="%7"/>
        <w:lvlJc w:val="left"/>
        <w:pPr>
          <w:tabs>
            <w:tab w:val="num" w:pos="6511"/>
          </w:tabs>
          <w:ind w:left="6511" w:hanging="963"/>
        </w:pPr>
        <w:rPr>
          <w:rFonts w:hint="default"/>
          <w:b w:val="0"/>
          <w:i w:val="0"/>
          <w:u w:val="none"/>
        </w:rPr>
      </w:lvl>
    </w:lvlOverride>
    <w:lvlOverride w:ilvl="7">
      <w:startOverride w:val="1"/>
      <w:lvl w:ilvl="7">
        <w:start w:val="1"/>
        <w:numFmt w:val="none"/>
        <w:lvlText w:val="%8"/>
        <w:lvlJc w:val="left"/>
        <w:pPr>
          <w:tabs>
            <w:tab w:val="num" w:pos="7475"/>
          </w:tabs>
          <w:ind w:left="7475" w:hanging="964"/>
        </w:pPr>
        <w:rPr>
          <w:rFonts w:hint="default"/>
          <w:b w:val="0"/>
          <w:i w:val="0"/>
          <w:u w:val="none"/>
        </w:rPr>
      </w:lvl>
    </w:lvlOverride>
    <w:lvlOverride w:ilvl="8">
      <w:startOverride w:val="1"/>
      <w:lvl w:ilvl="8">
        <w:start w:val="1"/>
        <w:numFmt w:val="none"/>
        <w:lvlRestart w:val="0"/>
        <w:suff w:val="nothing"/>
        <w:lvlText w:val=""/>
        <w:lvlJc w:val="left"/>
        <w:pPr>
          <w:ind w:left="728" w:firstLine="0"/>
        </w:pPr>
        <w:rPr>
          <w:rFonts w:hint="default"/>
        </w:rPr>
      </w:lvl>
    </w:lvlOverride>
  </w:num>
  <w:num w:numId="112" w16cid:durableId="1807041435">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13" w16cid:durableId="548300277">
    <w:abstractNumId w:val="40"/>
  </w:num>
  <w:num w:numId="114" w16cid:durableId="9037563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987321458">
    <w:abstractNumId w:val="40"/>
  </w:num>
  <w:num w:numId="116" w16cid:durableId="528645731">
    <w:abstractNumId w:val="37"/>
  </w:num>
  <w:num w:numId="117" w16cid:durableId="30423908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06526133">
    <w:abstractNumId w:val="40"/>
    <w:lvlOverride w:ilvl="0">
      <w:startOverride w:val="1"/>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119" w16cid:durableId="1241867643">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20" w16cid:durableId="201403471">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21" w16cid:durableId="1626423640">
    <w:abstractNumId w:val="40"/>
    <w:lvlOverride w:ilvl="0">
      <w:lvl w:ilvl="0">
        <w:start w:val="1"/>
        <w:numFmt w:val="decimal"/>
        <w:pStyle w:val="DefenceHeadingNoTOC1"/>
        <w:lvlText w:val="%1."/>
        <w:lvlJc w:val="left"/>
        <w:pPr>
          <w:tabs>
            <w:tab w:val="num" w:pos="964"/>
          </w:tabs>
          <w:ind w:left="964" w:hanging="964"/>
        </w:pPr>
        <w:rPr>
          <w:rFonts w:ascii="Arial Bold" w:hAnsi="Arial Bold" w:hint="default"/>
          <w:b w:val="0"/>
          <w:i w:val="0"/>
          <w:sz w:val="22"/>
        </w:rPr>
      </w:lvl>
    </w:lvlOverride>
    <w:lvlOverride w:ilv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lvl w:ilvl="8">
        <w:start w:val="1"/>
        <w:numFmt w:val="lowerRoman"/>
        <w:lvlText w:val="%9."/>
        <w:lvlJc w:val="left"/>
        <w:pPr>
          <w:tabs>
            <w:tab w:val="num" w:pos="6747"/>
          </w:tabs>
          <w:ind w:left="6747" w:hanging="964"/>
        </w:pPr>
        <w:rPr>
          <w:rFonts w:hint="default"/>
        </w:rPr>
      </w:lvl>
    </w:lvlOverride>
  </w:num>
  <w:num w:numId="122" w16cid:durableId="1027750585">
    <w:abstractNumId w:val="40"/>
  </w:num>
  <w:num w:numId="123" w16cid:durableId="370302892">
    <w:abstractNumId w:val="40"/>
    <w:lvlOverride w:ilvl="0">
      <w:startOverride w:val="1"/>
      <w:lvl w:ilvl="0">
        <w:start w:val="1"/>
        <w:numFmt w:val="decimal"/>
        <w:pStyle w:val="DefenceHeadingNoTOC1"/>
        <w:lvlText w:val="%1."/>
        <w:lvlJc w:val="left"/>
        <w:pPr>
          <w:tabs>
            <w:tab w:val="num" w:pos="964"/>
          </w:tabs>
          <w:ind w:left="964" w:hanging="964"/>
        </w:pPr>
        <w:rPr>
          <w:rFonts w:ascii="Arial Bold" w:hAnsi="Arial Bold" w:hint="default"/>
          <w:b w:val="0"/>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124" w16cid:durableId="1646086285">
    <w:abstractNumId w:val="40"/>
  </w:num>
  <w:num w:numId="125" w16cid:durableId="448933452">
    <w:abstractNumId w:val="40"/>
  </w:num>
  <w:num w:numId="126" w16cid:durableId="1064183926">
    <w:abstractNumId w:val="40"/>
  </w:num>
  <w:num w:numId="127" w16cid:durableId="177014697">
    <w:abstractNumId w:val="40"/>
    <w:lvlOverride w:ilvl="0">
      <w:startOverride w:val="1"/>
      <w:lvl w:ilvl="0">
        <w:start w:val="1"/>
        <w:numFmt w:val="decimal"/>
        <w:pStyle w:val="DefenceHeadingNoTOC1"/>
        <w:lvlText w:val="%1."/>
        <w:lvlJc w:val="left"/>
        <w:pPr>
          <w:tabs>
            <w:tab w:val="num" w:pos="964"/>
          </w:tabs>
          <w:ind w:left="964" w:hanging="964"/>
        </w:pPr>
        <w:rPr>
          <w:rFonts w:ascii="Arial Bold" w:hAnsi="Arial Bold" w:hint="default"/>
          <w:b w:val="0"/>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128" w16cid:durableId="1755929290">
    <w:abstractNumId w:val="64"/>
  </w:num>
  <w:num w:numId="129" w16cid:durableId="2914487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199077446">
    <w:abstractNumId w:val="40"/>
  </w:num>
  <w:num w:numId="131" w16cid:durableId="233784611">
    <w:abstractNumId w:val="66"/>
  </w:num>
  <w:num w:numId="132" w16cid:durableId="68887145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958267651">
    <w:abstractNumId w:val="40"/>
  </w:num>
  <w:num w:numId="134" w16cid:durableId="1648435681">
    <w:abstractNumId w:val="59"/>
  </w:num>
  <w:num w:numId="135" w16cid:durableId="467482210">
    <w:abstractNumId w:val="24"/>
  </w:num>
  <w:num w:numId="136" w16cid:durableId="1080440721">
    <w:abstractNumId w:val="30"/>
  </w:num>
  <w:num w:numId="137" w16cid:durableId="2039965001">
    <w:abstractNumId w:val="20"/>
  </w:num>
  <w:num w:numId="138" w16cid:durableId="96021398">
    <w:abstractNumId w:val="32"/>
  </w:num>
  <w:num w:numId="139" w16cid:durableId="1859153308">
    <w:abstractNumId w:val="40"/>
  </w:num>
  <w:num w:numId="140" w16cid:durableId="341712411">
    <w:abstractNumId w:val="40"/>
  </w:num>
  <w:num w:numId="141" w16cid:durableId="8111416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21516790">
    <w:abstractNumId w:val="19"/>
  </w:num>
  <w:num w:numId="143" w16cid:durableId="2137334905">
    <w:abstractNumId w:val="40"/>
  </w:num>
  <w:num w:numId="144" w16cid:durableId="186986628">
    <w:abstractNumId w:val="40"/>
  </w:num>
  <w:num w:numId="145" w16cid:durableId="1453400801">
    <w:abstractNumId w:val="6"/>
  </w:num>
  <w:num w:numId="146" w16cid:durableId="1008018269">
    <w:abstractNumId w:val="52"/>
  </w:num>
  <w:num w:numId="147" w16cid:durableId="429280973">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48" w16cid:durableId="1087767373">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49" w16cid:durableId="486167908">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50" w16cid:durableId="1927688680">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51" w16cid:durableId="639653743">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52" w16cid:durableId="1021663516">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53" w16cid:durableId="994450611">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54" w16cid:durableId="2004358905">
    <w:abstractNumId w:val="44"/>
  </w:num>
  <w:num w:numId="155" w16cid:durableId="1854227170">
    <w:abstractNumId w:val="13"/>
  </w:num>
  <w:num w:numId="156" w16cid:durableId="2110002109">
    <w:abstractNumId w:val="25"/>
  </w:num>
  <w:num w:numId="157" w16cid:durableId="1784614549">
    <w:abstractNumId w:val="40"/>
  </w:num>
  <w:num w:numId="158" w16cid:durableId="461776529">
    <w:abstractNumId w:val="23"/>
  </w:num>
  <w:num w:numId="159" w16cid:durableId="290482381">
    <w:abstractNumId w:val="40"/>
  </w:num>
  <w:num w:numId="160" w16cid:durableId="1884319737">
    <w:abstractNumId w:val="40"/>
  </w:num>
  <w:num w:numId="161" w16cid:durableId="807014026">
    <w:abstractNumId w:val="40"/>
  </w:num>
  <w:num w:numId="162" w16cid:durableId="92169026">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63" w16cid:durableId="17303784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56450147">
    <w:abstractNumId w:val="40"/>
  </w:num>
  <w:num w:numId="165" w16cid:durableId="132217423">
    <w:abstractNumId w:val="40"/>
  </w:num>
  <w:num w:numId="166" w16cid:durableId="1793405756">
    <w:abstractNumId w:val="40"/>
  </w:num>
  <w:num w:numId="167" w16cid:durableId="1087581196">
    <w:abstractNumId w:val="40"/>
  </w:num>
  <w:num w:numId="168" w16cid:durableId="773551726">
    <w:abstractNumId w:val="40"/>
  </w:num>
  <w:num w:numId="169" w16cid:durableId="1378776245">
    <w:abstractNumId w:val="40"/>
  </w:num>
  <w:num w:numId="170" w16cid:durableId="619382762">
    <w:abstractNumId w:val="40"/>
  </w:num>
  <w:num w:numId="171" w16cid:durableId="1659529762">
    <w:abstractNumId w:val="40"/>
  </w:num>
  <w:num w:numId="172" w16cid:durableId="1647929250">
    <w:abstractNumId w:val="40"/>
  </w:num>
  <w:num w:numId="173" w16cid:durableId="607738053">
    <w:abstractNumId w:val="40"/>
  </w:num>
  <w:num w:numId="174" w16cid:durableId="401947110">
    <w:abstractNumId w:val="40"/>
  </w:num>
  <w:num w:numId="175" w16cid:durableId="1175727798">
    <w:abstractNumId w:val="8"/>
    <w:lvlOverride w:ilvl="0">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Override>
    <w:lvlOverride w:ilvl="1">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Override>
    <w:lvlOverride w:ilvl="2">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Override>
    <w:lvlOverride w:ilvl="3">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Override>
    <w:lvlOverride w:ilvl="4">
      <w:lvl w:ilvl="4">
        <w:start w:val="1"/>
        <w:numFmt w:val="none"/>
        <w:lvlText w:val="%5"/>
        <w:lvlJc w:val="left"/>
        <w:pPr>
          <w:tabs>
            <w:tab w:val="num" w:pos="4584"/>
          </w:tabs>
          <w:ind w:left="4584" w:hanging="964"/>
        </w:pPr>
        <w:rPr>
          <w:rFonts w:hint="default"/>
          <w:b w:val="0"/>
          <w:i w:val="0"/>
          <w:u w:val="none"/>
        </w:rPr>
      </w:lvl>
    </w:lvlOverride>
    <w:lvlOverride w:ilvl="5">
      <w:lvl w:ilvl="5">
        <w:start w:val="1"/>
        <w:numFmt w:val="none"/>
        <w:lvlText w:val="%6"/>
        <w:lvlJc w:val="left"/>
        <w:pPr>
          <w:tabs>
            <w:tab w:val="num" w:pos="5548"/>
          </w:tabs>
          <w:ind w:left="5548" w:hanging="964"/>
        </w:pPr>
        <w:rPr>
          <w:rFonts w:hint="default"/>
          <w:b w:val="0"/>
          <w:i w:val="0"/>
          <w:u w:val="none"/>
        </w:rPr>
      </w:lvl>
    </w:lvlOverride>
    <w:lvlOverride w:ilvl="6">
      <w:lvl w:ilvl="6">
        <w:start w:val="1"/>
        <w:numFmt w:val="none"/>
        <w:lvlText w:val="%7"/>
        <w:lvlJc w:val="left"/>
        <w:pPr>
          <w:tabs>
            <w:tab w:val="num" w:pos="6511"/>
          </w:tabs>
          <w:ind w:left="6511" w:hanging="963"/>
        </w:pPr>
        <w:rPr>
          <w:rFonts w:hint="default"/>
          <w:b w:val="0"/>
          <w:i w:val="0"/>
          <w:u w:val="none"/>
        </w:rPr>
      </w:lvl>
    </w:lvlOverride>
    <w:lvlOverride w:ilvl="7">
      <w:lvl w:ilvl="7">
        <w:start w:val="1"/>
        <w:numFmt w:val="none"/>
        <w:lvlText w:val="%8"/>
        <w:lvlJc w:val="left"/>
        <w:pPr>
          <w:tabs>
            <w:tab w:val="num" w:pos="7475"/>
          </w:tabs>
          <w:ind w:left="7475" w:hanging="964"/>
        </w:pPr>
        <w:rPr>
          <w:rFonts w:hint="default"/>
          <w:b w:val="0"/>
          <w:i w:val="0"/>
          <w:u w:val="none"/>
        </w:rPr>
      </w:lvl>
    </w:lvlOverride>
    <w:lvlOverride w:ilvl="8">
      <w:lvl w:ilvl="8">
        <w:start w:val="1"/>
        <w:numFmt w:val="none"/>
        <w:lvlRestart w:val="0"/>
        <w:suff w:val="nothing"/>
        <w:lvlText w:val=""/>
        <w:lvlJc w:val="left"/>
        <w:pPr>
          <w:ind w:left="728" w:firstLine="0"/>
        </w:pPr>
        <w:rPr>
          <w:rFonts w:hint="default"/>
        </w:rPr>
      </w:lvl>
    </w:lvlOverride>
  </w:num>
  <w:num w:numId="176" w16cid:durableId="335612925">
    <w:abstractNumId w:val="8"/>
    <w:lvlOverride w:ilvl="0">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Override>
    <w:lvlOverride w:ilvl="1">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Override>
    <w:lvlOverride w:ilvl="2">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Override>
    <w:lvlOverride w:ilvl="3">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Override>
    <w:lvlOverride w:ilvl="4">
      <w:lvl w:ilvl="4">
        <w:start w:val="1"/>
        <w:numFmt w:val="none"/>
        <w:lvlText w:val="%5"/>
        <w:lvlJc w:val="left"/>
        <w:pPr>
          <w:tabs>
            <w:tab w:val="num" w:pos="4584"/>
          </w:tabs>
          <w:ind w:left="4584" w:hanging="964"/>
        </w:pPr>
        <w:rPr>
          <w:rFonts w:hint="default"/>
          <w:b w:val="0"/>
          <w:i w:val="0"/>
          <w:u w:val="none"/>
        </w:rPr>
      </w:lvl>
    </w:lvlOverride>
    <w:lvlOverride w:ilvl="5">
      <w:lvl w:ilvl="5">
        <w:start w:val="1"/>
        <w:numFmt w:val="none"/>
        <w:lvlText w:val="%6"/>
        <w:lvlJc w:val="left"/>
        <w:pPr>
          <w:tabs>
            <w:tab w:val="num" w:pos="5548"/>
          </w:tabs>
          <w:ind w:left="5548" w:hanging="964"/>
        </w:pPr>
        <w:rPr>
          <w:rFonts w:hint="default"/>
          <w:b w:val="0"/>
          <w:i w:val="0"/>
          <w:u w:val="none"/>
        </w:rPr>
      </w:lvl>
    </w:lvlOverride>
    <w:lvlOverride w:ilvl="6">
      <w:lvl w:ilvl="6">
        <w:start w:val="1"/>
        <w:numFmt w:val="none"/>
        <w:lvlText w:val="%7"/>
        <w:lvlJc w:val="left"/>
        <w:pPr>
          <w:tabs>
            <w:tab w:val="num" w:pos="6511"/>
          </w:tabs>
          <w:ind w:left="6511" w:hanging="963"/>
        </w:pPr>
        <w:rPr>
          <w:rFonts w:hint="default"/>
          <w:b w:val="0"/>
          <w:i w:val="0"/>
          <w:u w:val="none"/>
        </w:rPr>
      </w:lvl>
    </w:lvlOverride>
    <w:lvlOverride w:ilvl="7">
      <w:lvl w:ilvl="7">
        <w:start w:val="1"/>
        <w:numFmt w:val="none"/>
        <w:lvlText w:val="%8"/>
        <w:lvlJc w:val="left"/>
        <w:pPr>
          <w:tabs>
            <w:tab w:val="num" w:pos="7475"/>
          </w:tabs>
          <w:ind w:left="7475" w:hanging="964"/>
        </w:pPr>
        <w:rPr>
          <w:rFonts w:hint="default"/>
          <w:b w:val="0"/>
          <w:i w:val="0"/>
          <w:u w:val="none"/>
        </w:rPr>
      </w:lvl>
    </w:lvlOverride>
    <w:lvlOverride w:ilvl="8">
      <w:lvl w:ilvl="8">
        <w:start w:val="1"/>
        <w:numFmt w:val="none"/>
        <w:lvlRestart w:val="0"/>
        <w:suff w:val="nothing"/>
        <w:lvlText w:val=""/>
        <w:lvlJc w:val="left"/>
        <w:pPr>
          <w:ind w:left="728" w:firstLine="0"/>
        </w:pPr>
        <w:rPr>
          <w:rFonts w:hint="default"/>
        </w:rPr>
      </w:lvl>
    </w:lvlOverride>
  </w:num>
  <w:num w:numId="177" w16cid:durableId="1815247391">
    <w:abstractNumId w:val="40"/>
  </w:num>
  <w:num w:numId="178" w16cid:durableId="124742613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564492878">
    <w:abstractNumId w:val="40"/>
  </w:num>
  <w:num w:numId="180" w16cid:durableId="1699964758">
    <w:abstractNumId w:val="40"/>
  </w:num>
  <w:num w:numId="181" w16cid:durableId="714695008">
    <w:abstractNumId w:val="40"/>
  </w:num>
  <w:num w:numId="182" w16cid:durableId="1718896849">
    <w:abstractNumId w:val="40"/>
  </w:num>
  <w:num w:numId="183" w16cid:durableId="19947209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803087870">
    <w:abstractNumId w:val="21"/>
    <w:lvlOverride w:ilvl="0">
      <w:startOverride w:val="1"/>
      <w:lvl w:ilvl="0">
        <w:start w:val="1"/>
        <w:numFmt w:val="decimal"/>
        <w:lvlText w:val="%1."/>
        <w:lvlJc w:val="left"/>
        <w:pPr>
          <w:tabs>
            <w:tab w:val="num" w:pos="964"/>
          </w:tabs>
          <w:ind w:left="964" w:hanging="964"/>
        </w:pPr>
        <w:rPr>
          <w:rFonts w:ascii="Arial Bold" w:hAnsi="Arial Bold" w:hint="default"/>
          <w:b/>
          <w:i w:val="0"/>
          <w:sz w:val="22"/>
        </w:rPr>
      </w:lvl>
    </w:lvlOverride>
    <w:lvlOverride w:ilvl="1">
      <w:startOverride w:val="1"/>
      <w:lvl w:ilvl="1">
        <w:start w:val="1"/>
        <w:numFmt w:val="decimal"/>
        <w:lvlText w:val="%1.%2"/>
        <w:lvlJc w:val="left"/>
        <w:pPr>
          <w:tabs>
            <w:tab w:val="num" w:pos="964"/>
          </w:tabs>
          <w:ind w:left="964" w:hanging="964"/>
        </w:pPr>
        <w:rPr>
          <w:rFonts w:ascii="Arial Bold" w:hAnsi="Arial Bold" w:hint="default"/>
          <w:b/>
          <w:i w:val="0"/>
          <w:sz w:val="22"/>
        </w:rPr>
      </w:lvl>
    </w:lvlOverride>
    <w:lvlOverride w:ilvl="2">
      <w:startOverride w:val="1"/>
      <w:lvl w:ilvl="2">
        <w:start w:val="1"/>
        <w:numFmt w:val="lowerLetter"/>
        <w:lvlText w:val="(%3)"/>
        <w:lvlJc w:val="left"/>
        <w:pPr>
          <w:tabs>
            <w:tab w:val="num" w:pos="1928"/>
          </w:tabs>
          <w:ind w:left="1928" w:hanging="964"/>
        </w:pPr>
        <w:rPr>
          <w:rFonts w:hint="default"/>
        </w:rPr>
      </w:lvl>
    </w:lvlOverride>
    <w:lvlOverride w:ilvl="3">
      <w:startOverride w:val="1"/>
      <w:lvl w:ilvl="3">
        <w:start w:val="1"/>
        <w:numFmt w:val="lowerRoman"/>
        <w:lvlText w:val="(%4)"/>
        <w:lvlJc w:val="left"/>
        <w:pPr>
          <w:tabs>
            <w:tab w:val="num" w:pos="2892"/>
          </w:tabs>
          <w:ind w:left="2892" w:hanging="964"/>
        </w:pPr>
        <w:rPr>
          <w:rFonts w:hint="default"/>
        </w:rPr>
      </w:lvl>
    </w:lvlOverride>
    <w:lvlOverride w:ilvl="4">
      <w:startOverride w:val="1"/>
      <w:lvl w:ilvl="4">
        <w:start w:val="1"/>
        <w:numFmt w:val="upperLetter"/>
        <w:lvlText w:val="%5."/>
        <w:lvlJc w:val="left"/>
        <w:pPr>
          <w:tabs>
            <w:tab w:val="num" w:pos="3856"/>
          </w:tabs>
          <w:ind w:left="3856" w:hanging="964"/>
        </w:pPr>
        <w:rPr>
          <w:rFonts w:hint="default"/>
        </w:rPr>
      </w:lvl>
    </w:lvlOverride>
    <w:lvlOverride w:ilvl="5">
      <w:startOverride w:val="1"/>
      <w:lvl w:ilvl="5">
        <w:start w:val="1"/>
        <w:numFmt w:val="decimal"/>
        <w:lvlText w:val="%6)"/>
        <w:lvlJc w:val="left"/>
        <w:pPr>
          <w:tabs>
            <w:tab w:val="num" w:pos="4820"/>
          </w:tabs>
          <w:ind w:left="4820" w:hanging="964"/>
        </w:pPr>
        <w:rPr>
          <w:rFonts w:hint="default"/>
        </w:rPr>
      </w:lvl>
    </w:lvlOverride>
    <w:lvlOverride w:ilvl="6">
      <w:startOverride w:val="1"/>
      <w:lvl w:ilvl="6">
        <w:start w:val="1"/>
        <w:numFmt w:val="lowerLetter"/>
        <w:lvlText w:val="%7)"/>
        <w:lvlJc w:val="left"/>
        <w:pPr>
          <w:tabs>
            <w:tab w:val="num" w:pos="5783"/>
          </w:tabs>
          <w:ind w:left="5783" w:hanging="963"/>
        </w:pPr>
        <w:rPr>
          <w:rFonts w:hint="default"/>
        </w:rPr>
      </w:lvl>
    </w:lvlOverride>
    <w:lvlOverride w:ilvl="7">
      <w:startOverride w:val="1"/>
      <w:lvl w:ilvl="7">
        <w:start w:val="1"/>
        <w:numFmt w:val="lowerRoman"/>
        <w:lvlText w:val="%8)"/>
        <w:lvlJc w:val="left"/>
        <w:pPr>
          <w:tabs>
            <w:tab w:val="num" w:pos="6747"/>
          </w:tabs>
          <w:ind w:left="6747" w:hanging="964"/>
        </w:pPr>
        <w:rPr>
          <w:rFonts w:hint="default"/>
        </w:rPr>
      </w:lvl>
    </w:lvlOverride>
    <w:lvlOverride w:ilvl="8">
      <w:startOverride w:val="1"/>
      <w:lvl w:ilvl="8">
        <w:start w:val="1"/>
        <w:numFmt w:val="lowerRoman"/>
        <w:lvlText w:val="%9."/>
        <w:lvlJc w:val="left"/>
        <w:pPr>
          <w:tabs>
            <w:tab w:val="num" w:pos="8676"/>
          </w:tabs>
          <w:ind w:left="8676" w:hanging="964"/>
        </w:pPr>
        <w:rPr>
          <w:rFonts w:hint="default"/>
        </w:rPr>
      </w:lvl>
    </w:lvlOverride>
  </w:num>
  <w:num w:numId="185" w16cid:durableId="370303159">
    <w:abstractNumId w:val="21"/>
  </w:num>
  <w:num w:numId="186" w16cid:durableId="1247694403">
    <w:abstractNumId w:val="40"/>
  </w:num>
  <w:num w:numId="187" w16cid:durableId="27800943">
    <w:abstractNumId w:val="40"/>
  </w:num>
  <w:num w:numId="188" w16cid:durableId="614990642">
    <w:abstractNumId w:val="40"/>
  </w:num>
  <w:num w:numId="189" w16cid:durableId="396437288">
    <w:abstractNumId w:val="49"/>
  </w:num>
  <w:num w:numId="190" w16cid:durableId="1929532030">
    <w:abstractNumId w:val="40"/>
  </w:num>
  <w:num w:numId="191" w16cid:durableId="1826509573">
    <w:abstractNumId w:val="40"/>
  </w:num>
  <w:num w:numId="192" w16cid:durableId="528883471">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93" w16cid:durableId="1498153219">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94" w16cid:durableId="1798523514">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95" w16cid:durableId="906108984">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96" w16cid:durableId="103621901">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197" w16cid:durableId="1815558316">
    <w:abstractNumId w:val="40"/>
  </w:num>
  <w:num w:numId="198" w16cid:durableId="472867722">
    <w:abstractNumId w:val="40"/>
  </w:num>
  <w:num w:numId="199" w16cid:durableId="547693516">
    <w:abstractNumId w:val="40"/>
  </w:num>
  <w:num w:numId="200" w16cid:durableId="1309940286">
    <w:abstractNumId w:val="27"/>
  </w:num>
  <w:num w:numId="201" w16cid:durableId="18168432">
    <w:abstractNumId w:val="40"/>
  </w:num>
  <w:num w:numId="202" w16cid:durableId="843788438">
    <w:abstractNumId w:val="40"/>
  </w:num>
  <w:num w:numId="203" w16cid:durableId="867134417">
    <w:abstractNumId w:val="40"/>
  </w:num>
  <w:num w:numId="204" w16cid:durableId="827406455">
    <w:abstractNumId w:val="40"/>
  </w:num>
  <w:num w:numId="205" w16cid:durableId="97915221">
    <w:abstractNumId w:val="4"/>
  </w:num>
  <w:num w:numId="206" w16cid:durableId="189925320">
    <w:abstractNumId w:val="4"/>
  </w:num>
  <w:num w:numId="207" w16cid:durableId="1757818649">
    <w:abstractNumId w:val="4"/>
  </w:num>
  <w:num w:numId="208" w16cid:durableId="278298411">
    <w:abstractNumId w:val="4"/>
  </w:num>
  <w:num w:numId="209" w16cid:durableId="1394814535">
    <w:abstractNumId w:val="4"/>
  </w:num>
  <w:num w:numId="210" w16cid:durableId="1705331014">
    <w:abstractNumId w:val="4"/>
  </w:num>
  <w:num w:numId="211" w16cid:durableId="928656483">
    <w:abstractNumId w:val="4"/>
  </w:num>
  <w:num w:numId="212" w16cid:durableId="931284905">
    <w:abstractNumId w:val="4"/>
  </w:num>
  <w:num w:numId="213" w16cid:durableId="498544437">
    <w:abstractNumId w:val="4"/>
  </w:num>
  <w:num w:numId="214" w16cid:durableId="1714503254">
    <w:abstractNumId w:val="4"/>
  </w:num>
  <w:num w:numId="215" w16cid:durableId="629366148">
    <w:abstractNumId w:val="4"/>
  </w:num>
  <w:num w:numId="216" w16cid:durableId="1355420544">
    <w:abstractNumId w:val="4"/>
  </w:num>
  <w:num w:numId="217" w16cid:durableId="2029790495">
    <w:abstractNumId w:val="4"/>
  </w:num>
  <w:num w:numId="218" w16cid:durableId="1585800001">
    <w:abstractNumId w:val="4"/>
  </w:num>
  <w:num w:numId="219" w16cid:durableId="1478457598">
    <w:abstractNumId w:val="4"/>
  </w:num>
  <w:num w:numId="220" w16cid:durableId="1915435898">
    <w:abstractNumId w:val="4"/>
  </w:num>
  <w:num w:numId="221" w16cid:durableId="1893342137">
    <w:abstractNumId w:val="4"/>
  </w:num>
  <w:num w:numId="222" w16cid:durableId="508372964">
    <w:abstractNumId w:val="4"/>
  </w:num>
  <w:num w:numId="223" w16cid:durableId="844173846">
    <w:abstractNumId w:val="4"/>
  </w:num>
  <w:num w:numId="224" w16cid:durableId="1557661416">
    <w:abstractNumId w:val="4"/>
  </w:num>
  <w:num w:numId="225" w16cid:durableId="2066678457">
    <w:abstractNumId w:val="4"/>
  </w:num>
  <w:num w:numId="226" w16cid:durableId="504782565">
    <w:abstractNumId w:val="4"/>
  </w:num>
  <w:num w:numId="227" w16cid:durableId="755325733">
    <w:abstractNumId w:val="4"/>
  </w:num>
  <w:num w:numId="228" w16cid:durableId="1616908648">
    <w:abstractNumId w:val="4"/>
  </w:num>
  <w:num w:numId="229" w16cid:durableId="704985877">
    <w:abstractNumId w:val="4"/>
  </w:num>
  <w:num w:numId="230" w16cid:durableId="1393696432">
    <w:abstractNumId w:val="4"/>
  </w:num>
  <w:num w:numId="231" w16cid:durableId="253167273">
    <w:abstractNumId w:val="4"/>
  </w:num>
  <w:num w:numId="232" w16cid:durableId="1844541810">
    <w:abstractNumId w:val="4"/>
  </w:num>
  <w:num w:numId="233" w16cid:durableId="1717660014">
    <w:abstractNumId w:val="4"/>
  </w:num>
  <w:num w:numId="234" w16cid:durableId="499665666">
    <w:abstractNumId w:val="4"/>
  </w:num>
  <w:num w:numId="235" w16cid:durableId="114932180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169128337">
    <w:abstractNumId w:val="4"/>
  </w:num>
  <w:num w:numId="237" w16cid:durableId="1613899072">
    <w:abstractNumId w:val="4"/>
  </w:num>
  <w:num w:numId="238" w16cid:durableId="1884633185">
    <w:abstractNumId w:val="4"/>
  </w:num>
  <w:num w:numId="239" w16cid:durableId="1369990814">
    <w:abstractNumId w:val="4"/>
  </w:num>
  <w:num w:numId="240" w16cid:durableId="569387497">
    <w:abstractNumId w:val="4"/>
  </w:num>
  <w:num w:numId="241" w16cid:durableId="2071071825">
    <w:abstractNumId w:val="4"/>
  </w:num>
  <w:num w:numId="242" w16cid:durableId="467817546">
    <w:abstractNumId w:val="4"/>
  </w:num>
  <w:num w:numId="243" w16cid:durableId="2017613733">
    <w:abstractNumId w:val="4"/>
  </w:num>
  <w:num w:numId="244" w16cid:durableId="1595089803">
    <w:abstractNumId w:val="4"/>
  </w:num>
  <w:num w:numId="245" w16cid:durableId="826090802">
    <w:abstractNumId w:val="4"/>
  </w:num>
  <w:num w:numId="246" w16cid:durableId="776482279">
    <w:abstractNumId w:val="40"/>
  </w:num>
  <w:num w:numId="247" w16cid:durableId="142036526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843473140">
    <w:abstractNumId w:val="4"/>
  </w:num>
  <w:num w:numId="249" w16cid:durableId="952637507">
    <w:abstractNumId w:val="4"/>
  </w:num>
  <w:num w:numId="250" w16cid:durableId="703798119">
    <w:abstractNumId w:val="4"/>
  </w:num>
  <w:num w:numId="251" w16cid:durableId="1206024780">
    <w:abstractNumId w:val="4"/>
  </w:num>
  <w:num w:numId="252" w16cid:durableId="1532260526">
    <w:abstractNumId w:val="4"/>
  </w:num>
  <w:num w:numId="253" w16cid:durableId="665279168">
    <w:abstractNumId w:val="4"/>
  </w:num>
  <w:num w:numId="254" w16cid:durableId="1777671271">
    <w:abstractNumId w:val="4"/>
  </w:num>
  <w:num w:numId="255" w16cid:durableId="29578188">
    <w:abstractNumId w:val="4"/>
  </w:num>
  <w:num w:numId="256" w16cid:durableId="1407533167">
    <w:abstractNumId w:val="4"/>
  </w:num>
  <w:num w:numId="257" w16cid:durableId="1741902629">
    <w:abstractNumId w:val="4"/>
  </w:num>
  <w:num w:numId="258" w16cid:durableId="2106267758">
    <w:abstractNumId w:val="4"/>
  </w:num>
  <w:num w:numId="259" w16cid:durableId="249894764">
    <w:abstractNumId w:val="4"/>
  </w:num>
  <w:num w:numId="260" w16cid:durableId="419370520">
    <w:abstractNumId w:val="4"/>
  </w:num>
  <w:num w:numId="261" w16cid:durableId="1417706074">
    <w:abstractNumId w:val="4"/>
  </w:num>
  <w:num w:numId="262" w16cid:durableId="1901398778">
    <w:abstractNumId w:val="4"/>
  </w:num>
  <w:num w:numId="263" w16cid:durableId="865948975">
    <w:abstractNumId w:val="4"/>
  </w:num>
  <w:num w:numId="264" w16cid:durableId="1756393346">
    <w:abstractNumId w:val="4"/>
  </w:num>
  <w:num w:numId="265" w16cid:durableId="634990201">
    <w:abstractNumId w:val="4"/>
  </w:num>
  <w:num w:numId="266" w16cid:durableId="672755900">
    <w:abstractNumId w:val="8"/>
    <w:lvlOverride w:ilvl="0">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Override>
    <w:lvlOverride w:ilvl="1">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Override>
    <w:lvlOverride w:ilvl="2">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Override>
    <w:lvlOverride w:ilvl="3">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Override>
    <w:lvlOverride w:ilvl="4">
      <w:lvl w:ilvl="4">
        <w:start w:val="1"/>
        <w:numFmt w:val="none"/>
        <w:lvlText w:val="%5"/>
        <w:lvlJc w:val="left"/>
        <w:pPr>
          <w:tabs>
            <w:tab w:val="num" w:pos="4584"/>
          </w:tabs>
          <w:ind w:left="4584" w:hanging="964"/>
        </w:pPr>
        <w:rPr>
          <w:rFonts w:hint="default"/>
          <w:b w:val="0"/>
          <w:i w:val="0"/>
          <w:u w:val="none"/>
        </w:rPr>
      </w:lvl>
    </w:lvlOverride>
    <w:lvlOverride w:ilvl="5">
      <w:lvl w:ilvl="5">
        <w:start w:val="1"/>
        <w:numFmt w:val="none"/>
        <w:lvlText w:val="%6"/>
        <w:lvlJc w:val="left"/>
        <w:pPr>
          <w:tabs>
            <w:tab w:val="num" w:pos="5548"/>
          </w:tabs>
          <w:ind w:left="5548" w:hanging="964"/>
        </w:pPr>
        <w:rPr>
          <w:rFonts w:hint="default"/>
          <w:b w:val="0"/>
          <w:i w:val="0"/>
          <w:u w:val="none"/>
        </w:rPr>
      </w:lvl>
    </w:lvlOverride>
    <w:lvlOverride w:ilvl="6">
      <w:lvl w:ilvl="6">
        <w:start w:val="1"/>
        <w:numFmt w:val="none"/>
        <w:lvlText w:val="%7"/>
        <w:lvlJc w:val="left"/>
        <w:pPr>
          <w:tabs>
            <w:tab w:val="num" w:pos="6511"/>
          </w:tabs>
          <w:ind w:left="6511" w:hanging="963"/>
        </w:pPr>
        <w:rPr>
          <w:rFonts w:hint="default"/>
          <w:b w:val="0"/>
          <w:i w:val="0"/>
          <w:u w:val="none"/>
        </w:rPr>
      </w:lvl>
    </w:lvlOverride>
    <w:lvlOverride w:ilvl="7">
      <w:lvl w:ilvl="7">
        <w:start w:val="1"/>
        <w:numFmt w:val="none"/>
        <w:lvlText w:val="%8"/>
        <w:lvlJc w:val="left"/>
        <w:pPr>
          <w:tabs>
            <w:tab w:val="num" w:pos="7475"/>
          </w:tabs>
          <w:ind w:left="7475" w:hanging="964"/>
        </w:pPr>
        <w:rPr>
          <w:rFonts w:hint="default"/>
          <w:b w:val="0"/>
          <w:i w:val="0"/>
          <w:u w:val="none"/>
        </w:rPr>
      </w:lvl>
    </w:lvlOverride>
    <w:lvlOverride w:ilvl="8">
      <w:lvl w:ilvl="8">
        <w:start w:val="1"/>
        <w:numFmt w:val="none"/>
        <w:lvlRestart w:val="0"/>
        <w:suff w:val="nothing"/>
        <w:lvlText w:val=""/>
        <w:lvlJc w:val="left"/>
        <w:pPr>
          <w:ind w:left="728" w:firstLine="0"/>
        </w:pPr>
        <w:rPr>
          <w:rFonts w:hint="default"/>
        </w:rPr>
      </w:lvl>
    </w:lvlOverride>
  </w:num>
  <w:num w:numId="267" w16cid:durableId="586035953">
    <w:abstractNumId w:val="8"/>
    <w:lvlOverride w:ilvl="0">
      <w:startOverride w:val="1"/>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Override>
    <w:lvlOverride w:ilvl="1">
      <w:startOverride w:val="1"/>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Override>
    <w:lvlOverride w:ilvl="2">
      <w:startOverride w:val="1"/>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Override>
    <w:lvlOverride w:ilvl="3">
      <w:startOverride w:val="1"/>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Override>
    <w:lvlOverride w:ilvl="4">
      <w:startOverride w:val="1"/>
      <w:lvl w:ilvl="4">
        <w:start w:val="1"/>
        <w:numFmt w:val="none"/>
        <w:lvlText w:val="%5"/>
        <w:lvlJc w:val="left"/>
        <w:pPr>
          <w:tabs>
            <w:tab w:val="num" w:pos="4584"/>
          </w:tabs>
          <w:ind w:left="4584" w:hanging="964"/>
        </w:pPr>
        <w:rPr>
          <w:rFonts w:hint="default"/>
          <w:b w:val="0"/>
          <w:i w:val="0"/>
          <w:u w:val="none"/>
        </w:rPr>
      </w:lvl>
    </w:lvlOverride>
    <w:lvlOverride w:ilvl="5">
      <w:startOverride w:val="1"/>
      <w:lvl w:ilvl="5">
        <w:start w:val="1"/>
        <w:numFmt w:val="none"/>
        <w:lvlText w:val="%6"/>
        <w:lvlJc w:val="left"/>
        <w:pPr>
          <w:tabs>
            <w:tab w:val="num" w:pos="5548"/>
          </w:tabs>
          <w:ind w:left="5548" w:hanging="964"/>
        </w:pPr>
        <w:rPr>
          <w:rFonts w:hint="default"/>
          <w:b w:val="0"/>
          <w:i w:val="0"/>
          <w:u w:val="none"/>
        </w:rPr>
      </w:lvl>
    </w:lvlOverride>
    <w:lvlOverride w:ilvl="6">
      <w:startOverride w:val="1"/>
      <w:lvl w:ilvl="6">
        <w:start w:val="1"/>
        <w:numFmt w:val="none"/>
        <w:lvlText w:val="%7"/>
        <w:lvlJc w:val="left"/>
        <w:pPr>
          <w:tabs>
            <w:tab w:val="num" w:pos="6511"/>
          </w:tabs>
          <w:ind w:left="6511" w:hanging="963"/>
        </w:pPr>
        <w:rPr>
          <w:rFonts w:hint="default"/>
          <w:b w:val="0"/>
          <w:i w:val="0"/>
          <w:u w:val="none"/>
        </w:rPr>
      </w:lvl>
    </w:lvlOverride>
    <w:lvlOverride w:ilvl="7">
      <w:startOverride w:val="1"/>
      <w:lvl w:ilvl="7">
        <w:start w:val="1"/>
        <w:numFmt w:val="none"/>
        <w:lvlText w:val="%8"/>
        <w:lvlJc w:val="left"/>
        <w:pPr>
          <w:tabs>
            <w:tab w:val="num" w:pos="7475"/>
          </w:tabs>
          <w:ind w:left="7475" w:hanging="964"/>
        </w:pPr>
        <w:rPr>
          <w:rFonts w:hint="default"/>
          <w:b w:val="0"/>
          <w:i w:val="0"/>
          <w:u w:val="none"/>
        </w:rPr>
      </w:lvl>
    </w:lvlOverride>
    <w:lvlOverride w:ilvl="8">
      <w:startOverride w:val="1"/>
      <w:lvl w:ilvl="8">
        <w:start w:val="1"/>
        <w:numFmt w:val="none"/>
        <w:lvlRestart w:val="0"/>
        <w:suff w:val="nothing"/>
        <w:lvlText w:val=""/>
        <w:lvlJc w:val="left"/>
        <w:pPr>
          <w:ind w:left="728" w:firstLine="0"/>
        </w:pPr>
        <w:rPr>
          <w:rFonts w:hint="default"/>
        </w:rPr>
      </w:lvl>
    </w:lvlOverride>
  </w:num>
  <w:num w:numId="268" w16cid:durableId="528027256">
    <w:abstractNumId w:val="4"/>
  </w:num>
  <w:num w:numId="269" w16cid:durableId="621035872">
    <w:abstractNumId w:val="4"/>
  </w:num>
  <w:num w:numId="270" w16cid:durableId="1542087768">
    <w:abstractNumId w:val="4"/>
  </w:num>
  <w:num w:numId="271" w16cid:durableId="631131843">
    <w:abstractNumId w:val="4"/>
  </w:num>
  <w:num w:numId="272" w16cid:durableId="460193968">
    <w:abstractNumId w:val="4"/>
  </w:num>
  <w:num w:numId="273" w16cid:durableId="21246877">
    <w:abstractNumId w:val="4"/>
  </w:num>
  <w:num w:numId="274" w16cid:durableId="161360353">
    <w:abstractNumId w:val="8"/>
    <w:lvlOverride w:ilvl="0">
      <w:startOverride w:val="1"/>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Override>
    <w:lvlOverride w:ilvl="1">
      <w:startOverride w:val="1"/>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Override>
    <w:lvlOverride w:ilvl="2">
      <w:startOverride w:val="1"/>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Override>
    <w:lvlOverride w:ilvl="3">
      <w:startOverride w:val="1"/>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Override>
    <w:lvlOverride w:ilvl="4">
      <w:startOverride w:val="1"/>
      <w:lvl w:ilvl="4">
        <w:start w:val="1"/>
        <w:numFmt w:val="none"/>
        <w:lvlText w:val="%5"/>
        <w:lvlJc w:val="left"/>
        <w:pPr>
          <w:tabs>
            <w:tab w:val="num" w:pos="4584"/>
          </w:tabs>
          <w:ind w:left="4584" w:hanging="964"/>
        </w:pPr>
        <w:rPr>
          <w:rFonts w:hint="default"/>
          <w:b w:val="0"/>
          <w:i w:val="0"/>
          <w:u w:val="none"/>
        </w:rPr>
      </w:lvl>
    </w:lvlOverride>
    <w:lvlOverride w:ilvl="5">
      <w:startOverride w:val="1"/>
      <w:lvl w:ilvl="5">
        <w:start w:val="1"/>
        <w:numFmt w:val="none"/>
        <w:lvlText w:val="%6"/>
        <w:lvlJc w:val="left"/>
        <w:pPr>
          <w:tabs>
            <w:tab w:val="num" w:pos="5548"/>
          </w:tabs>
          <w:ind w:left="5548" w:hanging="964"/>
        </w:pPr>
        <w:rPr>
          <w:rFonts w:hint="default"/>
          <w:b w:val="0"/>
          <w:i w:val="0"/>
          <w:u w:val="none"/>
        </w:rPr>
      </w:lvl>
    </w:lvlOverride>
    <w:lvlOverride w:ilvl="6">
      <w:startOverride w:val="1"/>
      <w:lvl w:ilvl="6">
        <w:start w:val="1"/>
        <w:numFmt w:val="none"/>
        <w:lvlText w:val="%7"/>
        <w:lvlJc w:val="left"/>
        <w:pPr>
          <w:tabs>
            <w:tab w:val="num" w:pos="6511"/>
          </w:tabs>
          <w:ind w:left="6511" w:hanging="963"/>
        </w:pPr>
        <w:rPr>
          <w:rFonts w:hint="default"/>
          <w:b w:val="0"/>
          <w:i w:val="0"/>
          <w:u w:val="none"/>
        </w:rPr>
      </w:lvl>
    </w:lvlOverride>
    <w:lvlOverride w:ilvl="7">
      <w:startOverride w:val="1"/>
      <w:lvl w:ilvl="7">
        <w:start w:val="1"/>
        <w:numFmt w:val="none"/>
        <w:lvlText w:val="%8"/>
        <w:lvlJc w:val="left"/>
        <w:pPr>
          <w:tabs>
            <w:tab w:val="num" w:pos="7475"/>
          </w:tabs>
          <w:ind w:left="7475" w:hanging="964"/>
        </w:pPr>
        <w:rPr>
          <w:rFonts w:hint="default"/>
          <w:b w:val="0"/>
          <w:i w:val="0"/>
          <w:u w:val="none"/>
        </w:rPr>
      </w:lvl>
    </w:lvlOverride>
    <w:lvlOverride w:ilvl="8">
      <w:startOverride w:val="1"/>
      <w:lvl w:ilvl="8">
        <w:start w:val="1"/>
        <w:numFmt w:val="none"/>
        <w:lvlRestart w:val="0"/>
        <w:suff w:val="nothing"/>
        <w:lvlText w:val=""/>
        <w:lvlJc w:val="left"/>
        <w:pPr>
          <w:ind w:left="728" w:firstLine="0"/>
        </w:pPr>
        <w:rPr>
          <w:rFonts w:hint="default"/>
        </w:rPr>
      </w:lvl>
    </w:lvlOverride>
  </w:num>
  <w:num w:numId="275" w16cid:durableId="8146799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2007129000">
    <w:abstractNumId w:val="4"/>
  </w:num>
  <w:num w:numId="277" w16cid:durableId="1222592029">
    <w:abstractNumId w:val="4"/>
  </w:num>
  <w:num w:numId="278" w16cid:durableId="7560954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13528579">
    <w:abstractNumId w:val="40"/>
  </w:num>
  <w:num w:numId="280" w16cid:durableId="189610495">
    <w:abstractNumId w:val="5"/>
  </w:num>
  <w:num w:numId="281" w16cid:durableId="576742000">
    <w:abstractNumId w:val="60"/>
    <w:lvlOverride w:ilvl="0">
      <w:lvl w:ilvl="0">
        <w:start w:val="1"/>
        <w:numFmt w:val="decimal"/>
        <w:pStyle w:val="CUNumber1"/>
        <w:lvlText w:val="%1."/>
        <w:lvlJc w:val="left"/>
        <w:pPr>
          <w:tabs>
            <w:tab w:val="num" w:pos="964"/>
          </w:tabs>
          <w:ind w:left="964" w:hanging="964"/>
        </w:pPr>
        <w:rPr>
          <w:rFonts w:ascii="Times New Roman" w:hAnsi="Times New Roman" w:cs="Times New Roman" w:hint="default"/>
          <w:b w:val="0"/>
          <w:i w:val="0"/>
          <w:caps/>
          <w:sz w:val="22"/>
          <w:szCs w:val="22"/>
          <w:u w:val="none"/>
        </w:rPr>
      </w:lvl>
    </w:lvlOverride>
    <w:lvlOverride w:ilvl="2">
      <w:lvl w:ilvl="2">
        <w:start w:val="1"/>
        <w:numFmt w:val="lowerLetter"/>
        <w:pStyle w:val="CUNumber3"/>
        <w:lvlText w:val="(%3)"/>
        <w:lvlJc w:val="left"/>
        <w:pPr>
          <w:tabs>
            <w:tab w:val="num" w:pos="1928"/>
          </w:tabs>
          <w:ind w:left="1928" w:hanging="964"/>
        </w:pPr>
        <w:rPr>
          <w:rFonts w:ascii="Arial" w:hAnsi="Arial" w:hint="default"/>
          <w:b w:val="0"/>
          <w:i w:val="0"/>
          <w:sz w:val="20"/>
          <w:u w:val="none"/>
        </w:rPr>
      </w:lvl>
    </w:lvlOverride>
    <w:lvlOverride w:ilvl="4">
      <w:lvl w:ilvl="4">
        <w:start w:val="1"/>
        <w:numFmt w:val="upperLetter"/>
        <w:pStyle w:val="CUNumber5"/>
        <w:lvlText w:val="%5."/>
        <w:lvlJc w:val="left"/>
        <w:pPr>
          <w:tabs>
            <w:tab w:val="num" w:pos="2469"/>
          </w:tabs>
          <w:ind w:left="2469" w:hanging="964"/>
        </w:pPr>
        <w:rPr>
          <w:rFonts w:ascii="Times New Roman" w:hAnsi="Times New Roman" w:cs="Times New Roman" w:hint="default"/>
          <w:b w:val="0"/>
          <w:i w:val="0"/>
          <w:sz w:val="20"/>
          <w:u w:val="none"/>
        </w:rPr>
      </w:lvl>
    </w:lvlOverride>
  </w:num>
  <w:num w:numId="282" w16cid:durableId="1143155324">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83" w16cid:durableId="165438127">
    <w:abstractNumId w:val="4"/>
  </w:num>
  <w:num w:numId="284" w16cid:durableId="602877355">
    <w:abstractNumId w:val="4"/>
  </w:num>
  <w:num w:numId="285" w16cid:durableId="41447317">
    <w:abstractNumId w:val="4"/>
  </w:num>
  <w:num w:numId="286" w16cid:durableId="1980188063">
    <w:abstractNumId w:val="4"/>
  </w:num>
  <w:num w:numId="287" w16cid:durableId="1542863408">
    <w:abstractNumId w:val="40"/>
    <w:lvlOverride w:ilvl="0">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lvl w:ilvl="8">
        <w:start w:val="1"/>
        <w:numFmt w:val="lowerRoman"/>
        <w:lvlText w:val="%9."/>
        <w:lvlJc w:val="left"/>
        <w:pPr>
          <w:tabs>
            <w:tab w:val="num" w:pos="6747"/>
          </w:tabs>
          <w:ind w:left="6747" w:hanging="964"/>
        </w:pPr>
        <w:rPr>
          <w:rFonts w:hint="default"/>
        </w:rPr>
      </w:lvl>
    </w:lvlOverride>
  </w:num>
  <w:num w:numId="288" w16cid:durableId="492992782">
    <w:abstractNumId w:val="4"/>
  </w:num>
  <w:num w:numId="289" w16cid:durableId="1832869687">
    <w:abstractNumId w:val="4"/>
  </w:num>
  <w:num w:numId="290" w16cid:durableId="1280575591">
    <w:abstractNumId w:val="39"/>
  </w:num>
  <w:num w:numId="291" w16cid:durableId="1880361784">
    <w:abstractNumId w:val="26"/>
  </w:num>
  <w:num w:numId="292" w16cid:durableId="70857518">
    <w:abstractNumId w:val="33"/>
  </w:num>
  <w:num w:numId="293" w16cid:durableId="123728264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98809797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965503483">
    <w:abstractNumId w:val="31"/>
  </w:num>
  <w:num w:numId="296" w16cid:durableId="720057697">
    <w:abstractNumId w:val="40"/>
  </w:num>
  <w:num w:numId="297" w16cid:durableId="70930148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848060576">
    <w:abstractNumId w:val="40"/>
    <w:lvlOverride w:ilvl="0">
      <w:startOverride w:val="1"/>
    </w:lvlOverride>
  </w:num>
  <w:num w:numId="299" w16cid:durableId="4562631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89666624">
    <w:abstractNumId w:val="4"/>
  </w:num>
  <w:num w:numId="301" w16cid:durableId="881941319">
    <w:abstractNumId w:val="4"/>
  </w:num>
  <w:num w:numId="302" w16cid:durableId="1755198123">
    <w:abstractNumId w:val="65"/>
  </w:num>
  <w:num w:numId="303" w16cid:durableId="47048375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361366356">
    <w:abstractNumId w:val="4"/>
  </w:num>
  <w:num w:numId="305" w16cid:durableId="276184705">
    <w:abstractNumId w:val="4"/>
  </w:num>
  <w:num w:numId="306" w16cid:durableId="1518883481">
    <w:abstractNumId w:val="4"/>
  </w:num>
  <w:num w:numId="307" w16cid:durableId="677004198">
    <w:abstractNumId w:val="4"/>
  </w:num>
  <w:num w:numId="308" w16cid:durableId="1238131359">
    <w:abstractNumId w:val="40"/>
  </w:num>
  <w:num w:numId="309" w16cid:durableId="1526477479">
    <w:abstractNumId w:val="4"/>
  </w:num>
  <w:num w:numId="310" w16cid:durableId="1574006510">
    <w:abstractNumId w:val="4"/>
  </w:num>
  <w:num w:numId="311" w16cid:durableId="1328679195">
    <w:abstractNumId w:val="4"/>
  </w:num>
  <w:num w:numId="312" w16cid:durableId="590700364">
    <w:abstractNumId w:val="4"/>
  </w:num>
  <w:num w:numId="313" w16cid:durableId="839465339">
    <w:abstractNumId w:val="4"/>
  </w:num>
  <w:num w:numId="314" w16cid:durableId="425537106">
    <w:abstractNumId w:val="4"/>
  </w:num>
  <w:num w:numId="315" w16cid:durableId="518591085">
    <w:abstractNumId w:val="4"/>
  </w:num>
  <w:num w:numId="316" w16cid:durableId="1011449588">
    <w:abstractNumId w:val="4"/>
  </w:num>
  <w:num w:numId="317" w16cid:durableId="2101679831">
    <w:abstractNumId w:val="4"/>
  </w:num>
  <w:num w:numId="318" w16cid:durableId="302584611">
    <w:abstractNumId w:val="4"/>
  </w:num>
  <w:num w:numId="319" w16cid:durableId="1997027223">
    <w:abstractNumId w:val="4"/>
  </w:num>
  <w:num w:numId="320" w16cid:durableId="2054495525">
    <w:abstractNumId w:val="4"/>
  </w:num>
  <w:num w:numId="321" w16cid:durableId="1817716898">
    <w:abstractNumId w:val="4"/>
  </w:num>
  <w:num w:numId="322" w16cid:durableId="1858230563">
    <w:abstractNumId w:val="4"/>
  </w:num>
  <w:num w:numId="323" w16cid:durableId="1044984449">
    <w:abstractNumId w:val="4"/>
  </w:num>
  <w:num w:numId="324" w16cid:durableId="227499314">
    <w:abstractNumId w:val="4"/>
  </w:num>
  <w:num w:numId="325" w16cid:durableId="869076009">
    <w:abstractNumId w:val="4"/>
  </w:num>
  <w:num w:numId="326" w16cid:durableId="1159035185">
    <w:abstractNumId w:val="4"/>
  </w:num>
  <w:num w:numId="327" w16cid:durableId="2050453397">
    <w:abstractNumId w:val="4"/>
  </w:num>
  <w:num w:numId="328" w16cid:durableId="1639913202">
    <w:abstractNumId w:val="4"/>
  </w:num>
  <w:num w:numId="329" w16cid:durableId="1895505170">
    <w:abstractNumId w:val="4"/>
  </w:num>
  <w:num w:numId="330" w16cid:durableId="1456556923">
    <w:abstractNumId w:val="4"/>
  </w:num>
  <w:num w:numId="331" w16cid:durableId="1671328240">
    <w:abstractNumId w:val="4"/>
  </w:num>
  <w:num w:numId="332" w16cid:durableId="539250601">
    <w:abstractNumId w:val="4"/>
  </w:num>
  <w:num w:numId="333" w16cid:durableId="705644091">
    <w:abstractNumId w:val="4"/>
  </w:num>
  <w:num w:numId="334" w16cid:durableId="198856562">
    <w:abstractNumId w:val="4"/>
  </w:num>
  <w:num w:numId="335" w16cid:durableId="955135976">
    <w:abstractNumId w:val="4"/>
  </w:num>
  <w:num w:numId="336" w16cid:durableId="1657143808">
    <w:abstractNumId w:val="4"/>
  </w:num>
  <w:num w:numId="337" w16cid:durableId="6844797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985322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1402368415">
    <w:abstractNumId w:val="40"/>
  </w:num>
  <w:num w:numId="340" w16cid:durableId="1175726622">
    <w:abstractNumId w:val="40"/>
  </w:num>
  <w:num w:numId="341" w16cid:durableId="429160161">
    <w:abstractNumId w:val="40"/>
  </w:num>
  <w:num w:numId="342" w16cid:durableId="1916696858">
    <w:abstractNumId w:val="40"/>
  </w:num>
  <w:num w:numId="343" w16cid:durableId="351151246">
    <w:abstractNumId w:val="40"/>
  </w:num>
  <w:num w:numId="344" w16cid:durableId="126819812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1677612891">
    <w:abstractNumId w:val="40"/>
  </w:num>
  <w:num w:numId="346" w16cid:durableId="1977754686">
    <w:abstractNumId w:val="40"/>
  </w:num>
  <w:num w:numId="347" w16cid:durableId="938677759">
    <w:abstractNumId w:val="40"/>
  </w:num>
  <w:num w:numId="348" w16cid:durableId="12252165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94132065">
    <w:abstractNumId w:val="4"/>
  </w:num>
  <w:num w:numId="350" w16cid:durableId="1063210994">
    <w:abstractNumId w:val="4"/>
  </w:num>
  <w:num w:numId="351" w16cid:durableId="284654884">
    <w:abstractNumId w:val="40"/>
  </w:num>
  <w:num w:numId="352" w16cid:durableId="1171484416">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353" w16cid:durableId="1123109392">
    <w:abstractNumId w:val="40"/>
  </w:num>
  <w:num w:numId="354" w16cid:durableId="1492989518">
    <w:abstractNumId w:val="40"/>
  </w:num>
  <w:num w:numId="355" w16cid:durableId="1298027881">
    <w:abstractNumId w:val="40"/>
  </w:num>
  <w:num w:numId="356" w16cid:durableId="10040123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843469592">
    <w:abstractNumId w:val="12"/>
  </w:num>
  <w:num w:numId="358" w16cid:durableId="16616134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812213328">
    <w:abstractNumId w:val="4"/>
  </w:num>
  <w:num w:numId="360" w16cid:durableId="964118472">
    <w:abstractNumId w:val="4"/>
  </w:num>
  <w:num w:numId="361" w16cid:durableId="480658549">
    <w:abstractNumId w:val="34"/>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362" w16cid:durableId="1248534029">
    <w:abstractNumId w:val="4"/>
  </w:num>
  <w:num w:numId="363" w16cid:durableId="1441991558">
    <w:abstractNumId w:val="4"/>
  </w:num>
  <w:num w:numId="364" w16cid:durableId="1204756816">
    <w:abstractNumId w:val="4"/>
  </w:num>
  <w:num w:numId="365" w16cid:durableId="1473911135">
    <w:abstractNumId w:val="4"/>
  </w:num>
  <w:num w:numId="366" w16cid:durableId="748038665">
    <w:abstractNumId w:val="4"/>
  </w:num>
  <w:num w:numId="367" w16cid:durableId="2138259649">
    <w:abstractNumId w:val="4"/>
  </w:num>
  <w:num w:numId="368" w16cid:durableId="1097477694">
    <w:abstractNumId w:val="4"/>
  </w:num>
  <w:num w:numId="369" w16cid:durableId="1409037958">
    <w:abstractNumId w:val="4"/>
  </w:num>
  <w:num w:numId="370" w16cid:durableId="665090345">
    <w:abstractNumId w:val="4"/>
  </w:num>
  <w:num w:numId="371" w16cid:durableId="409426151">
    <w:abstractNumId w:val="4"/>
  </w:num>
  <w:num w:numId="372" w16cid:durableId="729889816">
    <w:abstractNumId w:val="4"/>
  </w:num>
  <w:num w:numId="373" w16cid:durableId="879365592">
    <w:abstractNumId w:val="4"/>
  </w:num>
  <w:num w:numId="374" w16cid:durableId="335772561">
    <w:abstractNumId w:val="9"/>
  </w:num>
  <w:num w:numId="375" w16cid:durableId="264462667">
    <w:abstractNumId w:val="40"/>
  </w:num>
  <w:num w:numId="376" w16cid:durableId="194537724">
    <w:abstractNumId w:val="40"/>
  </w:num>
  <w:num w:numId="377" w16cid:durableId="302270534">
    <w:abstractNumId w:val="8"/>
    <w:lvlOverride w:ilvl="0">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Override>
    <w:lvlOverride w:ilvl="1">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Override>
    <w:lvlOverride w:ilvl="2">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Override>
    <w:lvlOverride w:ilvl="3">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Override>
    <w:lvlOverride w:ilvl="4">
      <w:lvl w:ilvl="4">
        <w:start w:val="1"/>
        <w:numFmt w:val="none"/>
        <w:lvlText w:val="%5"/>
        <w:lvlJc w:val="left"/>
        <w:pPr>
          <w:tabs>
            <w:tab w:val="num" w:pos="4584"/>
          </w:tabs>
          <w:ind w:left="4584" w:hanging="964"/>
        </w:pPr>
        <w:rPr>
          <w:rFonts w:hint="default"/>
          <w:b w:val="0"/>
          <w:i w:val="0"/>
          <w:u w:val="none"/>
        </w:rPr>
      </w:lvl>
    </w:lvlOverride>
    <w:lvlOverride w:ilvl="5">
      <w:lvl w:ilvl="5">
        <w:start w:val="1"/>
        <w:numFmt w:val="none"/>
        <w:lvlText w:val="%6"/>
        <w:lvlJc w:val="left"/>
        <w:pPr>
          <w:tabs>
            <w:tab w:val="num" w:pos="5548"/>
          </w:tabs>
          <w:ind w:left="5548" w:hanging="964"/>
        </w:pPr>
        <w:rPr>
          <w:rFonts w:hint="default"/>
          <w:b w:val="0"/>
          <w:i w:val="0"/>
          <w:u w:val="none"/>
        </w:rPr>
      </w:lvl>
    </w:lvlOverride>
    <w:lvlOverride w:ilvl="6">
      <w:lvl w:ilvl="6">
        <w:start w:val="1"/>
        <w:numFmt w:val="none"/>
        <w:lvlText w:val="%7"/>
        <w:lvlJc w:val="left"/>
        <w:pPr>
          <w:tabs>
            <w:tab w:val="num" w:pos="6511"/>
          </w:tabs>
          <w:ind w:left="6511" w:hanging="963"/>
        </w:pPr>
        <w:rPr>
          <w:rFonts w:hint="default"/>
          <w:b w:val="0"/>
          <w:i w:val="0"/>
          <w:u w:val="none"/>
        </w:rPr>
      </w:lvl>
    </w:lvlOverride>
    <w:lvlOverride w:ilvl="7">
      <w:lvl w:ilvl="7">
        <w:start w:val="1"/>
        <w:numFmt w:val="none"/>
        <w:lvlText w:val="%8"/>
        <w:lvlJc w:val="left"/>
        <w:pPr>
          <w:tabs>
            <w:tab w:val="num" w:pos="7475"/>
          </w:tabs>
          <w:ind w:left="7475" w:hanging="964"/>
        </w:pPr>
        <w:rPr>
          <w:rFonts w:hint="default"/>
          <w:b w:val="0"/>
          <w:i w:val="0"/>
          <w:u w:val="none"/>
        </w:rPr>
      </w:lvl>
    </w:lvlOverride>
    <w:lvlOverride w:ilvl="8">
      <w:lvl w:ilvl="8">
        <w:start w:val="1"/>
        <w:numFmt w:val="none"/>
        <w:lvlRestart w:val="0"/>
        <w:suff w:val="nothing"/>
        <w:lvlText w:val=""/>
        <w:lvlJc w:val="left"/>
        <w:pPr>
          <w:ind w:left="728" w:firstLine="0"/>
        </w:pPr>
        <w:rPr>
          <w:rFonts w:hint="default"/>
        </w:rPr>
      </w:lvl>
    </w:lvlOverride>
  </w:num>
  <w:num w:numId="378" w16cid:durableId="1055735970">
    <w:abstractNumId w:val="8"/>
    <w:lvlOverride w:ilvl="0">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Override>
    <w:lvlOverride w:ilvl="1">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Override>
    <w:lvlOverride w:ilvl="2">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Override>
    <w:lvlOverride w:ilvl="3">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Override>
    <w:lvlOverride w:ilvl="4">
      <w:lvl w:ilvl="4">
        <w:start w:val="1"/>
        <w:numFmt w:val="none"/>
        <w:lvlText w:val="%5"/>
        <w:lvlJc w:val="left"/>
        <w:pPr>
          <w:tabs>
            <w:tab w:val="num" w:pos="4584"/>
          </w:tabs>
          <w:ind w:left="4584" w:hanging="964"/>
        </w:pPr>
        <w:rPr>
          <w:rFonts w:hint="default"/>
          <w:b w:val="0"/>
          <w:i w:val="0"/>
          <w:u w:val="none"/>
        </w:rPr>
      </w:lvl>
    </w:lvlOverride>
    <w:lvlOverride w:ilvl="5">
      <w:lvl w:ilvl="5">
        <w:start w:val="1"/>
        <w:numFmt w:val="none"/>
        <w:lvlText w:val="%6"/>
        <w:lvlJc w:val="left"/>
        <w:pPr>
          <w:tabs>
            <w:tab w:val="num" w:pos="5548"/>
          </w:tabs>
          <w:ind w:left="5548" w:hanging="964"/>
        </w:pPr>
        <w:rPr>
          <w:rFonts w:hint="default"/>
          <w:b w:val="0"/>
          <w:i w:val="0"/>
          <w:u w:val="none"/>
        </w:rPr>
      </w:lvl>
    </w:lvlOverride>
    <w:lvlOverride w:ilvl="6">
      <w:lvl w:ilvl="6">
        <w:start w:val="1"/>
        <w:numFmt w:val="none"/>
        <w:lvlText w:val="%7"/>
        <w:lvlJc w:val="left"/>
        <w:pPr>
          <w:tabs>
            <w:tab w:val="num" w:pos="6511"/>
          </w:tabs>
          <w:ind w:left="6511" w:hanging="963"/>
        </w:pPr>
        <w:rPr>
          <w:rFonts w:hint="default"/>
          <w:b w:val="0"/>
          <w:i w:val="0"/>
          <w:u w:val="none"/>
        </w:rPr>
      </w:lvl>
    </w:lvlOverride>
    <w:lvlOverride w:ilvl="7">
      <w:lvl w:ilvl="7">
        <w:start w:val="1"/>
        <w:numFmt w:val="none"/>
        <w:lvlText w:val="%8"/>
        <w:lvlJc w:val="left"/>
        <w:pPr>
          <w:tabs>
            <w:tab w:val="num" w:pos="7475"/>
          </w:tabs>
          <w:ind w:left="7475" w:hanging="964"/>
        </w:pPr>
        <w:rPr>
          <w:rFonts w:hint="default"/>
          <w:b w:val="0"/>
          <w:i w:val="0"/>
          <w:u w:val="none"/>
        </w:rPr>
      </w:lvl>
    </w:lvlOverride>
    <w:lvlOverride w:ilvl="8">
      <w:lvl w:ilvl="8">
        <w:start w:val="1"/>
        <w:numFmt w:val="none"/>
        <w:lvlRestart w:val="0"/>
        <w:suff w:val="nothing"/>
        <w:lvlText w:val=""/>
        <w:lvlJc w:val="left"/>
        <w:pPr>
          <w:ind w:left="728" w:firstLine="0"/>
        </w:pPr>
        <w:rPr>
          <w:rFonts w:hint="default"/>
        </w:rPr>
      </w:lvl>
    </w:lvlOverride>
  </w:num>
  <w:num w:numId="379" w16cid:durableId="965354098">
    <w:abstractNumId w:val="4"/>
  </w:num>
  <w:num w:numId="380" w16cid:durableId="2033606479">
    <w:abstractNumId w:val="4"/>
  </w:num>
  <w:num w:numId="381" w16cid:durableId="97143090">
    <w:abstractNumId w:val="40"/>
  </w:num>
  <w:num w:numId="382" w16cid:durableId="14958809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17056667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6916341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242643425">
    <w:abstractNumId w:val="41"/>
  </w:num>
  <w:num w:numId="386" w16cid:durableId="2013995471">
    <w:abstractNumId w:val="50"/>
  </w:num>
  <w:numIdMacAtCleanup w:val="3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activeWritingStyle w:appName="MSWord" w:lang="fr-FR" w:vendorID="64" w:dllVersion="6" w:nlCheck="1" w:checkStyle="0"/>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activeWritingStyle w:appName="MSWord" w:lang="en-SG" w:vendorID="64" w:dllVersion="0" w:nlCheck="1" w:checkStyle="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964"/>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AutoFooter" w:val="0"/>
    <w:docVar w:name="CUFooterText" w:val="L\361423926.3"/>
    <w:docVar w:name="filename" w:val="SBY\JBF\53625044\3"/>
  </w:docVars>
  <w:rsids>
    <w:rsidRoot w:val="001B087C"/>
    <w:rsid w:val="00000239"/>
    <w:rsid w:val="0000078D"/>
    <w:rsid w:val="00000C02"/>
    <w:rsid w:val="00000D56"/>
    <w:rsid w:val="00000FDA"/>
    <w:rsid w:val="0000216C"/>
    <w:rsid w:val="000027EA"/>
    <w:rsid w:val="000029A7"/>
    <w:rsid w:val="00002ECC"/>
    <w:rsid w:val="00002F13"/>
    <w:rsid w:val="00002FA3"/>
    <w:rsid w:val="00003266"/>
    <w:rsid w:val="00003531"/>
    <w:rsid w:val="00003598"/>
    <w:rsid w:val="000036AA"/>
    <w:rsid w:val="0000390E"/>
    <w:rsid w:val="00003F16"/>
    <w:rsid w:val="0000452A"/>
    <w:rsid w:val="0000452E"/>
    <w:rsid w:val="000045DB"/>
    <w:rsid w:val="00004A4A"/>
    <w:rsid w:val="00004CC8"/>
    <w:rsid w:val="00004F78"/>
    <w:rsid w:val="000054CE"/>
    <w:rsid w:val="00005558"/>
    <w:rsid w:val="00005D8C"/>
    <w:rsid w:val="000063BB"/>
    <w:rsid w:val="00006497"/>
    <w:rsid w:val="0000743A"/>
    <w:rsid w:val="0000769A"/>
    <w:rsid w:val="00010BEF"/>
    <w:rsid w:val="00011065"/>
    <w:rsid w:val="00011A2C"/>
    <w:rsid w:val="0001214D"/>
    <w:rsid w:val="000124D4"/>
    <w:rsid w:val="00012C0B"/>
    <w:rsid w:val="0001308E"/>
    <w:rsid w:val="000133F0"/>
    <w:rsid w:val="00013583"/>
    <w:rsid w:val="00013881"/>
    <w:rsid w:val="00014212"/>
    <w:rsid w:val="00014622"/>
    <w:rsid w:val="00014623"/>
    <w:rsid w:val="00014991"/>
    <w:rsid w:val="00015282"/>
    <w:rsid w:val="000154DB"/>
    <w:rsid w:val="000160E1"/>
    <w:rsid w:val="000164A1"/>
    <w:rsid w:val="00016B14"/>
    <w:rsid w:val="0001741A"/>
    <w:rsid w:val="00017B00"/>
    <w:rsid w:val="00017D30"/>
    <w:rsid w:val="00020045"/>
    <w:rsid w:val="00020718"/>
    <w:rsid w:val="00020DA4"/>
    <w:rsid w:val="00021225"/>
    <w:rsid w:val="00021BCB"/>
    <w:rsid w:val="00022011"/>
    <w:rsid w:val="00022518"/>
    <w:rsid w:val="00022CBC"/>
    <w:rsid w:val="00022E42"/>
    <w:rsid w:val="00023116"/>
    <w:rsid w:val="0002385A"/>
    <w:rsid w:val="00023926"/>
    <w:rsid w:val="00023EFF"/>
    <w:rsid w:val="00024327"/>
    <w:rsid w:val="00024643"/>
    <w:rsid w:val="00025FBC"/>
    <w:rsid w:val="00026475"/>
    <w:rsid w:val="00026CA9"/>
    <w:rsid w:val="0002741C"/>
    <w:rsid w:val="0002789F"/>
    <w:rsid w:val="00027D02"/>
    <w:rsid w:val="00027D1C"/>
    <w:rsid w:val="00027D33"/>
    <w:rsid w:val="00027E3A"/>
    <w:rsid w:val="000309FF"/>
    <w:rsid w:val="00030A12"/>
    <w:rsid w:val="00030E6E"/>
    <w:rsid w:val="00031A83"/>
    <w:rsid w:val="0003221E"/>
    <w:rsid w:val="000324B9"/>
    <w:rsid w:val="00032B97"/>
    <w:rsid w:val="000331DA"/>
    <w:rsid w:val="0003364B"/>
    <w:rsid w:val="00033C0A"/>
    <w:rsid w:val="00033DDA"/>
    <w:rsid w:val="0003408E"/>
    <w:rsid w:val="000340CC"/>
    <w:rsid w:val="0003412D"/>
    <w:rsid w:val="00035099"/>
    <w:rsid w:val="00035E53"/>
    <w:rsid w:val="0003616C"/>
    <w:rsid w:val="000367B4"/>
    <w:rsid w:val="00036D9A"/>
    <w:rsid w:val="0003720E"/>
    <w:rsid w:val="00040799"/>
    <w:rsid w:val="000408C0"/>
    <w:rsid w:val="000411A9"/>
    <w:rsid w:val="00041438"/>
    <w:rsid w:val="000415A7"/>
    <w:rsid w:val="000415CE"/>
    <w:rsid w:val="000419B9"/>
    <w:rsid w:val="00041BE0"/>
    <w:rsid w:val="0004253E"/>
    <w:rsid w:val="000427ED"/>
    <w:rsid w:val="00042CA5"/>
    <w:rsid w:val="00043175"/>
    <w:rsid w:val="00043588"/>
    <w:rsid w:val="00043608"/>
    <w:rsid w:val="00043C54"/>
    <w:rsid w:val="000442C2"/>
    <w:rsid w:val="00044B3B"/>
    <w:rsid w:val="00044E34"/>
    <w:rsid w:val="00045508"/>
    <w:rsid w:val="00045918"/>
    <w:rsid w:val="00045BA0"/>
    <w:rsid w:val="00045C26"/>
    <w:rsid w:val="00045F68"/>
    <w:rsid w:val="00046FF4"/>
    <w:rsid w:val="000470B6"/>
    <w:rsid w:val="00047890"/>
    <w:rsid w:val="00047B3A"/>
    <w:rsid w:val="00047B65"/>
    <w:rsid w:val="00047F83"/>
    <w:rsid w:val="00047F97"/>
    <w:rsid w:val="000505CD"/>
    <w:rsid w:val="0005075C"/>
    <w:rsid w:val="00050989"/>
    <w:rsid w:val="00050A49"/>
    <w:rsid w:val="00050C7C"/>
    <w:rsid w:val="00051107"/>
    <w:rsid w:val="00051CEC"/>
    <w:rsid w:val="00051E98"/>
    <w:rsid w:val="000524F9"/>
    <w:rsid w:val="00052645"/>
    <w:rsid w:val="000529AF"/>
    <w:rsid w:val="00052C70"/>
    <w:rsid w:val="000536FA"/>
    <w:rsid w:val="00053E3E"/>
    <w:rsid w:val="00054AC7"/>
    <w:rsid w:val="00054C92"/>
    <w:rsid w:val="0005574E"/>
    <w:rsid w:val="00055A1B"/>
    <w:rsid w:val="00055BEE"/>
    <w:rsid w:val="00056716"/>
    <w:rsid w:val="00056899"/>
    <w:rsid w:val="000568E5"/>
    <w:rsid w:val="00056A3C"/>
    <w:rsid w:val="00056BE8"/>
    <w:rsid w:val="00056E41"/>
    <w:rsid w:val="0005740B"/>
    <w:rsid w:val="00057C03"/>
    <w:rsid w:val="00060985"/>
    <w:rsid w:val="00060DA0"/>
    <w:rsid w:val="00061A10"/>
    <w:rsid w:val="00062064"/>
    <w:rsid w:val="00062E07"/>
    <w:rsid w:val="00062FC0"/>
    <w:rsid w:val="00063103"/>
    <w:rsid w:val="00063ECC"/>
    <w:rsid w:val="0006405C"/>
    <w:rsid w:val="00064209"/>
    <w:rsid w:val="0006451B"/>
    <w:rsid w:val="00064B9A"/>
    <w:rsid w:val="00064BF9"/>
    <w:rsid w:val="00065541"/>
    <w:rsid w:val="0006593D"/>
    <w:rsid w:val="00065AA5"/>
    <w:rsid w:val="000663C2"/>
    <w:rsid w:val="00066ACF"/>
    <w:rsid w:val="00066C8D"/>
    <w:rsid w:val="00066F9D"/>
    <w:rsid w:val="000705BB"/>
    <w:rsid w:val="00070B19"/>
    <w:rsid w:val="00070D5B"/>
    <w:rsid w:val="00070EA1"/>
    <w:rsid w:val="00071158"/>
    <w:rsid w:val="00071791"/>
    <w:rsid w:val="00071AED"/>
    <w:rsid w:val="00071C43"/>
    <w:rsid w:val="00071E05"/>
    <w:rsid w:val="00071FF3"/>
    <w:rsid w:val="0007274B"/>
    <w:rsid w:val="000727F4"/>
    <w:rsid w:val="00072EB4"/>
    <w:rsid w:val="00073280"/>
    <w:rsid w:val="0007337A"/>
    <w:rsid w:val="000734E6"/>
    <w:rsid w:val="00073F5C"/>
    <w:rsid w:val="000748C3"/>
    <w:rsid w:val="000750AB"/>
    <w:rsid w:val="00075303"/>
    <w:rsid w:val="00075B25"/>
    <w:rsid w:val="00076747"/>
    <w:rsid w:val="0007728E"/>
    <w:rsid w:val="00077447"/>
    <w:rsid w:val="00077E69"/>
    <w:rsid w:val="00080E31"/>
    <w:rsid w:val="00081A98"/>
    <w:rsid w:val="00082E81"/>
    <w:rsid w:val="00083062"/>
    <w:rsid w:val="000833EB"/>
    <w:rsid w:val="00083CBB"/>
    <w:rsid w:val="00084FA7"/>
    <w:rsid w:val="00085128"/>
    <w:rsid w:val="00085639"/>
    <w:rsid w:val="00086064"/>
    <w:rsid w:val="00086B4A"/>
    <w:rsid w:val="000871E3"/>
    <w:rsid w:val="0008723F"/>
    <w:rsid w:val="00087B3A"/>
    <w:rsid w:val="00090213"/>
    <w:rsid w:val="000902CF"/>
    <w:rsid w:val="000906EF"/>
    <w:rsid w:val="000907CB"/>
    <w:rsid w:val="00090C8F"/>
    <w:rsid w:val="0009103A"/>
    <w:rsid w:val="000915B3"/>
    <w:rsid w:val="00091977"/>
    <w:rsid w:val="0009204C"/>
    <w:rsid w:val="00092490"/>
    <w:rsid w:val="00092555"/>
    <w:rsid w:val="0009266D"/>
    <w:rsid w:val="00092E50"/>
    <w:rsid w:val="0009413D"/>
    <w:rsid w:val="000942B8"/>
    <w:rsid w:val="00094404"/>
    <w:rsid w:val="0009476B"/>
    <w:rsid w:val="000948FC"/>
    <w:rsid w:val="00094E5F"/>
    <w:rsid w:val="00094EB2"/>
    <w:rsid w:val="00095257"/>
    <w:rsid w:val="00095C34"/>
    <w:rsid w:val="00095D7F"/>
    <w:rsid w:val="000968EF"/>
    <w:rsid w:val="00096A7F"/>
    <w:rsid w:val="00096C34"/>
    <w:rsid w:val="00096EBE"/>
    <w:rsid w:val="00096EC1"/>
    <w:rsid w:val="0009740B"/>
    <w:rsid w:val="0009752E"/>
    <w:rsid w:val="0009758F"/>
    <w:rsid w:val="000975A0"/>
    <w:rsid w:val="00097681"/>
    <w:rsid w:val="000976B4"/>
    <w:rsid w:val="00097AF5"/>
    <w:rsid w:val="000A0944"/>
    <w:rsid w:val="000A0B0D"/>
    <w:rsid w:val="000A18B2"/>
    <w:rsid w:val="000A1954"/>
    <w:rsid w:val="000A210A"/>
    <w:rsid w:val="000A2185"/>
    <w:rsid w:val="000A2B62"/>
    <w:rsid w:val="000A2E06"/>
    <w:rsid w:val="000A2ED4"/>
    <w:rsid w:val="000A3285"/>
    <w:rsid w:val="000A34AA"/>
    <w:rsid w:val="000A3573"/>
    <w:rsid w:val="000A3624"/>
    <w:rsid w:val="000A4A59"/>
    <w:rsid w:val="000A4C25"/>
    <w:rsid w:val="000A5222"/>
    <w:rsid w:val="000A5384"/>
    <w:rsid w:val="000A55CA"/>
    <w:rsid w:val="000A5759"/>
    <w:rsid w:val="000A5FC2"/>
    <w:rsid w:val="000A6305"/>
    <w:rsid w:val="000A687C"/>
    <w:rsid w:val="000A6AD7"/>
    <w:rsid w:val="000A74F1"/>
    <w:rsid w:val="000A75DC"/>
    <w:rsid w:val="000B0A86"/>
    <w:rsid w:val="000B1302"/>
    <w:rsid w:val="000B1D25"/>
    <w:rsid w:val="000B1E5C"/>
    <w:rsid w:val="000B246F"/>
    <w:rsid w:val="000B2A52"/>
    <w:rsid w:val="000B2ED6"/>
    <w:rsid w:val="000B4489"/>
    <w:rsid w:val="000B4CEB"/>
    <w:rsid w:val="000B58AA"/>
    <w:rsid w:val="000B5E89"/>
    <w:rsid w:val="000B6872"/>
    <w:rsid w:val="000B6953"/>
    <w:rsid w:val="000B724B"/>
    <w:rsid w:val="000B7DFF"/>
    <w:rsid w:val="000C0261"/>
    <w:rsid w:val="000C03D7"/>
    <w:rsid w:val="000C0B1D"/>
    <w:rsid w:val="000C16B4"/>
    <w:rsid w:val="000C18BE"/>
    <w:rsid w:val="000C1CD0"/>
    <w:rsid w:val="000C1EAA"/>
    <w:rsid w:val="000C223B"/>
    <w:rsid w:val="000C2D43"/>
    <w:rsid w:val="000C2F63"/>
    <w:rsid w:val="000C3A15"/>
    <w:rsid w:val="000C407B"/>
    <w:rsid w:val="000C4428"/>
    <w:rsid w:val="000C4501"/>
    <w:rsid w:val="000C4836"/>
    <w:rsid w:val="000C4EDC"/>
    <w:rsid w:val="000C53C8"/>
    <w:rsid w:val="000C55E1"/>
    <w:rsid w:val="000C5F02"/>
    <w:rsid w:val="000C6240"/>
    <w:rsid w:val="000C66BC"/>
    <w:rsid w:val="000C69F6"/>
    <w:rsid w:val="000C6D2A"/>
    <w:rsid w:val="000C6DCE"/>
    <w:rsid w:val="000C7954"/>
    <w:rsid w:val="000D0617"/>
    <w:rsid w:val="000D08B5"/>
    <w:rsid w:val="000D0976"/>
    <w:rsid w:val="000D0FC1"/>
    <w:rsid w:val="000D12BD"/>
    <w:rsid w:val="000D1D88"/>
    <w:rsid w:val="000D2250"/>
    <w:rsid w:val="000D2254"/>
    <w:rsid w:val="000D2581"/>
    <w:rsid w:val="000D26CC"/>
    <w:rsid w:val="000D2ADF"/>
    <w:rsid w:val="000D2F90"/>
    <w:rsid w:val="000D319C"/>
    <w:rsid w:val="000D3852"/>
    <w:rsid w:val="000D3F8A"/>
    <w:rsid w:val="000D430C"/>
    <w:rsid w:val="000D4D3C"/>
    <w:rsid w:val="000D6368"/>
    <w:rsid w:val="000D65F8"/>
    <w:rsid w:val="000D6A41"/>
    <w:rsid w:val="000D6A97"/>
    <w:rsid w:val="000D727B"/>
    <w:rsid w:val="000D7A7D"/>
    <w:rsid w:val="000E0846"/>
    <w:rsid w:val="000E0E20"/>
    <w:rsid w:val="000E1373"/>
    <w:rsid w:val="000E20E7"/>
    <w:rsid w:val="000E362C"/>
    <w:rsid w:val="000E38F2"/>
    <w:rsid w:val="000E3DA1"/>
    <w:rsid w:val="000E3FFA"/>
    <w:rsid w:val="000E44F8"/>
    <w:rsid w:val="000E4510"/>
    <w:rsid w:val="000E48C9"/>
    <w:rsid w:val="000E4E3A"/>
    <w:rsid w:val="000E516B"/>
    <w:rsid w:val="000E53B8"/>
    <w:rsid w:val="000E5CC5"/>
    <w:rsid w:val="000E62D7"/>
    <w:rsid w:val="000E6408"/>
    <w:rsid w:val="000E6BD5"/>
    <w:rsid w:val="000E7207"/>
    <w:rsid w:val="000E760D"/>
    <w:rsid w:val="000E7A31"/>
    <w:rsid w:val="000E7CAB"/>
    <w:rsid w:val="000F07F6"/>
    <w:rsid w:val="000F0BB6"/>
    <w:rsid w:val="000F0E0C"/>
    <w:rsid w:val="000F1306"/>
    <w:rsid w:val="000F259F"/>
    <w:rsid w:val="000F2661"/>
    <w:rsid w:val="000F27B9"/>
    <w:rsid w:val="000F2F3C"/>
    <w:rsid w:val="000F300C"/>
    <w:rsid w:val="000F302E"/>
    <w:rsid w:val="000F33BC"/>
    <w:rsid w:val="000F4124"/>
    <w:rsid w:val="000F591F"/>
    <w:rsid w:val="000F5E74"/>
    <w:rsid w:val="000F5F46"/>
    <w:rsid w:val="000F655C"/>
    <w:rsid w:val="001000B4"/>
    <w:rsid w:val="00100785"/>
    <w:rsid w:val="001009DC"/>
    <w:rsid w:val="00100C83"/>
    <w:rsid w:val="00100D4A"/>
    <w:rsid w:val="00101148"/>
    <w:rsid w:val="0010167D"/>
    <w:rsid w:val="0010181D"/>
    <w:rsid w:val="00101FF4"/>
    <w:rsid w:val="00102011"/>
    <w:rsid w:val="001028A7"/>
    <w:rsid w:val="00102947"/>
    <w:rsid w:val="00102FB6"/>
    <w:rsid w:val="0010310B"/>
    <w:rsid w:val="0010329D"/>
    <w:rsid w:val="001033C9"/>
    <w:rsid w:val="00103634"/>
    <w:rsid w:val="00103701"/>
    <w:rsid w:val="00103F07"/>
    <w:rsid w:val="00103FFB"/>
    <w:rsid w:val="00104110"/>
    <w:rsid w:val="0010412B"/>
    <w:rsid w:val="00104198"/>
    <w:rsid w:val="0010492E"/>
    <w:rsid w:val="001049A1"/>
    <w:rsid w:val="00104A4D"/>
    <w:rsid w:val="00104F68"/>
    <w:rsid w:val="00105054"/>
    <w:rsid w:val="00105195"/>
    <w:rsid w:val="001055D6"/>
    <w:rsid w:val="00105EB1"/>
    <w:rsid w:val="00106029"/>
    <w:rsid w:val="001065E7"/>
    <w:rsid w:val="001068A4"/>
    <w:rsid w:val="00107E22"/>
    <w:rsid w:val="00111B43"/>
    <w:rsid w:val="001127D2"/>
    <w:rsid w:val="00112ACE"/>
    <w:rsid w:val="00112C2E"/>
    <w:rsid w:val="00112C5F"/>
    <w:rsid w:val="0011358F"/>
    <w:rsid w:val="00113973"/>
    <w:rsid w:val="00113AF6"/>
    <w:rsid w:val="00113B94"/>
    <w:rsid w:val="00113DFA"/>
    <w:rsid w:val="00114016"/>
    <w:rsid w:val="001145C7"/>
    <w:rsid w:val="001147DE"/>
    <w:rsid w:val="001150BC"/>
    <w:rsid w:val="001152FA"/>
    <w:rsid w:val="00115BD9"/>
    <w:rsid w:val="00115D29"/>
    <w:rsid w:val="00116238"/>
    <w:rsid w:val="001163AC"/>
    <w:rsid w:val="00116841"/>
    <w:rsid w:val="001205FC"/>
    <w:rsid w:val="00120798"/>
    <w:rsid w:val="00120B9E"/>
    <w:rsid w:val="00120C3B"/>
    <w:rsid w:val="00120CC2"/>
    <w:rsid w:val="00120D1B"/>
    <w:rsid w:val="00120E12"/>
    <w:rsid w:val="00120EF5"/>
    <w:rsid w:val="001225D6"/>
    <w:rsid w:val="00122EEC"/>
    <w:rsid w:val="00123688"/>
    <w:rsid w:val="0012376E"/>
    <w:rsid w:val="00123BA9"/>
    <w:rsid w:val="00124224"/>
    <w:rsid w:val="00124D5A"/>
    <w:rsid w:val="001254B8"/>
    <w:rsid w:val="0012562D"/>
    <w:rsid w:val="00125D80"/>
    <w:rsid w:val="001265C9"/>
    <w:rsid w:val="001269AD"/>
    <w:rsid w:val="00126ACE"/>
    <w:rsid w:val="00126B15"/>
    <w:rsid w:val="00127004"/>
    <w:rsid w:val="001272C3"/>
    <w:rsid w:val="0012775F"/>
    <w:rsid w:val="001317F2"/>
    <w:rsid w:val="0013232C"/>
    <w:rsid w:val="00132676"/>
    <w:rsid w:val="00132DA1"/>
    <w:rsid w:val="00132F1C"/>
    <w:rsid w:val="001334C5"/>
    <w:rsid w:val="00133DB3"/>
    <w:rsid w:val="00133E54"/>
    <w:rsid w:val="0013449D"/>
    <w:rsid w:val="00134843"/>
    <w:rsid w:val="00134979"/>
    <w:rsid w:val="001349A0"/>
    <w:rsid w:val="00134A98"/>
    <w:rsid w:val="00134CCC"/>
    <w:rsid w:val="00134E5F"/>
    <w:rsid w:val="00135732"/>
    <w:rsid w:val="0013598E"/>
    <w:rsid w:val="00136527"/>
    <w:rsid w:val="00136A05"/>
    <w:rsid w:val="00136F70"/>
    <w:rsid w:val="00137176"/>
    <w:rsid w:val="00137177"/>
    <w:rsid w:val="00137743"/>
    <w:rsid w:val="0014115A"/>
    <w:rsid w:val="0014130A"/>
    <w:rsid w:val="001415B9"/>
    <w:rsid w:val="0014166F"/>
    <w:rsid w:val="00141B31"/>
    <w:rsid w:val="0014223A"/>
    <w:rsid w:val="0014234D"/>
    <w:rsid w:val="0014238E"/>
    <w:rsid w:val="001429FD"/>
    <w:rsid w:val="001443F8"/>
    <w:rsid w:val="001444FD"/>
    <w:rsid w:val="001446B7"/>
    <w:rsid w:val="00144E08"/>
    <w:rsid w:val="00144F6D"/>
    <w:rsid w:val="0014564D"/>
    <w:rsid w:val="001458D2"/>
    <w:rsid w:val="00145BD3"/>
    <w:rsid w:val="00145FA6"/>
    <w:rsid w:val="001463E7"/>
    <w:rsid w:val="00146BF9"/>
    <w:rsid w:val="00150116"/>
    <w:rsid w:val="001502BA"/>
    <w:rsid w:val="00150422"/>
    <w:rsid w:val="00150795"/>
    <w:rsid w:val="00151194"/>
    <w:rsid w:val="001512AF"/>
    <w:rsid w:val="001513C7"/>
    <w:rsid w:val="00151E05"/>
    <w:rsid w:val="001521A0"/>
    <w:rsid w:val="00152976"/>
    <w:rsid w:val="0015297D"/>
    <w:rsid w:val="00153305"/>
    <w:rsid w:val="001538D2"/>
    <w:rsid w:val="00153CFD"/>
    <w:rsid w:val="00153DCB"/>
    <w:rsid w:val="001541FC"/>
    <w:rsid w:val="00154926"/>
    <w:rsid w:val="001549E5"/>
    <w:rsid w:val="0015539E"/>
    <w:rsid w:val="001566E9"/>
    <w:rsid w:val="00156B37"/>
    <w:rsid w:val="00156CF2"/>
    <w:rsid w:val="00157250"/>
    <w:rsid w:val="001572DC"/>
    <w:rsid w:val="001573F0"/>
    <w:rsid w:val="001574AA"/>
    <w:rsid w:val="001575A0"/>
    <w:rsid w:val="00157823"/>
    <w:rsid w:val="00157977"/>
    <w:rsid w:val="00157AC3"/>
    <w:rsid w:val="0016024A"/>
    <w:rsid w:val="00160715"/>
    <w:rsid w:val="0016076C"/>
    <w:rsid w:val="00160AA3"/>
    <w:rsid w:val="00160AEC"/>
    <w:rsid w:val="00161205"/>
    <w:rsid w:val="00161408"/>
    <w:rsid w:val="001616E3"/>
    <w:rsid w:val="00161798"/>
    <w:rsid w:val="00162172"/>
    <w:rsid w:val="00162771"/>
    <w:rsid w:val="00162854"/>
    <w:rsid w:val="0016285D"/>
    <w:rsid w:val="00162BC3"/>
    <w:rsid w:val="00163DCB"/>
    <w:rsid w:val="00164241"/>
    <w:rsid w:val="00164650"/>
    <w:rsid w:val="00164F11"/>
    <w:rsid w:val="001655AA"/>
    <w:rsid w:val="001656BF"/>
    <w:rsid w:val="001657D1"/>
    <w:rsid w:val="0016622D"/>
    <w:rsid w:val="00166C9A"/>
    <w:rsid w:val="001670D7"/>
    <w:rsid w:val="00170372"/>
    <w:rsid w:val="00170734"/>
    <w:rsid w:val="001712C8"/>
    <w:rsid w:val="00172120"/>
    <w:rsid w:val="00172668"/>
    <w:rsid w:val="00172889"/>
    <w:rsid w:val="00172D1C"/>
    <w:rsid w:val="001730E4"/>
    <w:rsid w:val="001736C6"/>
    <w:rsid w:val="00173FA9"/>
    <w:rsid w:val="00174FF8"/>
    <w:rsid w:val="0017585D"/>
    <w:rsid w:val="00175A01"/>
    <w:rsid w:val="00175A3B"/>
    <w:rsid w:val="00175C90"/>
    <w:rsid w:val="00176063"/>
    <w:rsid w:val="00176643"/>
    <w:rsid w:val="00177536"/>
    <w:rsid w:val="00177877"/>
    <w:rsid w:val="001800BF"/>
    <w:rsid w:val="00180B27"/>
    <w:rsid w:val="00181078"/>
    <w:rsid w:val="00181396"/>
    <w:rsid w:val="00181E21"/>
    <w:rsid w:val="00181F08"/>
    <w:rsid w:val="00182749"/>
    <w:rsid w:val="00182852"/>
    <w:rsid w:val="00182CDC"/>
    <w:rsid w:val="001830EA"/>
    <w:rsid w:val="00183134"/>
    <w:rsid w:val="00183642"/>
    <w:rsid w:val="00184935"/>
    <w:rsid w:val="00184958"/>
    <w:rsid w:val="00184DD5"/>
    <w:rsid w:val="001865BB"/>
    <w:rsid w:val="00187023"/>
    <w:rsid w:val="00187DCA"/>
    <w:rsid w:val="00190112"/>
    <w:rsid w:val="001901CD"/>
    <w:rsid w:val="0019029D"/>
    <w:rsid w:val="00190536"/>
    <w:rsid w:val="001906F1"/>
    <w:rsid w:val="00191686"/>
    <w:rsid w:val="0019302A"/>
    <w:rsid w:val="001933E8"/>
    <w:rsid w:val="00193457"/>
    <w:rsid w:val="00193FA9"/>
    <w:rsid w:val="00194B74"/>
    <w:rsid w:val="00194D10"/>
    <w:rsid w:val="00194D33"/>
    <w:rsid w:val="0019545A"/>
    <w:rsid w:val="00195A2A"/>
    <w:rsid w:val="00195C31"/>
    <w:rsid w:val="00195F0B"/>
    <w:rsid w:val="00196041"/>
    <w:rsid w:val="00196274"/>
    <w:rsid w:val="001962A2"/>
    <w:rsid w:val="00196A2C"/>
    <w:rsid w:val="00196C78"/>
    <w:rsid w:val="00196CA3"/>
    <w:rsid w:val="00197189"/>
    <w:rsid w:val="001977CC"/>
    <w:rsid w:val="001979D0"/>
    <w:rsid w:val="001A036C"/>
    <w:rsid w:val="001A0436"/>
    <w:rsid w:val="001A1304"/>
    <w:rsid w:val="001A13A2"/>
    <w:rsid w:val="001A1744"/>
    <w:rsid w:val="001A1CE4"/>
    <w:rsid w:val="001A2376"/>
    <w:rsid w:val="001A37C3"/>
    <w:rsid w:val="001A399E"/>
    <w:rsid w:val="001A4649"/>
    <w:rsid w:val="001A514D"/>
    <w:rsid w:val="001A604B"/>
    <w:rsid w:val="001A612C"/>
    <w:rsid w:val="001A6254"/>
    <w:rsid w:val="001A6B1E"/>
    <w:rsid w:val="001A770B"/>
    <w:rsid w:val="001A7FF1"/>
    <w:rsid w:val="001B020A"/>
    <w:rsid w:val="001B0635"/>
    <w:rsid w:val="001B06C7"/>
    <w:rsid w:val="001B087C"/>
    <w:rsid w:val="001B08DF"/>
    <w:rsid w:val="001B0969"/>
    <w:rsid w:val="001B0FFF"/>
    <w:rsid w:val="001B138B"/>
    <w:rsid w:val="001B1E4A"/>
    <w:rsid w:val="001B1EAE"/>
    <w:rsid w:val="001B247D"/>
    <w:rsid w:val="001B285F"/>
    <w:rsid w:val="001B38AF"/>
    <w:rsid w:val="001B435D"/>
    <w:rsid w:val="001B4A38"/>
    <w:rsid w:val="001B4B87"/>
    <w:rsid w:val="001B51A8"/>
    <w:rsid w:val="001B53A2"/>
    <w:rsid w:val="001B5564"/>
    <w:rsid w:val="001B6686"/>
    <w:rsid w:val="001B66ED"/>
    <w:rsid w:val="001B6C9A"/>
    <w:rsid w:val="001B6D48"/>
    <w:rsid w:val="001B6F8B"/>
    <w:rsid w:val="001B6FDE"/>
    <w:rsid w:val="001B7F39"/>
    <w:rsid w:val="001C0277"/>
    <w:rsid w:val="001C02F6"/>
    <w:rsid w:val="001C0486"/>
    <w:rsid w:val="001C0627"/>
    <w:rsid w:val="001C1757"/>
    <w:rsid w:val="001C244A"/>
    <w:rsid w:val="001C2BE7"/>
    <w:rsid w:val="001C394C"/>
    <w:rsid w:val="001C3DA2"/>
    <w:rsid w:val="001C4227"/>
    <w:rsid w:val="001C460A"/>
    <w:rsid w:val="001C4715"/>
    <w:rsid w:val="001C4A8F"/>
    <w:rsid w:val="001C55A5"/>
    <w:rsid w:val="001C5651"/>
    <w:rsid w:val="001C56A4"/>
    <w:rsid w:val="001C5AF9"/>
    <w:rsid w:val="001C6B85"/>
    <w:rsid w:val="001C6C0C"/>
    <w:rsid w:val="001C6E8B"/>
    <w:rsid w:val="001C732A"/>
    <w:rsid w:val="001C7A65"/>
    <w:rsid w:val="001C7D31"/>
    <w:rsid w:val="001D0170"/>
    <w:rsid w:val="001D0405"/>
    <w:rsid w:val="001D0D65"/>
    <w:rsid w:val="001D1A84"/>
    <w:rsid w:val="001D2720"/>
    <w:rsid w:val="001D3498"/>
    <w:rsid w:val="001D36C2"/>
    <w:rsid w:val="001D3A3B"/>
    <w:rsid w:val="001D3F5C"/>
    <w:rsid w:val="001D4097"/>
    <w:rsid w:val="001D411F"/>
    <w:rsid w:val="001D4A97"/>
    <w:rsid w:val="001D4D55"/>
    <w:rsid w:val="001D5020"/>
    <w:rsid w:val="001D5482"/>
    <w:rsid w:val="001D5DC3"/>
    <w:rsid w:val="001D5E43"/>
    <w:rsid w:val="001D60CE"/>
    <w:rsid w:val="001D6191"/>
    <w:rsid w:val="001D6628"/>
    <w:rsid w:val="001D6630"/>
    <w:rsid w:val="001D6FD9"/>
    <w:rsid w:val="001D72C1"/>
    <w:rsid w:val="001E047D"/>
    <w:rsid w:val="001E0916"/>
    <w:rsid w:val="001E0EC1"/>
    <w:rsid w:val="001E10F2"/>
    <w:rsid w:val="001E1544"/>
    <w:rsid w:val="001E216A"/>
    <w:rsid w:val="001E24C0"/>
    <w:rsid w:val="001E24ED"/>
    <w:rsid w:val="001E3195"/>
    <w:rsid w:val="001E31E3"/>
    <w:rsid w:val="001E3BD3"/>
    <w:rsid w:val="001E3E6D"/>
    <w:rsid w:val="001E3E8D"/>
    <w:rsid w:val="001E4614"/>
    <w:rsid w:val="001E468E"/>
    <w:rsid w:val="001E493C"/>
    <w:rsid w:val="001E4DB6"/>
    <w:rsid w:val="001E5204"/>
    <w:rsid w:val="001E5492"/>
    <w:rsid w:val="001E5661"/>
    <w:rsid w:val="001E65E0"/>
    <w:rsid w:val="001E6989"/>
    <w:rsid w:val="001E7220"/>
    <w:rsid w:val="001E750C"/>
    <w:rsid w:val="001F0E3D"/>
    <w:rsid w:val="001F0FF5"/>
    <w:rsid w:val="001F10E9"/>
    <w:rsid w:val="001F1416"/>
    <w:rsid w:val="001F192E"/>
    <w:rsid w:val="001F1AE9"/>
    <w:rsid w:val="001F1B80"/>
    <w:rsid w:val="001F20E8"/>
    <w:rsid w:val="001F2D75"/>
    <w:rsid w:val="001F30D8"/>
    <w:rsid w:val="001F423E"/>
    <w:rsid w:val="001F472D"/>
    <w:rsid w:val="001F4DFC"/>
    <w:rsid w:val="001F4EF8"/>
    <w:rsid w:val="001F4FF6"/>
    <w:rsid w:val="001F5317"/>
    <w:rsid w:val="001F567B"/>
    <w:rsid w:val="001F5751"/>
    <w:rsid w:val="001F5849"/>
    <w:rsid w:val="001F59D7"/>
    <w:rsid w:val="001F5BA3"/>
    <w:rsid w:val="001F7911"/>
    <w:rsid w:val="002008C1"/>
    <w:rsid w:val="00201173"/>
    <w:rsid w:val="00201558"/>
    <w:rsid w:val="00201E98"/>
    <w:rsid w:val="002023FA"/>
    <w:rsid w:val="002028FA"/>
    <w:rsid w:val="00202A8D"/>
    <w:rsid w:val="00202BF3"/>
    <w:rsid w:val="00203848"/>
    <w:rsid w:val="00203B70"/>
    <w:rsid w:val="00203C4A"/>
    <w:rsid w:val="00203DF7"/>
    <w:rsid w:val="002040B9"/>
    <w:rsid w:val="002045CB"/>
    <w:rsid w:val="00204CD0"/>
    <w:rsid w:val="00204F9B"/>
    <w:rsid w:val="0020638C"/>
    <w:rsid w:val="00206FDB"/>
    <w:rsid w:val="00207205"/>
    <w:rsid w:val="002078A6"/>
    <w:rsid w:val="00207DB4"/>
    <w:rsid w:val="00207E6C"/>
    <w:rsid w:val="002104EE"/>
    <w:rsid w:val="002106DF"/>
    <w:rsid w:val="0021098E"/>
    <w:rsid w:val="00210A1E"/>
    <w:rsid w:val="00210A75"/>
    <w:rsid w:val="00210B99"/>
    <w:rsid w:val="00210E26"/>
    <w:rsid w:val="00210F76"/>
    <w:rsid w:val="00211C00"/>
    <w:rsid w:val="00212A5C"/>
    <w:rsid w:val="002131E5"/>
    <w:rsid w:val="002136BE"/>
    <w:rsid w:val="00213A6F"/>
    <w:rsid w:val="002144A4"/>
    <w:rsid w:val="00214846"/>
    <w:rsid w:val="00214A1C"/>
    <w:rsid w:val="00214BAB"/>
    <w:rsid w:val="00215125"/>
    <w:rsid w:val="00215396"/>
    <w:rsid w:val="002154B1"/>
    <w:rsid w:val="00216B96"/>
    <w:rsid w:val="00216BB8"/>
    <w:rsid w:val="00217078"/>
    <w:rsid w:val="00217C18"/>
    <w:rsid w:val="002201D9"/>
    <w:rsid w:val="0022033A"/>
    <w:rsid w:val="00220477"/>
    <w:rsid w:val="00220700"/>
    <w:rsid w:val="00220A5D"/>
    <w:rsid w:val="00220E3D"/>
    <w:rsid w:val="00220FB3"/>
    <w:rsid w:val="002215C6"/>
    <w:rsid w:val="00221D8C"/>
    <w:rsid w:val="00221F7D"/>
    <w:rsid w:val="00222774"/>
    <w:rsid w:val="002227F7"/>
    <w:rsid w:val="00222BA2"/>
    <w:rsid w:val="00222CEB"/>
    <w:rsid w:val="00223568"/>
    <w:rsid w:val="002237D7"/>
    <w:rsid w:val="002240AE"/>
    <w:rsid w:val="0022420C"/>
    <w:rsid w:val="0022448D"/>
    <w:rsid w:val="002249D6"/>
    <w:rsid w:val="00224CFD"/>
    <w:rsid w:val="00224F18"/>
    <w:rsid w:val="00224FC3"/>
    <w:rsid w:val="00224FE5"/>
    <w:rsid w:val="002253A5"/>
    <w:rsid w:val="00225A34"/>
    <w:rsid w:val="00226FBA"/>
    <w:rsid w:val="00227048"/>
    <w:rsid w:val="00227675"/>
    <w:rsid w:val="00230861"/>
    <w:rsid w:val="00230D78"/>
    <w:rsid w:val="00231043"/>
    <w:rsid w:val="00231E21"/>
    <w:rsid w:val="00234030"/>
    <w:rsid w:val="00234A1E"/>
    <w:rsid w:val="00234A76"/>
    <w:rsid w:val="002351A0"/>
    <w:rsid w:val="00235598"/>
    <w:rsid w:val="002358F4"/>
    <w:rsid w:val="002361B8"/>
    <w:rsid w:val="002372C2"/>
    <w:rsid w:val="002378C1"/>
    <w:rsid w:val="00237C03"/>
    <w:rsid w:val="00237FC7"/>
    <w:rsid w:val="00240033"/>
    <w:rsid w:val="002407EE"/>
    <w:rsid w:val="002409F6"/>
    <w:rsid w:val="002415C9"/>
    <w:rsid w:val="00241804"/>
    <w:rsid w:val="002418AC"/>
    <w:rsid w:val="00241DDE"/>
    <w:rsid w:val="00241F2E"/>
    <w:rsid w:val="00242DA6"/>
    <w:rsid w:val="0024382F"/>
    <w:rsid w:val="00243BE1"/>
    <w:rsid w:val="00244286"/>
    <w:rsid w:val="00244487"/>
    <w:rsid w:val="002448D8"/>
    <w:rsid w:val="002458CE"/>
    <w:rsid w:val="00245BD0"/>
    <w:rsid w:val="0024633D"/>
    <w:rsid w:val="00246AF8"/>
    <w:rsid w:val="00246B01"/>
    <w:rsid w:val="002472F8"/>
    <w:rsid w:val="002501B4"/>
    <w:rsid w:val="00250385"/>
    <w:rsid w:val="00250ACB"/>
    <w:rsid w:val="00250B04"/>
    <w:rsid w:val="00250C0B"/>
    <w:rsid w:val="0025109A"/>
    <w:rsid w:val="002513B3"/>
    <w:rsid w:val="00251B43"/>
    <w:rsid w:val="00251B80"/>
    <w:rsid w:val="002526AF"/>
    <w:rsid w:val="00252A30"/>
    <w:rsid w:val="0025436B"/>
    <w:rsid w:val="00254C6A"/>
    <w:rsid w:val="00255233"/>
    <w:rsid w:val="0025538A"/>
    <w:rsid w:val="00255447"/>
    <w:rsid w:val="00255958"/>
    <w:rsid w:val="00255978"/>
    <w:rsid w:val="00255FC6"/>
    <w:rsid w:val="002560DB"/>
    <w:rsid w:val="002561C0"/>
    <w:rsid w:val="002569D5"/>
    <w:rsid w:val="00256FA7"/>
    <w:rsid w:val="0025704C"/>
    <w:rsid w:val="00257508"/>
    <w:rsid w:val="002601BC"/>
    <w:rsid w:val="002606AA"/>
    <w:rsid w:val="0026114F"/>
    <w:rsid w:val="00261728"/>
    <w:rsid w:val="00262C21"/>
    <w:rsid w:val="00262DF8"/>
    <w:rsid w:val="00263007"/>
    <w:rsid w:val="00263DD9"/>
    <w:rsid w:val="0026404B"/>
    <w:rsid w:val="00264280"/>
    <w:rsid w:val="0026472D"/>
    <w:rsid w:val="002647F8"/>
    <w:rsid w:val="0026489F"/>
    <w:rsid w:val="00264AEE"/>
    <w:rsid w:val="00265126"/>
    <w:rsid w:val="00265228"/>
    <w:rsid w:val="0026607A"/>
    <w:rsid w:val="0026661F"/>
    <w:rsid w:val="00266F46"/>
    <w:rsid w:val="002678B0"/>
    <w:rsid w:val="002707A8"/>
    <w:rsid w:val="00270DA5"/>
    <w:rsid w:val="002711F1"/>
    <w:rsid w:val="00271259"/>
    <w:rsid w:val="00272729"/>
    <w:rsid w:val="002730E6"/>
    <w:rsid w:val="00273190"/>
    <w:rsid w:val="00273895"/>
    <w:rsid w:val="00273C13"/>
    <w:rsid w:val="00274361"/>
    <w:rsid w:val="0027485C"/>
    <w:rsid w:val="00274DE6"/>
    <w:rsid w:val="0027526A"/>
    <w:rsid w:val="0027540C"/>
    <w:rsid w:val="0027632E"/>
    <w:rsid w:val="0027689D"/>
    <w:rsid w:val="002768E3"/>
    <w:rsid w:val="00276EE5"/>
    <w:rsid w:val="0028097E"/>
    <w:rsid w:val="00281EE8"/>
    <w:rsid w:val="00281FC1"/>
    <w:rsid w:val="002820FC"/>
    <w:rsid w:val="0028297F"/>
    <w:rsid w:val="00282996"/>
    <w:rsid w:val="00282BB9"/>
    <w:rsid w:val="002830B1"/>
    <w:rsid w:val="002832A1"/>
    <w:rsid w:val="00283911"/>
    <w:rsid w:val="00283A8C"/>
    <w:rsid w:val="00283F31"/>
    <w:rsid w:val="002841D2"/>
    <w:rsid w:val="002853A4"/>
    <w:rsid w:val="00285A44"/>
    <w:rsid w:val="00285AA4"/>
    <w:rsid w:val="00285D15"/>
    <w:rsid w:val="00285FB7"/>
    <w:rsid w:val="0028608A"/>
    <w:rsid w:val="002864A5"/>
    <w:rsid w:val="00286CAB"/>
    <w:rsid w:val="00286CE6"/>
    <w:rsid w:val="00286E1C"/>
    <w:rsid w:val="00287424"/>
    <w:rsid w:val="002875D3"/>
    <w:rsid w:val="00287D96"/>
    <w:rsid w:val="0029001F"/>
    <w:rsid w:val="00290273"/>
    <w:rsid w:val="0029092B"/>
    <w:rsid w:val="00290A60"/>
    <w:rsid w:val="0029134B"/>
    <w:rsid w:val="002919B9"/>
    <w:rsid w:val="00291E75"/>
    <w:rsid w:val="002923F7"/>
    <w:rsid w:val="002929CF"/>
    <w:rsid w:val="00294182"/>
    <w:rsid w:val="00294608"/>
    <w:rsid w:val="002950EA"/>
    <w:rsid w:val="0029563F"/>
    <w:rsid w:val="00295673"/>
    <w:rsid w:val="002957E7"/>
    <w:rsid w:val="00295815"/>
    <w:rsid w:val="00295AC2"/>
    <w:rsid w:val="00295CB0"/>
    <w:rsid w:val="00295FE5"/>
    <w:rsid w:val="00296212"/>
    <w:rsid w:val="00296226"/>
    <w:rsid w:val="00296354"/>
    <w:rsid w:val="0029654F"/>
    <w:rsid w:val="002967E6"/>
    <w:rsid w:val="002969AA"/>
    <w:rsid w:val="00296AD2"/>
    <w:rsid w:val="002977BA"/>
    <w:rsid w:val="00297984"/>
    <w:rsid w:val="00297A2B"/>
    <w:rsid w:val="00297B46"/>
    <w:rsid w:val="00297CB1"/>
    <w:rsid w:val="002A02F1"/>
    <w:rsid w:val="002A08AF"/>
    <w:rsid w:val="002A14E4"/>
    <w:rsid w:val="002A1979"/>
    <w:rsid w:val="002A1C3B"/>
    <w:rsid w:val="002A1F5F"/>
    <w:rsid w:val="002A2568"/>
    <w:rsid w:val="002A38A3"/>
    <w:rsid w:val="002A3A67"/>
    <w:rsid w:val="002A3AA0"/>
    <w:rsid w:val="002A3C80"/>
    <w:rsid w:val="002A41CF"/>
    <w:rsid w:val="002A4C3B"/>
    <w:rsid w:val="002A4E9C"/>
    <w:rsid w:val="002A5215"/>
    <w:rsid w:val="002A5590"/>
    <w:rsid w:val="002A5F00"/>
    <w:rsid w:val="002A5F1A"/>
    <w:rsid w:val="002A60DD"/>
    <w:rsid w:val="002A6420"/>
    <w:rsid w:val="002A65A6"/>
    <w:rsid w:val="002A6886"/>
    <w:rsid w:val="002A6FD5"/>
    <w:rsid w:val="002A759A"/>
    <w:rsid w:val="002A75DD"/>
    <w:rsid w:val="002A7D39"/>
    <w:rsid w:val="002B02EA"/>
    <w:rsid w:val="002B0653"/>
    <w:rsid w:val="002B1308"/>
    <w:rsid w:val="002B14D6"/>
    <w:rsid w:val="002B1516"/>
    <w:rsid w:val="002B1742"/>
    <w:rsid w:val="002B1DA4"/>
    <w:rsid w:val="002B29A8"/>
    <w:rsid w:val="002B32C6"/>
    <w:rsid w:val="002B36E2"/>
    <w:rsid w:val="002B3EE4"/>
    <w:rsid w:val="002B4068"/>
    <w:rsid w:val="002B41BB"/>
    <w:rsid w:val="002B4B0F"/>
    <w:rsid w:val="002B4B20"/>
    <w:rsid w:val="002B4F82"/>
    <w:rsid w:val="002B58FE"/>
    <w:rsid w:val="002B5EE9"/>
    <w:rsid w:val="002B5F07"/>
    <w:rsid w:val="002B60E7"/>
    <w:rsid w:val="002B702F"/>
    <w:rsid w:val="002B70AC"/>
    <w:rsid w:val="002B70FC"/>
    <w:rsid w:val="002B7C14"/>
    <w:rsid w:val="002C02A0"/>
    <w:rsid w:val="002C04BD"/>
    <w:rsid w:val="002C04C0"/>
    <w:rsid w:val="002C066B"/>
    <w:rsid w:val="002C1645"/>
    <w:rsid w:val="002C1A0E"/>
    <w:rsid w:val="002C1FF6"/>
    <w:rsid w:val="002C2368"/>
    <w:rsid w:val="002C28DF"/>
    <w:rsid w:val="002C2DD6"/>
    <w:rsid w:val="002C2E28"/>
    <w:rsid w:val="002C32C2"/>
    <w:rsid w:val="002C3B9D"/>
    <w:rsid w:val="002C3BF7"/>
    <w:rsid w:val="002C3C01"/>
    <w:rsid w:val="002C4480"/>
    <w:rsid w:val="002C4544"/>
    <w:rsid w:val="002C47E6"/>
    <w:rsid w:val="002C5050"/>
    <w:rsid w:val="002C508C"/>
    <w:rsid w:val="002C5890"/>
    <w:rsid w:val="002C6662"/>
    <w:rsid w:val="002C6880"/>
    <w:rsid w:val="002C6B70"/>
    <w:rsid w:val="002C77FA"/>
    <w:rsid w:val="002C7BFD"/>
    <w:rsid w:val="002C7F09"/>
    <w:rsid w:val="002D001F"/>
    <w:rsid w:val="002D05F5"/>
    <w:rsid w:val="002D0E6C"/>
    <w:rsid w:val="002D10CA"/>
    <w:rsid w:val="002D1244"/>
    <w:rsid w:val="002D1395"/>
    <w:rsid w:val="002D22CE"/>
    <w:rsid w:val="002D25E2"/>
    <w:rsid w:val="002D34EC"/>
    <w:rsid w:val="002D3764"/>
    <w:rsid w:val="002D37EE"/>
    <w:rsid w:val="002D3E40"/>
    <w:rsid w:val="002D3FEF"/>
    <w:rsid w:val="002D4486"/>
    <w:rsid w:val="002D4A08"/>
    <w:rsid w:val="002D4BA4"/>
    <w:rsid w:val="002D4E67"/>
    <w:rsid w:val="002D5383"/>
    <w:rsid w:val="002D5967"/>
    <w:rsid w:val="002D62A0"/>
    <w:rsid w:val="002D7741"/>
    <w:rsid w:val="002D78A2"/>
    <w:rsid w:val="002D7A68"/>
    <w:rsid w:val="002D7CBF"/>
    <w:rsid w:val="002D7E85"/>
    <w:rsid w:val="002E02ED"/>
    <w:rsid w:val="002E0473"/>
    <w:rsid w:val="002E0834"/>
    <w:rsid w:val="002E0A37"/>
    <w:rsid w:val="002E0C26"/>
    <w:rsid w:val="002E1549"/>
    <w:rsid w:val="002E1605"/>
    <w:rsid w:val="002E2073"/>
    <w:rsid w:val="002E233C"/>
    <w:rsid w:val="002E241C"/>
    <w:rsid w:val="002E254A"/>
    <w:rsid w:val="002E2941"/>
    <w:rsid w:val="002E3340"/>
    <w:rsid w:val="002E3947"/>
    <w:rsid w:val="002E3A72"/>
    <w:rsid w:val="002E3F09"/>
    <w:rsid w:val="002E3F99"/>
    <w:rsid w:val="002E42A4"/>
    <w:rsid w:val="002E42C4"/>
    <w:rsid w:val="002E44C6"/>
    <w:rsid w:val="002E459E"/>
    <w:rsid w:val="002E5226"/>
    <w:rsid w:val="002E5E27"/>
    <w:rsid w:val="002E5E83"/>
    <w:rsid w:val="002E5F8A"/>
    <w:rsid w:val="002E6C97"/>
    <w:rsid w:val="002E6DA0"/>
    <w:rsid w:val="002E6E61"/>
    <w:rsid w:val="002E750D"/>
    <w:rsid w:val="002E7662"/>
    <w:rsid w:val="002E7A28"/>
    <w:rsid w:val="002E7C34"/>
    <w:rsid w:val="002E7D03"/>
    <w:rsid w:val="002E7F3B"/>
    <w:rsid w:val="002E7FF2"/>
    <w:rsid w:val="002F027A"/>
    <w:rsid w:val="002F0505"/>
    <w:rsid w:val="002F05D1"/>
    <w:rsid w:val="002F0EC9"/>
    <w:rsid w:val="002F13EE"/>
    <w:rsid w:val="002F18B2"/>
    <w:rsid w:val="002F19CF"/>
    <w:rsid w:val="002F2167"/>
    <w:rsid w:val="002F2224"/>
    <w:rsid w:val="002F23B5"/>
    <w:rsid w:val="002F2D21"/>
    <w:rsid w:val="002F371C"/>
    <w:rsid w:val="002F3B95"/>
    <w:rsid w:val="002F403A"/>
    <w:rsid w:val="002F4843"/>
    <w:rsid w:val="002F4A86"/>
    <w:rsid w:val="002F4F7F"/>
    <w:rsid w:val="002F5543"/>
    <w:rsid w:val="002F58B4"/>
    <w:rsid w:val="002F5946"/>
    <w:rsid w:val="002F5FF5"/>
    <w:rsid w:val="002F6641"/>
    <w:rsid w:val="002F676C"/>
    <w:rsid w:val="002F7C12"/>
    <w:rsid w:val="002F7CF4"/>
    <w:rsid w:val="003002CD"/>
    <w:rsid w:val="00300DCE"/>
    <w:rsid w:val="00301810"/>
    <w:rsid w:val="00301E24"/>
    <w:rsid w:val="00301ED0"/>
    <w:rsid w:val="00302512"/>
    <w:rsid w:val="003027B0"/>
    <w:rsid w:val="003032EF"/>
    <w:rsid w:val="0030349C"/>
    <w:rsid w:val="003037B3"/>
    <w:rsid w:val="003038AA"/>
    <w:rsid w:val="00303AFB"/>
    <w:rsid w:val="003040D3"/>
    <w:rsid w:val="003043EC"/>
    <w:rsid w:val="00304507"/>
    <w:rsid w:val="00306268"/>
    <w:rsid w:val="0030639D"/>
    <w:rsid w:val="00306ED2"/>
    <w:rsid w:val="00307B0A"/>
    <w:rsid w:val="00307B53"/>
    <w:rsid w:val="003102B8"/>
    <w:rsid w:val="00310F24"/>
    <w:rsid w:val="0031107A"/>
    <w:rsid w:val="0031159B"/>
    <w:rsid w:val="00311EED"/>
    <w:rsid w:val="003122FD"/>
    <w:rsid w:val="00312635"/>
    <w:rsid w:val="00312833"/>
    <w:rsid w:val="00313A8D"/>
    <w:rsid w:val="0031404F"/>
    <w:rsid w:val="0031452A"/>
    <w:rsid w:val="003147F4"/>
    <w:rsid w:val="00314841"/>
    <w:rsid w:val="00314EA2"/>
    <w:rsid w:val="00315419"/>
    <w:rsid w:val="00315815"/>
    <w:rsid w:val="00315E1B"/>
    <w:rsid w:val="0031612A"/>
    <w:rsid w:val="00316184"/>
    <w:rsid w:val="00316E1B"/>
    <w:rsid w:val="00317057"/>
    <w:rsid w:val="00317809"/>
    <w:rsid w:val="00317929"/>
    <w:rsid w:val="00317BB8"/>
    <w:rsid w:val="00317C84"/>
    <w:rsid w:val="00320761"/>
    <w:rsid w:val="003207E0"/>
    <w:rsid w:val="00320E3D"/>
    <w:rsid w:val="003217D5"/>
    <w:rsid w:val="003218F5"/>
    <w:rsid w:val="00323323"/>
    <w:rsid w:val="0032388D"/>
    <w:rsid w:val="0032444F"/>
    <w:rsid w:val="00324838"/>
    <w:rsid w:val="00324BE2"/>
    <w:rsid w:val="00325946"/>
    <w:rsid w:val="00325B56"/>
    <w:rsid w:val="00325F59"/>
    <w:rsid w:val="003260C9"/>
    <w:rsid w:val="003262A3"/>
    <w:rsid w:val="00327780"/>
    <w:rsid w:val="00327935"/>
    <w:rsid w:val="00327B52"/>
    <w:rsid w:val="0033056B"/>
    <w:rsid w:val="00330900"/>
    <w:rsid w:val="003309A2"/>
    <w:rsid w:val="00330A5A"/>
    <w:rsid w:val="00331021"/>
    <w:rsid w:val="003314BB"/>
    <w:rsid w:val="0033164E"/>
    <w:rsid w:val="00331D1B"/>
    <w:rsid w:val="003324C5"/>
    <w:rsid w:val="003327F0"/>
    <w:rsid w:val="00332A9A"/>
    <w:rsid w:val="00332D3B"/>
    <w:rsid w:val="00333460"/>
    <w:rsid w:val="0033439D"/>
    <w:rsid w:val="003344E3"/>
    <w:rsid w:val="00334948"/>
    <w:rsid w:val="00334B12"/>
    <w:rsid w:val="00334D56"/>
    <w:rsid w:val="0033503E"/>
    <w:rsid w:val="00335D39"/>
    <w:rsid w:val="00336BB6"/>
    <w:rsid w:val="00336C33"/>
    <w:rsid w:val="00336D4C"/>
    <w:rsid w:val="00337151"/>
    <w:rsid w:val="0033741E"/>
    <w:rsid w:val="003375CC"/>
    <w:rsid w:val="00337864"/>
    <w:rsid w:val="00337CB9"/>
    <w:rsid w:val="00337F55"/>
    <w:rsid w:val="0034010D"/>
    <w:rsid w:val="00340490"/>
    <w:rsid w:val="0034071A"/>
    <w:rsid w:val="00340ABA"/>
    <w:rsid w:val="003414B5"/>
    <w:rsid w:val="0034220B"/>
    <w:rsid w:val="00342373"/>
    <w:rsid w:val="003423CF"/>
    <w:rsid w:val="003428C0"/>
    <w:rsid w:val="003429C5"/>
    <w:rsid w:val="00343123"/>
    <w:rsid w:val="00344604"/>
    <w:rsid w:val="00344A7D"/>
    <w:rsid w:val="0034598C"/>
    <w:rsid w:val="00346077"/>
    <w:rsid w:val="003463A6"/>
    <w:rsid w:val="00346559"/>
    <w:rsid w:val="003465CC"/>
    <w:rsid w:val="003466BF"/>
    <w:rsid w:val="00346B61"/>
    <w:rsid w:val="00347109"/>
    <w:rsid w:val="00347115"/>
    <w:rsid w:val="00347E2C"/>
    <w:rsid w:val="0035014C"/>
    <w:rsid w:val="00350195"/>
    <w:rsid w:val="00350204"/>
    <w:rsid w:val="0035058A"/>
    <w:rsid w:val="00350F4C"/>
    <w:rsid w:val="00350FD3"/>
    <w:rsid w:val="003515AE"/>
    <w:rsid w:val="0035188E"/>
    <w:rsid w:val="00352514"/>
    <w:rsid w:val="00352999"/>
    <w:rsid w:val="00352A74"/>
    <w:rsid w:val="00352C8E"/>
    <w:rsid w:val="003533AF"/>
    <w:rsid w:val="00353C68"/>
    <w:rsid w:val="00353CED"/>
    <w:rsid w:val="003542DA"/>
    <w:rsid w:val="00354606"/>
    <w:rsid w:val="003548DA"/>
    <w:rsid w:val="00354FAB"/>
    <w:rsid w:val="00355113"/>
    <w:rsid w:val="00355240"/>
    <w:rsid w:val="003553EE"/>
    <w:rsid w:val="00355E6E"/>
    <w:rsid w:val="0035604D"/>
    <w:rsid w:val="003563FE"/>
    <w:rsid w:val="003572F9"/>
    <w:rsid w:val="003601EA"/>
    <w:rsid w:val="003603F9"/>
    <w:rsid w:val="003617D4"/>
    <w:rsid w:val="00361FE5"/>
    <w:rsid w:val="0036274A"/>
    <w:rsid w:val="00362B9B"/>
    <w:rsid w:val="003637CE"/>
    <w:rsid w:val="00363C84"/>
    <w:rsid w:val="003641FF"/>
    <w:rsid w:val="0036503E"/>
    <w:rsid w:val="0036540A"/>
    <w:rsid w:val="00365792"/>
    <w:rsid w:val="003666F3"/>
    <w:rsid w:val="00366A85"/>
    <w:rsid w:val="003674E2"/>
    <w:rsid w:val="0036780F"/>
    <w:rsid w:val="00367964"/>
    <w:rsid w:val="00367977"/>
    <w:rsid w:val="003703EC"/>
    <w:rsid w:val="00370BD3"/>
    <w:rsid w:val="00371246"/>
    <w:rsid w:val="0037192C"/>
    <w:rsid w:val="0037214A"/>
    <w:rsid w:val="00373128"/>
    <w:rsid w:val="00373534"/>
    <w:rsid w:val="003736B5"/>
    <w:rsid w:val="003736D1"/>
    <w:rsid w:val="0037461B"/>
    <w:rsid w:val="00374929"/>
    <w:rsid w:val="003752AB"/>
    <w:rsid w:val="0037564C"/>
    <w:rsid w:val="00376186"/>
    <w:rsid w:val="00376716"/>
    <w:rsid w:val="003767AF"/>
    <w:rsid w:val="003767BD"/>
    <w:rsid w:val="00376EC4"/>
    <w:rsid w:val="00377A1A"/>
    <w:rsid w:val="00380352"/>
    <w:rsid w:val="00380574"/>
    <w:rsid w:val="00380E44"/>
    <w:rsid w:val="00381C01"/>
    <w:rsid w:val="00383C44"/>
    <w:rsid w:val="0038413D"/>
    <w:rsid w:val="00384A3F"/>
    <w:rsid w:val="00384FF1"/>
    <w:rsid w:val="0038563E"/>
    <w:rsid w:val="00385940"/>
    <w:rsid w:val="00385CDE"/>
    <w:rsid w:val="00386470"/>
    <w:rsid w:val="00386896"/>
    <w:rsid w:val="00386BBD"/>
    <w:rsid w:val="00386C52"/>
    <w:rsid w:val="00386FB9"/>
    <w:rsid w:val="003920A6"/>
    <w:rsid w:val="00393252"/>
    <w:rsid w:val="00393720"/>
    <w:rsid w:val="003937B9"/>
    <w:rsid w:val="0039410F"/>
    <w:rsid w:val="00394BE4"/>
    <w:rsid w:val="00395409"/>
    <w:rsid w:val="00395589"/>
    <w:rsid w:val="003959FE"/>
    <w:rsid w:val="00395A41"/>
    <w:rsid w:val="00395B0C"/>
    <w:rsid w:val="00395E9E"/>
    <w:rsid w:val="0039631B"/>
    <w:rsid w:val="0039643F"/>
    <w:rsid w:val="00396D1F"/>
    <w:rsid w:val="00397ADC"/>
    <w:rsid w:val="003A0201"/>
    <w:rsid w:val="003A023F"/>
    <w:rsid w:val="003A02D5"/>
    <w:rsid w:val="003A0644"/>
    <w:rsid w:val="003A12BC"/>
    <w:rsid w:val="003A18C4"/>
    <w:rsid w:val="003A1BD6"/>
    <w:rsid w:val="003A1DAB"/>
    <w:rsid w:val="003A27CF"/>
    <w:rsid w:val="003A31D1"/>
    <w:rsid w:val="003A33B8"/>
    <w:rsid w:val="003A34D2"/>
    <w:rsid w:val="003A35C9"/>
    <w:rsid w:val="003A3C46"/>
    <w:rsid w:val="003A4221"/>
    <w:rsid w:val="003A45F5"/>
    <w:rsid w:val="003A47CD"/>
    <w:rsid w:val="003A5138"/>
    <w:rsid w:val="003A527A"/>
    <w:rsid w:val="003A52F7"/>
    <w:rsid w:val="003A5AF9"/>
    <w:rsid w:val="003A5EFA"/>
    <w:rsid w:val="003A6347"/>
    <w:rsid w:val="003A63FC"/>
    <w:rsid w:val="003A67D3"/>
    <w:rsid w:val="003A6FF0"/>
    <w:rsid w:val="003A745E"/>
    <w:rsid w:val="003B00A7"/>
    <w:rsid w:val="003B0126"/>
    <w:rsid w:val="003B0BB0"/>
    <w:rsid w:val="003B1672"/>
    <w:rsid w:val="003B1F76"/>
    <w:rsid w:val="003B2A52"/>
    <w:rsid w:val="003B35C9"/>
    <w:rsid w:val="003B371E"/>
    <w:rsid w:val="003B406F"/>
    <w:rsid w:val="003B455A"/>
    <w:rsid w:val="003B50E0"/>
    <w:rsid w:val="003B5B8B"/>
    <w:rsid w:val="003B6194"/>
    <w:rsid w:val="003B6A30"/>
    <w:rsid w:val="003B732A"/>
    <w:rsid w:val="003B76FC"/>
    <w:rsid w:val="003B78DA"/>
    <w:rsid w:val="003C0551"/>
    <w:rsid w:val="003C2085"/>
    <w:rsid w:val="003C2261"/>
    <w:rsid w:val="003C2BD0"/>
    <w:rsid w:val="003C2BE7"/>
    <w:rsid w:val="003C3676"/>
    <w:rsid w:val="003C3A43"/>
    <w:rsid w:val="003C40DB"/>
    <w:rsid w:val="003C4283"/>
    <w:rsid w:val="003C4F49"/>
    <w:rsid w:val="003C5588"/>
    <w:rsid w:val="003C6F85"/>
    <w:rsid w:val="003C72EB"/>
    <w:rsid w:val="003C7747"/>
    <w:rsid w:val="003C7CB8"/>
    <w:rsid w:val="003C7F81"/>
    <w:rsid w:val="003C7FAB"/>
    <w:rsid w:val="003D0559"/>
    <w:rsid w:val="003D085B"/>
    <w:rsid w:val="003D0A53"/>
    <w:rsid w:val="003D1861"/>
    <w:rsid w:val="003D1CDF"/>
    <w:rsid w:val="003D21F9"/>
    <w:rsid w:val="003D223E"/>
    <w:rsid w:val="003D2938"/>
    <w:rsid w:val="003D350E"/>
    <w:rsid w:val="003D3643"/>
    <w:rsid w:val="003D380D"/>
    <w:rsid w:val="003D3925"/>
    <w:rsid w:val="003D3D1C"/>
    <w:rsid w:val="003D3ED9"/>
    <w:rsid w:val="003D40C8"/>
    <w:rsid w:val="003D4112"/>
    <w:rsid w:val="003D4127"/>
    <w:rsid w:val="003D4224"/>
    <w:rsid w:val="003D4622"/>
    <w:rsid w:val="003D465C"/>
    <w:rsid w:val="003D49AB"/>
    <w:rsid w:val="003D50EF"/>
    <w:rsid w:val="003D5242"/>
    <w:rsid w:val="003D55FC"/>
    <w:rsid w:val="003D5BDB"/>
    <w:rsid w:val="003D5FC8"/>
    <w:rsid w:val="003D618E"/>
    <w:rsid w:val="003D667F"/>
    <w:rsid w:val="003D724A"/>
    <w:rsid w:val="003E0494"/>
    <w:rsid w:val="003E0537"/>
    <w:rsid w:val="003E0657"/>
    <w:rsid w:val="003E0BB4"/>
    <w:rsid w:val="003E12AF"/>
    <w:rsid w:val="003E24B9"/>
    <w:rsid w:val="003E2D67"/>
    <w:rsid w:val="003E3363"/>
    <w:rsid w:val="003E337C"/>
    <w:rsid w:val="003E4015"/>
    <w:rsid w:val="003E4387"/>
    <w:rsid w:val="003E441A"/>
    <w:rsid w:val="003E47FD"/>
    <w:rsid w:val="003E4FCC"/>
    <w:rsid w:val="003E5344"/>
    <w:rsid w:val="003E55AB"/>
    <w:rsid w:val="003E68A6"/>
    <w:rsid w:val="003E6A8F"/>
    <w:rsid w:val="003E6AED"/>
    <w:rsid w:val="003E6B4F"/>
    <w:rsid w:val="003E6B54"/>
    <w:rsid w:val="003E6C76"/>
    <w:rsid w:val="003E77D1"/>
    <w:rsid w:val="003F0060"/>
    <w:rsid w:val="003F015A"/>
    <w:rsid w:val="003F085D"/>
    <w:rsid w:val="003F0AD9"/>
    <w:rsid w:val="003F0F15"/>
    <w:rsid w:val="003F1459"/>
    <w:rsid w:val="003F1548"/>
    <w:rsid w:val="003F186F"/>
    <w:rsid w:val="003F19EC"/>
    <w:rsid w:val="003F1CC7"/>
    <w:rsid w:val="003F1E11"/>
    <w:rsid w:val="003F1E7D"/>
    <w:rsid w:val="003F2315"/>
    <w:rsid w:val="003F2FCF"/>
    <w:rsid w:val="003F3E09"/>
    <w:rsid w:val="003F443F"/>
    <w:rsid w:val="003F4BED"/>
    <w:rsid w:val="003F4EF5"/>
    <w:rsid w:val="003F5099"/>
    <w:rsid w:val="003F50AA"/>
    <w:rsid w:val="003F561B"/>
    <w:rsid w:val="003F5950"/>
    <w:rsid w:val="003F5A79"/>
    <w:rsid w:val="003F5EC8"/>
    <w:rsid w:val="003F6FBC"/>
    <w:rsid w:val="004000D6"/>
    <w:rsid w:val="0040071D"/>
    <w:rsid w:val="00400950"/>
    <w:rsid w:val="00400D8F"/>
    <w:rsid w:val="00400F0E"/>
    <w:rsid w:val="004011F2"/>
    <w:rsid w:val="00401893"/>
    <w:rsid w:val="00402056"/>
    <w:rsid w:val="0040231C"/>
    <w:rsid w:val="00402469"/>
    <w:rsid w:val="004024E3"/>
    <w:rsid w:val="004026D3"/>
    <w:rsid w:val="00402FE2"/>
    <w:rsid w:val="00403FFE"/>
    <w:rsid w:val="00404265"/>
    <w:rsid w:val="004049F6"/>
    <w:rsid w:val="00404F5B"/>
    <w:rsid w:val="004053B5"/>
    <w:rsid w:val="004057CD"/>
    <w:rsid w:val="00405B84"/>
    <w:rsid w:val="00405DEA"/>
    <w:rsid w:val="0040653B"/>
    <w:rsid w:val="0040695F"/>
    <w:rsid w:val="00407A6F"/>
    <w:rsid w:val="00407B8F"/>
    <w:rsid w:val="004108A2"/>
    <w:rsid w:val="004109E1"/>
    <w:rsid w:val="00410AE6"/>
    <w:rsid w:val="004110A3"/>
    <w:rsid w:val="0041158D"/>
    <w:rsid w:val="004116D1"/>
    <w:rsid w:val="00411C3F"/>
    <w:rsid w:val="00411CA8"/>
    <w:rsid w:val="004121DC"/>
    <w:rsid w:val="004123A6"/>
    <w:rsid w:val="004126C7"/>
    <w:rsid w:val="00412DEC"/>
    <w:rsid w:val="00412DFE"/>
    <w:rsid w:val="004141BF"/>
    <w:rsid w:val="004146E8"/>
    <w:rsid w:val="00414700"/>
    <w:rsid w:val="0041483E"/>
    <w:rsid w:val="004151C4"/>
    <w:rsid w:val="0041535E"/>
    <w:rsid w:val="00416361"/>
    <w:rsid w:val="0041638F"/>
    <w:rsid w:val="00416569"/>
    <w:rsid w:val="00416C71"/>
    <w:rsid w:val="00416EB9"/>
    <w:rsid w:val="00417932"/>
    <w:rsid w:val="00417B7C"/>
    <w:rsid w:val="004206D5"/>
    <w:rsid w:val="004208C0"/>
    <w:rsid w:val="00420E47"/>
    <w:rsid w:val="004211BF"/>
    <w:rsid w:val="0042150B"/>
    <w:rsid w:val="0042172A"/>
    <w:rsid w:val="00421DD8"/>
    <w:rsid w:val="00422922"/>
    <w:rsid w:val="00422FE9"/>
    <w:rsid w:val="00423CA0"/>
    <w:rsid w:val="00423DCB"/>
    <w:rsid w:val="00424216"/>
    <w:rsid w:val="004244EF"/>
    <w:rsid w:val="00424607"/>
    <w:rsid w:val="004247C2"/>
    <w:rsid w:val="004248C9"/>
    <w:rsid w:val="00424B7F"/>
    <w:rsid w:val="00424F3E"/>
    <w:rsid w:val="0042505B"/>
    <w:rsid w:val="0042600B"/>
    <w:rsid w:val="0042629F"/>
    <w:rsid w:val="00427BD0"/>
    <w:rsid w:val="004301C1"/>
    <w:rsid w:val="004301EF"/>
    <w:rsid w:val="004308EE"/>
    <w:rsid w:val="00430A39"/>
    <w:rsid w:val="00430F55"/>
    <w:rsid w:val="00431107"/>
    <w:rsid w:val="00431181"/>
    <w:rsid w:val="00431F44"/>
    <w:rsid w:val="0043207E"/>
    <w:rsid w:val="00432146"/>
    <w:rsid w:val="00432E17"/>
    <w:rsid w:val="00433000"/>
    <w:rsid w:val="00433FCC"/>
    <w:rsid w:val="00434290"/>
    <w:rsid w:val="00434E67"/>
    <w:rsid w:val="00435419"/>
    <w:rsid w:val="00435568"/>
    <w:rsid w:val="00436131"/>
    <w:rsid w:val="0043614A"/>
    <w:rsid w:val="004365E2"/>
    <w:rsid w:val="00436837"/>
    <w:rsid w:val="00436EDB"/>
    <w:rsid w:val="0044049F"/>
    <w:rsid w:val="004404D4"/>
    <w:rsid w:val="00440B90"/>
    <w:rsid w:val="00440C94"/>
    <w:rsid w:val="0044198C"/>
    <w:rsid w:val="00441D54"/>
    <w:rsid w:val="004422E2"/>
    <w:rsid w:val="0044262F"/>
    <w:rsid w:val="00442995"/>
    <w:rsid w:val="004444B0"/>
    <w:rsid w:val="004445BC"/>
    <w:rsid w:val="004449A2"/>
    <w:rsid w:val="004464D0"/>
    <w:rsid w:val="004466F9"/>
    <w:rsid w:val="0044693C"/>
    <w:rsid w:val="00447314"/>
    <w:rsid w:val="00447995"/>
    <w:rsid w:val="00447A25"/>
    <w:rsid w:val="00447E8E"/>
    <w:rsid w:val="004502F0"/>
    <w:rsid w:val="00450530"/>
    <w:rsid w:val="00450574"/>
    <w:rsid w:val="00450A99"/>
    <w:rsid w:val="00450EF8"/>
    <w:rsid w:val="00451781"/>
    <w:rsid w:val="00451E8B"/>
    <w:rsid w:val="00451EEE"/>
    <w:rsid w:val="00452C61"/>
    <w:rsid w:val="00453568"/>
    <w:rsid w:val="00453B9C"/>
    <w:rsid w:val="00453C37"/>
    <w:rsid w:val="00453F95"/>
    <w:rsid w:val="0045417A"/>
    <w:rsid w:val="00454189"/>
    <w:rsid w:val="0045430A"/>
    <w:rsid w:val="004543EB"/>
    <w:rsid w:val="004545F8"/>
    <w:rsid w:val="0045476B"/>
    <w:rsid w:val="00454C0D"/>
    <w:rsid w:val="00454CA8"/>
    <w:rsid w:val="00455920"/>
    <w:rsid w:val="0045599E"/>
    <w:rsid w:val="00455A38"/>
    <w:rsid w:val="004569FA"/>
    <w:rsid w:val="00456B08"/>
    <w:rsid w:val="00456F96"/>
    <w:rsid w:val="00457BCF"/>
    <w:rsid w:val="00457C49"/>
    <w:rsid w:val="00457F2A"/>
    <w:rsid w:val="00457FB5"/>
    <w:rsid w:val="00460394"/>
    <w:rsid w:val="0046067B"/>
    <w:rsid w:val="004608AC"/>
    <w:rsid w:val="00461066"/>
    <w:rsid w:val="004610CC"/>
    <w:rsid w:val="004611E9"/>
    <w:rsid w:val="00461228"/>
    <w:rsid w:val="0046149F"/>
    <w:rsid w:val="0046153E"/>
    <w:rsid w:val="0046283C"/>
    <w:rsid w:val="00462922"/>
    <w:rsid w:val="00463CB9"/>
    <w:rsid w:val="00463D6C"/>
    <w:rsid w:val="00463F17"/>
    <w:rsid w:val="00463F53"/>
    <w:rsid w:val="004646A7"/>
    <w:rsid w:val="0046470E"/>
    <w:rsid w:val="00464F56"/>
    <w:rsid w:val="0046508E"/>
    <w:rsid w:val="00465B0A"/>
    <w:rsid w:val="00465F79"/>
    <w:rsid w:val="00465FCC"/>
    <w:rsid w:val="004661DE"/>
    <w:rsid w:val="004670A6"/>
    <w:rsid w:val="00467809"/>
    <w:rsid w:val="00470975"/>
    <w:rsid w:val="00470F42"/>
    <w:rsid w:val="0047189B"/>
    <w:rsid w:val="004719FC"/>
    <w:rsid w:val="00471DBE"/>
    <w:rsid w:val="00472107"/>
    <w:rsid w:val="00472321"/>
    <w:rsid w:val="00472536"/>
    <w:rsid w:val="00472C0D"/>
    <w:rsid w:val="00472FE8"/>
    <w:rsid w:val="0047362D"/>
    <w:rsid w:val="004736C3"/>
    <w:rsid w:val="00473808"/>
    <w:rsid w:val="00473CBF"/>
    <w:rsid w:val="004741AC"/>
    <w:rsid w:val="00474411"/>
    <w:rsid w:val="0047465C"/>
    <w:rsid w:val="00475D69"/>
    <w:rsid w:val="00475EB9"/>
    <w:rsid w:val="004765E3"/>
    <w:rsid w:val="00476B6B"/>
    <w:rsid w:val="00476F3A"/>
    <w:rsid w:val="004777E7"/>
    <w:rsid w:val="004804E4"/>
    <w:rsid w:val="00481266"/>
    <w:rsid w:val="004813A0"/>
    <w:rsid w:val="004819B4"/>
    <w:rsid w:val="0048260B"/>
    <w:rsid w:val="004829D5"/>
    <w:rsid w:val="00482CE1"/>
    <w:rsid w:val="00482F5E"/>
    <w:rsid w:val="00483267"/>
    <w:rsid w:val="00483971"/>
    <w:rsid w:val="00483ACA"/>
    <w:rsid w:val="00483B8E"/>
    <w:rsid w:val="00483E01"/>
    <w:rsid w:val="00484327"/>
    <w:rsid w:val="00484AD8"/>
    <w:rsid w:val="00484D6D"/>
    <w:rsid w:val="004853D7"/>
    <w:rsid w:val="004853E3"/>
    <w:rsid w:val="004856FA"/>
    <w:rsid w:val="00485A47"/>
    <w:rsid w:val="00485B98"/>
    <w:rsid w:val="00485F80"/>
    <w:rsid w:val="00486C41"/>
    <w:rsid w:val="00486DA2"/>
    <w:rsid w:val="00487424"/>
    <w:rsid w:val="00487AC5"/>
    <w:rsid w:val="0049005A"/>
    <w:rsid w:val="004903AC"/>
    <w:rsid w:val="00490822"/>
    <w:rsid w:val="00490ABE"/>
    <w:rsid w:val="00490EEB"/>
    <w:rsid w:val="004910A3"/>
    <w:rsid w:val="00491106"/>
    <w:rsid w:val="0049147B"/>
    <w:rsid w:val="0049206E"/>
    <w:rsid w:val="00492C73"/>
    <w:rsid w:val="00493699"/>
    <w:rsid w:val="00493746"/>
    <w:rsid w:val="0049425D"/>
    <w:rsid w:val="0049440D"/>
    <w:rsid w:val="00494D74"/>
    <w:rsid w:val="00494EBD"/>
    <w:rsid w:val="0049527B"/>
    <w:rsid w:val="0049563B"/>
    <w:rsid w:val="00495B02"/>
    <w:rsid w:val="00496886"/>
    <w:rsid w:val="00496D68"/>
    <w:rsid w:val="00497009"/>
    <w:rsid w:val="0049726D"/>
    <w:rsid w:val="00497BF8"/>
    <w:rsid w:val="00497FFC"/>
    <w:rsid w:val="004A04B0"/>
    <w:rsid w:val="004A07E8"/>
    <w:rsid w:val="004A080E"/>
    <w:rsid w:val="004A0832"/>
    <w:rsid w:val="004A1694"/>
    <w:rsid w:val="004A1CFC"/>
    <w:rsid w:val="004A2487"/>
    <w:rsid w:val="004A28F7"/>
    <w:rsid w:val="004A3432"/>
    <w:rsid w:val="004A3BDD"/>
    <w:rsid w:val="004A414F"/>
    <w:rsid w:val="004A47CB"/>
    <w:rsid w:val="004A4969"/>
    <w:rsid w:val="004A49F2"/>
    <w:rsid w:val="004A4E48"/>
    <w:rsid w:val="004A548F"/>
    <w:rsid w:val="004A5BAE"/>
    <w:rsid w:val="004A5F65"/>
    <w:rsid w:val="004A6D27"/>
    <w:rsid w:val="004A7256"/>
    <w:rsid w:val="004A79FD"/>
    <w:rsid w:val="004A7B81"/>
    <w:rsid w:val="004A7EE8"/>
    <w:rsid w:val="004B0757"/>
    <w:rsid w:val="004B0BF8"/>
    <w:rsid w:val="004B14BD"/>
    <w:rsid w:val="004B2710"/>
    <w:rsid w:val="004B29C4"/>
    <w:rsid w:val="004B328E"/>
    <w:rsid w:val="004B36C6"/>
    <w:rsid w:val="004B3CAF"/>
    <w:rsid w:val="004B3EFC"/>
    <w:rsid w:val="004B40C2"/>
    <w:rsid w:val="004B410C"/>
    <w:rsid w:val="004B4CB4"/>
    <w:rsid w:val="004B4E8B"/>
    <w:rsid w:val="004B534B"/>
    <w:rsid w:val="004B601C"/>
    <w:rsid w:val="004B603A"/>
    <w:rsid w:val="004B641B"/>
    <w:rsid w:val="004B6AA5"/>
    <w:rsid w:val="004B6B46"/>
    <w:rsid w:val="004B7253"/>
    <w:rsid w:val="004B7562"/>
    <w:rsid w:val="004B7E92"/>
    <w:rsid w:val="004B7F06"/>
    <w:rsid w:val="004C05BE"/>
    <w:rsid w:val="004C0651"/>
    <w:rsid w:val="004C0A9D"/>
    <w:rsid w:val="004C0B7E"/>
    <w:rsid w:val="004C128B"/>
    <w:rsid w:val="004C1554"/>
    <w:rsid w:val="004C2123"/>
    <w:rsid w:val="004C234E"/>
    <w:rsid w:val="004C2B23"/>
    <w:rsid w:val="004C2C6A"/>
    <w:rsid w:val="004C2D37"/>
    <w:rsid w:val="004C2E9F"/>
    <w:rsid w:val="004C36E4"/>
    <w:rsid w:val="004C3B71"/>
    <w:rsid w:val="004C404E"/>
    <w:rsid w:val="004C4A11"/>
    <w:rsid w:val="004C4A3E"/>
    <w:rsid w:val="004C4F5C"/>
    <w:rsid w:val="004C6CE6"/>
    <w:rsid w:val="004C7621"/>
    <w:rsid w:val="004C790C"/>
    <w:rsid w:val="004C7BA0"/>
    <w:rsid w:val="004D109B"/>
    <w:rsid w:val="004D1745"/>
    <w:rsid w:val="004D17FA"/>
    <w:rsid w:val="004D1AB8"/>
    <w:rsid w:val="004D2F7A"/>
    <w:rsid w:val="004D3032"/>
    <w:rsid w:val="004D3CEE"/>
    <w:rsid w:val="004D4690"/>
    <w:rsid w:val="004D4A9B"/>
    <w:rsid w:val="004D53C2"/>
    <w:rsid w:val="004D5A99"/>
    <w:rsid w:val="004D5BBA"/>
    <w:rsid w:val="004D5BE0"/>
    <w:rsid w:val="004D647A"/>
    <w:rsid w:val="004D745F"/>
    <w:rsid w:val="004D7631"/>
    <w:rsid w:val="004D77E5"/>
    <w:rsid w:val="004D79D1"/>
    <w:rsid w:val="004D7A53"/>
    <w:rsid w:val="004D7EBA"/>
    <w:rsid w:val="004E0B47"/>
    <w:rsid w:val="004E0B82"/>
    <w:rsid w:val="004E0BA8"/>
    <w:rsid w:val="004E0CDB"/>
    <w:rsid w:val="004E24CF"/>
    <w:rsid w:val="004E2649"/>
    <w:rsid w:val="004E2CBD"/>
    <w:rsid w:val="004E34CB"/>
    <w:rsid w:val="004E38A0"/>
    <w:rsid w:val="004E3C4D"/>
    <w:rsid w:val="004E4028"/>
    <w:rsid w:val="004E4275"/>
    <w:rsid w:val="004E4442"/>
    <w:rsid w:val="004E4531"/>
    <w:rsid w:val="004E5C16"/>
    <w:rsid w:val="004E5CD3"/>
    <w:rsid w:val="004E5FBC"/>
    <w:rsid w:val="004E6269"/>
    <w:rsid w:val="004E65C4"/>
    <w:rsid w:val="004E7123"/>
    <w:rsid w:val="004E7501"/>
    <w:rsid w:val="004E7A98"/>
    <w:rsid w:val="004E7AA1"/>
    <w:rsid w:val="004E7C3F"/>
    <w:rsid w:val="004F038B"/>
    <w:rsid w:val="004F03E4"/>
    <w:rsid w:val="004F06FE"/>
    <w:rsid w:val="004F193B"/>
    <w:rsid w:val="004F231B"/>
    <w:rsid w:val="004F245B"/>
    <w:rsid w:val="004F25F9"/>
    <w:rsid w:val="004F2B2E"/>
    <w:rsid w:val="004F2E90"/>
    <w:rsid w:val="004F2F34"/>
    <w:rsid w:val="004F3BD2"/>
    <w:rsid w:val="004F3C2B"/>
    <w:rsid w:val="004F461F"/>
    <w:rsid w:val="004F4804"/>
    <w:rsid w:val="004F4940"/>
    <w:rsid w:val="004F49E5"/>
    <w:rsid w:val="004F50A2"/>
    <w:rsid w:val="004F51AE"/>
    <w:rsid w:val="004F539E"/>
    <w:rsid w:val="004F5F2A"/>
    <w:rsid w:val="004F65A4"/>
    <w:rsid w:val="004F6608"/>
    <w:rsid w:val="004F6763"/>
    <w:rsid w:val="004F7C3D"/>
    <w:rsid w:val="004F7E74"/>
    <w:rsid w:val="00500B32"/>
    <w:rsid w:val="00500B85"/>
    <w:rsid w:val="00500B88"/>
    <w:rsid w:val="00501668"/>
    <w:rsid w:val="00501DE8"/>
    <w:rsid w:val="00502353"/>
    <w:rsid w:val="00502468"/>
    <w:rsid w:val="00502CE3"/>
    <w:rsid w:val="00502D8A"/>
    <w:rsid w:val="00502F58"/>
    <w:rsid w:val="00503E2E"/>
    <w:rsid w:val="00503F4E"/>
    <w:rsid w:val="005048D0"/>
    <w:rsid w:val="00504EC0"/>
    <w:rsid w:val="00505323"/>
    <w:rsid w:val="0050643E"/>
    <w:rsid w:val="00506C4C"/>
    <w:rsid w:val="005070D7"/>
    <w:rsid w:val="0050766E"/>
    <w:rsid w:val="005076FF"/>
    <w:rsid w:val="005101CC"/>
    <w:rsid w:val="005104AC"/>
    <w:rsid w:val="0051058C"/>
    <w:rsid w:val="00510A07"/>
    <w:rsid w:val="00510AE2"/>
    <w:rsid w:val="00510CC0"/>
    <w:rsid w:val="0051211F"/>
    <w:rsid w:val="00512571"/>
    <w:rsid w:val="00512740"/>
    <w:rsid w:val="005127D5"/>
    <w:rsid w:val="00512933"/>
    <w:rsid w:val="00512F97"/>
    <w:rsid w:val="0051307F"/>
    <w:rsid w:val="00513D0E"/>
    <w:rsid w:val="00514984"/>
    <w:rsid w:val="00514B68"/>
    <w:rsid w:val="00514C7F"/>
    <w:rsid w:val="00515233"/>
    <w:rsid w:val="00515234"/>
    <w:rsid w:val="005153FE"/>
    <w:rsid w:val="00515FD2"/>
    <w:rsid w:val="00515FE9"/>
    <w:rsid w:val="00516D5B"/>
    <w:rsid w:val="00517049"/>
    <w:rsid w:val="005170D2"/>
    <w:rsid w:val="00520313"/>
    <w:rsid w:val="00520756"/>
    <w:rsid w:val="00520C04"/>
    <w:rsid w:val="005219AC"/>
    <w:rsid w:val="00521C57"/>
    <w:rsid w:val="00522157"/>
    <w:rsid w:val="00522289"/>
    <w:rsid w:val="005231DE"/>
    <w:rsid w:val="00523307"/>
    <w:rsid w:val="005234E0"/>
    <w:rsid w:val="0052401F"/>
    <w:rsid w:val="00524517"/>
    <w:rsid w:val="00524707"/>
    <w:rsid w:val="00524720"/>
    <w:rsid w:val="00524A51"/>
    <w:rsid w:val="00525709"/>
    <w:rsid w:val="005262AA"/>
    <w:rsid w:val="00526E95"/>
    <w:rsid w:val="00527796"/>
    <w:rsid w:val="005279CD"/>
    <w:rsid w:val="00527DA9"/>
    <w:rsid w:val="005305B7"/>
    <w:rsid w:val="0053063E"/>
    <w:rsid w:val="005307E0"/>
    <w:rsid w:val="005318DF"/>
    <w:rsid w:val="0053254B"/>
    <w:rsid w:val="00532591"/>
    <w:rsid w:val="00532D9A"/>
    <w:rsid w:val="00532F9A"/>
    <w:rsid w:val="0053305B"/>
    <w:rsid w:val="005339A3"/>
    <w:rsid w:val="005339A4"/>
    <w:rsid w:val="00533D05"/>
    <w:rsid w:val="00533D30"/>
    <w:rsid w:val="00534ADA"/>
    <w:rsid w:val="00534E38"/>
    <w:rsid w:val="00535329"/>
    <w:rsid w:val="00535629"/>
    <w:rsid w:val="00535639"/>
    <w:rsid w:val="00535B39"/>
    <w:rsid w:val="00535C18"/>
    <w:rsid w:val="00535E98"/>
    <w:rsid w:val="005361C6"/>
    <w:rsid w:val="005362E9"/>
    <w:rsid w:val="00537848"/>
    <w:rsid w:val="00537A92"/>
    <w:rsid w:val="00537F21"/>
    <w:rsid w:val="005407A9"/>
    <w:rsid w:val="00540C21"/>
    <w:rsid w:val="00542001"/>
    <w:rsid w:val="00542816"/>
    <w:rsid w:val="00542B4D"/>
    <w:rsid w:val="00542E0F"/>
    <w:rsid w:val="00543826"/>
    <w:rsid w:val="00544245"/>
    <w:rsid w:val="00544319"/>
    <w:rsid w:val="0054432E"/>
    <w:rsid w:val="005443FC"/>
    <w:rsid w:val="0054442F"/>
    <w:rsid w:val="0054478A"/>
    <w:rsid w:val="00544DE8"/>
    <w:rsid w:val="005456AD"/>
    <w:rsid w:val="00545866"/>
    <w:rsid w:val="00546112"/>
    <w:rsid w:val="00546B6E"/>
    <w:rsid w:val="00546FBD"/>
    <w:rsid w:val="00547780"/>
    <w:rsid w:val="0054784C"/>
    <w:rsid w:val="00547C72"/>
    <w:rsid w:val="00550412"/>
    <w:rsid w:val="005504E1"/>
    <w:rsid w:val="00550A9B"/>
    <w:rsid w:val="00550C0C"/>
    <w:rsid w:val="005517FA"/>
    <w:rsid w:val="00551F5E"/>
    <w:rsid w:val="00552A8A"/>
    <w:rsid w:val="0055312D"/>
    <w:rsid w:val="005536EC"/>
    <w:rsid w:val="00553A2E"/>
    <w:rsid w:val="00553BAA"/>
    <w:rsid w:val="00553D3A"/>
    <w:rsid w:val="005547EE"/>
    <w:rsid w:val="00555055"/>
    <w:rsid w:val="00555364"/>
    <w:rsid w:val="00555AB7"/>
    <w:rsid w:val="00555BCF"/>
    <w:rsid w:val="00555D13"/>
    <w:rsid w:val="0055609F"/>
    <w:rsid w:val="005567F6"/>
    <w:rsid w:val="005573FE"/>
    <w:rsid w:val="005575A0"/>
    <w:rsid w:val="0056011E"/>
    <w:rsid w:val="00560450"/>
    <w:rsid w:val="0056076A"/>
    <w:rsid w:val="0056159B"/>
    <w:rsid w:val="00561B01"/>
    <w:rsid w:val="00561D81"/>
    <w:rsid w:val="005626C4"/>
    <w:rsid w:val="005627E0"/>
    <w:rsid w:val="00562B8B"/>
    <w:rsid w:val="00562C52"/>
    <w:rsid w:val="00562FF2"/>
    <w:rsid w:val="0056348D"/>
    <w:rsid w:val="00563E28"/>
    <w:rsid w:val="00563E9F"/>
    <w:rsid w:val="00563F91"/>
    <w:rsid w:val="00564C62"/>
    <w:rsid w:val="00564FE9"/>
    <w:rsid w:val="00565E99"/>
    <w:rsid w:val="005660F1"/>
    <w:rsid w:val="00566203"/>
    <w:rsid w:val="00566226"/>
    <w:rsid w:val="005664FA"/>
    <w:rsid w:val="00566C74"/>
    <w:rsid w:val="00566E23"/>
    <w:rsid w:val="005678F3"/>
    <w:rsid w:val="00567B2F"/>
    <w:rsid w:val="00570C16"/>
    <w:rsid w:val="00570FAD"/>
    <w:rsid w:val="00571053"/>
    <w:rsid w:val="0057106C"/>
    <w:rsid w:val="00571862"/>
    <w:rsid w:val="005728E7"/>
    <w:rsid w:val="00573217"/>
    <w:rsid w:val="00573B23"/>
    <w:rsid w:val="00573E13"/>
    <w:rsid w:val="00573F40"/>
    <w:rsid w:val="00574282"/>
    <w:rsid w:val="00574327"/>
    <w:rsid w:val="00574B8B"/>
    <w:rsid w:val="00574F6E"/>
    <w:rsid w:val="00575501"/>
    <w:rsid w:val="00575997"/>
    <w:rsid w:val="005762EE"/>
    <w:rsid w:val="005765E6"/>
    <w:rsid w:val="00576751"/>
    <w:rsid w:val="0057696F"/>
    <w:rsid w:val="00576D0F"/>
    <w:rsid w:val="005771B8"/>
    <w:rsid w:val="00577397"/>
    <w:rsid w:val="00577F54"/>
    <w:rsid w:val="005803E0"/>
    <w:rsid w:val="00580BBD"/>
    <w:rsid w:val="00580C3F"/>
    <w:rsid w:val="005812BE"/>
    <w:rsid w:val="005813F4"/>
    <w:rsid w:val="005815C3"/>
    <w:rsid w:val="005820BB"/>
    <w:rsid w:val="005823CA"/>
    <w:rsid w:val="00582E0C"/>
    <w:rsid w:val="005830F1"/>
    <w:rsid w:val="00583556"/>
    <w:rsid w:val="00583842"/>
    <w:rsid w:val="0058456E"/>
    <w:rsid w:val="00584DB1"/>
    <w:rsid w:val="00584EED"/>
    <w:rsid w:val="00585BA3"/>
    <w:rsid w:val="00585D7F"/>
    <w:rsid w:val="00585DD2"/>
    <w:rsid w:val="005861A1"/>
    <w:rsid w:val="00586B5F"/>
    <w:rsid w:val="00586EE5"/>
    <w:rsid w:val="00587662"/>
    <w:rsid w:val="0058788D"/>
    <w:rsid w:val="0058799F"/>
    <w:rsid w:val="0059008C"/>
    <w:rsid w:val="00590333"/>
    <w:rsid w:val="0059090A"/>
    <w:rsid w:val="00590B78"/>
    <w:rsid w:val="00590C0F"/>
    <w:rsid w:val="00590E6A"/>
    <w:rsid w:val="00591207"/>
    <w:rsid w:val="00591623"/>
    <w:rsid w:val="005919D9"/>
    <w:rsid w:val="00591FF7"/>
    <w:rsid w:val="005923C5"/>
    <w:rsid w:val="00592651"/>
    <w:rsid w:val="0059293D"/>
    <w:rsid w:val="00592B47"/>
    <w:rsid w:val="00593F2C"/>
    <w:rsid w:val="00593F86"/>
    <w:rsid w:val="005946B3"/>
    <w:rsid w:val="00595573"/>
    <w:rsid w:val="00595EB9"/>
    <w:rsid w:val="00595ED7"/>
    <w:rsid w:val="00595F77"/>
    <w:rsid w:val="005960D7"/>
    <w:rsid w:val="0059656C"/>
    <w:rsid w:val="005979D3"/>
    <w:rsid w:val="005A0192"/>
    <w:rsid w:val="005A0293"/>
    <w:rsid w:val="005A04F4"/>
    <w:rsid w:val="005A12B6"/>
    <w:rsid w:val="005A139E"/>
    <w:rsid w:val="005A15D3"/>
    <w:rsid w:val="005A195E"/>
    <w:rsid w:val="005A1BED"/>
    <w:rsid w:val="005A1DD8"/>
    <w:rsid w:val="005A1EEC"/>
    <w:rsid w:val="005A2A27"/>
    <w:rsid w:val="005A2A65"/>
    <w:rsid w:val="005A2CAE"/>
    <w:rsid w:val="005A324B"/>
    <w:rsid w:val="005A384D"/>
    <w:rsid w:val="005A3854"/>
    <w:rsid w:val="005A3C8C"/>
    <w:rsid w:val="005A4530"/>
    <w:rsid w:val="005A45A3"/>
    <w:rsid w:val="005A466C"/>
    <w:rsid w:val="005A551D"/>
    <w:rsid w:val="005A5665"/>
    <w:rsid w:val="005A5C06"/>
    <w:rsid w:val="005A5CA9"/>
    <w:rsid w:val="005A5E6C"/>
    <w:rsid w:val="005A6E25"/>
    <w:rsid w:val="005B0261"/>
    <w:rsid w:val="005B0C93"/>
    <w:rsid w:val="005B140D"/>
    <w:rsid w:val="005B15F0"/>
    <w:rsid w:val="005B1879"/>
    <w:rsid w:val="005B1958"/>
    <w:rsid w:val="005B1E74"/>
    <w:rsid w:val="005B2310"/>
    <w:rsid w:val="005B2FF4"/>
    <w:rsid w:val="005B35C7"/>
    <w:rsid w:val="005B3633"/>
    <w:rsid w:val="005B3687"/>
    <w:rsid w:val="005B3AF3"/>
    <w:rsid w:val="005B42F5"/>
    <w:rsid w:val="005B4985"/>
    <w:rsid w:val="005B49EF"/>
    <w:rsid w:val="005B4B35"/>
    <w:rsid w:val="005B4C60"/>
    <w:rsid w:val="005B4EA3"/>
    <w:rsid w:val="005B4FF4"/>
    <w:rsid w:val="005B5687"/>
    <w:rsid w:val="005B598B"/>
    <w:rsid w:val="005B599E"/>
    <w:rsid w:val="005B59E8"/>
    <w:rsid w:val="005B5B0B"/>
    <w:rsid w:val="005B5C70"/>
    <w:rsid w:val="005B5F8F"/>
    <w:rsid w:val="005B6098"/>
    <w:rsid w:val="005B6125"/>
    <w:rsid w:val="005B64C9"/>
    <w:rsid w:val="005B6695"/>
    <w:rsid w:val="005B6961"/>
    <w:rsid w:val="005B6B1F"/>
    <w:rsid w:val="005B6BAE"/>
    <w:rsid w:val="005B7108"/>
    <w:rsid w:val="005B7323"/>
    <w:rsid w:val="005B7411"/>
    <w:rsid w:val="005B7425"/>
    <w:rsid w:val="005C0192"/>
    <w:rsid w:val="005C0EDB"/>
    <w:rsid w:val="005C0F4F"/>
    <w:rsid w:val="005C115B"/>
    <w:rsid w:val="005C2461"/>
    <w:rsid w:val="005C24EF"/>
    <w:rsid w:val="005C251F"/>
    <w:rsid w:val="005C2841"/>
    <w:rsid w:val="005C29FC"/>
    <w:rsid w:val="005C2A29"/>
    <w:rsid w:val="005C368C"/>
    <w:rsid w:val="005C374A"/>
    <w:rsid w:val="005C38FC"/>
    <w:rsid w:val="005C432C"/>
    <w:rsid w:val="005C4478"/>
    <w:rsid w:val="005C4971"/>
    <w:rsid w:val="005C547B"/>
    <w:rsid w:val="005C5519"/>
    <w:rsid w:val="005C5AB2"/>
    <w:rsid w:val="005C5AC8"/>
    <w:rsid w:val="005C613E"/>
    <w:rsid w:val="005C62ED"/>
    <w:rsid w:val="005C77CA"/>
    <w:rsid w:val="005C7BA3"/>
    <w:rsid w:val="005D1A12"/>
    <w:rsid w:val="005D2696"/>
    <w:rsid w:val="005D283B"/>
    <w:rsid w:val="005D2E12"/>
    <w:rsid w:val="005D34F8"/>
    <w:rsid w:val="005D3EC8"/>
    <w:rsid w:val="005D4266"/>
    <w:rsid w:val="005D4415"/>
    <w:rsid w:val="005D4629"/>
    <w:rsid w:val="005D4D28"/>
    <w:rsid w:val="005D523C"/>
    <w:rsid w:val="005D52DE"/>
    <w:rsid w:val="005D63C9"/>
    <w:rsid w:val="005D729A"/>
    <w:rsid w:val="005D7716"/>
    <w:rsid w:val="005D7B11"/>
    <w:rsid w:val="005D7F2C"/>
    <w:rsid w:val="005E0165"/>
    <w:rsid w:val="005E0ED4"/>
    <w:rsid w:val="005E1007"/>
    <w:rsid w:val="005E13AF"/>
    <w:rsid w:val="005E1CDF"/>
    <w:rsid w:val="005E27C9"/>
    <w:rsid w:val="005E3017"/>
    <w:rsid w:val="005E32B7"/>
    <w:rsid w:val="005E3BF3"/>
    <w:rsid w:val="005E4BD6"/>
    <w:rsid w:val="005E4ED7"/>
    <w:rsid w:val="005E500B"/>
    <w:rsid w:val="005E5326"/>
    <w:rsid w:val="005E5472"/>
    <w:rsid w:val="005E5728"/>
    <w:rsid w:val="005E5738"/>
    <w:rsid w:val="005E586A"/>
    <w:rsid w:val="005E58F5"/>
    <w:rsid w:val="005E5D2A"/>
    <w:rsid w:val="005E65EB"/>
    <w:rsid w:val="005E6638"/>
    <w:rsid w:val="005E6D26"/>
    <w:rsid w:val="005E6EE8"/>
    <w:rsid w:val="005E6F84"/>
    <w:rsid w:val="005E726F"/>
    <w:rsid w:val="005E72D5"/>
    <w:rsid w:val="005E7A96"/>
    <w:rsid w:val="005E7B25"/>
    <w:rsid w:val="005E7E77"/>
    <w:rsid w:val="005F0041"/>
    <w:rsid w:val="005F08F8"/>
    <w:rsid w:val="005F0A6D"/>
    <w:rsid w:val="005F0B8B"/>
    <w:rsid w:val="005F15F0"/>
    <w:rsid w:val="005F1639"/>
    <w:rsid w:val="005F18DF"/>
    <w:rsid w:val="005F2240"/>
    <w:rsid w:val="005F2836"/>
    <w:rsid w:val="005F2873"/>
    <w:rsid w:val="005F5135"/>
    <w:rsid w:val="005F61CD"/>
    <w:rsid w:val="005F63B5"/>
    <w:rsid w:val="005F6717"/>
    <w:rsid w:val="005F6ACE"/>
    <w:rsid w:val="005F76E4"/>
    <w:rsid w:val="005F7734"/>
    <w:rsid w:val="005F7974"/>
    <w:rsid w:val="005F7F39"/>
    <w:rsid w:val="006001A4"/>
    <w:rsid w:val="00600963"/>
    <w:rsid w:val="00600F59"/>
    <w:rsid w:val="00601023"/>
    <w:rsid w:val="0060106F"/>
    <w:rsid w:val="0060118D"/>
    <w:rsid w:val="00601287"/>
    <w:rsid w:val="006016C9"/>
    <w:rsid w:val="00601DAB"/>
    <w:rsid w:val="00603087"/>
    <w:rsid w:val="006032E6"/>
    <w:rsid w:val="00603652"/>
    <w:rsid w:val="006042C6"/>
    <w:rsid w:val="006048E1"/>
    <w:rsid w:val="00604C10"/>
    <w:rsid w:val="00604E40"/>
    <w:rsid w:val="006051E5"/>
    <w:rsid w:val="00605DD8"/>
    <w:rsid w:val="00606244"/>
    <w:rsid w:val="006064B4"/>
    <w:rsid w:val="006066C7"/>
    <w:rsid w:val="00606AEC"/>
    <w:rsid w:val="00606D2F"/>
    <w:rsid w:val="00607523"/>
    <w:rsid w:val="006079DE"/>
    <w:rsid w:val="00607DDB"/>
    <w:rsid w:val="00610153"/>
    <w:rsid w:val="006102E7"/>
    <w:rsid w:val="006105B3"/>
    <w:rsid w:val="00610704"/>
    <w:rsid w:val="006111F1"/>
    <w:rsid w:val="006115F0"/>
    <w:rsid w:val="006118E1"/>
    <w:rsid w:val="006125E7"/>
    <w:rsid w:val="0061293A"/>
    <w:rsid w:val="00612B06"/>
    <w:rsid w:val="00614003"/>
    <w:rsid w:val="006141D5"/>
    <w:rsid w:val="006143E0"/>
    <w:rsid w:val="00614817"/>
    <w:rsid w:val="00614A67"/>
    <w:rsid w:val="00614E6E"/>
    <w:rsid w:val="006155F5"/>
    <w:rsid w:val="00615828"/>
    <w:rsid w:val="00616424"/>
    <w:rsid w:val="0061661C"/>
    <w:rsid w:val="00616B92"/>
    <w:rsid w:val="00616D70"/>
    <w:rsid w:val="0061703E"/>
    <w:rsid w:val="006201C6"/>
    <w:rsid w:val="00620359"/>
    <w:rsid w:val="00620494"/>
    <w:rsid w:val="00620531"/>
    <w:rsid w:val="00620821"/>
    <w:rsid w:val="00620A66"/>
    <w:rsid w:val="00620FBF"/>
    <w:rsid w:val="006210BF"/>
    <w:rsid w:val="00621E90"/>
    <w:rsid w:val="00622016"/>
    <w:rsid w:val="00622091"/>
    <w:rsid w:val="00622CB4"/>
    <w:rsid w:val="00622F3A"/>
    <w:rsid w:val="00623296"/>
    <w:rsid w:val="006235A0"/>
    <w:rsid w:val="00623A62"/>
    <w:rsid w:val="00623B1C"/>
    <w:rsid w:val="00624873"/>
    <w:rsid w:val="00624C4F"/>
    <w:rsid w:val="00625585"/>
    <w:rsid w:val="00625865"/>
    <w:rsid w:val="006259A5"/>
    <w:rsid w:val="0062629D"/>
    <w:rsid w:val="00627057"/>
    <w:rsid w:val="006271D7"/>
    <w:rsid w:val="00630157"/>
    <w:rsid w:val="00630C75"/>
    <w:rsid w:val="00630F05"/>
    <w:rsid w:val="00630F18"/>
    <w:rsid w:val="0063115E"/>
    <w:rsid w:val="00631357"/>
    <w:rsid w:val="0063178E"/>
    <w:rsid w:val="0063207F"/>
    <w:rsid w:val="00632327"/>
    <w:rsid w:val="00632330"/>
    <w:rsid w:val="006328CD"/>
    <w:rsid w:val="00632C84"/>
    <w:rsid w:val="00632CB0"/>
    <w:rsid w:val="00632ED6"/>
    <w:rsid w:val="0063305B"/>
    <w:rsid w:val="00633347"/>
    <w:rsid w:val="006333E2"/>
    <w:rsid w:val="0063370A"/>
    <w:rsid w:val="00634349"/>
    <w:rsid w:val="00634684"/>
    <w:rsid w:val="00634B0D"/>
    <w:rsid w:val="006351DC"/>
    <w:rsid w:val="006353DE"/>
    <w:rsid w:val="00635882"/>
    <w:rsid w:val="00635CB3"/>
    <w:rsid w:val="0063648F"/>
    <w:rsid w:val="00636539"/>
    <w:rsid w:val="006365D2"/>
    <w:rsid w:val="00636AAF"/>
    <w:rsid w:val="00636D43"/>
    <w:rsid w:val="00636EB2"/>
    <w:rsid w:val="00636F72"/>
    <w:rsid w:val="00637544"/>
    <w:rsid w:val="00637AD1"/>
    <w:rsid w:val="00640297"/>
    <w:rsid w:val="00640B6B"/>
    <w:rsid w:val="00640C9D"/>
    <w:rsid w:val="00640DE5"/>
    <w:rsid w:val="006412D2"/>
    <w:rsid w:val="00641665"/>
    <w:rsid w:val="006417F9"/>
    <w:rsid w:val="00642107"/>
    <w:rsid w:val="006423DC"/>
    <w:rsid w:val="00642613"/>
    <w:rsid w:val="00643495"/>
    <w:rsid w:val="00643DC5"/>
    <w:rsid w:val="00643F43"/>
    <w:rsid w:val="006440DC"/>
    <w:rsid w:val="006441EF"/>
    <w:rsid w:val="00644BD1"/>
    <w:rsid w:val="00644DB2"/>
    <w:rsid w:val="00644EEC"/>
    <w:rsid w:val="00645296"/>
    <w:rsid w:val="006455FA"/>
    <w:rsid w:val="0064621F"/>
    <w:rsid w:val="006464AA"/>
    <w:rsid w:val="00646CE5"/>
    <w:rsid w:val="00646D2F"/>
    <w:rsid w:val="00647861"/>
    <w:rsid w:val="00647A28"/>
    <w:rsid w:val="00647BED"/>
    <w:rsid w:val="006513AA"/>
    <w:rsid w:val="00652435"/>
    <w:rsid w:val="00652890"/>
    <w:rsid w:val="00653A7C"/>
    <w:rsid w:val="00653CF4"/>
    <w:rsid w:val="00653F02"/>
    <w:rsid w:val="0065445F"/>
    <w:rsid w:val="0065486C"/>
    <w:rsid w:val="00654FBE"/>
    <w:rsid w:val="0065521C"/>
    <w:rsid w:val="00655267"/>
    <w:rsid w:val="00655711"/>
    <w:rsid w:val="00656146"/>
    <w:rsid w:val="006566ED"/>
    <w:rsid w:val="00656FE0"/>
    <w:rsid w:val="006571B8"/>
    <w:rsid w:val="006608A9"/>
    <w:rsid w:val="00660D95"/>
    <w:rsid w:val="00660DD9"/>
    <w:rsid w:val="00661C08"/>
    <w:rsid w:val="00662A0D"/>
    <w:rsid w:val="00663194"/>
    <w:rsid w:val="0066380D"/>
    <w:rsid w:val="006640AF"/>
    <w:rsid w:val="0066440D"/>
    <w:rsid w:val="0066459D"/>
    <w:rsid w:val="0066473E"/>
    <w:rsid w:val="00664863"/>
    <w:rsid w:val="00664EC3"/>
    <w:rsid w:val="006655A0"/>
    <w:rsid w:val="0066609D"/>
    <w:rsid w:val="006660D3"/>
    <w:rsid w:val="006663A7"/>
    <w:rsid w:val="006669EC"/>
    <w:rsid w:val="00667056"/>
    <w:rsid w:val="006672EC"/>
    <w:rsid w:val="00667AC8"/>
    <w:rsid w:val="00667B3F"/>
    <w:rsid w:val="00667F89"/>
    <w:rsid w:val="00670D30"/>
    <w:rsid w:val="00670EEE"/>
    <w:rsid w:val="006717B7"/>
    <w:rsid w:val="0067183D"/>
    <w:rsid w:val="006718D2"/>
    <w:rsid w:val="006722B1"/>
    <w:rsid w:val="0067255E"/>
    <w:rsid w:val="00672DA1"/>
    <w:rsid w:val="006730C6"/>
    <w:rsid w:val="00673282"/>
    <w:rsid w:val="00673418"/>
    <w:rsid w:val="00673507"/>
    <w:rsid w:val="0067426B"/>
    <w:rsid w:val="0067441D"/>
    <w:rsid w:val="00674A19"/>
    <w:rsid w:val="00674A5F"/>
    <w:rsid w:val="0067508B"/>
    <w:rsid w:val="00675C65"/>
    <w:rsid w:val="00675CE3"/>
    <w:rsid w:val="006760B6"/>
    <w:rsid w:val="0067637A"/>
    <w:rsid w:val="006766ED"/>
    <w:rsid w:val="0067685C"/>
    <w:rsid w:val="00676ED1"/>
    <w:rsid w:val="00677114"/>
    <w:rsid w:val="006777A9"/>
    <w:rsid w:val="006779A5"/>
    <w:rsid w:val="00677D3C"/>
    <w:rsid w:val="006801BB"/>
    <w:rsid w:val="006803C4"/>
    <w:rsid w:val="006808A3"/>
    <w:rsid w:val="006811CA"/>
    <w:rsid w:val="0068155A"/>
    <w:rsid w:val="0068186F"/>
    <w:rsid w:val="00681CA5"/>
    <w:rsid w:val="00681E35"/>
    <w:rsid w:val="00682834"/>
    <w:rsid w:val="00682836"/>
    <w:rsid w:val="00683127"/>
    <w:rsid w:val="006837D6"/>
    <w:rsid w:val="00683D07"/>
    <w:rsid w:val="00683D9B"/>
    <w:rsid w:val="00683F70"/>
    <w:rsid w:val="00684090"/>
    <w:rsid w:val="006841A9"/>
    <w:rsid w:val="006841DC"/>
    <w:rsid w:val="006843A2"/>
    <w:rsid w:val="00684AEE"/>
    <w:rsid w:val="006858D0"/>
    <w:rsid w:val="00685908"/>
    <w:rsid w:val="00685DCD"/>
    <w:rsid w:val="00685E74"/>
    <w:rsid w:val="00686CCB"/>
    <w:rsid w:val="00686DEE"/>
    <w:rsid w:val="00686E8A"/>
    <w:rsid w:val="00687789"/>
    <w:rsid w:val="0069094E"/>
    <w:rsid w:val="00691B3A"/>
    <w:rsid w:val="0069220B"/>
    <w:rsid w:val="006925C5"/>
    <w:rsid w:val="00692A82"/>
    <w:rsid w:val="00693344"/>
    <w:rsid w:val="00693704"/>
    <w:rsid w:val="006937A6"/>
    <w:rsid w:val="00694469"/>
    <w:rsid w:val="0069456C"/>
    <w:rsid w:val="006946D4"/>
    <w:rsid w:val="006949A9"/>
    <w:rsid w:val="00694B44"/>
    <w:rsid w:val="00694CC3"/>
    <w:rsid w:val="006951EC"/>
    <w:rsid w:val="00697171"/>
    <w:rsid w:val="006A02D5"/>
    <w:rsid w:val="006A0328"/>
    <w:rsid w:val="006A0AF9"/>
    <w:rsid w:val="006A0F17"/>
    <w:rsid w:val="006A1604"/>
    <w:rsid w:val="006A183D"/>
    <w:rsid w:val="006A1A70"/>
    <w:rsid w:val="006A1E2B"/>
    <w:rsid w:val="006A22D0"/>
    <w:rsid w:val="006A2B82"/>
    <w:rsid w:val="006A4007"/>
    <w:rsid w:val="006A482F"/>
    <w:rsid w:val="006A4C07"/>
    <w:rsid w:val="006A4D54"/>
    <w:rsid w:val="006A4D8C"/>
    <w:rsid w:val="006A53C9"/>
    <w:rsid w:val="006A58B9"/>
    <w:rsid w:val="006A611D"/>
    <w:rsid w:val="006A699B"/>
    <w:rsid w:val="006A6F6F"/>
    <w:rsid w:val="006A6FDC"/>
    <w:rsid w:val="006A7DEE"/>
    <w:rsid w:val="006B0224"/>
    <w:rsid w:val="006B0B51"/>
    <w:rsid w:val="006B1120"/>
    <w:rsid w:val="006B122C"/>
    <w:rsid w:val="006B14A8"/>
    <w:rsid w:val="006B1A1A"/>
    <w:rsid w:val="006B1A91"/>
    <w:rsid w:val="006B233B"/>
    <w:rsid w:val="006B2448"/>
    <w:rsid w:val="006B288C"/>
    <w:rsid w:val="006B28A3"/>
    <w:rsid w:val="006B34B1"/>
    <w:rsid w:val="006B35AA"/>
    <w:rsid w:val="006B373A"/>
    <w:rsid w:val="006B3EA6"/>
    <w:rsid w:val="006B42B0"/>
    <w:rsid w:val="006B4439"/>
    <w:rsid w:val="006B5365"/>
    <w:rsid w:val="006B53FC"/>
    <w:rsid w:val="006B5494"/>
    <w:rsid w:val="006B5551"/>
    <w:rsid w:val="006B5785"/>
    <w:rsid w:val="006B5B16"/>
    <w:rsid w:val="006B6057"/>
    <w:rsid w:val="006B633D"/>
    <w:rsid w:val="006B6575"/>
    <w:rsid w:val="006B69D9"/>
    <w:rsid w:val="006B69EF"/>
    <w:rsid w:val="006B6AF0"/>
    <w:rsid w:val="006B705F"/>
    <w:rsid w:val="006B7F9F"/>
    <w:rsid w:val="006C0112"/>
    <w:rsid w:val="006C0121"/>
    <w:rsid w:val="006C025B"/>
    <w:rsid w:val="006C0310"/>
    <w:rsid w:val="006C041B"/>
    <w:rsid w:val="006C0E87"/>
    <w:rsid w:val="006C1437"/>
    <w:rsid w:val="006C14F4"/>
    <w:rsid w:val="006C1987"/>
    <w:rsid w:val="006C1DF7"/>
    <w:rsid w:val="006C1F7A"/>
    <w:rsid w:val="006C2079"/>
    <w:rsid w:val="006C23F7"/>
    <w:rsid w:val="006C24C5"/>
    <w:rsid w:val="006C253E"/>
    <w:rsid w:val="006C2D97"/>
    <w:rsid w:val="006C304A"/>
    <w:rsid w:val="006C311A"/>
    <w:rsid w:val="006C3287"/>
    <w:rsid w:val="006C3403"/>
    <w:rsid w:val="006C458B"/>
    <w:rsid w:val="006C4823"/>
    <w:rsid w:val="006C5C8A"/>
    <w:rsid w:val="006C5E42"/>
    <w:rsid w:val="006C66C2"/>
    <w:rsid w:val="006C672F"/>
    <w:rsid w:val="006C6CD1"/>
    <w:rsid w:val="006C765D"/>
    <w:rsid w:val="006D0027"/>
    <w:rsid w:val="006D0346"/>
    <w:rsid w:val="006D2439"/>
    <w:rsid w:val="006D2485"/>
    <w:rsid w:val="006D2491"/>
    <w:rsid w:val="006D2751"/>
    <w:rsid w:val="006D2C3B"/>
    <w:rsid w:val="006D2FCF"/>
    <w:rsid w:val="006D3436"/>
    <w:rsid w:val="006D37B4"/>
    <w:rsid w:val="006D3E56"/>
    <w:rsid w:val="006D4073"/>
    <w:rsid w:val="006D46E2"/>
    <w:rsid w:val="006D4732"/>
    <w:rsid w:val="006D47E5"/>
    <w:rsid w:val="006D4D76"/>
    <w:rsid w:val="006D4DDD"/>
    <w:rsid w:val="006D52F6"/>
    <w:rsid w:val="006D60B4"/>
    <w:rsid w:val="006D64AB"/>
    <w:rsid w:val="006D6FFA"/>
    <w:rsid w:val="006D760C"/>
    <w:rsid w:val="006D7717"/>
    <w:rsid w:val="006D7AD3"/>
    <w:rsid w:val="006D7DF8"/>
    <w:rsid w:val="006E06CF"/>
    <w:rsid w:val="006E06EC"/>
    <w:rsid w:val="006E0AAD"/>
    <w:rsid w:val="006E0C0E"/>
    <w:rsid w:val="006E103B"/>
    <w:rsid w:val="006E1662"/>
    <w:rsid w:val="006E1F10"/>
    <w:rsid w:val="006E214D"/>
    <w:rsid w:val="006E2496"/>
    <w:rsid w:val="006E2720"/>
    <w:rsid w:val="006E2831"/>
    <w:rsid w:val="006E2AA9"/>
    <w:rsid w:val="006E2AE3"/>
    <w:rsid w:val="006E33E7"/>
    <w:rsid w:val="006E3642"/>
    <w:rsid w:val="006E39BA"/>
    <w:rsid w:val="006E3E4E"/>
    <w:rsid w:val="006E51B8"/>
    <w:rsid w:val="006E55E3"/>
    <w:rsid w:val="006E5EAE"/>
    <w:rsid w:val="006E65C0"/>
    <w:rsid w:val="006E66C4"/>
    <w:rsid w:val="006E68F1"/>
    <w:rsid w:val="006E6B23"/>
    <w:rsid w:val="006E6B59"/>
    <w:rsid w:val="006E6CE1"/>
    <w:rsid w:val="006E722D"/>
    <w:rsid w:val="006E7493"/>
    <w:rsid w:val="006E7765"/>
    <w:rsid w:val="006E7B2F"/>
    <w:rsid w:val="006E7D14"/>
    <w:rsid w:val="006F0198"/>
    <w:rsid w:val="006F0285"/>
    <w:rsid w:val="006F16FF"/>
    <w:rsid w:val="006F1707"/>
    <w:rsid w:val="006F1DE2"/>
    <w:rsid w:val="006F1E7F"/>
    <w:rsid w:val="006F24C5"/>
    <w:rsid w:val="006F323F"/>
    <w:rsid w:val="006F380F"/>
    <w:rsid w:val="006F38BE"/>
    <w:rsid w:val="006F3DDC"/>
    <w:rsid w:val="006F3DE8"/>
    <w:rsid w:val="006F4685"/>
    <w:rsid w:val="006F4E5C"/>
    <w:rsid w:val="006F580D"/>
    <w:rsid w:val="006F5C79"/>
    <w:rsid w:val="006F60B0"/>
    <w:rsid w:val="006F6553"/>
    <w:rsid w:val="006F6E25"/>
    <w:rsid w:val="006F74C6"/>
    <w:rsid w:val="006F7816"/>
    <w:rsid w:val="006F7DFF"/>
    <w:rsid w:val="00700271"/>
    <w:rsid w:val="00700916"/>
    <w:rsid w:val="00700C1B"/>
    <w:rsid w:val="00701060"/>
    <w:rsid w:val="0070132D"/>
    <w:rsid w:val="007014E8"/>
    <w:rsid w:val="00701B9E"/>
    <w:rsid w:val="00701EDE"/>
    <w:rsid w:val="0070231C"/>
    <w:rsid w:val="00702539"/>
    <w:rsid w:val="0070285F"/>
    <w:rsid w:val="00703520"/>
    <w:rsid w:val="00703760"/>
    <w:rsid w:val="00703B13"/>
    <w:rsid w:val="00703B7B"/>
    <w:rsid w:val="00703E58"/>
    <w:rsid w:val="00703F8C"/>
    <w:rsid w:val="00704148"/>
    <w:rsid w:val="00704921"/>
    <w:rsid w:val="0070498E"/>
    <w:rsid w:val="00704AFB"/>
    <w:rsid w:val="00705879"/>
    <w:rsid w:val="007059FC"/>
    <w:rsid w:val="00705D83"/>
    <w:rsid w:val="0071009B"/>
    <w:rsid w:val="00710924"/>
    <w:rsid w:val="00710FE2"/>
    <w:rsid w:val="00711670"/>
    <w:rsid w:val="00711977"/>
    <w:rsid w:val="00711D1E"/>
    <w:rsid w:val="00712651"/>
    <w:rsid w:val="00712699"/>
    <w:rsid w:val="007127CF"/>
    <w:rsid w:val="00712833"/>
    <w:rsid w:val="00712F85"/>
    <w:rsid w:val="00713166"/>
    <w:rsid w:val="007135FF"/>
    <w:rsid w:val="00713646"/>
    <w:rsid w:val="0071488A"/>
    <w:rsid w:val="00715733"/>
    <w:rsid w:val="007159D3"/>
    <w:rsid w:val="00716A62"/>
    <w:rsid w:val="00716AE0"/>
    <w:rsid w:val="00716FB1"/>
    <w:rsid w:val="0072014F"/>
    <w:rsid w:val="00720650"/>
    <w:rsid w:val="00720868"/>
    <w:rsid w:val="007209ED"/>
    <w:rsid w:val="0072105E"/>
    <w:rsid w:val="007210A5"/>
    <w:rsid w:val="0072110C"/>
    <w:rsid w:val="00721274"/>
    <w:rsid w:val="00721BE5"/>
    <w:rsid w:val="007220B5"/>
    <w:rsid w:val="00722771"/>
    <w:rsid w:val="007227DD"/>
    <w:rsid w:val="0072282E"/>
    <w:rsid w:val="00723C3A"/>
    <w:rsid w:val="00724618"/>
    <w:rsid w:val="007249E8"/>
    <w:rsid w:val="00724AB1"/>
    <w:rsid w:val="007252F1"/>
    <w:rsid w:val="007253FF"/>
    <w:rsid w:val="00727CF4"/>
    <w:rsid w:val="00730417"/>
    <w:rsid w:val="0073064C"/>
    <w:rsid w:val="00730990"/>
    <w:rsid w:val="00731221"/>
    <w:rsid w:val="00731527"/>
    <w:rsid w:val="00731B09"/>
    <w:rsid w:val="00731EE3"/>
    <w:rsid w:val="00731FBC"/>
    <w:rsid w:val="0073212F"/>
    <w:rsid w:val="00732505"/>
    <w:rsid w:val="007330C3"/>
    <w:rsid w:val="00733EA0"/>
    <w:rsid w:val="0073425A"/>
    <w:rsid w:val="007349D1"/>
    <w:rsid w:val="00735323"/>
    <w:rsid w:val="0073551E"/>
    <w:rsid w:val="00735553"/>
    <w:rsid w:val="007355C7"/>
    <w:rsid w:val="00735AD8"/>
    <w:rsid w:val="00736282"/>
    <w:rsid w:val="0073723B"/>
    <w:rsid w:val="007373C6"/>
    <w:rsid w:val="00737607"/>
    <w:rsid w:val="00737A57"/>
    <w:rsid w:val="007403C6"/>
    <w:rsid w:val="007407D0"/>
    <w:rsid w:val="007410F5"/>
    <w:rsid w:val="00741138"/>
    <w:rsid w:val="0074124F"/>
    <w:rsid w:val="00741AE9"/>
    <w:rsid w:val="00741CCB"/>
    <w:rsid w:val="00742B29"/>
    <w:rsid w:val="00744449"/>
    <w:rsid w:val="00744622"/>
    <w:rsid w:val="00744652"/>
    <w:rsid w:val="00744883"/>
    <w:rsid w:val="00744C14"/>
    <w:rsid w:val="00744D0A"/>
    <w:rsid w:val="00744D5C"/>
    <w:rsid w:val="007450EA"/>
    <w:rsid w:val="00745244"/>
    <w:rsid w:val="00745482"/>
    <w:rsid w:val="00745628"/>
    <w:rsid w:val="00745947"/>
    <w:rsid w:val="00746480"/>
    <w:rsid w:val="00746F17"/>
    <w:rsid w:val="00747601"/>
    <w:rsid w:val="00747643"/>
    <w:rsid w:val="007479B3"/>
    <w:rsid w:val="00747AC0"/>
    <w:rsid w:val="00747C44"/>
    <w:rsid w:val="00747F4C"/>
    <w:rsid w:val="00750063"/>
    <w:rsid w:val="00750B78"/>
    <w:rsid w:val="00750D9E"/>
    <w:rsid w:val="00750E51"/>
    <w:rsid w:val="0075110F"/>
    <w:rsid w:val="00751474"/>
    <w:rsid w:val="00752219"/>
    <w:rsid w:val="00752521"/>
    <w:rsid w:val="00752FAD"/>
    <w:rsid w:val="0075319C"/>
    <w:rsid w:val="0075324F"/>
    <w:rsid w:val="00753723"/>
    <w:rsid w:val="00753EEB"/>
    <w:rsid w:val="00754CFE"/>
    <w:rsid w:val="00754EEE"/>
    <w:rsid w:val="00755A05"/>
    <w:rsid w:val="007568C5"/>
    <w:rsid w:val="00756910"/>
    <w:rsid w:val="00756D46"/>
    <w:rsid w:val="00756DEF"/>
    <w:rsid w:val="00757094"/>
    <w:rsid w:val="0075741E"/>
    <w:rsid w:val="00757F02"/>
    <w:rsid w:val="00760B2D"/>
    <w:rsid w:val="00760B39"/>
    <w:rsid w:val="00760EE9"/>
    <w:rsid w:val="00761049"/>
    <w:rsid w:val="007613F7"/>
    <w:rsid w:val="00761B92"/>
    <w:rsid w:val="00761EA1"/>
    <w:rsid w:val="00762026"/>
    <w:rsid w:val="0076292E"/>
    <w:rsid w:val="00762C1C"/>
    <w:rsid w:val="007633DD"/>
    <w:rsid w:val="00763738"/>
    <w:rsid w:val="00763DC7"/>
    <w:rsid w:val="00764784"/>
    <w:rsid w:val="007651B3"/>
    <w:rsid w:val="007658E0"/>
    <w:rsid w:val="00765C9D"/>
    <w:rsid w:val="00765FD3"/>
    <w:rsid w:val="007660C7"/>
    <w:rsid w:val="00766133"/>
    <w:rsid w:val="007668CA"/>
    <w:rsid w:val="00767C6F"/>
    <w:rsid w:val="00767CF6"/>
    <w:rsid w:val="00770134"/>
    <w:rsid w:val="007712D3"/>
    <w:rsid w:val="00771433"/>
    <w:rsid w:val="00772520"/>
    <w:rsid w:val="00772B72"/>
    <w:rsid w:val="00773953"/>
    <w:rsid w:val="00773CA1"/>
    <w:rsid w:val="00773ED6"/>
    <w:rsid w:val="0077425D"/>
    <w:rsid w:val="00774776"/>
    <w:rsid w:val="00775116"/>
    <w:rsid w:val="007752A9"/>
    <w:rsid w:val="007757EC"/>
    <w:rsid w:val="00776587"/>
    <w:rsid w:val="00776AFD"/>
    <w:rsid w:val="00776C44"/>
    <w:rsid w:val="00776C84"/>
    <w:rsid w:val="00777162"/>
    <w:rsid w:val="0077780F"/>
    <w:rsid w:val="00777B5B"/>
    <w:rsid w:val="00777CDD"/>
    <w:rsid w:val="007801E1"/>
    <w:rsid w:val="00780916"/>
    <w:rsid w:val="00780F3F"/>
    <w:rsid w:val="007812DC"/>
    <w:rsid w:val="00781671"/>
    <w:rsid w:val="00781801"/>
    <w:rsid w:val="00781EE4"/>
    <w:rsid w:val="00782CA6"/>
    <w:rsid w:val="00782E36"/>
    <w:rsid w:val="007834BB"/>
    <w:rsid w:val="007843A0"/>
    <w:rsid w:val="00785315"/>
    <w:rsid w:val="0078547D"/>
    <w:rsid w:val="007855FC"/>
    <w:rsid w:val="00785724"/>
    <w:rsid w:val="00785E0F"/>
    <w:rsid w:val="00786E31"/>
    <w:rsid w:val="00787828"/>
    <w:rsid w:val="007878C2"/>
    <w:rsid w:val="007902FC"/>
    <w:rsid w:val="00790FB2"/>
    <w:rsid w:val="007911EC"/>
    <w:rsid w:val="007919EF"/>
    <w:rsid w:val="00791A98"/>
    <w:rsid w:val="00791FB1"/>
    <w:rsid w:val="00792878"/>
    <w:rsid w:val="00792964"/>
    <w:rsid w:val="00792A6D"/>
    <w:rsid w:val="00792ECA"/>
    <w:rsid w:val="00793127"/>
    <w:rsid w:val="007937F9"/>
    <w:rsid w:val="0079389C"/>
    <w:rsid w:val="00793C8C"/>
    <w:rsid w:val="0079408D"/>
    <w:rsid w:val="00794EBA"/>
    <w:rsid w:val="00795729"/>
    <w:rsid w:val="007968BF"/>
    <w:rsid w:val="00796F1D"/>
    <w:rsid w:val="007A0169"/>
    <w:rsid w:val="007A0817"/>
    <w:rsid w:val="007A0891"/>
    <w:rsid w:val="007A1327"/>
    <w:rsid w:val="007A1634"/>
    <w:rsid w:val="007A1A7D"/>
    <w:rsid w:val="007A2307"/>
    <w:rsid w:val="007A2A34"/>
    <w:rsid w:val="007A2F2A"/>
    <w:rsid w:val="007A30D1"/>
    <w:rsid w:val="007A3897"/>
    <w:rsid w:val="007A3DE2"/>
    <w:rsid w:val="007A41D9"/>
    <w:rsid w:val="007A52D9"/>
    <w:rsid w:val="007A53BC"/>
    <w:rsid w:val="007A68FF"/>
    <w:rsid w:val="007A6EB9"/>
    <w:rsid w:val="007A77A5"/>
    <w:rsid w:val="007A7B7C"/>
    <w:rsid w:val="007A7D48"/>
    <w:rsid w:val="007A7E01"/>
    <w:rsid w:val="007B073B"/>
    <w:rsid w:val="007B1B9B"/>
    <w:rsid w:val="007B1E5C"/>
    <w:rsid w:val="007B20C3"/>
    <w:rsid w:val="007B32E4"/>
    <w:rsid w:val="007B38D0"/>
    <w:rsid w:val="007B46CE"/>
    <w:rsid w:val="007B4A13"/>
    <w:rsid w:val="007B4CA9"/>
    <w:rsid w:val="007B5851"/>
    <w:rsid w:val="007B5C93"/>
    <w:rsid w:val="007B5CF9"/>
    <w:rsid w:val="007B79F8"/>
    <w:rsid w:val="007C1D40"/>
    <w:rsid w:val="007C21C4"/>
    <w:rsid w:val="007C2980"/>
    <w:rsid w:val="007C3CA9"/>
    <w:rsid w:val="007C4565"/>
    <w:rsid w:val="007C45FE"/>
    <w:rsid w:val="007C4C98"/>
    <w:rsid w:val="007C4F0E"/>
    <w:rsid w:val="007C60BB"/>
    <w:rsid w:val="007C60CF"/>
    <w:rsid w:val="007C638F"/>
    <w:rsid w:val="007C69D7"/>
    <w:rsid w:val="007C6A8B"/>
    <w:rsid w:val="007C6D4B"/>
    <w:rsid w:val="007C7798"/>
    <w:rsid w:val="007C7E86"/>
    <w:rsid w:val="007D07D9"/>
    <w:rsid w:val="007D185D"/>
    <w:rsid w:val="007D225D"/>
    <w:rsid w:val="007D4034"/>
    <w:rsid w:val="007D4049"/>
    <w:rsid w:val="007D40F8"/>
    <w:rsid w:val="007D4847"/>
    <w:rsid w:val="007D4D41"/>
    <w:rsid w:val="007D5777"/>
    <w:rsid w:val="007D5990"/>
    <w:rsid w:val="007D5E57"/>
    <w:rsid w:val="007D5E87"/>
    <w:rsid w:val="007D5EBD"/>
    <w:rsid w:val="007D674D"/>
    <w:rsid w:val="007D680E"/>
    <w:rsid w:val="007D6F75"/>
    <w:rsid w:val="007D6F84"/>
    <w:rsid w:val="007D718B"/>
    <w:rsid w:val="007D7466"/>
    <w:rsid w:val="007E0DB9"/>
    <w:rsid w:val="007E13B0"/>
    <w:rsid w:val="007E226A"/>
    <w:rsid w:val="007E2BF9"/>
    <w:rsid w:val="007E3C7B"/>
    <w:rsid w:val="007E403B"/>
    <w:rsid w:val="007E43A7"/>
    <w:rsid w:val="007E4880"/>
    <w:rsid w:val="007E4FE3"/>
    <w:rsid w:val="007E504D"/>
    <w:rsid w:val="007E61B0"/>
    <w:rsid w:val="007E623B"/>
    <w:rsid w:val="007E644E"/>
    <w:rsid w:val="007E669B"/>
    <w:rsid w:val="007E76A5"/>
    <w:rsid w:val="007F04E2"/>
    <w:rsid w:val="007F0D95"/>
    <w:rsid w:val="007F1326"/>
    <w:rsid w:val="007F171B"/>
    <w:rsid w:val="007F247F"/>
    <w:rsid w:val="007F249C"/>
    <w:rsid w:val="007F279D"/>
    <w:rsid w:val="007F2971"/>
    <w:rsid w:val="007F2A3C"/>
    <w:rsid w:val="007F31B8"/>
    <w:rsid w:val="007F33B5"/>
    <w:rsid w:val="007F3811"/>
    <w:rsid w:val="007F3865"/>
    <w:rsid w:val="007F3FFC"/>
    <w:rsid w:val="007F5389"/>
    <w:rsid w:val="007F5456"/>
    <w:rsid w:val="007F6A40"/>
    <w:rsid w:val="007F7612"/>
    <w:rsid w:val="007F7F47"/>
    <w:rsid w:val="00800817"/>
    <w:rsid w:val="00800A6C"/>
    <w:rsid w:val="00800B87"/>
    <w:rsid w:val="00800F64"/>
    <w:rsid w:val="00801594"/>
    <w:rsid w:val="0080195B"/>
    <w:rsid w:val="00801B56"/>
    <w:rsid w:val="00801CB4"/>
    <w:rsid w:val="00801D96"/>
    <w:rsid w:val="00801F28"/>
    <w:rsid w:val="008029BC"/>
    <w:rsid w:val="00802FF8"/>
    <w:rsid w:val="00803441"/>
    <w:rsid w:val="008034AB"/>
    <w:rsid w:val="00803663"/>
    <w:rsid w:val="00803677"/>
    <w:rsid w:val="0080370A"/>
    <w:rsid w:val="008039D7"/>
    <w:rsid w:val="00803BB6"/>
    <w:rsid w:val="00803D00"/>
    <w:rsid w:val="00803F72"/>
    <w:rsid w:val="00803F80"/>
    <w:rsid w:val="00804354"/>
    <w:rsid w:val="008047EA"/>
    <w:rsid w:val="00804C6F"/>
    <w:rsid w:val="00804F5D"/>
    <w:rsid w:val="0080561A"/>
    <w:rsid w:val="00805C3E"/>
    <w:rsid w:val="00805D1D"/>
    <w:rsid w:val="00805E62"/>
    <w:rsid w:val="0080609F"/>
    <w:rsid w:val="00806B18"/>
    <w:rsid w:val="00806D80"/>
    <w:rsid w:val="008079CB"/>
    <w:rsid w:val="00810417"/>
    <w:rsid w:val="008104E8"/>
    <w:rsid w:val="008104F2"/>
    <w:rsid w:val="00810984"/>
    <w:rsid w:val="00810C21"/>
    <w:rsid w:val="0081222B"/>
    <w:rsid w:val="00812311"/>
    <w:rsid w:val="00812A07"/>
    <w:rsid w:val="00813025"/>
    <w:rsid w:val="00813148"/>
    <w:rsid w:val="008132B1"/>
    <w:rsid w:val="008135D0"/>
    <w:rsid w:val="008138E1"/>
    <w:rsid w:val="00813DBD"/>
    <w:rsid w:val="008141BE"/>
    <w:rsid w:val="00814A27"/>
    <w:rsid w:val="00815008"/>
    <w:rsid w:val="0081572A"/>
    <w:rsid w:val="00815AA1"/>
    <w:rsid w:val="00815F7E"/>
    <w:rsid w:val="0081670E"/>
    <w:rsid w:val="00816B74"/>
    <w:rsid w:val="00817373"/>
    <w:rsid w:val="00817C96"/>
    <w:rsid w:val="00820550"/>
    <w:rsid w:val="008206DF"/>
    <w:rsid w:val="00821822"/>
    <w:rsid w:val="00822A69"/>
    <w:rsid w:val="00822CAB"/>
    <w:rsid w:val="008230CF"/>
    <w:rsid w:val="00823317"/>
    <w:rsid w:val="00823D4C"/>
    <w:rsid w:val="008249E9"/>
    <w:rsid w:val="00824E75"/>
    <w:rsid w:val="0082531E"/>
    <w:rsid w:val="00825608"/>
    <w:rsid w:val="00825EE3"/>
    <w:rsid w:val="008264A3"/>
    <w:rsid w:val="00826C29"/>
    <w:rsid w:val="00826C37"/>
    <w:rsid w:val="00827CD0"/>
    <w:rsid w:val="008301F2"/>
    <w:rsid w:val="008308FD"/>
    <w:rsid w:val="008320B5"/>
    <w:rsid w:val="0083280C"/>
    <w:rsid w:val="0083315D"/>
    <w:rsid w:val="00833C25"/>
    <w:rsid w:val="00833DCA"/>
    <w:rsid w:val="00834753"/>
    <w:rsid w:val="00834888"/>
    <w:rsid w:val="00835288"/>
    <w:rsid w:val="0083549D"/>
    <w:rsid w:val="00835C6F"/>
    <w:rsid w:val="00835DF1"/>
    <w:rsid w:val="00835FC1"/>
    <w:rsid w:val="008364B9"/>
    <w:rsid w:val="00836DCE"/>
    <w:rsid w:val="00836E2F"/>
    <w:rsid w:val="00837CC1"/>
    <w:rsid w:val="008404F0"/>
    <w:rsid w:val="00840BD6"/>
    <w:rsid w:val="00840D22"/>
    <w:rsid w:val="00840DD6"/>
    <w:rsid w:val="00841477"/>
    <w:rsid w:val="00841D7E"/>
    <w:rsid w:val="00841D96"/>
    <w:rsid w:val="008424A5"/>
    <w:rsid w:val="008429E4"/>
    <w:rsid w:val="0084402B"/>
    <w:rsid w:val="00845308"/>
    <w:rsid w:val="00846316"/>
    <w:rsid w:val="008463E7"/>
    <w:rsid w:val="00846B32"/>
    <w:rsid w:val="00846BF4"/>
    <w:rsid w:val="00846CA7"/>
    <w:rsid w:val="00847058"/>
    <w:rsid w:val="00847A48"/>
    <w:rsid w:val="00847A92"/>
    <w:rsid w:val="00847B07"/>
    <w:rsid w:val="008500E2"/>
    <w:rsid w:val="00850B3B"/>
    <w:rsid w:val="00850E72"/>
    <w:rsid w:val="00851093"/>
    <w:rsid w:val="0085145E"/>
    <w:rsid w:val="008515D6"/>
    <w:rsid w:val="008524EB"/>
    <w:rsid w:val="00852FFE"/>
    <w:rsid w:val="008530C9"/>
    <w:rsid w:val="0085361C"/>
    <w:rsid w:val="00853775"/>
    <w:rsid w:val="00853BAC"/>
    <w:rsid w:val="00854454"/>
    <w:rsid w:val="0085593E"/>
    <w:rsid w:val="00855E96"/>
    <w:rsid w:val="00855F8A"/>
    <w:rsid w:val="00855FD3"/>
    <w:rsid w:val="00856288"/>
    <w:rsid w:val="00856841"/>
    <w:rsid w:val="00856A9B"/>
    <w:rsid w:val="00856ABF"/>
    <w:rsid w:val="00856CE3"/>
    <w:rsid w:val="00856E0E"/>
    <w:rsid w:val="00857258"/>
    <w:rsid w:val="00857819"/>
    <w:rsid w:val="00857BCB"/>
    <w:rsid w:val="0086056B"/>
    <w:rsid w:val="00861064"/>
    <w:rsid w:val="008619E9"/>
    <w:rsid w:val="00861A22"/>
    <w:rsid w:val="00861C22"/>
    <w:rsid w:val="00862074"/>
    <w:rsid w:val="00862F76"/>
    <w:rsid w:val="00863181"/>
    <w:rsid w:val="008640E9"/>
    <w:rsid w:val="00865A00"/>
    <w:rsid w:val="00865C3B"/>
    <w:rsid w:val="00865CDC"/>
    <w:rsid w:val="00865FBD"/>
    <w:rsid w:val="00866308"/>
    <w:rsid w:val="00866AD0"/>
    <w:rsid w:val="00866C8B"/>
    <w:rsid w:val="00866D9F"/>
    <w:rsid w:val="00867385"/>
    <w:rsid w:val="00867B5D"/>
    <w:rsid w:val="00867BAF"/>
    <w:rsid w:val="00867C89"/>
    <w:rsid w:val="00867CFF"/>
    <w:rsid w:val="0087036C"/>
    <w:rsid w:val="00870D41"/>
    <w:rsid w:val="00871D98"/>
    <w:rsid w:val="00871E7D"/>
    <w:rsid w:val="00872260"/>
    <w:rsid w:val="0087284A"/>
    <w:rsid w:val="008731E6"/>
    <w:rsid w:val="00873D15"/>
    <w:rsid w:val="00873E73"/>
    <w:rsid w:val="00873F63"/>
    <w:rsid w:val="00874418"/>
    <w:rsid w:val="00874461"/>
    <w:rsid w:val="00874D55"/>
    <w:rsid w:val="008753BA"/>
    <w:rsid w:val="008755AF"/>
    <w:rsid w:val="00875CE2"/>
    <w:rsid w:val="00875FA2"/>
    <w:rsid w:val="00876E35"/>
    <w:rsid w:val="00877DE5"/>
    <w:rsid w:val="008802C8"/>
    <w:rsid w:val="00880E17"/>
    <w:rsid w:val="008812C1"/>
    <w:rsid w:val="00881C1A"/>
    <w:rsid w:val="00881E5E"/>
    <w:rsid w:val="00882721"/>
    <w:rsid w:val="008827AE"/>
    <w:rsid w:val="00882841"/>
    <w:rsid w:val="0088287E"/>
    <w:rsid w:val="00882FBC"/>
    <w:rsid w:val="008831CF"/>
    <w:rsid w:val="0088401F"/>
    <w:rsid w:val="00884186"/>
    <w:rsid w:val="0088460A"/>
    <w:rsid w:val="00884FA9"/>
    <w:rsid w:val="008850AB"/>
    <w:rsid w:val="008850C9"/>
    <w:rsid w:val="00886728"/>
    <w:rsid w:val="00886856"/>
    <w:rsid w:val="00886868"/>
    <w:rsid w:val="008868CE"/>
    <w:rsid w:val="00886C3B"/>
    <w:rsid w:val="0088702E"/>
    <w:rsid w:val="00887352"/>
    <w:rsid w:val="0088779B"/>
    <w:rsid w:val="00887C29"/>
    <w:rsid w:val="00887DD5"/>
    <w:rsid w:val="00890400"/>
    <w:rsid w:val="00890AEC"/>
    <w:rsid w:val="00890E7A"/>
    <w:rsid w:val="00890FC1"/>
    <w:rsid w:val="008919EE"/>
    <w:rsid w:val="008929F7"/>
    <w:rsid w:val="00892D54"/>
    <w:rsid w:val="008931FD"/>
    <w:rsid w:val="00893906"/>
    <w:rsid w:val="00893D56"/>
    <w:rsid w:val="0089409C"/>
    <w:rsid w:val="00895229"/>
    <w:rsid w:val="008955A5"/>
    <w:rsid w:val="00895715"/>
    <w:rsid w:val="008958CF"/>
    <w:rsid w:val="00895F53"/>
    <w:rsid w:val="008965EE"/>
    <w:rsid w:val="008966C0"/>
    <w:rsid w:val="00897470"/>
    <w:rsid w:val="008977AF"/>
    <w:rsid w:val="00897A25"/>
    <w:rsid w:val="00897ECC"/>
    <w:rsid w:val="008A082B"/>
    <w:rsid w:val="008A0AB0"/>
    <w:rsid w:val="008A1E35"/>
    <w:rsid w:val="008A20EA"/>
    <w:rsid w:val="008A23E8"/>
    <w:rsid w:val="008A2B64"/>
    <w:rsid w:val="008A2DBD"/>
    <w:rsid w:val="008A3545"/>
    <w:rsid w:val="008A3594"/>
    <w:rsid w:val="008A3C65"/>
    <w:rsid w:val="008A45D5"/>
    <w:rsid w:val="008A4C53"/>
    <w:rsid w:val="008A4F8E"/>
    <w:rsid w:val="008A51F4"/>
    <w:rsid w:val="008A57F4"/>
    <w:rsid w:val="008A59AA"/>
    <w:rsid w:val="008A5DFF"/>
    <w:rsid w:val="008A6679"/>
    <w:rsid w:val="008A66A9"/>
    <w:rsid w:val="008A67E0"/>
    <w:rsid w:val="008A6985"/>
    <w:rsid w:val="008A7C6E"/>
    <w:rsid w:val="008B0EC5"/>
    <w:rsid w:val="008B1339"/>
    <w:rsid w:val="008B17AE"/>
    <w:rsid w:val="008B35B6"/>
    <w:rsid w:val="008B3B9B"/>
    <w:rsid w:val="008B4EA8"/>
    <w:rsid w:val="008B5293"/>
    <w:rsid w:val="008B5E1D"/>
    <w:rsid w:val="008B6180"/>
    <w:rsid w:val="008B623B"/>
    <w:rsid w:val="008B632E"/>
    <w:rsid w:val="008B6464"/>
    <w:rsid w:val="008B6575"/>
    <w:rsid w:val="008B750E"/>
    <w:rsid w:val="008B7896"/>
    <w:rsid w:val="008B7C0C"/>
    <w:rsid w:val="008C02E1"/>
    <w:rsid w:val="008C0CCF"/>
    <w:rsid w:val="008C0D58"/>
    <w:rsid w:val="008C1A09"/>
    <w:rsid w:val="008C1BF1"/>
    <w:rsid w:val="008C1C83"/>
    <w:rsid w:val="008C2100"/>
    <w:rsid w:val="008C2221"/>
    <w:rsid w:val="008C25C7"/>
    <w:rsid w:val="008C2CFB"/>
    <w:rsid w:val="008C3AA3"/>
    <w:rsid w:val="008C3CBC"/>
    <w:rsid w:val="008C3D97"/>
    <w:rsid w:val="008C3DA7"/>
    <w:rsid w:val="008C3F67"/>
    <w:rsid w:val="008C411F"/>
    <w:rsid w:val="008C41CB"/>
    <w:rsid w:val="008C477C"/>
    <w:rsid w:val="008C5D84"/>
    <w:rsid w:val="008C6765"/>
    <w:rsid w:val="008C7109"/>
    <w:rsid w:val="008C71DE"/>
    <w:rsid w:val="008C735E"/>
    <w:rsid w:val="008D10D6"/>
    <w:rsid w:val="008D11A8"/>
    <w:rsid w:val="008D16EB"/>
    <w:rsid w:val="008D199A"/>
    <w:rsid w:val="008D25F8"/>
    <w:rsid w:val="008D2639"/>
    <w:rsid w:val="008D284A"/>
    <w:rsid w:val="008D28B2"/>
    <w:rsid w:val="008D2D5F"/>
    <w:rsid w:val="008D2F25"/>
    <w:rsid w:val="008D344F"/>
    <w:rsid w:val="008D3CB5"/>
    <w:rsid w:val="008D3FC3"/>
    <w:rsid w:val="008D499B"/>
    <w:rsid w:val="008D5B8C"/>
    <w:rsid w:val="008D5F2E"/>
    <w:rsid w:val="008D6169"/>
    <w:rsid w:val="008D61CE"/>
    <w:rsid w:val="008D6367"/>
    <w:rsid w:val="008D63BD"/>
    <w:rsid w:val="008D6436"/>
    <w:rsid w:val="008D6645"/>
    <w:rsid w:val="008D676C"/>
    <w:rsid w:val="008D6D87"/>
    <w:rsid w:val="008D7A7C"/>
    <w:rsid w:val="008D7AB8"/>
    <w:rsid w:val="008D7FDF"/>
    <w:rsid w:val="008E257B"/>
    <w:rsid w:val="008E2878"/>
    <w:rsid w:val="008E3154"/>
    <w:rsid w:val="008E3319"/>
    <w:rsid w:val="008E3622"/>
    <w:rsid w:val="008E3F80"/>
    <w:rsid w:val="008E40BF"/>
    <w:rsid w:val="008E412F"/>
    <w:rsid w:val="008E451A"/>
    <w:rsid w:val="008E4963"/>
    <w:rsid w:val="008E4C8C"/>
    <w:rsid w:val="008E4DF0"/>
    <w:rsid w:val="008E56BF"/>
    <w:rsid w:val="008E5936"/>
    <w:rsid w:val="008E628E"/>
    <w:rsid w:val="008E65C1"/>
    <w:rsid w:val="008E6B13"/>
    <w:rsid w:val="008E7470"/>
    <w:rsid w:val="008E7B71"/>
    <w:rsid w:val="008F09AC"/>
    <w:rsid w:val="008F0B93"/>
    <w:rsid w:val="008F1150"/>
    <w:rsid w:val="008F131E"/>
    <w:rsid w:val="008F1857"/>
    <w:rsid w:val="008F1917"/>
    <w:rsid w:val="008F1996"/>
    <w:rsid w:val="008F1F41"/>
    <w:rsid w:val="008F2415"/>
    <w:rsid w:val="008F2F08"/>
    <w:rsid w:val="008F2F8F"/>
    <w:rsid w:val="008F3200"/>
    <w:rsid w:val="008F3A05"/>
    <w:rsid w:val="008F420B"/>
    <w:rsid w:val="008F4898"/>
    <w:rsid w:val="008F4B77"/>
    <w:rsid w:val="008F4CD7"/>
    <w:rsid w:val="008F5496"/>
    <w:rsid w:val="008F62F5"/>
    <w:rsid w:val="008F665F"/>
    <w:rsid w:val="008F6830"/>
    <w:rsid w:val="008F6BC5"/>
    <w:rsid w:val="008F6C12"/>
    <w:rsid w:val="008F732F"/>
    <w:rsid w:val="008F7DDE"/>
    <w:rsid w:val="008F7F3E"/>
    <w:rsid w:val="008F7F5D"/>
    <w:rsid w:val="0090037C"/>
    <w:rsid w:val="00900D3A"/>
    <w:rsid w:val="00900DE9"/>
    <w:rsid w:val="009019DE"/>
    <w:rsid w:val="00901DD6"/>
    <w:rsid w:val="00901E60"/>
    <w:rsid w:val="00902AA2"/>
    <w:rsid w:val="00902AD3"/>
    <w:rsid w:val="00902BE8"/>
    <w:rsid w:val="00902BF1"/>
    <w:rsid w:val="00903239"/>
    <w:rsid w:val="00903676"/>
    <w:rsid w:val="00903694"/>
    <w:rsid w:val="009038C8"/>
    <w:rsid w:val="00903E2E"/>
    <w:rsid w:val="009045B4"/>
    <w:rsid w:val="0090474A"/>
    <w:rsid w:val="00904FCD"/>
    <w:rsid w:val="009054ED"/>
    <w:rsid w:val="009056F9"/>
    <w:rsid w:val="009057CB"/>
    <w:rsid w:val="00907302"/>
    <w:rsid w:val="00907CB7"/>
    <w:rsid w:val="00910571"/>
    <w:rsid w:val="00910590"/>
    <w:rsid w:val="0091154A"/>
    <w:rsid w:val="0091176A"/>
    <w:rsid w:val="0091202C"/>
    <w:rsid w:val="00913438"/>
    <w:rsid w:val="00913503"/>
    <w:rsid w:val="00913FE6"/>
    <w:rsid w:val="00914B6A"/>
    <w:rsid w:val="00914E73"/>
    <w:rsid w:val="009151DB"/>
    <w:rsid w:val="00915369"/>
    <w:rsid w:val="0091548A"/>
    <w:rsid w:val="00915B2A"/>
    <w:rsid w:val="00915B60"/>
    <w:rsid w:val="00915D61"/>
    <w:rsid w:val="00916038"/>
    <w:rsid w:val="009162D2"/>
    <w:rsid w:val="009164A3"/>
    <w:rsid w:val="0091661F"/>
    <w:rsid w:val="00916A53"/>
    <w:rsid w:val="00916D1B"/>
    <w:rsid w:val="00916DA7"/>
    <w:rsid w:val="009171F1"/>
    <w:rsid w:val="00917709"/>
    <w:rsid w:val="009177F7"/>
    <w:rsid w:val="00917833"/>
    <w:rsid w:val="00917BE2"/>
    <w:rsid w:val="009205D7"/>
    <w:rsid w:val="00920E87"/>
    <w:rsid w:val="00921421"/>
    <w:rsid w:val="00921467"/>
    <w:rsid w:val="009220FB"/>
    <w:rsid w:val="0092244D"/>
    <w:rsid w:val="00922603"/>
    <w:rsid w:val="009229A8"/>
    <w:rsid w:val="00922E0F"/>
    <w:rsid w:val="009231C8"/>
    <w:rsid w:val="00923314"/>
    <w:rsid w:val="0092397D"/>
    <w:rsid w:val="009239FD"/>
    <w:rsid w:val="00923E61"/>
    <w:rsid w:val="00923ECF"/>
    <w:rsid w:val="009246BE"/>
    <w:rsid w:val="00924786"/>
    <w:rsid w:val="00924A89"/>
    <w:rsid w:val="00925CCE"/>
    <w:rsid w:val="00925EE5"/>
    <w:rsid w:val="00926173"/>
    <w:rsid w:val="00926253"/>
    <w:rsid w:val="00926CF0"/>
    <w:rsid w:val="00927965"/>
    <w:rsid w:val="00927E27"/>
    <w:rsid w:val="009301B6"/>
    <w:rsid w:val="009305EA"/>
    <w:rsid w:val="009312A0"/>
    <w:rsid w:val="00931D36"/>
    <w:rsid w:val="00931FE2"/>
    <w:rsid w:val="00932694"/>
    <w:rsid w:val="00932BD4"/>
    <w:rsid w:val="00932D51"/>
    <w:rsid w:val="0093348F"/>
    <w:rsid w:val="009336F8"/>
    <w:rsid w:val="00933BC0"/>
    <w:rsid w:val="00933DD9"/>
    <w:rsid w:val="00933E14"/>
    <w:rsid w:val="009342DB"/>
    <w:rsid w:val="00934EFB"/>
    <w:rsid w:val="00935440"/>
    <w:rsid w:val="00935C1B"/>
    <w:rsid w:val="00935D33"/>
    <w:rsid w:val="00936674"/>
    <w:rsid w:val="00936BFE"/>
    <w:rsid w:val="00936F46"/>
    <w:rsid w:val="00936F57"/>
    <w:rsid w:val="0093711B"/>
    <w:rsid w:val="009372AF"/>
    <w:rsid w:val="009372D0"/>
    <w:rsid w:val="00937498"/>
    <w:rsid w:val="009376B9"/>
    <w:rsid w:val="00937A45"/>
    <w:rsid w:val="0094033F"/>
    <w:rsid w:val="0094150A"/>
    <w:rsid w:val="0094167A"/>
    <w:rsid w:val="009419A4"/>
    <w:rsid w:val="00941D50"/>
    <w:rsid w:val="009425A5"/>
    <w:rsid w:val="00942A81"/>
    <w:rsid w:val="00942CC8"/>
    <w:rsid w:val="00943644"/>
    <w:rsid w:val="00944482"/>
    <w:rsid w:val="00944C90"/>
    <w:rsid w:val="0094562B"/>
    <w:rsid w:val="009458AF"/>
    <w:rsid w:val="00945C09"/>
    <w:rsid w:val="0094631F"/>
    <w:rsid w:val="009467A4"/>
    <w:rsid w:val="00946B28"/>
    <w:rsid w:val="00946FC9"/>
    <w:rsid w:val="009475C6"/>
    <w:rsid w:val="009502F3"/>
    <w:rsid w:val="009506BB"/>
    <w:rsid w:val="009507A7"/>
    <w:rsid w:val="00950828"/>
    <w:rsid w:val="00951550"/>
    <w:rsid w:val="00951C28"/>
    <w:rsid w:val="00951E1A"/>
    <w:rsid w:val="00951EC4"/>
    <w:rsid w:val="009526D0"/>
    <w:rsid w:val="009529C6"/>
    <w:rsid w:val="00952C90"/>
    <w:rsid w:val="009533E0"/>
    <w:rsid w:val="00953491"/>
    <w:rsid w:val="009535F6"/>
    <w:rsid w:val="009537B7"/>
    <w:rsid w:val="009539DA"/>
    <w:rsid w:val="009540E2"/>
    <w:rsid w:val="009541B2"/>
    <w:rsid w:val="00954798"/>
    <w:rsid w:val="00954D08"/>
    <w:rsid w:val="00954DB2"/>
    <w:rsid w:val="009550CE"/>
    <w:rsid w:val="009555B8"/>
    <w:rsid w:val="00955616"/>
    <w:rsid w:val="00957CE1"/>
    <w:rsid w:val="009600B1"/>
    <w:rsid w:val="00960611"/>
    <w:rsid w:val="009612F0"/>
    <w:rsid w:val="00961C89"/>
    <w:rsid w:val="00961D9E"/>
    <w:rsid w:val="00962112"/>
    <w:rsid w:val="00962767"/>
    <w:rsid w:val="009628C3"/>
    <w:rsid w:val="0096300F"/>
    <w:rsid w:val="00963452"/>
    <w:rsid w:val="009644A3"/>
    <w:rsid w:val="00964812"/>
    <w:rsid w:val="009649CB"/>
    <w:rsid w:val="00964FFA"/>
    <w:rsid w:val="009653F3"/>
    <w:rsid w:val="00966076"/>
    <w:rsid w:val="00966111"/>
    <w:rsid w:val="00966EE2"/>
    <w:rsid w:val="00967C7E"/>
    <w:rsid w:val="00967E24"/>
    <w:rsid w:val="009700CB"/>
    <w:rsid w:val="00971636"/>
    <w:rsid w:val="0097183F"/>
    <w:rsid w:val="009718B8"/>
    <w:rsid w:val="00971C7C"/>
    <w:rsid w:val="00972197"/>
    <w:rsid w:val="009722ED"/>
    <w:rsid w:val="00972669"/>
    <w:rsid w:val="009731C4"/>
    <w:rsid w:val="009738FF"/>
    <w:rsid w:val="00974EA2"/>
    <w:rsid w:val="009752F1"/>
    <w:rsid w:val="0097538E"/>
    <w:rsid w:val="00975A7E"/>
    <w:rsid w:val="00975B21"/>
    <w:rsid w:val="00975D28"/>
    <w:rsid w:val="00976509"/>
    <w:rsid w:val="00976E9D"/>
    <w:rsid w:val="00976FF4"/>
    <w:rsid w:val="0097717A"/>
    <w:rsid w:val="0097726A"/>
    <w:rsid w:val="009774C8"/>
    <w:rsid w:val="0097777C"/>
    <w:rsid w:val="0097783B"/>
    <w:rsid w:val="00980003"/>
    <w:rsid w:val="009808F8"/>
    <w:rsid w:val="00980A5F"/>
    <w:rsid w:val="00980E38"/>
    <w:rsid w:val="00981230"/>
    <w:rsid w:val="009813E8"/>
    <w:rsid w:val="009820FF"/>
    <w:rsid w:val="0098259E"/>
    <w:rsid w:val="00982651"/>
    <w:rsid w:val="00982C23"/>
    <w:rsid w:val="009830F1"/>
    <w:rsid w:val="00983408"/>
    <w:rsid w:val="009842D0"/>
    <w:rsid w:val="0098450B"/>
    <w:rsid w:val="00985026"/>
    <w:rsid w:val="0098510E"/>
    <w:rsid w:val="00985847"/>
    <w:rsid w:val="00985B15"/>
    <w:rsid w:val="00985C63"/>
    <w:rsid w:val="009864D2"/>
    <w:rsid w:val="00986555"/>
    <w:rsid w:val="00986B0C"/>
    <w:rsid w:val="00986EFA"/>
    <w:rsid w:val="00987572"/>
    <w:rsid w:val="0099009B"/>
    <w:rsid w:val="0099030F"/>
    <w:rsid w:val="0099055B"/>
    <w:rsid w:val="0099164B"/>
    <w:rsid w:val="0099186E"/>
    <w:rsid w:val="00991CB9"/>
    <w:rsid w:val="009923DA"/>
    <w:rsid w:val="00992C4C"/>
    <w:rsid w:val="00992F09"/>
    <w:rsid w:val="00993245"/>
    <w:rsid w:val="00993669"/>
    <w:rsid w:val="0099433A"/>
    <w:rsid w:val="009949D6"/>
    <w:rsid w:val="00994BC4"/>
    <w:rsid w:val="009951AD"/>
    <w:rsid w:val="0099550B"/>
    <w:rsid w:val="009956C6"/>
    <w:rsid w:val="00995C39"/>
    <w:rsid w:val="00995FE3"/>
    <w:rsid w:val="0099615D"/>
    <w:rsid w:val="00996171"/>
    <w:rsid w:val="009965BE"/>
    <w:rsid w:val="00996AFC"/>
    <w:rsid w:val="00997255"/>
    <w:rsid w:val="009975DE"/>
    <w:rsid w:val="00997949"/>
    <w:rsid w:val="009A0137"/>
    <w:rsid w:val="009A08A0"/>
    <w:rsid w:val="009A0B0D"/>
    <w:rsid w:val="009A1E71"/>
    <w:rsid w:val="009A221A"/>
    <w:rsid w:val="009A254F"/>
    <w:rsid w:val="009A2890"/>
    <w:rsid w:val="009A2C71"/>
    <w:rsid w:val="009A2D99"/>
    <w:rsid w:val="009A3767"/>
    <w:rsid w:val="009A3BBB"/>
    <w:rsid w:val="009A3BF9"/>
    <w:rsid w:val="009A3E33"/>
    <w:rsid w:val="009A4397"/>
    <w:rsid w:val="009A4578"/>
    <w:rsid w:val="009A46A7"/>
    <w:rsid w:val="009A46BC"/>
    <w:rsid w:val="009A4790"/>
    <w:rsid w:val="009A48F0"/>
    <w:rsid w:val="009A4EDB"/>
    <w:rsid w:val="009A501A"/>
    <w:rsid w:val="009A51BE"/>
    <w:rsid w:val="009A51C2"/>
    <w:rsid w:val="009A524F"/>
    <w:rsid w:val="009A52EB"/>
    <w:rsid w:val="009A57CA"/>
    <w:rsid w:val="009A62FF"/>
    <w:rsid w:val="009A6626"/>
    <w:rsid w:val="009A66E3"/>
    <w:rsid w:val="009A752D"/>
    <w:rsid w:val="009A7981"/>
    <w:rsid w:val="009A7CB9"/>
    <w:rsid w:val="009B07AA"/>
    <w:rsid w:val="009B07C8"/>
    <w:rsid w:val="009B0A28"/>
    <w:rsid w:val="009B0D62"/>
    <w:rsid w:val="009B0E4D"/>
    <w:rsid w:val="009B0FE6"/>
    <w:rsid w:val="009B1291"/>
    <w:rsid w:val="009B17AB"/>
    <w:rsid w:val="009B285B"/>
    <w:rsid w:val="009B2887"/>
    <w:rsid w:val="009B2EA0"/>
    <w:rsid w:val="009B3BF4"/>
    <w:rsid w:val="009B4148"/>
    <w:rsid w:val="009B4519"/>
    <w:rsid w:val="009B4639"/>
    <w:rsid w:val="009B47BA"/>
    <w:rsid w:val="009B4909"/>
    <w:rsid w:val="009B4F15"/>
    <w:rsid w:val="009B51EF"/>
    <w:rsid w:val="009B52E7"/>
    <w:rsid w:val="009B5781"/>
    <w:rsid w:val="009B5922"/>
    <w:rsid w:val="009B6DF2"/>
    <w:rsid w:val="009B7B4D"/>
    <w:rsid w:val="009C0765"/>
    <w:rsid w:val="009C0ED8"/>
    <w:rsid w:val="009C112E"/>
    <w:rsid w:val="009C1F63"/>
    <w:rsid w:val="009C2144"/>
    <w:rsid w:val="009C2639"/>
    <w:rsid w:val="009C3137"/>
    <w:rsid w:val="009C316A"/>
    <w:rsid w:val="009C319D"/>
    <w:rsid w:val="009C389A"/>
    <w:rsid w:val="009C39FC"/>
    <w:rsid w:val="009C48FB"/>
    <w:rsid w:val="009C5B43"/>
    <w:rsid w:val="009C645E"/>
    <w:rsid w:val="009C670C"/>
    <w:rsid w:val="009C68DD"/>
    <w:rsid w:val="009C69B6"/>
    <w:rsid w:val="009C7661"/>
    <w:rsid w:val="009C7AC0"/>
    <w:rsid w:val="009C7D73"/>
    <w:rsid w:val="009D0A30"/>
    <w:rsid w:val="009D0D7D"/>
    <w:rsid w:val="009D163C"/>
    <w:rsid w:val="009D1D11"/>
    <w:rsid w:val="009D21F7"/>
    <w:rsid w:val="009D2A65"/>
    <w:rsid w:val="009D335B"/>
    <w:rsid w:val="009D37EB"/>
    <w:rsid w:val="009D38C9"/>
    <w:rsid w:val="009D38E6"/>
    <w:rsid w:val="009D3F99"/>
    <w:rsid w:val="009D429C"/>
    <w:rsid w:val="009D4495"/>
    <w:rsid w:val="009D4560"/>
    <w:rsid w:val="009D46FD"/>
    <w:rsid w:val="009D4939"/>
    <w:rsid w:val="009D4A8F"/>
    <w:rsid w:val="009D4E67"/>
    <w:rsid w:val="009D4F02"/>
    <w:rsid w:val="009D5418"/>
    <w:rsid w:val="009D566D"/>
    <w:rsid w:val="009D5F04"/>
    <w:rsid w:val="009D655B"/>
    <w:rsid w:val="009D6C9C"/>
    <w:rsid w:val="009D7496"/>
    <w:rsid w:val="009D7594"/>
    <w:rsid w:val="009D78A3"/>
    <w:rsid w:val="009D7B1D"/>
    <w:rsid w:val="009E063B"/>
    <w:rsid w:val="009E065E"/>
    <w:rsid w:val="009E13B1"/>
    <w:rsid w:val="009E1859"/>
    <w:rsid w:val="009E190E"/>
    <w:rsid w:val="009E1BC7"/>
    <w:rsid w:val="009E26E3"/>
    <w:rsid w:val="009E30BB"/>
    <w:rsid w:val="009E31B7"/>
    <w:rsid w:val="009E38C3"/>
    <w:rsid w:val="009E3F70"/>
    <w:rsid w:val="009E41D6"/>
    <w:rsid w:val="009E43C5"/>
    <w:rsid w:val="009E4B70"/>
    <w:rsid w:val="009E4FAB"/>
    <w:rsid w:val="009E5B68"/>
    <w:rsid w:val="009E5C9E"/>
    <w:rsid w:val="009E61C6"/>
    <w:rsid w:val="009E65DA"/>
    <w:rsid w:val="009E6655"/>
    <w:rsid w:val="009E66EF"/>
    <w:rsid w:val="009E67D0"/>
    <w:rsid w:val="009E6B98"/>
    <w:rsid w:val="009E7D32"/>
    <w:rsid w:val="009F01D7"/>
    <w:rsid w:val="009F0B4F"/>
    <w:rsid w:val="009F0CE7"/>
    <w:rsid w:val="009F188D"/>
    <w:rsid w:val="009F1DEF"/>
    <w:rsid w:val="009F2757"/>
    <w:rsid w:val="009F2CB0"/>
    <w:rsid w:val="009F34C2"/>
    <w:rsid w:val="009F418D"/>
    <w:rsid w:val="009F45A0"/>
    <w:rsid w:val="009F5077"/>
    <w:rsid w:val="009F5374"/>
    <w:rsid w:val="009F59F2"/>
    <w:rsid w:val="009F6670"/>
    <w:rsid w:val="009F6E98"/>
    <w:rsid w:val="009F6EB9"/>
    <w:rsid w:val="009F6FAE"/>
    <w:rsid w:val="009F7726"/>
    <w:rsid w:val="009F77D7"/>
    <w:rsid w:val="009F79A0"/>
    <w:rsid w:val="009F7CFB"/>
    <w:rsid w:val="00A00146"/>
    <w:rsid w:val="00A0016B"/>
    <w:rsid w:val="00A001B7"/>
    <w:rsid w:val="00A0057B"/>
    <w:rsid w:val="00A00B06"/>
    <w:rsid w:val="00A010D7"/>
    <w:rsid w:val="00A016C7"/>
    <w:rsid w:val="00A01E58"/>
    <w:rsid w:val="00A025D2"/>
    <w:rsid w:val="00A028DF"/>
    <w:rsid w:val="00A02B16"/>
    <w:rsid w:val="00A02C88"/>
    <w:rsid w:val="00A02CE7"/>
    <w:rsid w:val="00A03075"/>
    <w:rsid w:val="00A03302"/>
    <w:rsid w:val="00A0459C"/>
    <w:rsid w:val="00A04F00"/>
    <w:rsid w:val="00A057DF"/>
    <w:rsid w:val="00A06062"/>
    <w:rsid w:val="00A063C0"/>
    <w:rsid w:val="00A06759"/>
    <w:rsid w:val="00A06918"/>
    <w:rsid w:val="00A06B0B"/>
    <w:rsid w:val="00A06C59"/>
    <w:rsid w:val="00A06FE7"/>
    <w:rsid w:val="00A07456"/>
    <w:rsid w:val="00A074B1"/>
    <w:rsid w:val="00A07513"/>
    <w:rsid w:val="00A07548"/>
    <w:rsid w:val="00A0788C"/>
    <w:rsid w:val="00A10AF7"/>
    <w:rsid w:val="00A10BB9"/>
    <w:rsid w:val="00A10D4E"/>
    <w:rsid w:val="00A115D5"/>
    <w:rsid w:val="00A11656"/>
    <w:rsid w:val="00A12945"/>
    <w:rsid w:val="00A12A4F"/>
    <w:rsid w:val="00A131A7"/>
    <w:rsid w:val="00A13692"/>
    <w:rsid w:val="00A139B9"/>
    <w:rsid w:val="00A13B4C"/>
    <w:rsid w:val="00A13B76"/>
    <w:rsid w:val="00A13E99"/>
    <w:rsid w:val="00A140B0"/>
    <w:rsid w:val="00A14A92"/>
    <w:rsid w:val="00A1547B"/>
    <w:rsid w:val="00A16AF0"/>
    <w:rsid w:val="00A16F7E"/>
    <w:rsid w:val="00A17230"/>
    <w:rsid w:val="00A17AFA"/>
    <w:rsid w:val="00A17D95"/>
    <w:rsid w:val="00A17E83"/>
    <w:rsid w:val="00A17F1D"/>
    <w:rsid w:val="00A20013"/>
    <w:rsid w:val="00A202EF"/>
    <w:rsid w:val="00A20BA7"/>
    <w:rsid w:val="00A2137E"/>
    <w:rsid w:val="00A217A9"/>
    <w:rsid w:val="00A21CE3"/>
    <w:rsid w:val="00A222EF"/>
    <w:rsid w:val="00A22330"/>
    <w:rsid w:val="00A22555"/>
    <w:rsid w:val="00A236E8"/>
    <w:rsid w:val="00A23728"/>
    <w:rsid w:val="00A23B14"/>
    <w:rsid w:val="00A23CCF"/>
    <w:rsid w:val="00A23CFD"/>
    <w:rsid w:val="00A2405F"/>
    <w:rsid w:val="00A2420A"/>
    <w:rsid w:val="00A2459B"/>
    <w:rsid w:val="00A24636"/>
    <w:rsid w:val="00A24BC8"/>
    <w:rsid w:val="00A2568F"/>
    <w:rsid w:val="00A25748"/>
    <w:rsid w:val="00A25A79"/>
    <w:rsid w:val="00A260AB"/>
    <w:rsid w:val="00A262D0"/>
    <w:rsid w:val="00A2676B"/>
    <w:rsid w:val="00A268EE"/>
    <w:rsid w:val="00A273CE"/>
    <w:rsid w:val="00A27DEC"/>
    <w:rsid w:val="00A30BD0"/>
    <w:rsid w:val="00A32261"/>
    <w:rsid w:val="00A32C55"/>
    <w:rsid w:val="00A330EB"/>
    <w:rsid w:val="00A33239"/>
    <w:rsid w:val="00A33A27"/>
    <w:rsid w:val="00A33D9C"/>
    <w:rsid w:val="00A33FAC"/>
    <w:rsid w:val="00A35293"/>
    <w:rsid w:val="00A3545B"/>
    <w:rsid w:val="00A35796"/>
    <w:rsid w:val="00A35EE1"/>
    <w:rsid w:val="00A36171"/>
    <w:rsid w:val="00A3619E"/>
    <w:rsid w:val="00A367BF"/>
    <w:rsid w:val="00A36939"/>
    <w:rsid w:val="00A369AC"/>
    <w:rsid w:val="00A36A0D"/>
    <w:rsid w:val="00A36ECE"/>
    <w:rsid w:val="00A37634"/>
    <w:rsid w:val="00A3764D"/>
    <w:rsid w:val="00A403AA"/>
    <w:rsid w:val="00A4063E"/>
    <w:rsid w:val="00A40B0B"/>
    <w:rsid w:val="00A40D0C"/>
    <w:rsid w:val="00A40E1E"/>
    <w:rsid w:val="00A40FFA"/>
    <w:rsid w:val="00A410EE"/>
    <w:rsid w:val="00A41125"/>
    <w:rsid w:val="00A412BA"/>
    <w:rsid w:val="00A41543"/>
    <w:rsid w:val="00A415F8"/>
    <w:rsid w:val="00A417C7"/>
    <w:rsid w:val="00A41D87"/>
    <w:rsid w:val="00A41E0F"/>
    <w:rsid w:val="00A41F78"/>
    <w:rsid w:val="00A42B16"/>
    <w:rsid w:val="00A435E3"/>
    <w:rsid w:val="00A43620"/>
    <w:rsid w:val="00A4414F"/>
    <w:rsid w:val="00A4418C"/>
    <w:rsid w:val="00A441C5"/>
    <w:rsid w:val="00A44341"/>
    <w:rsid w:val="00A444FA"/>
    <w:rsid w:val="00A44C96"/>
    <w:rsid w:val="00A45187"/>
    <w:rsid w:val="00A45EAA"/>
    <w:rsid w:val="00A46800"/>
    <w:rsid w:val="00A46878"/>
    <w:rsid w:val="00A46992"/>
    <w:rsid w:val="00A47610"/>
    <w:rsid w:val="00A47D11"/>
    <w:rsid w:val="00A50035"/>
    <w:rsid w:val="00A50170"/>
    <w:rsid w:val="00A503E4"/>
    <w:rsid w:val="00A50BC3"/>
    <w:rsid w:val="00A50BF6"/>
    <w:rsid w:val="00A50CE4"/>
    <w:rsid w:val="00A51068"/>
    <w:rsid w:val="00A51401"/>
    <w:rsid w:val="00A51CA3"/>
    <w:rsid w:val="00A520A8"/>
    <w:rsid w:val="00A52452"/>
    <w:rsid w:val="00A52A17"/>
    <w:rsid w:val="00A53CBC"/>
    <w:rsid w:val="00A5425A"/>
    <w:rsid w:val="00A54626"/>
    <w:rsid w:val="00A54E9A"/>
    <w:rsid w:val="00A552B7"/>
    <w:rsid w:val="00A55604"/>
    <w:rsid w:val="00A55A9C"/>
    <w:rsid w:val="00A55D7A"/>
    <w:rsid w:val="00A55F84"/>
    <w:rsid w:val="00A56040"/>
    <w:rsid w:val="00A5647F"/>
    <w:rsid w:val="00A56859"/>
    <w:rsid w:val="00A56965"/>
    <w:rsid w:val="00A57925"/>
    <w:rsid w:val="00A57950"/>
    <w:rsid w:val="00A605C3"/>
    <w:rsid w:val="00A60D2D"/>
    <w:rsid w:val="00A616ED"/>
    <w:rsid w:val="00A619DB"/>
    <w:rsid w:val="00A61CAD"/>
    <w:rsid w:val="00A62246"/>
    <w:rsid w:val="00A62303"/>
    <w:rsid w:val="00A62E90"/>
    <w:rsid w:val="00A6303E"/>
    <w:rsid w:val="00A63052"/>
    <w:rsid w:val="00A63264"/>
    <w:rsid w:val="00A6385E"/>
    <w:rsid w:val="00A63D7D"/>
    <w:rsid w:val="00A6471E"/>
    <w:rsid w:val="00A64DE3"/>
    <w:rsid w:val="00A64F5E"/>
    <w:rsid w:val="00A6550F"/>
    <w:rsid w:val="00A65524"/>
    <w:rsid w:val="00A655E0"/>
    <w:rsid w:val="00A65E2A"/>
    <w:rsid w:val="00A65EC6"/>
    <w:rsid w:val="00A661B6"/>
    <w:rsid w:val="00A668A7"/>
    <w:rsid w:val="00A66D2F"/>
    <w:rsid w:val="00A66E58"/>
    <w:rsid w:val="00A66ED1"/>
    <w:rsid w:val="00A6725A"/>
    <w:rsid w:val="00A705A3"/>
    <w:rsid w:val="00A7087E"/>
    <w:rsid w:val="00A70A9A"/>
    <w:rsid w:val="00A712BF"/>
    <w:rsid w:val="00A71A7E"/>
    <w:rsid w:val="00A71D95"/>
    <w:rsid w:val="00A71FC1"/>
    <w:rsid w:val="00A72262"/>
    <w:rsid w:val="00A7239D"/>
    <w:rsid w:val="00A726A0"/>
    <w:rsid w:val="00A72D80"/>
    <w:rsid w:val="00A7350A"/>
    <w:rsid w:val="00A73787"/>
    <w:rsid w:val="00A738CA"/>
    <w:rsid w:val="00A73A98"/>
    <w:rsid w:val="00A73CE7"/>
    <w:rsid w:val="00A73FAD"/>
    <w:rsid w:val="00A75E80"/>
    <w:rsid w:val="00A76546"/>
    <w:rsid w:val="00A76B5E"/>
    <w:rsid w:val="00A76C77"/>
    <w:rsid w:val="00A776EF"/>
    <w:rsid w:val="00A77755"/>
    <w:rsid w:val="00A77C97"/>
    <w:rsid w:val="00A80B6F"/>
    <w:rsid w:val="00A81E1A"/>
    <w:rsid w:val="00A82736"/>
    <w:rsid w:val="00A82A56"/>
    <w:rsid w:val="00A831D1"/>
    <w:rsid w:val="00A8414E"/>
    <w:rsid w:val="00A850F5"/>
    <w:rsid w:val="00A85205"/>
    <w:rsid w:val="00A854A6"/>
    <w:rsid w:val="00A85726"/>
    <w:rsid w:val="00A857DD"/>
    <w:rsid w:val="00A859A9"/>
    <w:rsid w:val="00A85B49"/>
    <w:rsid w:val="00A864AF"/>
    <w:rsid w:val="00A87293"/>
    <w:rsid w:val="00A87B57"/>
    <w:rsid w:val="00A87C2C"/>
    <w:rsid w:val="00A87CD2"/>
    <w:rsid w:val="00A90C72"/>
    <w:rsid w:val="00A90E3B"/>
    <w:rsid w:val="00A90E9B"/>
    <w:rsid w:val="00A9194F"/>
    <w:rsid w:val="00A919A7"/>
    <w:rsid w:val="00A93117"/>
    <w:rsid w:val="00A9313F"/>
    <w:rsid w:val="00A932AA"/>
    <w:rsid w:val="00A9349F"/>
    <w:rsid w:val="00A93540"/>
    <w:rsid w:val="00A93B79"/>
    <w:rsid w:val="00A941A8"/>
    <w:rsid w:val="00A9461C"/>
    <w:rsid w:val="00A948D9"/>
    <w:rsid w:val="00A94AFD"/>
    <w:rsid w:val="00A957BC"/>
    <w:rsid w:val="00A958AB"/>
    <w:rsid w:val="00A960F4"/>
    <w:rsid w:val="00A96165"/>
    <w:rsid w:val="00A97F83"/>
    <w:rsid w:val="00AA030E"/>
    <w:rsid w:val="00AA0539"/>
    <w:rsid w:val="00AA0954"/>
    <w:rsid w:val="00AA0EFF"/>
    <w:rsid w:val="00AA0FB3"/>
    <w:rsid w:val="00AA17AA"/>
    <w:rsid w:val="00AA1E9A"/>
    <w:rsid w:val="00AA34CB"/>
    <w:rsid w:val="00AA3598"/>
    <w:rsid w:val="00AA35BF"/>
    <w:rsid w:val="00AA36E8"/>
    <w:rsid w:val="00AA37AF"/>
    <w:rsid w:val="00AA3ADF"/>
    <w:rsid w:val="00AA3D34"/>
    <w:rsid w:val="00AA4347"/>
    <w:rsid w:val="00AA4425"/>
    <w:rsid w:val="00AA4533"/>
    <w:rsid w:val="00AA4FD7"/>
    <w:rsid w:val="00AA5139"/>
    <w:rsid w:val="00AA548B"/>
    <w:rsid w:val="00AA557A"/>
    <w:rsid w:val="00AA60E1"/>
    <w:rsid w:val="00AA65FE"/>
    <w:rsid w:val="00AA6CB8"/>
    <w:rsid w:val="00AA7267"/>
    <w:rsid w:val="00AA7698"/>
    <w:rsid w:val="00AA7D59"/>
    <w:rsid w:val="00AA7F44"/>
    <w:rsid w:val="00AB0FDB"/>
    <w:rsid w:val="00AB13D1"/>
    <w:rsid w:val="00AB14D2"/>
    <w:rsid w:val="00AB1594"/>
    <w:rsid w:val="00AB1B02"/>
    <w:rsid w:val="00AB2001"/>
    <w:rsid w:val="00AB22E7"/>
    <w:rsid w:val="00AB28DB"/>
    <w:rsid w:val="00AB2A4D"/>
    <w:rsid w:val="00AB33B9"/>
    <w:rsid w:val="00AB3434"/>
    <w:rsid w:val="00AB3955"/>
    <w:rsid w:val="00AB3A62"/>
    <w:rsid w:val="00AB3F48"/>
    <w:rsid w:val="00AB4915"/>
    <w:rsid w:val="00AB4FBC"/>
    <w:rsid w:val="00AB57C0"/>
    <w:rsid w:val="00AB586B"/>
    <w:rsid w:val="00AB5AFE"/>
    <w:rsid w:val="00AB5EAB"/>
    <w:rsid w:val="00AB6682"/>
    <w:rsid w:val="00AB6A3A"/>
    <w:rsid w:val="00AB6B58"/>
    <w:rsid w:val="00AB6C6F"/>
    <w:rsid w:val="00AB6DD3"/>
    <w:rsid w:val="00AC0753"/>
    <w:rsid w:val="00AC0B93"/>
    <w:rsid w:val="00AC139B"/>
    <w:rsid w:val="00AC18D6"/>
    <w:rsid w:val="00AC2154"/>
    <w:rsid w:val="00AC2F5A"/>
    <w:rsid w:val="00AC3E40"/>
    <w:rsid w:val="00AC4452"/>
    <w:rsid w:val="00AC47F9"/>
    <w:rsid w:val="00AC4B98"/>
    <w:rsid w:val="00AC577F"/>
    <w:rsid w:val="00AC5C14"/>
    <w:rsid w:val="00AC5EEF"/>
    <w:rsid w:val="00AC63F1"/>
    <w:rsid w:val="00AC642E"/>
    <w:rsid w:val="00AC68B5"/>
    <w:rsid w:val="00AC6904"/>
    <w:rsid w:val="00AC6B96"/>
    <w:rsid w:val="00AC7F42"/>
    <w:rsid w:val="00AD0041"/>
    <w:rsid w:val="00AD0BC2"/>
    <w:rsid w:val="00AD0ED0"/>
    <w:rsid w:val="00AD1118"/>
    <w:rsid w:val="00AD1351"/>
    <w:rsid w:val="00AD167C"/>
    <w:rsid w:val="00AD1C67"/>
    <w:rsid w:val="00AD241D"/>
    <w:rsid w:val="00AD2942"/>
    <w:rsid w:val="00AD2CB7"/>
    <w:rsid w:val="00AD2DC4"/>
    <w:rsid w:val="00AD2ED5"/>
    <w:rsid w:val="00AD3328"/>
    <w:rsid w:val="00AD3502"/>
    <w:rsid w:val="00AD3759"/>
    <w:rsid w:val="00AD3CDC"/>
    <w:rsid w:val="00AD49FA"/>
    <w:rsid w:val="00AD4CCB"/>
    <w:rsid w:val="00AD4D19"/>
    <w:rsid w:val="00AD4DA3"/>
    <w:rsid w:val="00AD5247"/>
    <w:rsid w:val="00AD536D"/>
    <w:rsid w:val="00AD61E1"/>
    <w:rsid w:val="00AD6345"/>
    <w:rsid w:val="00AD7646"/>
    <w:rsid w:val="00AD7756"/>
    <w:rsid w:val="00AD7B89"/>
    <w:rsid w:val="00AD7DEE"/>
    <w:rsid w:val="00AD7E39"/>
    <w:rsid w:val="00AD7F3A"/>
    <w:rsid w:val="00AD7F63"/>
    <w:rsid w:val="00AE03A1"/>
    <w:rsid w:val="00AE163C"/>
    <w:rsid w:val="00AE201D"/>
    <w:rsid w:val="00AE2122"/>
    <w:rsid w:val="00AE29EF"/>
    <w:rsid w:val="00AE2EFE"/>
    <w:rsid w:val="00AE2F40"/>
    <w:rsid w:val="00AE31C0"/>
    <w:rsid w:val="00AE3234"/>
    <w:rsid w:val="00AE3266"/>
    <w:rsid w:val="00AE35E2"/>
    <w:rsid w:val="00AE3B59"/>
    <w:rsid w:val="00AE3DCD"/>
    <w:rsid w:val="00AE4067"/>
    <w:rsid w:val="00AE43A6"/>
    <w:rsid w:val="00AE44BD"/>
    <w:rsid w:val="00AE498E"/>
    <w:rsid w:val="00AE4CA0"/>
    <w:rsid w:val="00AE503C"/>
    <w:rsid w:val="00AE52EE"/>
    <w:rsid w:val="00AE5DC2"/>
    <w:rsid w:val="00AE672C"/>
    <w:rsid w:val="00AE70F1"/>
    <w:rsid w:val="00AE786F"/>
    <w:rsid w:val="00AE7BE8"/>
    <w:rsid w:val="00AE7D07"/>
    <w:rsid w:val="00AF1737"/>
    <w:rsid w:val="00AF1AA2"/>
    <w:rsid w:val="00AF1AA3"/>
    <w:rsid w:val="00AF1DB9"/>
    <w:rsid w:val="00AF23F8"/>
    <w:rsid w:val="00AF2AEB"/>
    <w:rsid w:val="00AF2F11"/>
    <w:rsid w:val="00AF3243"/>
    <w:rsid w:val="00AF348F"/>
    <w:rsid w:val="00AF3599"/>
    <w:rsid w:val="00AF3E92"/>
    <w:rsid w:val="00AF4261"/>
    <w:rsid w:val="00AF4861"/>
    <w:rsid w:val="00AF496C"/>
    <w:rsid w:val="00AF4AB6"/>
    <w:rsid w:val="00AF5175"/>
    <w:rsid w:val="00AF51E3"/>
    <w:rsid w:val="00AF592D"/>
    <w:rsid w:val="00AF5E10"/>
    <w:rsid w:val="00AF6841"/>
    <w:rsid w:val="00AF6BD6"/>
    <w:rsid w:val="00AF7047"/>
    <w:rsid w:val="00AF7249"/>
    <w:rsid w:val="00AF7E95"/>
    <w:rsid w:val="00AF7EC3"/>
    <w:rsid w:val="00B00029"/>
    <w:rsid w:val="00B01122"/>
    <w:rsid w:val="00B01157"/>
    <w:rsid w:val="00B011B1"/>
    <w:rsid w:val="00B01A93"/>
    <w:rsid w:val="00B01C89"/>
    <w:rsid w:val="00B01CE5"/>
    <w:rsid w:val="00B01D0C"/>
    <w:rsid w:val="00B0229B"/>
    <w:rsid w:val="00B02326"/>
    <w:rsid w:val="00B02D67"/>
    <w:rsid w:val="00B03119"/>
    <w:rsid w:val="00B0339D"/>
    <w:rsid w:val="00B0373B"/>
    <w:rsid w:val="00B04105"/>
    <w:rsid w:val="00B05682"/>
    <w:rsid w:val="00B06791"/>
    <w:rsid w:val="00B06BCF"/>
    <w:rsid w:val="00B06DE8"/>
    <w:rsid w:val="00B07131"/>
    <w:rsid w:val="00B07C6D"/>
    <w:rsid w:val="00B10378"/>
    <w:rsid w:val="00B1083D"/>
    <w:rsid w:val="00B10BA8"/>
    <w:rsid w:val="00B1115E"/>
    <w:rsid w:val="00B111AA"/>
    <w:rsid w:val="00B117BF"/>
    <w:rsid w:val="00B11C0F"/>
    <w:rsid w:val="00B11E96"/>
    <w:rsid w:val="00B11F0C"/>
    <w:rsid w:val="00B12A7A"/>
    <w:rsid w:val="00B12D06"/>
    <w:rsid w:val="00B12EB6"/>
    <w:rsid w:val="00B13708"/>
    <w:rsid w:val="00B13A68"/>
    <w:rsid w:val="00B13B1B"/>
    <w:rsid w:val="00B14C9E"/>
    <w:rsid w:val="00B14E26"/>
    <w:rsid w:val="00B14EE4"/>
    <w:rsid w:val="00B14F65"/>
    <w:rsid w:val="00B154AF"/>
    <w:rsid w:val="00B16A06"/>
    <w:rsid w:val="00B16C77"/>
    <w:rsid w:val="00B16CD1"/>
    <w:rsid w:val="00B16EBF"/>
    <w:rsid w:val="00B17657"/>
    <w:rsid w:val="00B17933"/>
    <w:rsid w:val="00B17DDE"/>
    <w:rsid w:val="00B20079"/>
    <w:rsid w:val="00B2014E"/>
    <w:rsid w:val="00B201FB"/>
    <w:rsid w:val="00B20760"/>
    <w:rsid w:val="00B20A2C"/>
    <w:rsid w:val="00B20BDE"/>
    <w:rsid w:val="00B2102E"/>
    <w:rsid w:val="00B2205F"/>
    <w:rsid w:val="00B222B6"/>
    <w:rsid w:val="00B234B8"/>
    <w:rsid w:val="00B237A3"/>
    <w:rsid w:val="00B237BA"/>
    <w:rsid w:val="00B23BB0"/>
    <w:rsid w:val="00B23FC5"/>
    <w:rsid w:val="00B24AF6"/>
    <w:rsid w:val="00B25089"/>
    <w:rsid w:val="00B25161"/>
    <w:rsid w:val="00B25466"/>
    <w:rsid w:val="00B256FE"/>
    <w:rsid w:val="00B26BC6"/>
    <w:rsid w:val="00B27080"/>
    <w:rsid w:val="00B275AC"/>
    <w:rsid w:val="00B2786F"/>
    <w:rsid w:val="00B2791A"/>
    <w:rsid w:val="00B30BCF"/>
    <w:rsid w:val="00B30FB0"/>
    <w:rsid w:val="00B31332"/>
    <w:rsid w:val="00B31529"/>
    <w:rsid w:val="00B315E2"/>
    <w:rsid w:val="00B32194"/>
    <w:rsid w:val="00B325DB"/>
    <w:rsid w:val="00B328F9"/>
    <w:rsid w:val="00B329A3"/>
    <w:rsid w:val="00B33196"/>
    <w:rsid w:val="00B33303"/>
    <w:rsid w:val="00B3362F"/>
    <w:rsid w:val="00B33E3D"/>
    <w:rsid w:val="00B34113"/>
    <w:rsid w:val="00B341CE"/>
    <w:rsid w:val="00B3424B"/>
    <w:rsid w:val="00B34379"/>
    <w:rsid w:val="00B34977"/>
    <w:rsid w:val="00B3564B"/>
    <w:rsid w:val="00B35660"/>
    <w:rsid w:val="00B35865"/>
    <w:rsid w:val="00B35EC7"/>
    <w:rsid w:val="00B3653F"/>
    <w:rsid w:val="00B365B1"/>
    <w:rsid w:val="00B366B9"/>
    <w:rsid w:val="00B36EF6"/>
    <w:rsid w:val="00B36F15"/>
    <w:rsid w:val="00B37067"/>
    <w:rsid w:val="00B37490"/>
    <w:rsid w:val="00B37BAA"/>
    <w:rsid w:val="00B37BDE"/>
    <w:rsid w:val="00B4132C"/>
    <w:rsid w:val="00B41B11"/>
    <w:rsid w:val="00B41DE8"/>
    <w:rsid w:val="00B42895"/>
    <w:rsid w:val="00B42A04"/>
    <w:rsid w:val="00B42D8C"/>
    <w:rsid w:val="00B43EAE"/>
    <w:rsid w:val="00B44259"/>
    <w:rsid w:val="00B445C5"/>
    <w:rsid w:val="00B445FB"/>
    <w:rsid w:val="00B44A2A"/>
    <w:rsid w:val="00B44BED"/>
    <w:rsid w:val="00B44CF1"/>
    <w:rsid w:val="00B45019"/>
    <w:rsid w:val="00B4503F"/>
    <w:rsid w:val="00B45060"/>
    <w:rsid w:val="00B45A17"/>
    <w:rsid w:val="00B45AE9"/>
    <w:rsid w:val="00B45BC4"/>
    <w:rsid w:val="00B45CCA"/>
    <w:rsid w:val="00B46738"/>
    <w:rsid w:val="00B4685D"/>
    <w:rsid w:val="00B46D8D"/>
    <w:rsid w:val="00B50AF8"/>
    <w:rsid w:val="00B50BF7"/>
    <w:rsid w:val="00B50D5B"/>
    <w:rsid w:val="00B50DAF"/>
    <w:rsid w:val="00B50ED7"/>
    <w:rsid w:val="00B50FF6"/>
    <w:rsid w:val="00B51414"/>
    <w:rsid w:val="00B5149B"/>
    <w:rsid w:val="00B5188C"/>
    <w:rsid w:val="00B525E9"/>
    <w:rsid w:val="00B52CBC"/>
    <w:rsid w:val="00B52D7E"/>
    <w:rsid w:val="00B52EA0"/>
    <w:rsid w:val="00B53414"/>
    <w:rsid w:val="00B539D7"/>
    <w:rsid w:val="00B53FE8"/>
    <w:rsid w:val="00B5400D"/>
    <w:rsid w:val="00B54CCB"/>
    <w:rsid w:val="00B54FCD"/>
    <w:rsid w:val="00B55318"/>
    <w:rsid w:val="00B55CE0"/>
    <w:rsid w:val="00B563EB"/>
    <w:rsid w:val="00B564B5"/>
    <w:rsid w:val="00B57683"/>
    <w:rsid w:val="00B57B88"/>
    <w:rsid w:val="00B604DD"/>
    <w:rsid w:val="00B6073D"/>
    <w:rsid w:val="00B6130A"/>
    <w:rsid w:val="00B61CE6"/>
    <w:rsid w:val="00B626E1"/>
    <w:rsid w:val="00B62898"/>
    <w:rsid w:val="00B62944"/>
    <w:rsid w:val="00B62987"/>
    <w:rsid w:val="00B62DDD"/>
    <w:rsid w:val="00B63044"/>
    <w:rsid w:val="00B632B6"/>
    <w:rsid w:val="00B63B8A"/>
    <w:rsid w:val="00B64179"/>
    <w:rsid w:val="00B646A6"/>
    <w:rsid w:val="00B64C0E"/>
    <w:rsid w:val="00B64F97"/>
    <w:rsid w:val="00B6550D"/>
    <w:rsid w:val="00B667D8"/>
    <w:rsid w:val="00B67020"/>
    <w:rsid w:val="00B67422"/>
    <w:rsid w:val="00B67425"/>
    <w:rsid w:val="00B71DAF"/>
    <w:rsid w:val="00B728AD"/>
    <w:rsid w:val="00B72B6D"/>
    <w:rsid w:val="00B72EC2"/>
    <w:rsid w:val="00B732FE"/>
    <w:rsid w:val="00B735A6"/>
    <w:rsid w:val="00B7364E"/>
    <w:rsid w:val="00B73FE7"/>
    <w:rsid w:val="00B7595E"/>
    <w:rsid w:val="00B75EF0"/>
    <w:rsid w:val="00B76082"/>
    <w:rsid w:val="00B77A9A"/>
    <w:rsid w:val="00B77DAA"/>
    <w:rsid w:val="00B77E63"/>
    <w:rsid w:val="00B80642"/>
    <w:rsid w:val="00B810E4"/>
    <w:rsid w:val="00B81386"/>
    <w:rsid w:val="00B8148D"/>
    <w:rsid w:val="00B82184"/>
    <w:rsid w:val="00B822AE"/>
    <w:rsid w:val="00B82C27"/>
    <w:rsid w:val="00B82CB8"/>
    <w:rsid w:val="00B82D13"/>
    <w:rsid w:val="00B83A67"/>
    <w:rsid w:val="00B84216"/>
    <w:rsid w:val="00B8466E"/>
    <w:rsid w:val="00B84C8E"/>
    <w:rsid w:val="00B85317"/>
    <w:rsid w:val="00B8547D"/>
    <w:rsid w:val="00B85942"/>
    <w:rsid w:val="00B86D9C"/>
    <w:rsid w:val="00B86FBE"/>
    <w:rsid w:val="00B8743C"/>
    <w:rsid w:val="00B8758E"/>
    <w:rsid w:val="00B8794B"/>
    <w:rsid w:val="00B87DF7"/>
    <w:rsid w:val="00B87E70"/>
    <w:rsid w:val="00B87FC6"/>
    <w:rsid w:val="00B90B17"/>
    <w:rsid w:val="00B90DAB"/>
    <w:rsid w:val="00B90E41"/>
    <w:rsid w:val="00B917DF"/>
    <w:rsid w:val="00B91F27"/>
    <w:rsid w:val="00B922C5"/>
    <w:rsid w:val="00B92B15"/>
    <w:rsid w:val="00B92ECB"/>
    <w:rsid w:val="00B93C28"/>
    <w:rsid w:val="00B941A7"/>
    <w:rsid w:val="00B9472E"/>
    <w:rsid w:val="00B948CE"/>
    <w:rsid w:val="00B94D84"/>
    <w:rsid w:val="00B94E3A"/>
    <w:rsid w:val="00B94E49"/>
    <w:rsid w:val="00B95132"/>
    <w:rsid w:val="00B95A6D"/>
    <w:rsid w:val="00B95B9B"/>
    <w:rsid w:val="00B95C5F"/>
    <w:rsid w:val="00B9651C"/>
    <w:rsid w:val="00B9688F"/>
    <w:rsid w:val="00B96DE9"/>
    <w:rsid w:val="00B96F21"/>
    <w:rsid w:val="00B9705D"/>
    <w:rsid w:val="00B976B3"/>
    <w:rsid w:val="00B97890"/>
    <w:rsid w:val="00B97A10"/>
    <w:rsid w:val="00BA02BD"/>
    <w:rsid w:val="00BA0517"/>
    <w:rsid w:val="00BA08A8"/>
    <w:rsid w:val="00BA0C19"/>
    <w:rsid w:val="00BA0FB0"/>
    <w:rsid w:val="00BA2380"/>
    <w:rsid w:val="00BA2CA8"/>
    <w:rsid w:val="00BA4226"/>
    <w:rsid w:val="00BA4493"/>
    <w:rsid w:val="00BA4810"/>
    <w:rsid w:val="00BA4AD4"/>
    <w:rsid w:val="00BA500B"/>
    <w:rsid w:val="00BA50D8"/>
    <w:rsid w:val="00BA5107"/>
    <w:rsid w:val="00BA54BF"/>
    <w:rsid w:val="00BA55C0"/>
    <w:rsid w:val="00BA5705"/>
    <w:rsid w:val="00BA5D0D"/>
    <w:rsid w:val="00BA5E66"/>
    <w:rsid w:val="00BA656E"/>
    <w:rsid w:val="00BA659B"/>
    <w:rsid w:val="00BA702B"/>
    <w:rsid w:val="00BA7BED"/>
    <w:rsid w:val="00BA7D3B"/>
    <w:rsid w:val="00BA7DA8"/>
    <w:rsid w:val="00BB044F"/>
    <w:rsid w:val="00BB0A4E"/>
    <w:rsid w:val="00BB0AE4"/>
    <w:rsid w:val="00BB1457"/>
    <w:rsid w:val="00BB2259"/>
    <w:rsid w:val="00BB22A9"/>
    <w:rsid w:val="00BB2630"/>
    <w:rsid w:val="00BB26AE"/>
    <w:rsid w:val="00BB2801"/>
    <w:rsid w:val="00BB2D26"/>
    <w:rsid w:val="00BB4976"/>
    <w:rsid w:val="00BB5028"/>
    <w:rsid w:val="00BB5CCC"/>
    <w:rsid w:val="00BB6265"/>
    <w:rsid w:val="00BB6BF4"/>
    <w:rsid w:val="00BB6DC9"/>
    <w:rsid w:val="00BB7978"/>
    <w:rsid w:val="00BB7DDA"/>
    <w:rsid w:val="00BC0075"/>
    <w:rsid w:val="00BC00B8"/>
    <w:rsid w:val="00BC0923"/>
    <w:rsid w:val="00BC10CC"/>
    <w:rsid w:val="00BC11C4"/>
    <w:rsid w:val="00BC19DD"/>
    <w:rsid w:val="00BC1CBF"/>
    <w:rsid w:val="00BC1D3D"/>
    <w:rsid w:val="00BC240B"/>
    <w:rsid w:val="00BC2BE5"/>
    <w:rsid w:val="00BC3E68"/>
    <w:rsid w:val="00BC3EDA"/>
    <w:rsid w:val="00BC658E"/>
    <w:rsid w:val="00BC68A8"/>
    <w:rsid w:val="00BC6A6A"/>
    <w:rsid w:val="00BC6DF2"/>
    <w:rsid w:val="00BC72F7"/>
    <w:rsid w:val="00BC7388"/>
    <w:rsid w:val="00BC7C1A"/>
    <w:rsid w:val="00BC7C82"/>
    <w:rsid w:val="00BC7C99"/>
    <w:rsid w:val="00BC7ECA"/>
    <w:rsid w:val="00BC7F7E"/>
    <w:rsid w:val="00BD0299"/>
    <w:rsid w:val="00BD0487"/>
    <w:rsid w:val="00BD0D52"/>
    <w:rsid w:val="00BD0E9A"/>
    <w:rsid w:val="00BD11F4"/>
    <w:rsid w:val="00BD1478"/>
    <w:rsid w:val="00BD1D45"/>
    <w:rsid w:val="00BD1FA7"/>
    <w:rsid w:val="00BD203C"/>
    <w:rsid w:val="00BD246A"/>
    <w:rsid w:val="00BD2599"/>
    <w:rsid w:val="00BD35AA"/>
    <w:rsid w:val="00BD4078"/>
    <w:rsid w:val="00BD41AA"/>
    <w:rsid w:val="00BD5129"/>
    <w:rsid w:val="00BD53F9"/>
    <w:rsid w:val="00BD598F"/>
    <w:rsid w:val="00BD64FF"/>
    <w:rsid w:val="00BD7FD4"/>
    <w:rsid w:val="00BE0360"/>
    <w:rsid w:val="00BE0363"/>
    <w:rsid w:val="00BE0655"/>
    <w:rsid w:val="00BE1533"/>
    <w:rsid w:val="00BE181E"/>
    <w:rsid w:val="00BE1BA3"/>
    <w:rsid w:val="00BE26DE"/>
    <w:rsid w:val="00BE2766"/>
    <w:rsid w:val="00BE2B98"/>
    <w:rsid w:val="00BE33AB"/>
    <w:rsid w:val="00BE36DA"/>
    <w:rsid w:val="00BE36FB"/>
    <w:rsid w:val="00BE3D3A"/>
    <w:rsid w:val="00BE4FBF"/>
    <w:rsid w:val="00BE5BD4"/>
    <w:rsid w:val="00BE5C23"/>
    <w:rsid w:val="00BE659B"/>
    <w:rsid w:val="00BE65C4"/>
    <w:rsid w:val="00BE66C3"/>
    <w:rsid w:val="00BE6848"/>
    <w:rsid w:val="00BE68C8"/>
    <w:rsid w:val="00BE7460"/>
    <w:rsid w:val="00BF045C"/>
    <w:rsid w:val="00BF0C79"/>
    <w:rsid w:val="00BF11C9"/>
    <w:rsid w:val="00BF16B3"/>
    <w:rsid w:val="00BF17B9"/>
    <w:rsid w:val="00BF1C16"/>
    <w:rsid w:val="00BF1FBF"/>
    <w:rsid w:val="00BF22A4"/>
    <w:rsid w:val="00BF2D5C"/>
    <w:rsid w:val="00BF3461"/>
    <w:rsid w:val="00BF3638"/>
    <w:rsid w:val="00BF45DD"/>
    <w:rsid w:val="00BF470C"/>
    <w:rsid w:val="00BF51EF"/>
    <w:rsid w:val="00BF5ABF"/>
    <w:rsid w:val="00BF69B6"/>
    <w:rsid w:val="00BF6B52"/>
    <w:rsid w:val="00BF789F"/>
    <w:rsid w:val="00BF7D57"/>
    <w:rsid w:val="00C00350"/>
    <w:rsid w:val="00C01178"/>
    <w:rsid w:val="00C01FA8"/>
    <w:rsid w:val="00C02083"/>
    <w:rsid w:val="00C028E7"/>
    <w:rsid w:val="00C034B8"/>
    <w:rsid w:val="00C03CD4"/>
    <w:rsid w:val="00C05052"/>
    <w:rsid w:val="00C0513E"/>
    <w:rsid w:val="00C055D6"/>
    <w:rsid w:val="00C056F6"/>
    <w:rsid w:val="00C05F08"/>
    <w:rsid w:val="00C06F7B"/>
    <w:rsid w:val="00C07013"/>
    <w:rsid w:val="00C07622"/>
    <w:rsid w:val="00C07E46"/>
    <w:rsid w:val="00C10579"/>
    <w:rsid w:val="00C1085A"/>
    <w:rsid w:val="00C10EFA"/>
    <w:rsid w:val="00C11042"/>
    <w:rsid w:val="00C11572"/>
    <w:rsid w:val="00C116EB"/>
    <w:rsid w:val="00C1226C"/>
    <w:rsid w:val="00C12DF7"/>
    <w:rsid w:val="00C13DEE"/>
    <w:rsid w:val="00C141B3"/>
    <w:rsid w:val="00C1434A"/>
    <w:rsid w:val="00C14722"/>
    <w:rsid w:val="00C14729"/>
    <w:rsid w:val="00C1491F"/>
    <w:rsid w:val="00C1492D"/>
    <w:rsid w:val="00C14F3A"/>
    <w:rsid w:val="00C150A0"/>
    <w:rsid w:val="00C155A9"/>
    <w:rsid w:val="00C1583A"/>
    <w:rsid w:val="00C15935"/>
    <w:rsid w:val="00C1688E"/>
    <w:rsid w:val="00C16C47"/>
    <w:rsid w:val="00C2025D"/>
    <w:rsid w:val="00C20B05"/>
    <w:rsid w:val="00C20D8E"/>
    <w:rsid w:val="00C20F99"/>
    <w:rsid w:val="00C2154A"/>
    <w:rsid w:val="00C21BFC"/>
    <w:rsid w:val="00C22015"/>
    <w:rsid w:val="00C2258E"/>
    <w:rsid w:val="00C22823"/>
    <w:rsid w:val="00C22F49"/>
    <w:rsid w:val="00C231CB"/>
    <w:rsid w:val="00C23ADD"/>
    <w:rsid w:val="00C23ECB"/>
    <w:rsid w:val="00C24584"/>
    <w:rsid w:val="00C24771"/>
    <w:rsid w:val="00C251D4"/>
    <w:rsid w:val="00C25E41"/>
    <w:rsid w:val="00C26306"/>
    <w:rsid w:val="00C267E6"/>
    <w:rsid w:val="00C269F6"/>
    <w:rsid w:val="00C30164"/>
    <w:rsid w:val="00C3039B"/>
    <w:rsid w:val="00C309DD"/>
    <w:rsid w:val="00C30CAA"/>
    <w:rsid w:val="00C30FF9"/>
    <w:rsid w:val="00C312DA"/>
    <w:rsid w:val="00C3168B"/>
    <w:rsid w:val="00C31C3E"/>
    <w:rsid w:val="00C322E6"/>
    <w:rsid w:val="00C325FF"/>
    <w:rsid w:val="00C327FB"/>
    <w:rsid w:val="00C32B83"/>
    <w:rsid w:val="00C32E4C"/>
    <w:rsid w:val="00C32EF5"/>
    <w:rsid w:val="00C33116"/>
    <w:rsid w:val="00C33740"/>
    <w:rsid w:val="00C343CD"/>
    <w:rsid w:val="00C34D62"/>
    <w:rsid w:val="00C35447"/>
    <w:rsid w:val="00C357B4"/>
    <w:rsid w:val="00C35A44"/>
    <w:rsid w:val="00C35BA6"/>
    <w:rsid w:val="00C360E7"/>
    <w:rsid w:val="00C36D99"/>
    <w:rsid w:val="00C372A9"/>
    <w:rsid w:val="00C409C2"/>
    <w:rsid w:val="00C409E4"/>
    <w:rsid w:val="00C4146D"/>
    <w:rsid w:val="00C4186B"/>
    <w:rsid w:val="00C425E4"/>
    <w:rsid w:val="00C42797"/>
    <w:rsid w:val="00C42C2E"/>
    <w:rsid w:val="00C44584"/>
    <w:rsid w:val="00C4479E"/>
    <w:rsid w:val="00C448C8"/>
    <w:rsid w:val="00C44FA8"/>
    <w:rsid w:val="00C4550C"/>
    <w:rsid w:val="00C45641"/>
    <w:rsid w:val="00C45CF6"/>
    <w:rsid w:val="00C45DA1"/>
    <w:rsid w:val="00C45F85"/>
    <w:rsid w:val="00C46321"/>
    <w:rsid w:val="00C46A53"/>
    <w:rsid w:val="00C46CD9"/>
    <w:rsid w:val="00C474EA"/>
    <w:rsid w:val="00C47AAF"/>
    <w:rsid w:val="00C47E92"/>
    <w:rsid w:val="00C50125"/>
    <w:rsid w:val="00C504A0"/>
    <w:rsid w:val="00C50E13"/>
    <w:rsid w:val="00C50EEB"/>
    <w:rsid w:val="00C5129C"/>
    <w:rsid w:val="00C51D3F"/>
    <w:rsid w:val="00C52FE5"/>
    <w:rsid w:val="00C5308E"/>
    <w:rsid w:val="00C5348C"/>
    <w:rsid w:val="00C5351D"/>
    <w:rsid w:val="00C53833"/>
    <w:rsid w:val="00C54123"/>
    <w:rsid w:val="00C54B4D"/>
    <w:rsid w:val="00C54DB1"/>
    <w:rsid w:val="00C5528E"/>
    <w:rsid w:val="00C554AE"/>
    <w:rsid w:val="00C5555A"/>
    <w:rsid w:val="00C55BC6"/>
    <w:rsid w:val="00C560CC"/>
    <w:rsid w:val="00C57397"/>
    <w:rsid w:val="00C579F2"/>
    <w:rsid w:val="00C57ED4"/>
    <w:rsid w:val="00C60302"/>
    <w:rsid w:val="00C60548"/>
    <w:rsid w:val="00C60562"/>
    <w:rsid w:val="00C608F9"/>
    <w:rsid w:val="00C60F66"/>
    <w:rsid w:val="00C6136B"/>
    <w:rsid w:val="00C6201A"/>
    <w:rsid w:val="00C63652"/>
    <w:rsid w:val="00C64249"/>
    <w:rsid w:val="00C643A6"/>
    <w:rsid w:val="00C645D4"/>
    <w:rsid w:val="00C64A49"/>
    <w:rsid w:val="00C6533E"/>
    <w:rsid w:val="00C65770"/>
    <w:rsid w:val="00C66184"/>
    <w:rsid w:val="00C676E8"/>
    <w:rsid w:val="00C67D24"/>
    <w:rsid w:val="00C67E17"/>
    <w:rsid w:val="00C67E66"/>
    <w:rsid w:val="00C67F65"/>
    <w:rsid w:val="00C706E1"/>
    <w:rsid w:val="00C70799"/>
    <w:rsid w:val="00C70917"/>
    <w:rsid w:val="00C70FB4"/>
    <w:rsid w:val="00C7175F"/>
    <w:rsid w:val="00C717B2"/>
    <w:rsid w:val="00C71F3A"/>
    <w:rsid w:val="00C72658"/>
    <w:rsid w:val="00C7275E"/>
    <w:rsid w:val="00C72839"/>
    <w:rsid w:val="00C73061"/>
    <w:rsid w:val="00C7326B"/>
    <w:rsid w:val="00C7399B"/>
    <w:rsid w:val="00C74099"/>
    <w:rsid w:val="00C75625"/>
    <w:rsid w:val="00C756D5"/>
    <w:rsid w:val="00C7595A"/>
    <w:rsid w:val="00C75BDB"/>
    <w:rsid w:val="00C76FAE"/>
    <w:rsid w:val="00C770FB"/>
    <w:rsid w:val="00C777C1"/>
    <w:rsid w:val="00C77A99"/>
    <w:rsid w:val="00C808BE"/>
    <w:rsid w:val="00C813F1"/>
    <w:rsid w:val="00C8211D"/>
    <w:rsid w:val="00C82149"/>
    <w:rsid w:val="00C82750"/>
    <w:rsid w:val="00C8275D"/>
    <w:rsid w:val="00C834E2"/>
    <w:rsid w:val="00C84150"/>
    <w:rsid w:val="00C84493"/>
    <w:rsid w:val="00C84686"/>
    <w:rsid w:val="00C8574A"/>
    <w:rsid w:val="00C857E2"/>
    <w:rsid w:val="00C85882"/>
    <w:rsid w:val="00C85895"/>
    <w:rsid w:val="00C85A54"/>
    <w:rsid w:val="00C85B02"/>
    <w:rsid w:val="00C870B4"/>
    <w:rsid w:val="00C87AD6"/>
    <w:rsid w:val="00C90142"/>
    <w:rsid w:val="00C9086C"/>
    <w:rsid w:val="00C90C4B"/>
    <w:rsid w:val="00C90C51"/>
    <w:rsid w:val="00C90DDC"/>
    <w:rsid w:val="00C90FFB"/>
    <w:rsid w:val="00C910BA"/>
    <w:rsid w:val="00C9145F"/>
    <w:rsid w:val="00C918ED"/>
    <w:rsid w:val="00C91C83"/>
    <w:rsid w:val="00C9245E"/>
    <w:rsid w:val="00C92576"/>
    <w:rsid w:val="00C92FE8"/>
    <w:rsid w:val="00C93692"/>
    <w:rsid w:val="00C94493"/>
    <w:rsid w:val="00C950D1"/>
    <w:rsid w:val="00C95547"/>
    <w:rsid w:val="00C95702"/>
    <w:rsid w:val="00C95CEC"/>
    <w:rsid w:val="00C95F72"/>
    <w:rsid w:val="00C964E7"/>
    <w:rsid w:val="00C966E5"/>
    <w:rsid w:val="00C966F3"/>
    <w:rsid w:val="00C96D77"/>
    <w:rsid w:val="00C97938"/>
    <w:rsid w:val="00C97CB9"/>
    <w:rsid w:val="00C97EAD"/>
    <w:rsid w:val="00C97F53"/>
    <w:rsid w:val="00CA03DA"/>
    <w:rsid w:val="00CA06AE"/>
    <w:rsid w:val="00CA0BFF"/>
    <w:rsid w:val="00CA0CB1"/>
    <w:rsid w:val="00CA0CE9"/>
    <w:rsid w:val="00CA123C"/>
    <w:rsid w:val="00CA140F"/>
    <w:rsid w:val="00CA1456"/>
    <w:rsid w:val="00CA1684"/>
    <w:rsid w:val="00CA1AC1"/>
    <w:rsid w:val="00CA1D76"/>
    <w:rsid w:val="00CA2C88"/>
    <w:rsid w:val="00CA33DA"/>
    <w:rsid w:val="00CA44AF"/>
    <w:rsid w:val="00CA51CB"/>
    <w:rsid w:val="00CA5219"/>
    <w:rsid w:val="00CA5699"/>
    <w:rsid w:val="00CA5AE1"/>
    <w:rsid w:val="00CA5B85"/>
    <w:rsid w:val="00CA5EDD"/>
    <w:rsid w:val="00CA60DB"/>
    <w:rsid w:val="00CA60F3"/>
    <w:rsid w:val="00CA621C"/>
    <w:rsid w:val="00CA632B"/>
    <w:rsid w:val="00CA6496"/>
    <w:rsid w:val="00CA6EC9"/>
    <w:rsid w:val="00CA6F42"/>
    <w:rsid w:val="00CB071D"/>
    <w:rsid w:val="00CB0ED7"/>
    <w:rsid w:val="00CB13E4"/>
    <w:rsid w:val="00CB1473"/>
    <w:rsid w:val="00CB1A4F"/>
    <w:rsid w:val="00CB1AE5"/>
    <w:rsid w:val="00CB1BDD"/>
    <w:rsid w:val="00CB22B1"/>
    <w:rsid w:val="00CB2E25"/>
    <w:rsid w:val="00CB38FB"/>
    <w:rsid w:val="00CB3B25"/>
    <w:rsid w:val="00CB3F81"/>
    <w:rsid w:val="00CB4011"/>
    <w:rsid w:val="00CB4112"/>
    <w:rsid w:val="00CB411A"/>
    <w:rsid w:val="00CB415C"/>
    <w:rsid w:val="00CB476D"/>
    <w:rsid w:val="00CB4837"/>
    <w:rsid w:val="00CB4A0E"/>
    <w:rsid w:val="00CB53A5"/>
    <w:rsid w:val="00CB568D"/>
    <w:rsid w:val="00CB5AFC"/>
    <w:rsid w:val="00CB633B"/>
    <w:rsid w:val="00CB64F6"/>
    <w:rsid w:val="00CB6B6A"/>
    <w:rsid w:val="00CB6EE3"/>
    <w:rsid w:val="00CB6EE9"/>
    <w:rsid w:val="00CB7647"/>
    <w:rsid w:val="00CB788F"/>
    <w:rsid w:val="00CB7CD1"/>
    <w:rsid w:val="00CB7F17"/>
    <w:rsid w:val="00CC01AC"/>
    <w:rsid w:val="00CC0BD6"/>
    <w:rsid w:val="00CC0CC6"/>
    <w:rsid w:val="00CC139F"/>
    <w:rsid w:val="00CC15FD"/>
    <w:rsid w:val="00CC1883"/>
    <w:rsid w:val="00CC1E81"/>
    <w:rsid w:val="00CC2302"/>
    <w:rsid w:val="00CC24D7"/>
    <w:rsid w:val="00CC25E9"/>
    <w:rsid w:val="00CC3850"/>
    <w:rsid w:val="00CC3C44"/>
    <w:rsid w:val="00CC3FD2"/>
    <w:rsid w:val="00CC4328"/>
    <w:rsid w:val="00CC4481"/>
    <w:rsid w:val="00CC469B"/>
    <w:rsid w:val="00CC499C"/>
    <w:rsid w:val="00CC586B"/>
    <w:rsid w:val="00CC588B"/>
    <w:rsid w:val="00CC5E9F"/>
    <w:rsid w:val="00CC6096"/>
    <w:rsid w:val="00CC6187"/>
    <w:rsid w:val="00CC66F2"/>
    <w:rsid w:val="00CC6900"/>
    <w:rsid w:val="00CC6D26"/>
    <w:rsid w:val="00CC7768"/>
    <w:rsid w:val="00CC7E8F"/>
    <w:rsid w:val="00CD09B3"/>
    <w:rsid w:val="00CD1E66"/>
    <w:rsid w:val="00CD2407"/>
    <w:rsid w:val="00CD3000"/>
    <w:rsid w:val="00CD3279"/>
    <w:rsid w:val="00CD3809"/>
    <w:rsid w:val="00CD39B1"/>
    <w:rsid w:val="00CD3FE1"/>
    <w:rsid w:val="00CD4155"/>
    <w:rsid w:val="00CD441A"/>
    <w:rsid w:val="00CD45EA"/>
    <w:rsid w:val="00CD491D"/>
    <w:rsid w:val="00CD4A57"/>
    <w:rsid w:val="00CD53C9"/>
    <w:rsid w:val="00CD5530"/>
    <w:rsid w:val="00CD55AE"/>
    <w:rsid w:val="00CD5F83"/>
    <w:rsid w:val="00CD6D6E"/>
    <w:rsid w:val="00CD7191"/>
    <w:rsid w:val="00CD71B6"/>
    <w:rsid w:val="00CD73EA"/>
    <w:rsid w:val="00CE12AD"/>
    <w:rsid w:val="00CE1600"/>
    <w:rsid w:val="00CE1955"/>
    <w:rsid w:val="00CE1C7B"/>
    <w:rsid w:val="00CE2011"/>
    <w:rsid w:val="00CE2268"/>
    <w:rsid w:val="00CE383D"/>
    <w:rsid w:val="00CE3EBF"/>
    <w:rsid w:val="00CE40DC"/>
    <w:rsid w:val="00CE4F52"/>
    <w:rsid w:val="00CE4FA4"/>
    <w:rsid w:val="00CE523B"/>
    <w:rsid w:val="00CE52D7"/>
    <w:rsid w:val="00CE5370"/>
    <w:rsid w:val="00CE55AD"/>
    <w:rsid w:val="00CE5E72"/>
    <w:rsid w:val="00CE62B4"/>
    <w:rsid w:val="00CE6B28"/>
    <w:rsid w:val="00CE7115"/>
    <w:rsid w:val="00CE735A"/>
    <w:rsid w:val="00CE7900"/>
    <w:rsid w:val="00CE7D2F"/>
    <w:rsid w:val="00CE7EE5"/>
    <w:rsid w:val="00CF05CC"/>
    <w:rsid w:val="00CF0C7C"/>
    <w:rsid w:val="00CF0D27"/>
    <w:rsid w:val="00CF1590"/>
    <w:rsid w:val="00CF18F0"/>
    <w:rsid w:val="00CF221D"/>
    <w:rsid w:val="00CF26BE"/>
    <w:rsid w:val="00CF275B"/>
    <w:rsid w:val="00CF279D"/>
    <w:rsid w:val="00CF2B61"/>
    <w:rsid w:val="00CF346C"/>
    <w:rsid w:val="00CF43EE"/>
    <w:rsid w:val="00CF48BB"/>
    <w:rsid w:val="00CF4E7C"/>
    <w:rsid w:val="00CF648D"/>
    <w:rsid w:val="00CF66D6"/>
    <w:rsid w:val="00CF699A"/>
    <w:rsid w:val="00CF7187"/>
    <w:rsid w:val="00CF7233"/>
    <w:rsid w:val="00CF7285"/>
    <w:rsid w:val="00CF748E"/>
    <w:rsid w:val="00CF76AE"/>
    <w:rsid w:val="00CF7B1B"/>
    <w:rsid w:val="00CF7D8A"/>
    <w:rsid w:val="00CF7F69"/>
    <w:rsid w:val="00D00319"/>
    <w:rsid w:val="00D008E0"/>
    <w:rsid w:val="00D00FBB"/>
    <w:rsid w:val="00D01B1C"/>
    <w:rsid w:val="00D0263F"/>
    <w:rsid w:val="00D02ED0"/>
    <w:rsid w:val="00D036F4"/>
    <w:rsid w:val="00D0387E"/>
    <w:rsid w:val="00D043C6"/>
    <w:rsid w:val="00D05916"/>
    <w:rsid w:val="00D0635B"/>
    <w:rsid w:val="00D064BF"/>
    <w:rsid w:val="00D067F9"/>
    <w:rsid w:val="00D06910"/>
    <w:rsid w:val="00D06E88"/>
    <w:rsid w:val="00D06F2F"/>
    <w:rsid w:val="00D074F4"/>
    <w:rsid w:val="00D0772B"/>
    <w:rsid w:val="00D07782"/>
    <w:rsid w:val="00D07827"/>
    <w:rsid w:val="00D07A0E"/>
    <w:rsid w:val="00D07A32"/>
    <w:rsid w:val="00D07B74"/>
    <w:rsid w:val="00D10550"/>
    <w:rsid w:val="00D107B3"/>
    <w:rsid w:val="00D110D5"/>
    <w:rsid w:val="00D115B1"/>
    <w:rsid w:val="00D11688"/>
    <w:rsid w:val="00D11B0E"/>
    <w:rsid w:val="00D11B7A"/>
    <w:rsid w:val="00D11CC4"/>
    <w:rsid w:val="00D122E3"/>
    <w:rsid w:val="00D12D26"/>
    <w:rsid w:val="00D1351F"/>
    <w:rsid w:val="00D137DC"/>
    <w:rsid w:val="00D1383B"/>
    <w:rsid w:val="00D14446"/>
    <w:rsid w:val="00D1491C"/>
    <w:rsid w:val="00D14C3F"/>
    <w:rsid w:val="00D14F6E"/>
    <w:rsid w:val="00D15A5F"/>
    <w:rsid w:val="00D15E1D"/>
    <w:rsid w:val="00D166B3"/>
    <w:rsid w:val="00D16745"/>
    <w:rsid w:val="00D167E3"/>
    <w:rsid w:val="00D176A6"/>
    <w:rsid w:val="00D17964"/>
    <w:rsid w:val="00D1796D"/>
    <w:rsid w:val="00D17C54"/>
    <w:rsid w:val="00D17D85"/>
    <w:rsid w:val="00D20369"/>
    <w:rsid w:val="00D20DBC"/>
    <w:rsid w:val="00D21046"/>
    <w:rsid w:val="00D2185B"/>
    <w:rsid w:val="00D21BDC"/>
    <w:rsid w:val="00D21C0D"/>
    <w:rsid w:val="00D21FA1"/>
    <w:rsid w:val="00D228E3"/>
    <w:rsid w:val="00D23E91"/>
    <w:rsid w:val="00D24553"/>
    <w:rsid w:val="00D2480F"/>
    <w:rsid w:val="00D24C74"/>
    <w:rsid w:val="00D24F95"/>
    <w:rsid w:val="00D251CD"/>
    <w:rsid w:val="00D2653F"/>
    <w:rsid w:val="00D26609"/>
    <w:rsid w:val="00D26656"/>
    <w:rsid w:val="00D26761"/>
    <w:rsid w:val="00D26C3D"/>
    <w:rsid w:val="00D27B5B"/>
    <w:rsid w:val="00D3040C"/>
    <w:rsid w:val="00D308A5"/>
    <w:rsid w:val="00D30A09"/>
    <w:rsid w:val="00D30BFB"/>
    <w:rsid w:val="00D30C00"/>
    <w:rsid w:val="00D30C5A"/>
    <w:rsid w:val="00D31530"/>
    <w:rsid w:val="00D31673"/>
    <w:rsid w:val="00D31E6A"/>
    <w:rsid w:val="00D320F6"/>
    <w:rsid w:val="00D33321"/>
    <w:rsid w:val="00D335F8"/>
    <w:rsid w:val="00D3493F"/>
    <w:rsid w:val="00D35005"/>
    <w:rsid w:val="00D35654"/>
    <w:rsid w:val="00D35D82"/>
    <w:rsid w:val="00D35E2E"/>
    <w:rsid w:val="00D366CC"/>
    <w:rsid w:val="00D36B52"/>
    <w:rsid w:val="00D37576"/>
    <w:rsid w:val="00D378BC"/>
    <w:rsid w:val="00D378E5"/>
    <w:rsid w:val="00D40D05"/>
    <w:rsid w:val="00D42493"/>
    <w:rsid w:val="00D42F91"/>
    <w:rsid w:val="00D43709"/>
    <w:rsid w:val="00D43AC3"/>
    <w:rsid w:val="00D44AAA"/>
    <w:rsid w:val="00D44BAE"/>
    <w:rsid w:val="00D44DED"/>
    <w:rsid w:val="00D45343"/>
    <w:rsid w:val="00D45D29"/>
    <w:rsid w:val="00D45EA5"/>
    <w:rsid w:val="00D465E6"/>
    <w:rsid w:val="00D466ED"/>
    <w:rsid w:val="00D4765A"/>
    <w:rsid w:val="00D47DC4"/>
    <w:rsid w:val="00D502F6"/>
    <w:rsid w:val="00D508D8"/>
    <w:rsid w:val="00D509E8"/>
    <w:rsid w:val="00D50C9C"/>
    <w:rsid w:val="00D50F10"/>
    <w:rsid w:val="00D51628"/>
    <w:rsid w:val="00D51DA1"/>
    <w:rsid w:val="00D52912"/>
    <w:rsid w:val="00D5357E"/>
    <w:rsid w:val="00D5371D"/>
    <w:rsid w:val="00D53985"/>
    <w:rsid w:val="00D53A2D"/>
    <w:rsid w:val="00D53E51"/>
    <w:rsid w:val="00D541BA"/>
    <w:rsid w:val="00D544B9"/>
    <w:rsid w:val="00D5464C"/>
    <w:rsid w:val="00D547AA"/>
    <w:rsid w:val="00D549D3"/>
    <w:rsid w:val="00D549E0"/>
    <w:rsid w:val="00D54EC9"/>
    <w:rsid w:val="00D54F1E"/>
    <w:rsid w:val="00D5540C"/>
    <w:rsid w:val="00D556BD"/>
    <w:rsid w:val="00D55896"/>
    <w:rsid w:val="00D55D1F"/>
    <w:rsid w:val="00D55D2D"/>
    <w:rsid w:val="00D55D9A"/>
    <w:rsid w:val="00D56364"/>
    <w:rsid w:val="00D56758"/>
    <w:rsid w:val="00D571E0"/>
    <w:rsid w:val="00D574F5"/>
    <w:rsid w:val="00D57652"/>
    <w:rsid w:val="00D57B9D"/>
    <w:rsid w:val="00D57CE3"/>
    <w:rsid w:val="00D60568"/>
    <w:rsid w:val="00D6093D"/>
    <w:rsid w:val="00D61027"/>
    <w:rsid w:val="00D61100"/>
    <w:rsid w:val="00D61B9D"/>
    <w:rsid w:val="00D6282E"/>
    <w:rsid w:val="00D62A42"/>
    <w:rsid w:val="00D62C34"/>
    <w:rsid w:val="00D6336D"/>
    <w:rsid w:val="00D63DF1"/>
    <w:rsid w:val="00D643D0"/>
    <w:rsid w:val="00D644B3"/>
    <w:rsid w:val="00D64765"/>
    <w:rsid w:val="00D647C0"/>
    <w:rsid w:val="00D64862"/>
    <w:rsid w:val="00D64B82"/>
    <w:rsid w:val="00D64CCA"/>
    <w:rsid w:val="00D661DA"/>
    <w:rsid w:val="00D664F5"/>
    <w:rsid w:val="00D6651D"/>
    <w:rsid w:val="00D66FF1"/>
    <w:rsid w:val="00D67603"/>
    <w:rsid w:val="00D678C7"/>
    <w:rsid w:val="00D71232"/>
    <w:rsid w:val="00D71AB7"/>
    <w:rsid w:val="00D71F27"/>
    <w:rsid w:val="00D71F46"/>
    <w:rsid w:val="00D727E5"/>
    <w:rsid w:val="00D72931"/>
    <w:rsid w:val="00D72E62"/>
    <w:rsid w:val="00D731C0"/>
    <w:rsid w:val="00D73297"/>
    <w:rsid w:val="00D732DB"/>
    <w:rsid w:val="00D73780"/>
    <w:rsid w:val="00D737B3"/>
    <w:rsid w:val="00D73994"/>
    <w:rsid w:val="00D73B13"/>
    <w:rsid w:val="00D744BF"/>
    <w:rsid w:val="00D74B71"/>
    <w:rsid w:val="00D74E64"/>
    <w:rsid w:val="00D7620D"/>
    <w:rsid w:val="00D76231"/>
    <w:rsid w:val="00D7637E"/>
    <w:rsid w:val="00D77E76"/>
    <w:rsid w:val="00D77F0F"/>
    <w:rsid w:val="00D804A6"/>
    <w:rsid w:val="00D804C9"/>
    <w:rsid w:val="00D80B03"/>
    <w:rsid w:val="00D80CBF"/>
    <w:rsid w:val="00D81186"/>
    <w:rsid w:val="00D81286"/>
    <w:rsid w:val="00D81A2F"/>
    <w:rsid w:val="00D81AA8"/>
    <w:rsid w:val="00D81FE5"/>
    <w:rsid w:val="00D82296"/>
    <w:rsid w:val="00D82429"/>
    <w:rsid w:val="00D8258D"/>
    <w:rsid w:val="00D831E9"/>
    <w:rsid w:val="00D8387E"/>
    <w:rsid w:val="00D83933"/>
    <w:rsid w:val="00D83F92"/>
    <w:rsid w:val="00D84395"/>
    <w:rsid w:val="00D8444F"/>
    <w:rsid w:val="00D84506"/>
    <w:rsid w:val="00D850D0"/>
    <w:rsid w:val="00D8541A"/>
    <w:rsid w:val="00D85658"/>
    <w:rsid w:val="00D856CC"/>
    <w:rsid w:val="00D85735"/>
    <w:rsid w:val="00D85D21"/>
    <w:rsid w:val="00D86213"/>
    <w:rsid w:val="00D874FA"/>
    <w:rsid w:val="00D876AE"/>
    <w:rsid w:val="00D90833"/>
    <w:rsid w:val="00D91A12"/>
    <w:rsid w:val="00D92B7E"/>
    <w:rsid w:val="00D92BF3"/>
    <w:rsid w:val="00D92FDE"/>
    <w:rsid w:val="00D93476"/>
    <w:rsid w:val="00D93631"/>
    <w:rsid w:val="00D93AB0"/>
    <w:rsid w:val="00D948BD"/>
    <w:rsid w:val="00D94F07"/>
    <w:rsid w:val="00D95018"/>
    <w:rsid w:val="00D959BE"/>
    <w:rsid w:val="00D95E92"/>
    <w:rsid w:val="00D960A6"/>
    <w:rsid w:val="00D96AB2"/>
    <w:rsid w:val="00D96B39"/>
    <w:rsid w:val="00D96BA6"/>
    <w:rsid w:val="00D96CAA"/>
    <w:rsid w:val="00D9741D"/>
    <w:rsid w:val="00DA022F"/>
    <w:rsid w:val="00DA07D9"/>
    <w:rsid w:val="00DA0B66"/>
    <w:rsid w:val="00DA1BAA"/>
    <w:rsid w:val="00DA209E"/>
    <w:rsid w:val="00DA21B3"/>
    <w:rsid w:val="00DA2207"/>
    <w:rsid w:val="00DA2323"/>
    <w:rsid w:val="00DA235D"/>
    <w:rsid w:val="00DA249B"/>
    <w:rsid w:val="00DA28BC"/>
    <w:rsid w:val="00DA3016"/>
    <w:rsid w:val="00DA3083"/>
    <w:rsid w:val="00DA30EC"/>
    <w:rsid w:val="00DA354E"/>
    <w:rsid w:val="00DA364E"/>
    <w:rsid w:val="00DA3897"/>
    <w:rsid w:val="00DA3D7F"/>
    <w:rsid w:val="00DA3F20"/>
    <w:rsid w:val="00DA4963"/>
    <w:rsid w:val="00DA4E2C"/>
    <w:rsid w:val="00DA5C40"/>
    <w:rsid w:val="00DA5C5B"/>
    <w:rsid w:val="00DA5CB9"/>
    <w:rsid w:val="00DA5E58"/>
    <w:rsid w:val="00DA6460"/>
    <w:rsid w:val="00DA6B7C"/>
    <w:rsid w:val="00DA70B5"/>
    <w:rsid w:val="00DA747C"/>
    <w:rsid w:val="00DA7653"/>
    <w:rsid w:val="00DA7761"/>
    <w:rsid w:val="00DA7834"/>
    <w:rsid w:val="00DB0403"/>
    <w:rsid w:val="00DB0420"/>
    <w:rsid w:val="00DB09D6"/>
    <w:rsid w:val="00DB0A8C"/>
    <w:rsid w:val="00DB11A4"/>
    <w:rsid w:val="00DB124F"/>
    <w:rsid w:val="00DB1838"/>
    <w:rsid w:val="00DB1EC1"/>
    <w:rsid w:val="00DB263A"/>
    <w:rsid w:val="00DB2E78"/>
    <w:rsid w:val="00DB2F5D"/>
    <w:rsid w:val="00DB3700"/>
    <w:rsid w:val="00DB384B"/>
    <w:rsid w:val="00DB3977"/>
    <w:rsid w:val="00DB3A3B"/>
    <w:rsid w:val="00DB3D60"/>
    <w:rsid w:val="00DB3E64"/>
    <w:rsid w:val="00DB3F4F"/>
    <w:rsid w:val="00DB3F84"/>
    <w:rsid w:val="00DB420A"/>
    <w:rsid w:val="00DB481F"/>
    <w:rsid w:val="00DB4C8B"/>
    <w:rsid w:val="00DB5CFB"/>
    <w:rsid w:val="00DB5EEA"/>
    <w:rsid w:val="00DB6432"/>
    <w:rsid w:val="00DB6EE9"/>
    <w:rsid w:val="00DC022A"/>
    <w:rsid w:val="00DC025B"/>
    <w:rsid w:val="00DC0EBF"/>
    <w:rsid w:val="00DC1343"/>
    <w:rsid w:val="00DC1737"/>
    <w:rsid w:val="00DC1D2A"/>
    <w:rsid w:val="00DC2413"/>
    <w:rsid w:val="00DC25F6"/>
    <w:rsid w:val="00DC2667"/>
    <w:rsid w:val="00DC2831"/>
    <w:rsid w:val="00DC3100"/>
    <w:rsid w:val="00DC320D"/>
    <w:rsid w:val="00DC3C74"/>
    <w:rsid w:val="00DC3F49"/>
    <w:rsid w:val="00DC4A71"/>
    <w:rsid w:val="00DC4E3E"/>
    <w:rsid w:val="00DC4F85"/>
    <w:rsid w:val="00DC588C"/>
    <w:rsid w:val="00DC5A21"/>
    <w:rsid w:val="00DC5D39"/>
    <w:rsid w:val="00DC5F68"/>
    <w:rsid w:val="00DC6950"/>
    <w:rsid w:val="00DC6E34"/>
    <w:rsid w:val="00DC6E98"/>
    <w:rsid w:val="00DC744D"/>
    <w:rsid w:val="00DD0B55"/>
    <w:rsid w:val="00DD1252"/>
    <w:rsid w:val="00DD1461"/>
    <w:rsid w:val="00DD1F66"/>
    <w:rsid w:val="00DD2A53"/>
    <w:rsid w:val="00DD2EDB"/>
    <w:rsid w:val="00DD3B9C"/>
    <w:rsid w:val="00DD409A"/>
    <w:rsid w:val="00DD4DD1"/>
    <w:rsid w:val="00DD542A"/>
    <w:rsid w:val="00DD6111"/>
    <w:rsid w:val="00DD619E"/>
    <w:rsid w:val="00DD6682"/>
    <w:rsid w:val="00DD6D7F"/>
    <w:rsid w:val="00DD75F2"/>
    <w:rsid w:val="00DE04E5"/>
    <w:rsid w:val="00DE0766"/>
    <w:rsid w:val="00DE07DB"/>
    <w:rsid w:val="00DE089E"/>
    <w:rsid w:val="00DE08DC"/>
    <w:rsid w:val="00DE0C13"/>
    <w:rsid w:val="00DE0C25"/>
    <w:rsid w:val="00DE0EDB"/>
    <w:rsid w:val="00DE1112"/>
    <w:rsid w:val="00DE115C"/>
    <w:rsid w:val="00DE14E4"/>
    <w:rsid w:val="00DE161D"/>
    <w:rsid w:val="00DE1889"/>
    <w:rsid w:val="00DE199B"/>
    <w:rsid w:val="00DE1ED0"/>
    <w:rsid w:val="00DE2323"/>
    <w:rsid w:val="00DE28A7"/>
    <w:rsid w:val="00DE2C38"/>
    <w:rsid w:val="00DE406E"/>
    <w:rsid w:val="00DE40FB"/>
    <w:rsid w:val="00DE43BA"/>
    <w:rsid w:val="00DE49EC"/>
    <w:rsid w:val="00DE4C7B"/>
    <w:rsid w:val="00DE52CA"/>
    <w:rsid w:val="00DE54E3"/>
    <w:rsid w:val="00DE580E"/>
    <w:rsid w:val="00DE604E"/>
    <w:rsid w:val="00DE6A13"/>
    <w:rsid w:val="00DE6C39"/>
    <w:rsid w:val="00DE6CA6"/>
    <w:rsid w:val="00DE6E75"/>
    <w:rsid w:val="00DE7715"/>
    <w:rsid w:val="00DE79DD"/>
    <w:rsid w:val="00DE7E2E"/>
    <w:rsid w:val="00DF016D"/>
    <w:rsid w:val="00DF044F"/>
    <w:rsid w:val="00DF0642"/>
    <w:rsid w:val="00DF0A14"/>
    <w:rsid w:val="00DF101E"/>
    <w:rsid w:val="00DF11C6"/>
    <w:rsid w:val="00DF15BB"/>
    <w:rsid w:val="00DF16D0"/>
    <w:rsid w:val="00DF1938"/>
    <w:rsid w:val="00DF1B62"/>
    <w:rsid w:val="00DF1CAE"/>
    <w:rsid w:val="00DF1D13"/>
    <w:rsid w:val="00DF1D7A"/>
    <w:rsid w:val="00DF1E84"/>
    <w:rsid w:val="00DF248A"/>
    <w:rsid w:val="00DF2610"/>
    <w:rsid w:val="00DF3131"/>
    <w:rsid w:val="00DF32A6"/>
    <w:rsid w:val="00DF3CFB"/>
    <w:rsid w:val="00DF3EA1"/>
    <w:rsid w:val="00DF435F"/>
    <w:rsid w:val="00DF4480"/>
    <w:rsid w:val="00DF4535"/>
    <w:rsid w:val="00DF4637"/>
    <w:rsid w:val="00DF5B70"/>
    <w:rsid w:val="00DF5E57"/>
    <w:rsid w:val="00DF7E6D"/>
    <w:rsid w:val="00E00860"/>
    <w:rsid w:val="00E00CDF"/>
    <w:rsid w:val="00E00E19"/>
    <w:rsid w:val="00E014EE"/>
    <w:rsid w:val="00E026CB"/>
    <w:rsid w:val="00E028FC"/>
    <w:rsid w:val="00E02A2C"/>
    <w:rsid w:val="00E02BDF"/>
    <w:rsid w:val="00E02C84"/>
    <w:rsid w:val="00E03099"/>
    <w:rsid w:val="00E03158"/>
    <w:rsid w:val="00E03200"/>
    <w:rsid w:val="00E03805"/>
    <w:rsid w:val="00E03C61"/>
    <w:rsid w:val="00E044C6"/>
    <w:rsid w:val="00E04683"/>
    <w:rsid w:val="00E0478C"/>
    <w:rsid w:val="00E049FC"/>
    <w:rsid w:val="00E04DF2"/>
    <w:rsid w:val="00E04FEA"/>
    <w:rsid w:val="00E056CE"/>
    <w:rsid w:val="00E064E1"/>
    <w:rsid w:val="00E0650F"/>
    <w:rsid w:val="00E068D5"/>
    <w:rsid w:val="00E06944"/>
    <w:rsid w:val="00E06FEF"/>
    <w:rsid w:val="00E07326"/>
    <w:rsid w:val="00E1052D"/>
    <w:rsid w:val="00E10CEA"/>
    <w:rsid w:val="00E113F5"/>
    <w:rsid w:val="00E11558"/>
    <w:rsid w:val="00E11657"/>
    <w:rsid w:val="00E11E88"/>
    <w:rsid w:val="00E12251"/>
    <w:rsid w:val="00E12A52"/>
    <w:rsid w:val="00E1334B"/>
    <w:rsid w:val="00E13490"/>
    <w:rsid w:val="00E135DF"/>
    <w:rsid w:val="00E13A82"/>
    <w:rsid w:val="00E13C21"/>
    <w:rsid w:val="00E13C9E"/>
    <w:rsid w:val="00E1491F"/>
    <w:rsid w:val="00E14A1D"/>
    <w:rsid w:val="00E14BDC"/>
    <w:rsid w:val="00E15A19"/>
    <w:rsid w:val="00E15AA9"/>
    <w:rsid w:val="00E15B8E"/>
    <w:rsid w:val="00E15E85"/>
    <w:rsid w:val="00E164B2"/>
    <w:rsid w:val="00E16ACD"/>
    <w:rsid w:val="00E170F2"/>
    <w:rsid w:val="00E1728D"/>
    <w:rsid w:val="00E17462"/>
    <w:rsid w:val="00E17542"/>
    <w:rsid w:val="00E17B12"/>
    <w:rsid w:val="00E17D94"/>
    <w:rsid w:val="00E2086E"/>
    <w:rsid w:val="00E21404"/>
    <w:rsid w:val="00E21534"/>
    <w:rsid w:val="00E2158F"/>
    <w:rsid w:val="00E21B69"/>
    <w:rsid w:val="00E21E9C"/>
    <w:rsid w:val="00E221D9"/>
    <w:rsid w:val="00E222DD"/>
    <w:rsid w:val="00E22EB9"/>
    <w:rsid w:val="00E23BA7"/>
    <w:rsid w:val="00E23DAE"/>
    <w:rsid w:val="00E24659"/>
    <w:rsid w:val="00E24978"/>
    <w:rsid w:val="00E25045"/>
    <w:rsid w:val="00E25166"/>
    <w:rsid w:val="00E25AEA"/>
    <w:rsid w:val="00E25FC5"/>
    <w:rsid w:val="00E26311"/>
    <w:rsid w:val="00E26C98"/>
    <w:rsid w:val="00E2770E"/>
    <w:rsid w:val="00E27BE4"/>
    <w:rsid w:val="00E27BF7"/>
    <w:rsid w:val="00E27DB1"/>
    <w:rsid w:val="00E27E50"/>
    <w:rsid w:val="00E30498"/>
    <w:rsid w:val="00E304CF"/>
    <w:rsid w:val="00E30B17"/>
    <w:rsid w:val="00E31108"/>
    <w:rsid w:val="00E31DB1"/>
    <w:rsid w:val="00E31DD0"/>
    <w:rsid w:val="00E32BCA"/>
    <w:rsid w:val="00E3398B"/>
    <w:rsid w:val="00E33C92"/>
    <w:rsid w:val="00E33D98"/>
    <w:rsid w:val="00E34857"/>
    <w:rsid w:val="00E352E0"/>
    <w:rsid w:val="00E354DA"/>
    <w:rsid w:val="00E35E47"/>
    <w:rsid w:val="00E35FE1"/>
    <w:rsid w:val="00E36975"/>
    <w:rsid w:val="00E36AFE"/>
    <w:rsid w:val="00E37455"/>
    <w:rsid w:val="00E37785"/>
    <w:rsid w:val="00E411B5"/>
    <w:rsid w:val="00E4145F"/>
    <w:rsid w:val="00E41668"/>
    <w:rsid w:val="00E41A43"/>
    <w:rsid w:val="00E42779"/>
    <w:rsid w:val="00E4294E"/>
    <w:rsid w:val="00E42E40"/>
    <w:rsid w:val="00E433A1"/>
    <w:rsid w:val="00E4346A"/>
    <w:rsid w:val="00E43732"/>
    <w:rsid w:val="00E43875"/>
    <w:rsid w:val="00E440D8"/>
    <w:rsid w:val="00E442A1"/>
    <w:rsid w:val="00E448BD"/>
    <w:rsid w:val="00E44A9E"/>
    <w:rsid w:val="00E44D6F"/>
    <w:rsid w:val="00E45455"/>
    <w:rsid w:val="00E454BF"/>
    <w:rsid w:val="00E460F8"/>
    <w:rsid w:val="00E46612"/>
    <w:rsid w:val="00E47ECD"/>
    <w:rsid w:val="00E51290"/>
    <w:rsid w:val="00E51754"/>
    <w:rsid w:val="00E51AD4"/>
    <w:rsid w:val="00E52388"/>
    <w:rsid w:val="00E52C5E"/>
    <w:rsid w:val="00E52E20"/>
    <w:rsid w:val="00E52F74"/>
    <w:rsid w:val="00E538ED"/>
    <w:rsid w:val="00E53C3B"/>
    <w:rsid w:val="00E53DD2"/>
    <w:rsid w:val="00E54510"/>
    <w:rsid w:val="00E55218"/>
    <w:rsid w:val="00E553BB"/>
    <w:rsid w:val="00E55D67"/>
    <w:rsid w:val="00E56522"/>
    <w:rsid w:val="00E56BB3"/>
    <w:rsid w:val="00E56DCE"/>
    <w:rsid w:val="00E56E34"/>
    <w:rsid w:val="00E57BA1"/>
    <w:rsid w:val="00E57C8A"/>
    <w:rsid w:val="00E6049E"/>
    <w:rsid w:val="00E60681"/>
    <w:rsid w:val="00E60F52"/>
    <w:rsid w:val="00E6123F"/>
    <w:rsid w:val="00E61657"/>
    <w:rsid w:val="00E61BFC"/>
    <w:rsid w:val="00E61ED5"/>
    <w:rsid w:val="00E6276E"/>
    <w:rsid w:val="00E62D1F"/>
    <w:rsid w:val="00E63170"/>
    <w:rsid w:val="00E63B32"/>
    <w:rsid w:val="00E63F48"/>
    <w:rsid w:val="00E63FC9"/>
    <w:rsid w:val="00E64498"/>
    <w:rsid w:val="00E64A6B"/>
    <w:rsid w:val="00E64BF0"/>
    <w:rsid w:val="00E650C4"/>
    <w:rsid w:val="00E65458"/>
    <w:rsid w:val="00E655E8"/>
    <w:rsid w:val="00E65F8E"/>
    <w:rsid w:val="00E66348"/>
    <w:rsid w:val="00E66B1C"/>
    <w:rsid w:val="00E66B2C"/>
    <w:rsid w:val="00E66F57"/>
    <w:rsid w:val="00E66F64"/>
    <w:rsid w:val="00E678EA"/>
    <w:rsid w:val="00E67987"/>
    <w:rsid w:val="00E700A8"/>
    <w:rsid w:val="00E7049F"/>
    <w:rsid w:val="00E7050A"/>
    <w:rsid w:val="00E70834"/>
    <w:rsid w:val="00E70B42"/>
    <w:rsid w:val="00E70E00"/>
    <w:rsid w:val="00E714DA"/>
    <w:rsid w:val="00E71933"/>
    <w:rsid w:val="00E71E09"/>
    <w:rsid w:val="00E720C4"/>
    <w:rsid w:val="00E721BF"/>
    <w:rsid w:val="00E727C4"/>
    <w:rsid w:val="00E72BE7"/>
    <w:rsid w:val="00E72CEA"/>
    <w:rsid w:val="00E72F44"/>
    <w:rsid w:val="00E73429"/>
    <w:rsid w:val="00E73973"/>
    <w:rsid w:val="00E7499F"/>
    <w:rsid w:val="00E74B56"/>
    <w:rsid w:val="00E74BC1"/>
    <w:rsid w:val="00E74E3C"/>
    <w:rsid w:val="00E754B3"/>
    <w:rsid w:val="00E75B59"/>
    <w:rsid w:val="00E764AE"/>
    <w:rsid w:val="00E76B15"/>
    <w:rsid w:val="00E77490"/>
    <w:rsid w:val="00E7755A"/>
    <w:rsid w:val="00E77817"/>
    <w:rsid w:val="00E77D57"/>
    <w:rsid w:val="00E80877"/>
    <w:rsid w:val="00E80CD7"/>
    <w:rsid w:val="00E814F7"/>
    <w:rsid w:val="00E81733"/>
    <w:rsid w:val="00E818A4"/>
    <w:rsid w:val="00E818A7"/>
    <w:rsid w:val="00E82CE6"/>
    <w:rsid w:val="00E8424C"/>
    <w:rsid w:val="00E84895"/>
    <w:rsid w:val="00E84A24"/>
    <w:rsid w:val="00E84D37"/>
    <w:rsid w:val="00E84ECF"/>
    <w:rsid w:val="00E853AA"/>
    <w:rsid w:val="00E85512"/>
    <w:rsid w:val="00E855B1"/>
    <w:rsid w:val="00E8654B"/>
    <w:rsid w:val="00E86B82"/>
    <w:rsid w:val="00E86CF5"/>
    <w:rsid w:val="00E86EB1"/>
    <w:rsid w:val="00E87A3B"/>
    <w:rsid w:val="00E87ABD"/>
    <w:rsid w:val="00E900D9"/>
    <w:rsid w:val="00E90846"/>
    <w:rsid w:val="00E90B3D"/>
    <w:rsid w:val="00E90B44"/>
    <w:rsid w:val="00E90DBB"/>
    <w:rsid w:val="00E91FA8"/>
    <w:rsid w:val="00E9220E"/>
    <w:rsid w:val="00E925CB"/>
    <w:rsid w:val="00E932B5"/>
    <w:rsid w:val="00E93641"/>
    <w:rsid w:val="00E93806"/>
    <w:rsid w:val="00E93AB0"/>
    <w:rsid w:val="00E94636"/>
    <w:rsid w:val="00E9511B"/>
    <w:rsid w:val="00E953F8"/>
    <w:rsid w:val="00E95535"/>
    <w:rsid w:val="00E958AC"/>
    <w:rsid w:val="00E9681A"/>
    <w:rsid w:val="00E96D6E"/>
    <w:rsid w:val="00E97090"/>
    <w:rsid w:val="00E97AD8"/>
    <w:rsid w:val="00E97B06"/>
    <w:rsid w:val="00EA0D2B"/>
    <w:rsid w:val="00EA0D88"/>
    <w:rsid w:val="00EA0F7A"/>
    <w:rsid w:val="00EA0F8E"/>
    <w:rsid w:val="00EA126E"/>
    <w:rsid w:val="00EA1A0D"/>
    <w:rsid w:val="00EA1A18"/>
    <w:rsid w:val="00EA1BB5"/>
    <w:rsid w:val="00EA1C80"/>
    <w:rsid w:val="00EA29EC"/>
    <w:rsid w:val="00EA2CAF"/>
    <w:rsid w:val="00EA2E49"/>
    <w:rsid w:val="00EA300A"/>
    <w:rsid w:val="00EA32BF"/>
    <w:rsid w:val="00EA371C"/>
    <w:rsid w:val="00EA3857"/>
    <w:rsid w:val="00EA3920"/>
    <w:rsid w:val="00EA3F27"/>
    <w:rsid w:val="00EA4AAF"/>
    <w:rsid w:val="00EA4EB1"/>
    <w:rsid w:val="00EA5342"/>
    <w:rsid w:val="00EA5B04"/>
    <w:rsid w:val="00EA6644"/>
    <w:rsid w:val="00EA6A50"/>
    <w:rsid w:val="00EA6B50"/>
    <w:rsid w:val="00EA6BF9"/>
    <w:rsid w:val="00EA72EF"/>
    <w:rsid w:val="00EA756D"/>
    <w:rsid w:val="00EA7994"/>
    <w:rsid w:val="00EA7A2F"/>
    <w:rsid w:val="00EB07BA"/>
    <w:rsid w:val="00EB18F7"/>
    <w:rsid w:val="00EB19AF"/>
    <w:rsid w:val="00EB1F5D"/>
    <w:rsid w:val="00EB215A"/>
    <w:rsid w:val="00EB3465"/>
    <w:rsid w:val="00EB39F7"/>
    <w:rsid w:val="00EB3C43"/>
    <w:rsid w:val="00EB3C66"/>
    <w:rsid w:val="00EB5068"/>
    <w:rsid w:val="00EB5CDC"/>
    <w:rsid w:val="00EB5DEA"/>
    <w:rsid w:val="00EB5E66"/>
    <w:rsid w:val="00EB67A0"/>
    <w:rsid w:val="00EB682F"/>
    <w:rsid w:val="00EB6A83"/>
    <w:rsid w:val="00EB7700"/>
    <w:rsid w:val="00EB78C0"/>
    <w:rsid w:val="00EB7FCF"/>
    <w:rsid w:val="00EC02D8"/>
    <w:rsid w:val="00EC02F7"/>
    <w:rsid w:val="00EC03AA"/>
    <w:rsid w:val="00EC0781"/>
    <w:rsid w:val="00EC1045"/>
    <w:rsid w:val="00EC27BB"/>
    <w:rsid w:val="00EC2855"/>
    <w:rsid w:val="00EC2ACC"/>
    <w:rsid w:val="00EC2F7C"/>
    <w:rsid w:val="00EC35B9"/>
    <w:rsid w:val="00EC3A0D"/>
    <w:rsid w:val="00EC408C"/>
    <w:rsid w:val="00EC4AA8"/>
    <w:rsid w:val="00EC4E35"/>
    <w:rsid w:val="00EC5D7F"/>
    <w:rsid w:val="00EC688D"/>
    <w:rsid w:val="00EC6A86"/>
    <w:rsid w:val="00EC6F22"/>
    <w:rsid w:val="00EC7204"/>
    <w:rsid w:val="00EC722C"/>
    <w:rsid w:val="00EC74B9"/>
    <w:rsid w:val="00EC7B73"/>
    <w:rsid w:val="00ED1419"/>
    <w:rsid w:val="00ED1477"/>
    <w:rsid w:val="00ED14CA"/>
    <w:rsid w:val="00ED185A"/>
    <w:rsid w:val="00ED264D"/>
    <w:rsid w:val="00ED297D"/>
    <w:rsid w:val="00ED2D80"/>
    <w:rsid w:val="00ED3625"/>
    <w:rsid w:val="00ED38F7"/>
    <w:rsid w:val="00ED3E02"/>
    <w:rsid w:val="00ED3FF3"/>
    <w:rsid w:val="00ED473C"/>
    <w:rsid w:val="00ED4FD4"/>
    <w:rsid w:val="00ED5064"/>
    <w:rsid w:val="00ED5204"/>
    <w:rsid w:val="00ED569B"/>
    <w:rsid w:val="00ED5BD2"/>
    <w:rsid w:val="00ED5D2F"/>
    <w:rsid w:val="00ED617F"/>
    <w:rsid w:val="00ED61B4"/>
    <w:rsid w:val="00ED6839"/>
    <w:rsid w:val="00ED6A85"/>
    <w:rsid w:val="00EE133A"/>
    <w:rsid w:val="00EE1548"/>
    <w:rsid w:val="00EE159A"/>
    <w:rsid w:val="00EE1B19"/>
    <w:rsid w:val="00EE1CCA"/>
    <w:rsid w:val="00EE1EA2"/>
    <w:rsid w:val="00EE22A7"/>
    <w:rsid w:val="00EE3524"/>
    <w:rsid w:val="00EE44DD"/>
    <w:rsid w:val="00EE4565"/>
    <w:rsid w:val="00EE47AA"/>
    <w:rsid w:val="00EE4995"/>
    <w:rsid w:val="00EE4D5D"/>
    <w:rsid w:val="00EE4E59"/>
    <w:rsid w:val="00EE5EAB"/>
    <w:rsid w:val="00EE5F29"/>
    <w:rsid w:val="00EE6040"/>
    <w:rsid w:val="00EE60BD"/>
    <w:rsid w:val="00EE625D"/>
    <w:rsid w:val="00EE62E4"/>
    <w:rsid w:val="00EE6407"/>
    <w:rsid w:val="00EE6476"/>
    <w:rsid w:val="00EE6C97"/>
    <w:rsid w:val="00EE773C"/>
    <w:rsid w:val="00EE7AA7"/>
    <w:rsid w:val="00EE7CEB"/>
    <w:rsid w:val="00EF0315"/>
    <w:rsid w:val="00EF13A7"/>
    <w:rsid w:val="00EF2269"/>
    <w:rsid w:val="00EF25F6"/>
    <w:rsid w:val="00EF34CD"/>
    <w:rsid w:val="00EF353B"/>
    <w:rsid w:val="00EF360F"/>
    <w:rsid w:val="00EF3CA3"/>
    <w:rsid w:val="00EF42CA"/>
    <w:rsid w:val="00EF48E3"/>
    <w:rsid w:val="00EF4964"/>
    <w:rsid w:val="00EF4B39"/>
    <w:rsid w:val="00EF4D81"/>
    <w:rsid w:val="00EF4E34"/>
    <w:rsid w:val="00EF5085"/>
    <w:rsid w:val="00EF61A1"/>
    <w:rsid w:val="00EF6AE1"/>
    <w:rsid w:val="00EF710C"/>
    <w:rsid w:val="00EF746E"/>
    <w:rsid w:val="00EF778D"/>
    <w:rsid w:val="00EF7927"/>
    <w:rsid w:val="00EF7A33"/>
    <w:rsid w:val="00EF7E91"/>
    <w:rsid w:val="00F001CC"/>
    <w:rsid w:val="00F007C8"/>
    <w:rsid w:val="00F008A8"/>
    <w:rsid w:val="00F00B6B"/>
    <w:rsid w:val="00F01077"/>
    <w:rsid w:val="00F0148F"/>
    <w:rsid w:val="00F01A72"/>
    <w:rsid w:val="00F01C8C"/>
    <w:rsid w:val="00F01E45"/>
    <w:rsid w:val="00F023FF"/>
    <w:rsid w:val="00F02698"/>
    <w:rsid w:val="00F02A88"/>
    <w:rsid w:val="00F02EC5"/>
    <w:rsid w:val="00F031A5"/>
    <w:rsid w:val="00F035A6"/>
    <w:rsid w:val="00F03718"/>
    <w:rsid w:val="00F03A9C"/>
    <w:rsid w:val="00F04580"/>
    <w:rsid w:val="00F054B2"/>
    <w:rsid w:val="00F0565F"/>
    <w:rsid w:val="00F056FF"/>
    <w:rsid w:val="00F05DE3"/>
    <w:rsid w:val="00F0606B"/>
    <w:rsid w:val="00F064F2"/>
    <w:rsid w:val="00F070D3"/>
    <w:rsid w:val="00F073EC"/>
    <w:rsid w:val="00F0747F"/>
    <w:rsid w:val="00F0752A"/>
    <w:rsid w:val="00F07CB7"/>
    <w:rsid w:val="00F07E64"/>
    <w:rsid w:val="00F104FF"/>
    <w:rsid w:val="00F105FD"/>
    <w:rsid w:val="00F10907"/>
    <w:rsid w:val="00F1093C"/>
    <w:rsid w:val="00F10A81"/>
    <w:rsid w:val="00F121EC"/>
    <w:rsid w:val="00F1245B"/>
    <w:rsid w:val="00F13385"/>
    <w:rsid w:val="00F1345C"/>
    <w:rsid w:val="00F1349B"/>
    <w:rsid w:val="00F141C7"/>
    <w:rsid w:val="00F14CBF"/>
    <w:rsid w:val="00F158C3"/>
    <w:rsid w:val="00F16299"/>
    <w:rsid w:val="00F16875"/>
    <w:rsid w:val="00F16A36"/>
    <w:rsid w:val="00F1773A"/>
    <w:rsid w:val="00F17E08"/>
    <w:rsid w:val="00F20F26"/>
    <w:rsid w:val="00F21634"/>
    <w:rsid w:val="00F223B4"/>
    <w:rsid w:val="00F223FA"/>
    <w:rsid w:val="00F22A15"/>
    <w:rsid w:val="00F23376"/>
    <w:rsid w:val="00F23487"/>
    <w:rsid w:val="00F23665"/>
    <w:rsid w:val="00F24718"/>
    <w:rsid w:val="00F2496D"/>
    <w:rsid w:val="00F249F0"/>
    <w:rsid w:val="00F24DF4"/>
    <w:rsid w:val="00F25A60"/>
    <w:rsid w:val="00F25E87"/>
    <w:rsid w:val="00F2670D"/>
    <w:rsid w:val="00F27969"/>
    <w:rsid w:val="00F27A28"/>
    <w:rsid w:val="00F27F4C"/>
    <w:rsid w:val="00F27FA9"/>
    <w:rsid w:val="00F3014A"/>
    <w:rsid w:val="00F304F2"/>
    <w:rsid w:val="00F30637"/>
    <w:rsid w:val="00F307BD"/>
    <w:rsid w:val="00F30D9B"/>
    <w:rsid w:val="00F30E20"/>
    <w:rsid w:val="00F320F2"/>
    <w:rsid w:val="00F32B7D"/>
    <w:rsid w:val="00F32CCC"/>
    <w:rsid w:val="00F32DC3"/>
    <w:rsid w:val="00F33328"/>
    <w:rsid w:val="00F33A16"/>
    <w:rsid w:val="00F34ADD"/>
    <w:rsid w:val="00F34F43"/>
    <w:rsid w:val="00F35364"/>
    <w:rsid w:val="00F353BC"/>
    <w:rsid w:val="00F355C6"/>
    <w:rsid w:val="00F35973"/>
    <w:rsid w:val="00F359AA"/>
    <w:rsid w:val="00F35C8E"/>
    <w:rsid w:val="00F36AA8"/>
    <w:rsid w:val="00F36C5B"/>
    <w:rsid w:val="00F36D9A"/>
    <w:rsid w:val="00F3710B"/>
    <w:rsid w:val="00F375BB"/>
    <w:rsid w:val="00F375EB"/>
    <w:rsid w:val="00F400AC"/>
    <w:rsid w:val="00F40725"/>
    <w:rsid w:val="00F409BF"/>
    <w:rsid w:val="00F40B77"/>
    <w:rsid w:val="00F40D57"/>
    <w:rsid w:val="00F40DF3"/>
    <w:rsid w:val="00F414D2"/>
    <w:rsid w:val="00F41FA0"/>
    <w:rsid w:val="00F424B1"/>
    <w:rsid w:val="00F42C7F"/>
    <w:rsid w:val="00F430D3"/>
    <w:rsid w:val="00F43424"/>
    <w:rsid w:val="00F442ED"/>
    <w:rsid w:val="00F448E9"/>
    <w:rsid w:val="00F44CFC"/>
    <w:rsid w:val="00F44F3B"/>
    <w:rsid w:val="00F45133"/>
    <w:rsid w:val="00F4598E"/>
    <w:rsid w:val="00F45992"/>
    <w:rsid w:val="00F4610F"/>
    <w:rsid w:val="00F46B39"/>
    <w:rsid w:val="00F46BBE"/>
    <w:rsid w:val="00F46FBC"/>
    <w:rsid w:val="00F470EE"/>
    <w:rsid w:val="00F477B0"/>
    <w:rsid w:val="00F47CC3"/>
    <w:rsid w:val="00F507A3"/>
    <w:rsid w:val="00F50CB9"/>
    <w:rsid w:val="00F50D01"/>
    <w:rsid w:val="00F516C4"/>
    <w:rsid w:val="00F51743"/>
    <w:rsid w:val="00F518BC"/>
    <w:rsid w:val="00F51E1D"/>
    <w:rsid w:val="00F51EA3"/>
    <w:rsid w:val="00F51EEB"/>
    <w:rsid w:val="00F51FCE"/>
    <w:rsid w:val="00F526D9"/>
    <w:rsid w:val="00F52B8C"/>
    <w:rsid w:val="00F53179"/>
    <w:rsid w:val="00F53468"/>
    <w:rsid w:val="00F53624"/>
    <w:rsid w:val="00F53749"/>
    <w:rsid w:val="00F539A7"/>
    <w:rsid w:val="00F54FE5"/>
    <w:rsid w:val="00F553E7"/>
    <w:rsid w:val="00F555A0"/>
    <w:rsid w:val="00F558BF"/>
    <w:rsid w:val="00F55A46"/>
    <w:rsid w:val="00F55ECE"/>
    <w:rsid w:val="00F56167"/>
    <w:rsid w:val="00F5694E"/>
    <w:rsid w:val="00F573FA"/>
    <w:rsid w:val="00F573FE"/>
    <w:rsid w:val="00F57DF5"/>
    <w:rsid w:val="00F6083B"/>
    <w:rsid w:val="00F609F3"/>
    <w:rsid w:val="00F60B10"/>
    <w:rsid w:val="00F60E63"/>
    <w:rsid w:val="00F617EF"/>
    <w:rsid w:val="00F61E09"/>
    <w:rsid w:val="00F621E2"/>
    <w:rsid w:val="00F6221A"/>
    <w:rsid w:val="00F6231B"/>
    <w:rsid w:val="00F624FB"/>
    <w:rsid w:val="00F62A40"/>
    <w:rsid w:val="00F63ECD"/>
    <w:rsid w:val="00F65168"/>
    <w:rsid w:val="00F6668A"/>
    <w:rsid w:val="00F6694B"/>
    <w:rsid w:val="00F66AB1"/>
    <w:rsid w:val="00F6719E"/>
    <w:rsid w:val="00F67374"/>
    <w:rsid w:val="00F70854"/>
    <w:rsid w:val="00F70900"/>
    <w:rsid w:val="00F70E83"/>
    <w:rsid w:val="00F711AC"/>
    <w:rsid w:val="00F71D9A"/>
    <w:rsid w:val="00F729B4"/>
    <w:rsid w:val="00F72CB5"/>
    <w:rsid w:val="00F7306C"/>
    <w:rsid w:val="00F7310B"/>
    <w:rsid w:val="00F73384"/>
    <w:rsid w:val="00F73A26"/>
    <w:rsid w:val="00F73DD3"/>
    <w:rsid w:val="00F74064"/>
    <w:rsid w:val="00F740C1"/>
    <w:rsid w:val="00F74C1B"/>
    <w:rsid w:val="00F74E6D"/>
    <w:rsid w:val="00F751A0"/>
    <w:rsid w:val="00F754C8"/>
    <w:rsid w:val="00F756F9"/>
    <w:rsid w:val="00F7571D"/>
    <w:rsid w:val="00F76A93"/>
    <w:rsid w:val="00F76BE8"/>
    <w:rsid w:val="00F773C6"/>
    <w:rsid w:val="00F777BB"/>
    <w:rsid w:val="00F779E8"/>
    <w:rsid w:val="00F80C4B"/>
    <w:rsid w:val="00F810BA"/>
    <w:rsid w:val="00F811A2"/>
    <w:rsid w:val="00F81519"/>
    <w:rsid w:val="00F81A27"/>
    <w:rsid w:val="00F81A52"/>
    <w:rsid w:val="00F81B68"/>
    <w:rsid w:val="00F81C78"/>
    <w:rsid w:val="00F81CBF"/>
    <w:rsid w:val="00F826E6"/>
    <w:rsid w:val="00F82928"/>
    <w:rsid w:val="00F83013"/>
    <w:rsid w:val="00F83045"/>
    <w:rsid w:val="00F8305B"/>
    <w:rsid w:val="00F83065"/>
    <w:rsid w:val="00F8385A"/>
    <w:rsid w:val="00F83869"/>
    <w:rsid w:val="00F83D28"/>
    <w:rsid w:val="00F8411C"/>
    <w:rsid w:val="00F847C3"/>
    <w:rsid w:val="00F84A12"/>
    <w:rsid w:val="00F84A7D"/>
    <w:rsid w:val="00F84BD9"/>
    <w:rsid w:val="00F84D2B"/>
    <w:rsid w:val="00F851A0"/>
    <w:rsid w:val="00F85634"/>
    <w:rsid w:val="00F85A46"/>
    <w:rsid w:val="00F85CC9"/>
    <w:rsid w:val="00F86121"/>
    <w:rsid w:val="00F864F6"/>
    <w:rsid w:val="00F86DAF"/>
    <w:rsid w:val="00F86F1A"/>
    <w:rsid w:val="00F87F55"/>
    <w:rsid w:val="00F90003"/>
    <w:rsid w:val="00F906B3"/>
    <w:rsid w:val="00F90A70"/>
    <w:rsid w:val="00F917C8"/>
    <w:rsid w:val="00F91BD8"/>
    <w:rsid w:val="00F91F84"/>
    <w:rsid w:val="00F91FA2"/>
    <w:rsid w:val="00F920AE"/>
    <w:rsid w:val="00F929E9"/>
    <w:rsid w:val="00F92BE7"/>
    <w:rsid w:val="00F93F38"/>
    <w:rsid w:val="00F9400E"/>
    <w:rsid w:val="00F9452B"/>
    <w:rsid w:val="00F94691"/>
    <w:rsid w:val="00F949F3"/>
    <w:rsid w:val="00F94DBD"/>
    <w:rsid w:val="00F94FDB"/>
    <w:rsid w:val="00F950BA"/>
    <w:rsid w:val="00F956AA"/>
    <w:rsid w:val="00F95A0E"/>
    <w:rsid w:val="00F95A8E"/>
    <w:rsid w:val="00F95F1E"/>
    <w:rsid w:val="00F967DA"/>
    <w:rsid w:val="00F969C0"/>
    <w:rsid w:val="00F96A86"/>
    <w:rsid w:val="00F974A9"/>
    <w:rsid w:val="00FA04A4"/>
    <w:rsid w:val="00FA0CEF"/>
    <w:rsid w:val="00FA1F73"/>
    <w:rsid w:val="00FA22BB"/>
    <w:rsid w:val="00FA2590"/>
    <w:rsid w:val="00FA2862"/>
    <w:rsid w:val="00FA2CE7"/>
    <w:rsid w:val="00FA35C3"/>
    <w:rsid w:val="00FA3626"/>
    <w:rsid w:val="00FA3836"/>
    <w:rsid w:val="00FA3C36"/>
    <w:rsid w:val="00FA3EB2"/>
    <w:rsid w:val="00FA3F11"/>
    <w:rsid w:val="00FA3F87"/>
    <w:rsid w:val="00FA4521"/>
    <w:rsid w:val="00FA4967"/>
    <w:rsid w:val="00FA4A91"/>
    <w:rsid w:val="00FA57DA"/>
    <w:rsid w:val="00FA60DA"/>
    <w:rsid w:val="00FA69A0"/>
    <w:rsid w:val="00FA6A05"/>
    <w:rsid w:val="00FA7CCE"/>
    <w:rsid w:val="00FB0105"/>
    <w:rsid w:val="00FB06A4"/>
    <w:rsid w:val="00FB0708"/>
    <w:rsid w:val="00FB096E"/>
    <w:rsid w:val="00FB12C2"/>
    <w:rsid w:val="00FB2152"/>
    <w:rsid w:val="00FB26F5"/>
    <w:rsid w:val="00FB2946"/>
    <w:rsid w:val="00FB2CD2"/>
    <w:rsid w:val="00FB3D05"/>
    <w:rsid w:val="00FB3D29"/>
    <w:rsid w:val="00FB3FBF"/>
    <w:rsid w:val="00FB42CE"/>
    <w:rsid w:val="00FB49AE"/>
    <w:rsid w:val="00FB5661"/>
    <w:rsid w:val="00FB589E"/>
    <w:rsid w:val="00FB66C8"/>
    <w:rsid w:val="00FB696F"/>
    <w:rsid w:val="00FB72A6"/>
    <w:rsid w:val="00FB7785"/>
    <w:rsid w:val="00FB7DB7"/>
    <w:rsid w:val="00FB7DFF"/>
    <w:rsid w:val="00FC001A"/>
    <w:rsid w:val="00FC0038"/>
    <w:rsid w:val="00FC005B"/>
    <w:rsid w:val="00FC0295"/>
    <w:rsid w:val="00FC10D0"/>
    <w:rsid w:val="00FC11EF"/>
    <w:rsid w:val="00FC2032"/>
    <w:rsid w:val="00FC257B"/>
    <w:rsid w:val="00FC27D3"/>
    <w:rsid w:val="00FC2F6A"/>
    <w:rsid w:val="00FC31E4"/>
    <w:rsid w:val="00FC3AE2"/>
    <w:rsid w:val="00FC43D7"/>
    <w:rsid w:val="00FC445B"/>
    <w:rsid w:val="00FC49B0"/>
    <w:rsid w:val="00FC4CCB"/>
    <w:rsid w:val="00FC52D6"/>
    <w:rsid w:val="00FC57B5"/>
    <w:rsid w:val="00FC5892"/>
    <w:rsid w:val="00FC5ADC"/>
    <w:rsid w:val="00FC6A1D"/>
    <w:rsid w:val="00FC72D3"/>
    <w:rsid w:val="00FC7B6B"/>
    <w:rsid w:val="00FC7F08"/>
    <w:rsid w:val="00FD0D89"/>
    <w:rsid w:val="00FD1728"/>
    <w:rsid w:val="00FD18B7"/>
    <w:rsid w:val="00FD21C8"/>
    <w:rsid w:val="00FD24EC"/>
    <w:rsid w:val="00FD2BFC"/>
    <w:rsid w:val="00FD3920"/>
    <w:rsid w:val="00FD54BC"/>
    <w:rsid w:val="00FD5688"/>
    <w:rsid w:val="00FD5975"/>
    <w:rsid w:val="00FD5BA4"/>
    <w:rsid w:val="00FD5D73"/>
    <w:rsid w:val="00FD6244"/>
    <w:rsid w:val="00FD698B"/>
    <w:rsid w:val="00FD6E80"/>
    <w:rsid w:val="00FD753B"/>
    <w:rsid w:val="00FD7609"/>
    <w:rsid w:val="00FD7848"/>
    <w:rsid w:val="00FD7CBA"/>
    <w:rsid w:val="00FE0090"/>
    <w:rsid w:val="00FE03E2"/>
    <w:rsid w:val="00FE0E2E"/>
    <w:rsid w:val="00FE0F42"/>
    <w:rsid w:val="00FE1312"/>
    <w:rsid w:val="00FE1421"/>
    <w:rsid w:val="00FE14B9"/>
    <w:rsid w:val="00FE166E"/>
    <w:rsid w:val="00FE1915"/>
    <w:rsid w:val="00FE1B09"/>
    <w:rsid w:val="00FE1E16"/>
    <w:rsid w:val="00FE281C"/>
    <w:rsid w:val="00FE2E51"/>
    <w:rsid w:val="00FE2E9D"/>
    <w:rsid w:val="00FE3545"/>
    <w:rsid w:val="00FE375C"/>
    <w:rsid w:val="00FE380C"/>
    <w:rsid w:val="00FE4186"/>
    <w:rsid w:val="00FE419D"/>
    <w:rsid w:val="00FE41C8"/>
    <w:rsid w:val="00FE4915"/>
    <w:rsid w:val="00FE4A03"/>
    <w:rsid w:val="00FE4C35"/>
    <w:rsid w:val="00FE4DC6"/>
    <w:rsid w:val="00FE4F38"/>
    <w:rsid w:val="00FE57A7"/>
    <w:rsid w:val="00FE5F00"/>
    <w:rsid w:val="00FE6520"/>
    <w:rsid w:val="00FE70A3"/>
    <w:rsid w:val="00FE73F5"/>
    <w:rsid w:val="00FE7628"/>
    <w:rsid w:val="00FE7688"/>
    <w:rsid w:val="00FE7AA7"/>
    <w:rsid w:val="00FE7B56"/>
    <w:rsid w:val="00FF02DA"/>
    <w:rsid w:val="00FF03F2"/>
    <w:rsid w:val="00FF099C"/>
    <w:rsid w:val="00FF09EA"/>
    <w:rsid w:val="00FF1202"/>
    <w:rsid w:val="00FF163F"/>
    <w:rsid w:val="00FF237C"/>
    <w:rsid w:val="00FF2E56"/>
    <w:rsid w:val="00FF3262"/>
    <w:rsid w:val="00FF3619"/>
    <w:rsid w:val="00FF37D4"/>
    <w:rsid w:val="00FF3B59"/>
    <w:rsid w:val="00FF3F2D"/>
    <w:rsid w:val="00FF40A1"/>
    <w:rsid w:val="00FF40DF"/>
    <w:rsid w:val="00FF4302"/>
    <w:rsid w:val="00FF46E5"/>
    <w:rsid w:val="00FF4CA0"/>
    <w:rsid w:val="00FF5AA7"/>
    <w:rsid w:val="00FF5B31"/>
    <w:rsid w:val="00FF5BCC"/>
    <w:rsid w:val="00FF5C56"/>
    <w:rsid w:val="00FF5FF8"/>
    <w:rsid w:val="00FF63B9"/>
    <w:rsid w:val="00FF73E7"/>
    <w:rsid w:val="00FF743A"/>
    <w:rsid w:val="00FF75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1575B"/>
  <w15:docId w15:val="{B53ADE72-76E4-4BEA-9019-3ADF6804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03F9"/>
    <w:pPr>
      <w:spacing w:after="220"/>
    </w:pPr>
    <w:rPr>
      <w:szCs w:val="24"/>
      <w:lang w:eastAsia="en-US"/>
    </w:rPr>
  </w:style>
  <w:style w:type="paragraph" w:styleId="Heading1">
    <w:name w:val="heading 1"/>
    <w:next w:val="Normal"/>
    <w:link w:val="Heading1Char"/>
    <w:qFormat/>
    <w:rsid w:val="001443F8"/>
    <w:pPr>
      <w:numPr>
        <w:numId w:val="6"/>
      </w:numPr>
      <w:outlineLvl w:val="0"/>
    </w:pPr>
    <w:rPr>
      <w:rFonts w:ascii="Arial Bold" w:hAnsi="Arial Bold" w:cs="Tahoma"/>
      <w:b/>
      <w:caps/>
      <w:sz w:val="22"/>
      <w:szCs w:val="22"/>
      <w:lang w:eastAsia="en-US"/>
    </w:rPr>
  </w:style>
  <w:style w:type="paragraph" w:styleId="Heading2">
    <w:name w:val="heading 2"/>
    <w:next w:val="Normal"/>
    <w:qFormat/>
    <w:rsid w:val="001443F8"/>
    <w:pPr>
      <w:numPr>
        <w:ilvl w:val="1"/>
        <w:numId w:val="6"/>
      </w:numPr>
      <w:outlineLvl w:val="1"/>
    </w:pPr>
    <w:rPr>
      <w:rFonts w:ascii="Arial" w:hAnsi="Arial"/>
      <w:b/>
      <w:bCs/>
      <w:iCs/>
      <w:sz w:val="22"/>
      <w:szCs w:val="28"/>
      <w:lang w:eastAsia="en-US"/>
    </w:rPr>
  </w:style>
  <w:style w:type="paragraph" w:styleId="Heading3">
    <w:name w:val="heading 3"/>
    <w:basedOn w:val="Normal"/>
    <w:qFormat/>
    <w:rsid w:val="001443F8"/>
    <w:pPr>
      <w:numPr>
        <w:ilvl w:val="2"/>
        <w:numId w:val="6"/>
      </w:numPr>
      <w:outlineLvl w:val="2"/>
    </w:pPr>
  </w:style>
  <w:style w:type="paragraph" w:styleId="Heading4">
    <w:name w:val="heading 4"/>
    <w:basedOn w:val="Normal"/>
    <w:qFormat/>
    <w:rsid w:val="001443F8"/>
    <w:pPr>
      <w:numPr>
        <w:ilvl w:val="3"/>
        <w:numId w:val="6"/>
      </w:numPr>
      <w:outlineLvl w:val="3"/>
    </w:pPr>
  </w:style>
  <w:style w:type="paragraph" w:styleId="Heading5">
    <w:name w:val="heading 5"/>
    <w:basedOn w:val="Normal"/>
    <w:qFormat/>
    <w:rsid w:val="001443F8"/>
    <w:pPr>
      <w:numPr>
        <w:ilvl w:val="4"/>
        <w:numId w:val="6"/>
      </w:numPr>
      <w:outlineLvl w:val="4"/>
    </w:pPr>
    <w:rPr>
      <w:bCs/>
      <w:iCs/>
      <w:szCs w:val="26"/>
    </w:rPr>
  </w:style>
  <w:style w:type="paragraph" w:styleId="Heading6">
    <w:name w:val="heading 6"/>
    <w:basedOn w:val="Normal"/>
    <w:qFormat/>
    <w:rsid w:val="001443F8"/>
    <w:pPr>
      <w:numPr>
        <w:ilvl w:val="5"/>
        <w:numId w:val="6"/>
      </w:numPr>
      <w:outlineLvl w:val="5"/>
    </w:pPr>
  </w:style>
  <w:style w:type="paragraph" w:styleId="Heading7">
    <w:name w:val="heading 7"/>
    <w:basedOn w:val="Normal"/>
    <w:qFormat/>
    <w:rsid w:val="001443F8"/>
    <w:pPr>
      <w:numPr>
        <w:ilvl w:val="6"/>
        <w:numId w:val="6"/>
      </w:numPr>
      <w:outlineLvl w:val="6"/>
    </w:pPr>
  </w:style>
  <w:style w:type="paragraph" w:styleId="Heading8">
    <w:name w:val="heading 8"/>
    <w:basedOn w:val="Normal"/>
    <w:qFormat/>
    <w:rsid w:val="001443F8"/>
    <w:pPr>
      <w:numPr>
        <w:ilvl w:val="7"/>
        <w:numId w:val="6"/>
      </w:numPr>
      <w:outlineLvl w:val="7"/>
    </w:pPr>
  </w:style>
  <w:style w:type="paragraph" w:styleId="Heading9">
    <w:name w:val="heading 9"/>
    <w:basedOn w:val="Normal"/>
    <w:next w:val="Normal"/>
    <w:qFormat/>
    <w:rsid w:val="001443F8"/>
    <w:pPr>
      <w:numPr>
        <w:ilvl w:val="8"/>
        <w:numId w:val="6"/>
      </w:numPr>
      <w:ind w:left="0" w:firstLine="0"/>
      <w:outlineLvl w:val="8"/>
    </w:pPr>
    <w:rPr>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1443F8"/>
    <w:pPr>
      <w:tabs>
        <w:tab w:val="left" w:pos="964"/>
        <w:tab w:val="right" w:leader="dot" w:pos="9356"/>
      </w:tabs>
      <w:spacing w:before="120" w:after="120"/>
      <w:ind w:left="964" w:right="1134" w:hanging="964"/>
    </w:pPr>
    <w:rPr>
      <w:rFonts w:ascii="Arial Bold" w:hAnsi="Arial Bold"/>
      <w:b/>
      <w:caps/>
      <w:szCs w:val="22"/>
    </w:rPr>
  </w:style>
  <w:style w:type="paragraph" w:styleId="TOC2">
    <w:name w:val="toc 2"/>
    <w:basedOn w:val="DefenceNormal"/>
    <w:next w:val="Normal"/>
    <w:uiPriority w:val="39"/>
    <w:rsid w:val="001443F8"/>
    <w:pPr>
      <w:tabs>
        <w:tab w:val="right" w:leader="dot" w:pos="9356"/>
      </w:tabs>
      <w:spacing w:after="0"/>
      <w:ind w:left="964" w:right="1134" w:hanging="964"/>
    </w:pPr>
  </w:style>
  <w:style w:type="paragraph" w:customStyle="1" w:styleId="DefenceNormal">
    <w:name w:val="DefenceNormal"/>
    <w:aliases w:val="Normal + 10 pt"/>
    <w:link w:val="DefenceNormalChar"/>
    <w:rsid w:val="001443F8"/>
    <w:pPr>
      <w:spacing w:after="200"/>
    </w:pPr>
    <w:rPr>
      <w:lang w:eastAsia="en-US"/>
    </w:rPr>
  </w:style>
  <w:style w:type="character" w:customStyle="1" w:styleId="DocsOpenFilename">
    <w:name w:val="DocsOpen Filename"/>
    <w:rsid w:val="00DC2667"/>
    <w:rPr>
      <w:rFonts w:ascii="Times New Roman" w:hAnsi="Times New Roman"/>
      <w:sz w:val="16"/>
    </w:rPr>
  </w:style>
  <w:style w:type="paragraph" w:styleId="Footer">
    <w:name w:val="footer"/>
    <w:basedOn w:val="Normal"/>
    <w:rsid w:val="001443F8"/>
    <w:pPr>
      <w:widowControl w:val="0"/>
      <w:tabs>
        <w:tab w:val="center" w:pos="4678"/>
        <w:tab w:val="right" w:pos="9356"/>
      </w:tabs>
    </w:pPr>
    <w:rPr>
      <w:snapToGrid w:val="0"/>
      <w:sz w:val="18"/>
      <w:szCs w:val="20"/>
    </w:rPr>
  </w:style>
  <w:style w:type="paragraph" w:styleId="Header">
    <w:name w:val="header"/>
    <w:basedOn w:val="Normal"/>
    <w:rsid w:val="001443F8"/>
    <w:pPr>
      <w:tabs>
        <w:tab w:val="center" w:pos="4678"/>
        <w:tab w:val="right" w:pos="9356"/>
      </w:tabs>
    </w:pPr>
    <w:rPr>
      <w:snapToGrid w:val="0"/>
      <w:szCs w:val="20"/>
    </w:rPr>
  </w:style>
  <w:style w:type="character" w:styleId="Hyperlink">
    <w:name w:val="Hyperlink"/>
    <w:uiPriority w:val="99"/>
    <w:rsid w:val="001443F8"/>
    <w:rPr>
      <w:color w:val="0000FF"/>
      <w:u w:val="none"/>
    </w:rPr>
  </w:style>
  <w:style w:type="paragraph" w:customStyle="1" w:styleId="IndentParaLevel1">
    <w:name w:val="IndentParaLevel1"/>
    <w:basedOn w:val="Normal"/>
    <w:rsid w:val="009B7B4D"/>
    <w:pPr>
      <w:ind w:left="964"/>
    </w:pPr>
  </w:style>
  <w:style w:type="paragraph" w:customStyle="1" w:styleId="IndentParaLevel2">
    <w:name w:val="IndentParaLevel2"/>
    <w:basedOn w:val="Normal"/>
    <w:rsid w:val="009B7B4D"/>
    <w:pPr>
      <w:ind w:left="1928"/>
    </w:pPr>
  </w:style>
  <w:style w:type="paragraph" w:customStyle="1" w:styleId="IndentParaLevel3">
    <w:name w:val="IndentParaLevel3"/>
    <w:basedOn w:val="Normal"/>
    <w:rsid w:val="009B7B4D"/>
    <w:pPr>
      <w:ind w:left="2892"/>
    </w:pPr>
  </w:style>
  <w:style w:type="paragraph" w:customStyle="1" w:styleId="IndentParaLevel4">
    <w:name w:val="IndentParaLevel4"/>
    <w:basedOn w:val="Normal"/>
    <w:rsid w:val="009B7B4D"/>
    <w:pPr>
      <w:ind w:left="3856"/>
    </w:pPr>
  </w:style>
  <w:style w:type="paragraph" w:customStyle="1" w:styleId="IndentParaLevel5">
    <w:name w:val="IndentParaLevel5"/>
    <w:basedOn w:val="Normal"/>
    <w:rsid w:val="009B7B4D"/>
    <w:pPr>
      <w:ind w:left="4820"/>
    </w:pPr>
  </w:style>
  <w:style w:type="paragraph" w:customStyle="1" w:styleId="IndentParaLevel6">
    <w:name w:val="IndentParaLevel6"/>
    <w:basedOn w:val="Normal"/>
    <w:rsid w:val="009B7B4D"/>
    <w:pPr>
      <w:ind w:left="5783"/>
    </w:pPr>
  </w:style>
  <w:style w:type="paragraph" w:styleId="ListBullet">
    <w:name w:val="List Bullet"/>
    <w:basedOn w:val="DefenceNormal"/>
    <w:rsid w:val="001443F8"/>
    <w:pPr>
      <w:numPr>
        <w:numId w:val="13"/>
      </w:numPr>
      <w:spacing w:after="220"/>
    </w:pPr>
  </w:style>
  <w:style w:type="paragraph" w:styleId="ListBullet2">
    <w:name w:val="List Bullet 2"/>
    <w:basedOn w:val="DefenceNormal"/>
    <w:rsid w:val="001443F8"/>
    <w:pPr>
      <w:numPr>
        <w:ilvl w:val="1"/>
        <w:numId w:val="13"/>
      </w:numPr>
    </w:pPr>
  </w:style>
  <w:style w:type="paragraph" w:styleId="ListBullet3">
    <w:name w:val="List Bullet 3"/>
    <w:basedOn w:val="Normal"/>
    <w:rsid w:val="001443F8"/>
    <w:pPr>
      <w:numPr>
        <w:ilvl w:val="2"/>
        <w:numId w:val="13"/>
      </w:numPr>
    </w:pPr>
  </w:style>
  <w:style w:type="paragraph" w:styleId="ListBullet4">
    <w:name w:val="List Bullet 4"/>
    <w:basedOn w:val="Normal"/>
    <w:rsid w:val="001443F8"/>
    <w:pPr>
      <w:numPr>
        <w:ilvl w:val="3"/>
        <w:numId w:val="13"/>
      </w:numPr>
    </w:pPr>
  </w:style>
  <w:style w:type="paragraph" w:styleId="ListBullet5">
    <w:name w:val="List Bullet 5"/>
    <w:basedOn w:val="Normal"/>
    <w:rsid w:val="001443F8"/>
    <w:pPr>
      <w:numPr>
        <w:ilvl w:val="4"/>
        <w:numId w:val="13"/>
      </w:numPr>
    </w:pPr>
  </w:style>
  <w:style w:type="paragraph" w:customStyle="1" w:styleId="Recital">
    <w:name w:val="Recital"/>
    <w:basedOn w:val="Normal"/>
    <w:rsid w:val="009B7B4D"/>
    <w:pPr>
      <w:numPr>
        <w:ilvl w:val="1"/>
        <w:numId w:val="1"/>
      </w:numPr>
      <w:tabs>
        <w:tab w:val="clear" w:pos="2044"/>
      </w:tabs>
      <w:ind w:left="964"/>
    </w:pPr>
  </w:style>
  <w:style w:type="paragraph" w:customStyle="1" w:styleId="Schedule1">
    <w:name w:val="Schedule_1"/>
    <w:basedOn w:val="Normal"/>
    <w:next w:val="Normal"/>
    <w:rsid w:val="009B7B4D"/>
    <w:pPr>
      <w:keepNext/>
      <w:numPr>
        <w:numId w:val="2"/>
      </w:numPr>
    </w:pPr>
    <w:rPr>
      <w:b/>
    </w:rPr>
  </w:style>
  <w:style w:type="paragraph" w:customStyle="1" w:styleId="Schedule2">
    <w:name w:val="Schedule_2"/>
    <w:basedOn w:val="Normal"/>
    <w:next w:val="Normal"/>
    <w:rsid w:val="009B7B4D"/>
    <w:pPr>
      <w:keepNext/>
      <w:numPr>
        <w:ilvl w:val="1"/>
        <w:numId w:val="2"/>
      </w:numPr>
    </w:pPr>
  </w:style>
  <w:style w:type="paragraph" w:customStyle="1" w:styleId="Schedule3">
    <w:name w:val="Schedule_3"/>
    <w:basedOn w:val="Normal"/>
    <w:rsid w:val="009B7B4D"/>
    <w:pPr>
      <w:numPr>
        <w:ilvl w:val="2"/>
        <w:numId w:val="2"/>
      </w:numPr>
    </w:pPr>
  </w:style>
  <w:style w:type="paragraph" w:customStyle="1" w:styleId="Schedule4">
    <w:name w:val="Schedule_4"/>
    <w:basedOn w:val="Normal"/>
    <w:rsid w:val="009B7B4D"/>
    <w:pPr>
      <w:numPr>
        <w:ilvl w:val="3"/>
        <w:numId w:val="2"/>
      </w:numPr>
    </w:pPr>
  </w:style>
  <w:style w:type="paragraph" w:customStyle="1" w:styleId="Schedule5">
    <w:name w:val="Schedule_5"/>
    <w:basedOn w:val="Normal"/>
    <w:rsid w:val="009B7B4D"/>
    <w:pPr>
      <w:numPr>
        <w:ilvl w:val="4"/>
        <w:numId w:val="2"/>
      </w:numPr>
    </w:pPr>
  </w:style>
  <w:style w:type="paragraph" w:customStyle="1" w:styleId="Schedule6">
    <w:name w:val="Schedule_6"/>
    <w:basedOn w:val="Normal"/>
    <w:rsid w:val="009B7B4D"/>
    <w:pPr>
      <w:numPr>
        <w:ilvl w:val="5"/>
        <w:numId w:val="2"/>
      </w:numPr>
    </w:pPr>
  </w:style>
  <w:style w:type="paragraph" w:customStyle="1" w:styleId="Schedule7">
    <w:name w:val="Schedule_7"/>
    <w:basedOn w:val="Normal"/>
    <w:rsid w:val="009B7B4D"/>
    <w:pPr>
      <w:numPr>
        <w:ilvl w:val="6"/>
        <w:numId w:val="2"/>
      </w:numPr>
    </w:pPr>
  </w:style>
  <w:style w:type="paragraph" w:customStyle="1" w:styleId="Schedule8">
    <w:name w:val="Schedule_8"/>
    <w:basedOn w:val="Normal"/>
    <w:rsid w:val="009B7B4D"/>
    <w:pPr>
      <w:numPr>
        <w:ilvl w:val="7"/>
        <w:numId w:val="2"/>
      </w:numPr>
    </w:pPr>
  </w:style>
  <w:style w:type="paragraph" w:styleId="Subtitle">
    <w:name w:val="Subtitle"/>
    <w:basedOn w:val="Normal"/>
    <w:qFormat/>
    <w:rsid w:val="001443F8"/>
    <w:pPr>
      <w:keepNext/>
    </w:pPr>
    <w:rPr>
      <w:rFonts w:ascii="Arial" w:hAnsi="Arial" w:cs="Arial"/>
      <w:b/>
      <w:sz w:val="24"/>
    </w:rPr>
  </w:style>
  <w:style w:type="paragraph" w:customStyle="1" w:styleId="TableText">
    <w:name w:val="TableText"/>
    <w:basedOn w:val="Normal"/>
    <w:link w:val="TableTextChar"/>
    <w:uiPriority w:val="99"/>
    <w:rsid w:val="00295673"/>
    <w:pPr>
      <w:spacing w:after="0"/>
    </w:pPr>
    <w:rPr>
      <w:szCs w:val="20"/>
    </w:rPr>
  </w:style>
  <w:style w:type="paragraph" w:styleId="Title">
    <w:name w:val="Title"/>
    <w:basedOn w:val="Normal"/>
    <w:qFormat/>
    <w:rsid w:val="001443F8"/>
    <w:pPr>
      <w:keepNext/>
    </w:pPr>
    <w:rPr>
      <w:rFonts w:ascii="Arial" w:hAnsi="Arial" w:cs="Arial"/>
      <w:b/>
      <w:bCs/>
      <w:sz w:val="28"/>
      <w:szCs w:val="32"/>
    </w:rPr>
  </w:style>
  <w:style w:type="paragraph" w:customStyle="1" w:styleId="TOCHeader">
    <w:name w:val="TOCHeader"/>
    <w:basedOn w:val="Normal"/>
    <w:rsid w:val="001443F8"/>
    <w:pPr>
      <w:keepNext/>
    </w:pPr>
    <w:rPr>
      <w:rFonts w:ascii="Arial" w:hAnsi="Arial"/>
      <w:b/>
      <w:sz w:val="24"/>
    </w:rPr>
  </w:style>
  <w:style w:type="paragraph" w:styleId="EndnoteText">
    <w:name w:val="endnote text"/>
    <w:basedOn w:val="Normal"/>
    <w:rsid w:val="001443F8"/>
    <w:rPr>
      <w:szCs w:val="20"/>
    </w:rPr>
  </w:style>
  <w:style w:type="character" w:styleId="EndnoteReference">
    <w:name w:val="endnote reference"/>
    <w:rsid w:val="001443F8"/>
    <w:rPr>
      <w:vertAlign w:val="superscript"/>
    </w:rPr>
  </w:style>
  <w:style w:type="paragraph" w:styleId="FootnoteText">
    <w:name w:val="footnote text"/>
    <w:basedOn w:val="Normal"/>
    <w:rsid w:val="001443F8"/>
    <w:rPr>
      <w:szCs w:val="20"/>
    </w:rPr>
  </w:style>
  <w:style w:type="character" w:styleId="FootnoteReference">
    <w:name w:val="footnote reference"/>
    <w:rsid w:val="001443F8"/>
    <w:rPr>
      <w:vertAlign w:val="superscript"/>
    </w:rPr>
  </w:style>
  <w:style w:type="character" w:styleId="PageNumber">
    <w:name w:val="page number"/>
    <w:basedOn w:val="DefaultParagraphFont"/>
    <w:semiHidden/>
    <w:rsid w:val="001443F8"/>
  </w:style>
  <w:style w:type="paragraph" w:customStyle="1" w:styleId="DefenceBoldNormal">
    <w:name w:val="DefenceBoldNormal"/>
    <w:basedOn w:val="DefenceNormal"/>
    <w:rsid w:val="001443F8"/>
    <w:pPr>
      <w:keepNext/>
    </w:pPr>
    <w:rPr>
      <w:b/>
    </w:rPr>
  </w:style>
  <w:style w:type="character" w:styleId="FollowedHyperlink">
    <w:name w:val="FollowedHyperlink"/>
    <w:rsid w:val="0063115E"/>
    <w:rPr>
      <w:color w:val="800080"/>
      <w:u w:val="single"/>
    </w:rPr>
  </w:style>
  <w:style w:type="paragraph" w:customStyle="1" w:styleId="IndentParaLevel8">
    <w:name w:val="IndentParaLevel8"/>
    <w:basedOn w:val="Normal"/>
    <w:rsid w:val="009B7B4D"/>
    <w:pPr>
      <w:tabs>
        <w:tab w:val="left" w:pos="963"/>
      </w:tabs>
      <w:autoSpaceDE w:val="0"/>
      <w:autoSpaceDN w:val="0"/>
      <w:adjustRightInd w:val="0"/>
      <w:spacing w:after="0"/>
      <w:ind w:left="963" w:hanging="963"/>
    </w:pPr>
    <w:rPr>
      <w:sz w:val="24"/>
      <w:lang w:val="en-US"/>
    </w:rPr>
  </w:style>
  <w:style w:type="character" w:styleId="CommentReference">
    <w:name w:val="annotation reference"/>
    <w:semiHidden/>
    <w:rsid w:val="0063115E"/>
    <w:rPr>
      <w:sz w:val="16"/>
    </w:rPr>
  </w:style>
  <w:style w:type="paragraph" w:styleId="CommentText">
    <w:name w:val="annotation text"/>
    <w:basedOn w:val="Normal"/>
    <w:link w:val="CommentTextChar"/>
    <w:semiHidden/>
    <w:rsid w:val="0063115E"/>
    <w:rPr>
      <w:sz w:val="22"/>
      <w:szCs w:val="20"/>
    </w:rPr>
  </w:style>
  <w:style w:type="paragraph" w:styleId="TOC3">
    <w:name w:val="toc 3"/>
    <w:basedOn w:val="Normal"/>
    <w:next w:val="Normal"/>
    <w:autoRedefine/>
    <w:uiPriority w:val="39"/>
    <w:rsid w:val="001443F8"/>
    <w:pPr>
      <w:ind w:left="440"/>
    </w:pPr>
  </w:style>
  <w:style w:type="paragraph" w:styleId="TOC4">
    <w:name w:val="toc 4"/>
    <w:basedOn w:val="Normal"/>
    <w:next w:val="Normal"/>
    <w:autoRedefine/>
    <w:semiHidden/>
    <w:rsid w:val="001443F8"/>
    <w:pPr>
      <w:ind w:left="660"/>
    </w:pPr>
  </w:style>
  <w:style w:type="paragraph" w:styleId="TOC5">
    <w:name w:val="toc 5"/>
    <w:basedOn w:val="Normal"/>
    <w:next w:val="Normal"/>
    <w:autoRedefine/>
    <w:semiHidden/>
    <w:rsid w:val="001443F8"/>
    <w:pPr>
      <w:ind w:left="880"/>
    </w:pPr>
  </w:style>
  <w:style w:type="paragraph" w:styleId="TOC6">
    <w:name w:val="toc 6"/>
    <w:basedOn w:val="Normal"/>
    <w:next w:val="Normal"/>
    <w:autoRedefine/>
    <w:semiHidden/>
    <w:rsid w:val="001443F8"/>
    <w:pPr>
      <w:ind w:left="1100"/>
    </w:pPr>
  </w:style>
  <w:style w:type="paragraph" w:styleId="TOC7">
    <w:name w:val="toc 7"/>
    <w:basedOn w:val="Normal"/>
    <w:next w:val="Normal"/>
    <w:autoRedefine/>
    <w:semiHidden/>
    <w:rsid w:val="001443F8"/>
    <w:pPr>
      <w:ind w:left="1320"/>
    </w:pPr>
  </w:style>
  <w:style w:type="paragraph" w:styleId="TOC8">
    <w:name w:val="toc 8"/>
    <w:basedOn w:val="Normal"/>
    <w:next w:val="Normal"/>
    <w:autoRedefine/>
    <w:semiHidden/>
    <w:rsid w:val="001443F8"/>
    <w:pPr>
      <w:ind w:left="1540"/>
    </w:pPr>
  </w:style>
  <w:style w:type="paragraph" w:styleId="TOC9">
    <w:name w:val="toc 9"/>
    <w:basedOn w:val="Normal"/>
    <w:next w:val="Normal"/>
    <w:semiHidden/>
    <w:rsid w:val="001443F8"/>
    <w:pPr>
      <w:ind w:left="1758"/>
    </w:pPr>
  </w:style>
  <w:style w:type="paragraph" w:customStyle="1" w:styleId="SubtitleTNR">
    <w:name w:val="Subtitle_TNR"/>
    <w:basedOn w:val="Normal"/>
    <w:rsid w:val="00DC2667"/>
    <w:pPr>
      <w:keepNext/>
    </w:pPr>
    <w:rPr>
      <w:b/>
      <w:sz w:val="24"/>
    </w:rPr>
  </w:style>
  <w:style w:type="paragraph" w:customStyle="1" w:styleId="TitleTNR">
    <w:name w:val="Title_TNR"/>
    <w:basedOn w:val="Normal"/>
    <w:rsid w:val="00DC2667"/>
    <w:pPr>
      <w:keepNext/>
    </w:pPr>
    <w:rPr>
      <w:rFonts w:cs="Arial"/>
      <w:b/>
      <w:bCs/>
      <w:sz w:val="28"/>
      <w:szCs w:val="32"/>
    </w:rPr>
  </w:style>
  <w:style w:type="paragraph" w:customStyle="1" w:styleId="DefenceDefinition0">
    <w:name w:val="DefenceDefinition"/>
    <w:rsid w:val="001443F8"/>
    <w:pPr>
      <w:numPr>
        <w:numId w:val="14"/>
      </w:numPr>
      <w:spacing w:after="220"/>
      <w:outlineLvl w:val="0"/>
    </w:pPr>
    <w:rPr>
      <w:szCs w:val="22"/>
      <w:lang w:eastAsia="en-US"/>
    </w:rPr>
  </w:style>
  <w:style w:type="paragraph" w:customStyle="1" w:styleId="DefenceIndent2">
    <w:name w:val="DefenceIndent2"/>
    <w:basedOn w:val="DefenceNormal"/>
    <w:rsid w:val="001443F8"/>
    <w:pPr>
      <w:ind w:left="1928"/>
    </w:pPr>
  </w:style>
  <w:style w:type="paragraph" w:customStyle="1" w:styleId="ListNumber6">
    <w:name w:val="List Number 6"/>
    <w:basedOn w:val="Normal"/>
    <w:semiHidden/>
    <w:rsid w:val="0063115E"/>
    <w:pPr>
      <w:tabs>
        <w:tab w:val="num" w:pos="5783"/>
      </w:tabs>
      <w:ind w:left="5783" w:hanging="963"/>
    </w:pPr>
    <w:rPr>
      <w:sz w:val="22"/>
    </w:rPr>
  </w:style>
  <w:style w:type="paragraph" w:styleId="DocumentMap">
    <w:name w:val="Document Map"/>
    <w:basedOn w:val="Normal"/>
    <w:semiHidden/>
    <w:rsid w:val="0063115E"/>
    <w:pPr>
      <w:shd w:val="clear" w:color="auto" w:fill="000080"/>
    </w:pPr>
    <w:rPr>
      <w:rFonts w:ascii="Tahoma" w:hAnsi="Tahoma" w:cs="Tahoma"/>
    </w:rPr>
  </w:style>
  <w:style w:type="paragraph" w:styleId="TableofFigures">
    <w:name w:val="table of figures"/>
    <w:basedOn w:val="Normal"/>
    <w:next w:val="Normal"/>
    <w:semiHidden/>
    <w:rsid w:val="0063115E"/>
    <w:pPr>
      <w:ind w:left="400" w:hanging="400"/>
    </w:pPr>
  </w:style>
  <w:style w:type="paragraph" w:customStyle="1" w:styleId="DefenceSubTitle">
    <w:name w:val="DefenceSubTitle"/>
    <w:basedOn w:val="Normal"/>
    <w:rsid w:val="001443F8"/>
    <w:rPr>
      <w:rFonts w:ascii="Arial" w:hAnsi="Arial"/>
      <w:b/>
      <w:szCs w:val="20"/>
    </w:rPr>
  </w:style>
  <w:style w:type="paragraph" w:customStyle="1" w:styleId="DefenceDefinitionNum">
    <w:name w:val="DefenceDefinitionNum"/>
    <w:rsid w:val="001443F8"/>
    <w:pPr>
      <w:numPr>
        <w:ilvl w:val="1"/>
        <w:numId w:val="14"/>
      </w:numPr>
      <w:spacing w:after="200"/>
      <w:outlineLvl w:val="1"/>
    </w:pPr>
    <w:rPr>
      <w:color w:val="000000"/>
      <w:szCs w:val="24"/>
      <w:lang w:eastAsia="en-US"/>
    </w:rPr>
  </w:style>
  <w:style w:type="paragraph" w:customStyle="1" w:styleId="DefenceDefinitionNum2">
    <w:name w:val="DefenceDefinitionNum2"/>
    <w:rsid w:val="001443F8"/>
    <w:pPr>
      <w:numPr>
        <w:ilvl w:val="2"/>
        <w:numId w:val="14"/>
      </w:numPr>
      <w:spacing w:after="200"/>
      <w:outlineLvl w:val="2"/>
    </w:pPr>
    <w:rPr>
      <w:bCs/>
      <w:szCs w:val="28"/>
      <w:lang w:eastAsia="en-US"/>
    </w:rPr>
  </w:style>
  <w:style w:type="paragraph" w:styleId="BodyTextIndent">
    <w:name w:val="Body Text Indent"/>
    <w:basedOn w:val="Normal"/>
    <w:link w:val="BodyTextIndentChar"/>
    <w:semiHidden/>
    <w:rsid w:val="0063115E"/>
    <w:pPr>
      <w:spacing w:after="120"/>
      <w:ind w:left="283"/>
    </w:pPr>
    <w:rPr>
      <w:sz w:val="24"/>
      <w:szCs w:val="20"/>
    </w:rPr>
  </w:style>
  <w:style w:type="paragraph" w:customStyle="1" w:styleId="DefenceHeading1">
    <w:name w:val="DefenceHeading 1"/>
    <w:next w:val="DefenceHeading2"/>
    <w:qFormat/>
    <w:rsid w:val="001443F8"/>
    <w:pPr>
      <w:keepNext/>
      <w:numPr>
        <w:numId w:val="15"/>
      </w:numPr>
      <w:spacing w:after="220"/>
      <w:outlineLvl w:val="0"/>
    </w:pPr>
    <w:rPr>
      <w:rFonts w:ascii="Arial Bold" w:hAnsi="Arial Bold" w:cs="Tahoma"/>
      <w:b/>
      <w:caps/>
      <w:sz w:val="22"/>
      <w:szCs w:val="22"/>
      <w:lang w:eastAsia="en-US"/>
    </w:rPr>
  </w:style>
  <w:style w:type="paragraph" w:customStyle="1" w:styleId="DefenceHeading2">
    <w:name w:val="DefenceHeading 2"/>
    <w:next w:val="DefenceNormal"/>
    <w:uiPriority w:val="99"/>
    <w:qFormat/>
    <w:rsid w:val="001443F8"/>
    <w:pPr>
      <w:keepNext/>
      <w:numPr>
        <w:ilvl w:val="1"/>
        <w:numId w:val="15"/>
      </w:numPr>
      <w:spacing w:after="200"/>
      <w:outlineLvl w:val="1"/>
    </w:pPr>
    <w:rPr>
      <w:rFonts w:ascii="Arial" w:hAnsi="Arial"/>
      <w:b/>
      <w:bCs/>
      <w:iCs/>
      <w:sz w:val="22"/>
      <w:szCs w:val="28"/>
      <w:lang w:eastAsia="en-US"/>
    </w:rPr>
  </w:style>
  <w:style w:type="paragraph" w:customStyle="1" w:styleId="DefenceHeading3">
    <w:name w:val="DefenceHeading 3"/>
    <w:basedOn w:val="DefenceNormal"/>
    <w:link w:val="DefenceHeading3Char"/>
    <w:qFormat/>
    <w:rsid w:val="001443F8"/>
    <w:pPr>
      <w:numPr>
        <w:ilvl w:val="2"/>
        <w:numId w:val="15"/>
      </w:numPr>
      <w:outlineLvl w:val="2"/>
    </w:pPr>
    <w:rPr>
      <w:rFonts w:cs="Arial"/>
      <w:bCs/>
      <w:szCs w:val="26"/>
    </w:rPr>
  </w:style>
  <w:style w:type="paragraph" w:customStyle="1" w:styleId="DefenceHeading4">
    <w:name w:val="DefenceHeading 4"/>
    <w:basedOn w:val="DefenceNormal"/>
    <w:link w:val="DefenceHeading4Char"/>
    <w:uiPriority w:val="99"/>
    <w:qFormat/>
    <w:rsid w:val="001443F8"/>
    <w:pPr>
      <w:numPr>
        <w:ilvl w:val="3"/>
        <w:numId w:val="15"/>
      </w:numPr>
      <w:outlineLvl w:val="3"/>
    </w:pPr>
  </w:style>
  <w:style w:type="paragraph" w:customStyle="1" w:styleId="DefenceHeading5">
    <w:name w:val="DefenceHeading 5"/>
    <w:basedOn w:val="DefenceNormal"/>
    <w:link w:val="DefenceHeading5Char"/>
    <w:uiPriority w:val="99"/>
    <w:qFormat/>
    <w:rsid w:val="001443F8"/>
    <w:pPr>
      <w:numPr>
        <w:ilvl w:val="4"/>
        <w:numId w:val="15"/>
      </w:numPr>
      <w:outlineLvl w:val="4"/>
    </w:pPr>
    <w:rPr>
      <w:bCs/>
      <w:iCs/>
      <w:szCs w:val="26"/>
    </w:rPr>
  </w:style>
  <w:style w:type="paragraph" w:customStyle="1" w:styleId="DefenceHeading6">
    <w:name w:val="DefenceHeading 6"/>
    <w:basedOn w:val="DefenceNormal"/>
    <w:uiPriority w:val="99"/>
    <w:rsid w:val="001443F8"/>
    <w:pPr>
      <w:numPr>
        <w:ilvl w:val="5"/>
        <w:numId w:val="15"/>
      </w:numPr>
      <w:outlineLvl w:val="5"/>
    </w:pPr>
  </w:style>
  <w:style w:type="paragraph" w:customStyle="1" w:styleId="DefenceHeading7">
    <w:name w:val="DefenceHeading 7"/>
    <w:basedOn w:val="DefenceNormal"/>
    <w:uiPriority w:val="99"/>
    <w:rsid w:val="001443F8"/>
    <w:pPr>
      <w:numPr>
        <w:ilvl w:val="6"/>
        <w:numId w:val="15"/>
      </w:numPr>
      <w:outlineLvl w:val="6"/>
    </w:pPr>
  </w:style>
  <w:style w:type="paragraph" w:customStyle="1" w:styleId="DefenceHeading8">
    <w:name w:val="DefenceHeading 8"/>
    <w:basedOn w:val="DefenceNormal"/>
    <w:uiPriority w:val="99"/>
    <w:rsid w:val="001443F8"/>
    <w:pPr>
      <w:numPr>
        <w:ilvl w:val="7"/>
        <w:numId w:val="15"/>
      </w:numPr>
      <w:outlineLvl w:val="7"/>
    </w:pPr>
  </w:style>
  <w:style w:type="paragraph" w:customStyle="1" w:styleId="DefenceTitle">
    <w:name w:val="DefenceTitle"/>
    <w:rsid w:val="001443F8"/>
    <w:pPr>
      <w:spacing w:after="240"/>
      <w:jc w:val="center"/>
    </w:pPr>
    <w:rPr>
      <w:rFonts w:ascii="Arial Bold" w:hAnsi="Arial Bold" w:cs="Arial"/>
      <w:b/>
      <w:bCs/>
      <w:caps/>
      <w:sz w:val="32"/>
      <w:szCs w:val="32"/>
      <w:lang w:eastAsia="en-US"/>
    </w:rPr>
  </w:style>
  <w:style w:type="paragraph" w:customStyle="1" w:styleId="DefenceHeading9">
    <w:name w:val="DefenceHeading 9"/>
    <w:next w:val="DefenceNormal"/>
    <w:uiPriority w:val="99"/>
    <w:rsid w:val="001443F8"/>
    <w:pPr>
      <w:numPr>
        <w:ilvl w:val="8"/>
        <w:numId w:val="15"/>
      </w:numPr>
      <w:spacing w:after="240"/>
      <w:jc w:val="center"/>
    </w:pPr>
    <w:rPr>
      <w:rFonts w:ascii="Arial Bold" w:hAnsi="Arial Bold"/>
      <w:b/>
      <w:caps/>
      <w:sz w:val="28"/>
      <w:szCs w:val="28"/>
      <w:lang w:eastAsia="en-US"/>
    </w:rPr>
  </w:style>
  <w:style w:type="paragraph" w:customStyle="1" w:styleId="DefenceIndent">
    <w:name w:val="DefenceIndent"/>
    <w:basedOn w:val="DefenceNormal"/>
    <w:link w:val="DefenceIndentChar"/>
    <w:rsid w:val="001443F8"/>
    <w:pPr>
      <w:ind w:left="964"/>
    </w:pPr>
  </w:style>
  <w:style w:type="paragraph" w:customStyle="1" w:styleId="DefenceIndent3">
    <w:name w:val="DefenceIndent3"/>
    <w:basedOn w:val="DefenceNormal"/>
    <w:rsid w:val="001443F8"/>
    <w:pPr>
      <w:ind w:left="2892"/>
    </w:pPr>
  </w:style>
  <w:style w:type="paragraph" w:customStyle="1" w:styleId="DefenceSchedule1">
    <w:name w:val="DefenceSchedule1"/>
    <w:basedOn w:val="DefenceNormal"/>
    <w:link w:val="DefenceSchedule1Char"/>
    <w:rsid w:val="001443F8"/>
    <w:pPr>
      <w:numPr>
        <w:numId w:val="18"/>
      </w:numPr>
      <w:outlineLvl w:val="0"/>
    </w:pPr>
  </w:style>
  <w:style w:type="paragraph" w:customStyle="1" w:styleId="DefenceSchedule2">
    <w:name w:val="DefenceSchedule2"/>
    <w:basedOn w:val="DefenceNormal"/>
    <w:rsid w:val="001443F8"/>
    <w:pPr>
      <w:numPr>
        <w:ilvl w:val="1"/>
        <w:numId w:val="18"/>
      </w:numPr>
      <w:outlineLvl w:val="1"/>
    </w:pPr>
  </w:style>
  <w:style w:type="paragraph" w:customStyle="1" w:styleId="DefenceSchedule3">
    <w:name w:val="DefenceSchedule3"/>
    <w:basedOn w:val="DefenceNormal"/>
    <w:link w:val="DefenceSchedule3Char"/>
    <w:rsid w:val="001443F8"/>
    <w:pPr>
      <w:numPr>
        <w:ilvl w:val="2"/>
        <w:numId w:val="18"/>
      </w:numPr>
      <w:outlineLvl w:val="2"/>
    </w:pPr>
  </w:style>
  <w:style w:type="paragraph" w:customStyle="1" w:styleId="DefenceSchedule4">
    <w:name w:val="DefenceSchedule4"/>
    <w:basedOn w:val="DefenceNormal"/>
    <w:rsid w:val="001443F8"/>
    <w:pPr>
      <w:numPr>
        <w:ilvl w:val="3"/>
        <w:numId w:val="18"/>
      </w:numPr>
      <w:outlineLvl w:val="3"/>
    </w:pPr>
  </w:style>
  <w:style w:type="paragraph" w:customStyle="1" w:styleId="DefenceSchedule5">
    <w:name w:val="DefenceSchedule5"/>
    <w:basedOn w:val="DefenceNormal"/>
    <w:rsid w:val="001443F8"/>
    <w:pPr>
      <w:numPr>
        <w:ilvl w:val="4"/>
        <w:numId w:val="18"/>
      </w:numPr>
      <w:outlineLvl w:val="4"/>
    </w:pPr>
  </w:style>
  <w:style w:type="paragraph" w:customStyle="1" w:styleId="DefenceSchedule6">
    <w:name w:val="DefenceSchedule6"/>
    <w:basedOn w:val="DefenceNormal"/>
    <w:rsid w:val="001443F8"/>
    <w:pPr>
      <w:numPr>
        <w:ilvl w:val="5"/>
        <w:numId w:val="18"/>
      </w:numPr>
      <w:outlineLvl w:val="5"/>
    </w:pPr>
  </w:style>
  <w:style w:type="table" w:styleId="TableGrid">
    <w:name w:val="Table Grid"/>
    <w:basedOn w:val="TableNormal"/>
    <w:rsid w:val="001443F8"/>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C223B"/>
    <w:rPr>
      <w:rFonts w:ascii="Tahoma" w:hAnsi="Tahoma" w:cs="Tahoma"/>
      <w:sz w:val="16"/>
      <w:szCs w:val="16"/>
    </w:rPr>
  </w:style>
  <w:style w:type="paragraph" w:customStyle="1" w:styleId="ExhibitHeading">
    <w:name w:val="Exhibit Heading"/>
    <w:basedOn w:val="Normal"/>
    <w:next w:val="Normal"/>
    <w:rsid w:val="003F1548"/>
    <w:pPr>
      <w:pageBreakBefore/>
      <w:numPr>
        <w:numId w:val="3"/>
      </w:numPr>
      <w:tabs>
        <w:tab w:val="num" w:pos="964"/>
      </w:tabs>
      <w:ind w:left="964" w:hanging="964"/>
    </w:pPr>
    <w:rPr>
      <w:rFonts w:ascii="Arial" w:hAnsi="Arial"/>
      <w:b/>
      <w:sz w:val="24"/>
    </w:rPr>
  </w:style>
  <w:style w:type="paragraph" w:customStyle="1" w:styleId="ScheduleHeading">
    <w:name w:val="Schedule Heading"/>
    <w:basedOn w:val="Normal"/>
    <w:next w:val="Normal"/>
    <w:rsid w:val="003F1548"/>
    <w:pPr>
      <w:pageBreakBefore/>
      <w:tabs>
        <w:tab w:val="num" w:pos="964"/>
      </w:tabs>
      <w:ind w:left="964" w:hanging="964"/>
      <w:outlineLvl w:val="0"/>
    </w:pPr>
    <w:rPr>
      <w:rFonts w:ascii="Arial" w:hAnsi="Arial"/>
      <w:b/>
      <w:sz w:val="24"/>
    </w:rPr>
  </w:style>
  <w:style w:type="paragraph" w:customStyle="1" w:styleId="Default">
    <w:name w:val="Default"/>
    <w:rsid w:val="00632C84"/>
    <w:pPr>
      <w:autoSpaceDE w:val="0"/>
      <w:autoSpaceDN w:val="0"/>
      <w:adjustRightInd w:val="0"/>
    </w:pPr>
    <w:rPr>
      <w:color w:val="000000"/>
      <w:sz w:val="24"/>
      <w:szCs w:val="24"/>
    </w:rPr>
  </w:style>
  <w:style w:type="paragraph" w:customStyle="1" w:styleId="Defencenormal0">
    <w:name w:val="Defence normal"/>
    <w:basedOn w:val="DefenceHeading4"/>
    <w:rsid w:val="001656BF"/>
    <w:pPr>
      <w:numPr>
        <w:ilvl w:val="0"/>
        <w:numId w:val="0"/>
      </w:numPr>
    </w:pPr>
  </w:style>
  <w:style w:type="paragraph" w:customStyle="1" w:styleId="DefenceDefinitionNum3">
    <w:name w:val="DefenceDefinitionNum3"/>
    <w:rsid w:val="001443F8"/>
    <w:pPr>
      <w:numPr>
        <w:ilvl w:val="3"/>
        <w:numId w:val="14"/>
      </w:numPr>
      <w:spacing w:after="220"/>
      <w:outlineLvl w:val="3"/>
    </w:pPr>
    <w:rPr>
      <w:bCs/>
      <w:szCs w:val="28"/>
      <w:lang w:eastAsia="en-US"/>
    </w:rPr>
  </w:style>
  <w:style w:type="character" w:customStyle="1" w:styleId="AltOpt">
    <w:name w:val="AltOpt"/>
    <w:rsid w:val="00DC2667"/>
    <w:rPr>
      <w:rFonts w:ascii="Times New Roman" w:hAnsi="Times New Roman"/>
      <w:b/>
      <w:color w:val="FFFF99"/>
      <w:sz w:val="22"/>
      <w:shd w:val="clear" w:color="auto" w:fill="808080"/>
    </w:rPr>
  </w:style>
  <w:style w:type="paragraph" w:customStyle="1" w:styleId="AnnexureHeading">
    <w:name w:val="Annexure Heading"/>
    <w:basedOn w:val="Normal"/>
    <w:next w:val="Normal"/>
    <w:rsid w:val="001443F8"/>
    <w:pPr>
      <w:pageBreakBefore/>
    </w:pPr>
    <w:rPr>
      <w:rFonts w:ascii="Arial" w:hAnsi="Arial"/>
      <w:b/>
      <w:sz w:val="24"/>
    </w:rPr>
  </w:style>
  <w:style w:type="paragraph" w:customStyle="1" w:styleId="Definition">
    <w:name w:val="Definition"/>
    <w:basedOn w:val="Normal"/>
    <w:rsid w:val="00DC2667"/>
    <w:rPr>
      <w:szCs w:val="22"/>
    </w:rPr>
  </w:style>
  <w:style w:type="paragraph" w:customStyle="1" w:styleId="DefinitionNum2">
    <w:name w:val="DefinitionNum2"/>
    <w:basedOn w:val="Normal"/>
    <w:rsid w:val="00DC2667"/>
    <w:rPr>
      <w:color w:val="000000"/>
    </w:rPr>
  </w:style>
  <w:style w:type="paragraph" w:customStyle="1" w:styleId="DefinitionNum3">
    <w:name w:val="DefinitionNum3"/>
    <w:basedOn w:val="Normal"/>
    <w:rsid w:val="00DC2667"/>
    <w:pPr>
      <w:outlineLvl w:val="2"/>
    </w:pPr>
    <w:rPr>
      <w:color w:val="000000"/>
      <w:szCs w:val="22"/>
    </w:rPr>
  </w:style>
  <w:style w:type="paragraph" w:customStyle="1" w:styleId="DefinitionNum4">
    <w:name w:val="DefinitionNum4"/>
    <w:basedOn w:val="Normal"/>
    <w:rsid w:val="00DC2667"/>
  </w:style>
  <w:style w:type="paragraph" w:customStyle="1" w:styleId="EndIdentifier">
    <w:name w:val="EndIdentifier"/>
    <w:basedOn w:val="Normal"/>
    <w:rsid w:val="001443F8"/>
    <w:rPr>
      <w:bCs/>
      <w:i/>
      <w:color w:val="800080"/>
    </w:rPr>
  </w:style>
  <w:style w:type="paragraph" w:customStyle="1" w:styleId="MinorTitleArial">
    <w:name w:val="Minor_Title_Arial"/>
    <w:next w:val="Normal"/>
    <w:rsid w:val="001443F8"/>
    <w:rPr>
      <w:rFonts w:ascii="Arial" w:hAnsi="Arial" w:cs="Arial"/>
      <w:color w:val="000000"/>
      <w:sz w:val="18"/>
      <w:szCs w:val="18"/>
      <w:lang w:eastAsia="en-US"/>
    </w:rPr>
  </w:style>
  <w:style w:type="paragraph" w:customStyle="1" w:styleId="TitleArial">
    <w:name w:val="Title_Arial"/>
    <w:next w:val="Normal"/>
    <w:rsid w:val="00DC2667"/>
    <w:rPr>
      <w:rFonts w:ascii="Arial" w:hAnsi="Arial" w:cs="Arial"/>
      <w:bCs/>
      <w:color w:val="D21034"/>
      <w:sz w:val="44"/>
      <w:szCs w:val="44"/>
      <w:lang w:eastAsia="en-US"/>
    </w:rPr>
  </w:style>
  <w:style w:type="paragraph" w:styleId="TOAHeading">
    <w:name w:val="toa heading"/>
    <w:basedOn w:val="Normal"/>
    <w:next w:val="Normal"/>
    <w:semiHidden/>
    <w:rsid w:val="001443F8"/>
    <w:pPr>
      <w:spacing w:before="120"/>
    </w:pPr>
    <w:rPr>
      <w:rFonts w:ascii="Arial" w:hAnsi="Arial"/>
      <w:b/>
      <w:bCs/>
    </w:rPr>
  </w:style>
  <w:style w:type="character" w:customStyle="1" w:styleId="TableTextChar">
    <w:name w:val="TableText Char"/>
    <w:link w:val="TableText"/>
    <w:uiPriority w:val="99"/>
    <w:locked/>
    <w:rsid w:val="00295673"/>
    <w:rPr>
      <w:lang w:eastAsia="en-US"/>
    </w:rPr>
  </w:style>
  <w:style w:type="character" w:customStyle="1" w:styleId="BodyTextIndentChar">
    <w:name w:val="Body Text Indent Char"/>
    <w:link w:val="BodyTextIndent"/>
    <w:semiHidden/>
    <w:locked/>
    <w:rsid w:val="00AB1594"/>
    <w:rPr>
      <w:sz w:val="24"/>
      <w:lang w:val="x-none" w:eastAsia="en-US"/>
    </w:rPr>
  </w:style>
  <w:style w:type="character" w:customStyle="1" w:styleId="CommentTextChar">
    <w:name w:val="Comment Text Char"/>
    <w:link w:val="CommentText"/>
    <w:semiHidden/>
    <w:locked/>
    <w:rsid w:val="00AB1594"/>
    <w:rPr>
      <w:sz w:val="22"/>
      <w:lang w:val="x-none" w:eastAsia="en-US"/>
    </w:rPr>
  </w:style>
  <w:style w:type="character" w:customStyle="1" w:styleId="DefenceNormalChar">
    <w:name w:val="DefenceNormal Char"/>
    <w:link w:val="DefenceNormal"/>
    <w:locked/>
    <w:rsid w:val="00217C18"/>
    <w:rPr>
      <w:lang w:eastAsia="en-US"/>
    </w:rPr>
  </w:style>
  <w:style w:type="character" w:customStyle="1" w:styleId="DefenceHeading4Char">
    <w:name w:val="DefenceHeading 4 Char"/>
    <w:link w:val="DefenceHeading4"/>
    <w:locked/>
    <w:rsid w:val="00EA6A50"/>
    <w:rPr>
      <w:lang w:eastAsia="en-US"/>
    </w:rPr>
  </w:style>
  <w:style w:type="paragraph" w:styleId="Revision">
    <w:name w:val="Revision"/>
    <w:hidden/>
    <w:semiHidden/>
    <w:rsid w:val="002A60DD"/>
    <w:rPr>
      <w:sz w:val="22"/>
      <w:szCs w:val="24"/>
      <w:lang w:eastAsia="en-US"/>
    </w:rPr>
  </w:style>
  <w:style w:type="character" w:customStyle="1" w:styleId="DefenceHeading3Char">
    <w:name w:val="DefenceHeading 3 Char"/>
    <w:link w:val="DefenceHeading3"/>
    <w:locked/>
    <w:rsid w:val="00622F3A"/>
    <w:rPr>
      <w:rFonts w:cs="Arial"/>
      <w:bCs/>
      <w:szCs w:val="26"/>
      <w:lang w:eastAsia="en-US"/>
    </w:rPr>
  </w:style>
  <w:style w:type="character" w:customStyle="1" w:styleId="DefenceHeading5Char">
    <w:name w:val="DefenceHeading 5 Char"/>
    <w:link w:val="DefenceHeading5"/>
    <w:locked/>
    <w:rsid w:val="00181E21"/>
    <w:rPr>
      <w:bCs/>
      <w:iCs/>
      <w:szCs w:val="26"/>
      <w:lang w:eastAsia="en-US"/>
    </w:rPr>
  </w:style>
  <w:style w:type="paragraph" w:customStyle="1" w:styleId="DefenceHeadingNoTOC1">
    <w:name w:val="DefenceHeading No TOC 1"/>
    <w:qFormat/>
    <w:rsid w:val="00744449"/>
    <w:pPr>
      <w:numPr>
        <w:numId w:val="17"/>
      </w:numPr>
      <w:spacing w:after="220"/>
    </w:pPr>
    <w:rPr>
      <w:rFonts w:ascii="Arial Bold" w:hAnsi="Arial Bold"/>
      <w:b/>
      <w:sz w:val="22"/>
      <w:lang w:eastAsia="en-US"/>
    </w:rPr>
  </w:style>
  <w:style w:type="paragraph" w:customStyle="1" w:styleId="DefenceHeadingNoTOC2">
    <w:name w:val="DefenceHeading No TOC 2"/>
    <w:qFormat/>
    <w:rsid w:val="001443F8"/>
    <w:pPr>
      <w:numPr>
        <w:ilvl w:val="1"/>
        <w:numId w:val="246"/>
      </w:numPr>
      <w:spacing w:after="220"/>
    </w:pPr>
    <w:rPr>
      <w:rFonts w:ascii="Arial" w:hAnsi="Arial"/>
      <w:b/>
      <w:sz w:val="22"/>
      <w:lang w:eastAsia="en-US"/>
    </w:rPr>
  </w:style>
  <w:style w:type="paragraph" w:customStyle="1" w:styleId="DefenceHeadingNoTOC3">
    <w:name w:val="DefenceHeading No TOC 3"/>
    <w:basedOn w:val="DefenceNormal"/>
    <w:qFormat/>
    <w:rsid w:val="001443F8"/>
    <w:pPr>
      <w:numPr>
        <w:ilvl w:val="2"/>
        <w:numId w:val="246"/>
      </w:numPr>
    </w:pPr>
  </w:style>
  <w:style w:type="paragraph" w:customStyle="1" w:styleId="DefenceHeadingNoTOC4">
    <w:name w:val="DefenceHeading No TOC 4"/>
    <w:basedOn w:val="DefenceNormal"/>
    <w:qFormat/>
    <w:rsid w:val="001443F8"/>
    <w:pPr>
      <w:numPr>
        <w:ilvl w:val="3"/>
        <w:numId w:val="246"/>
      </w:numPr>
    </w:pPr>
  </w:style>
  <w:style w:type="paragraph" w:customStyle="1" w:styleId="DefenceHeadingNoTOC5">
    <w:name w:val="DefenceHeading No TOC 5"/>
    <w:basedOn w:val="DefenceNormal"/>
    <w:qFormat/>
    <w:rsid w:val="001443F8"/>
    <w:pPr>
      <w:numPr>
        <w:ilvl w:val="4"/>
        <w:numId w:val="246"/>
      </w:numPr>
    </w:pPr>
  </w:style>
  <w:style w:type="paragraph" w:customStyle="1" w:styleId="DefenceHeadingNoTOC6">
    <w:name w:val="DefenceHeading No TOC 6"/>
    <w:basedOn w:val="DefenceNormal"/>
    <w:qFormat/>
    <w:rsid w:val="001443F8"/>
    <w:pPr>
      <w:numPr>
        <w:ilvl w:val="5"/>
        <w:numId w:val="246"/>
      </w:numPr>
    </w:pPr>
  </w:style>
  <w:style w:type="paragraph" w:customStyle="1" w:styleId="DefenceHeadingNoTOC7">
    <w:name w:val="DefenceHeading No TOC 7"/>
    <w:basedOn w:val="DefenceNormal"/>
    <w:qFormat/>
    <w:rsid w:val="001443F8"/>
    <w:pPr>
      <w:numPr>
        <w:ilvl w:val="6"/>
        <w:numId w:val="246"/>
      </w:numPr>
    </w:pPr>
  </w:style>
  <w:style w:type="paragraph" w:customStyle="1" w:styleId="DefenceHeadingNoTOC8">
    <w:name w:val="DefenceHeading No TOC 8"/>
    <w:basedOn w:val="DefenceNormal"/>
    <w:qFormat/>
    <w:rsid w:val="001443F8"/>
    <w:pPr>
      <w:numPr>
        <w:ilvl w:val="7"/>
        <w:numId w:val="246"/>
      </w:numPr>
    </w:pPr>
  </w:style>
  <w:style w:type="paragraph" w:styleId="CommentSubject">
    <w:name w:val="annotation subject"/>
    <w:basedOn w:val="CommentText"/>
    <w:next w:val="CommentText"/>
    <w:link w:val="CommentSubjectChar"/>
    <w:rsid w:val="009A52EB"/>
    <w:rPr>
      <w:b/>
    </w:rPr>
  </w:style>
  <w:style w:type="character" w:customStyle="1" w:styleId="CommentSubjectChar">
    <w:name w:val="Comment Subject Char"/>
    <w:link w:val="CommentSubject"/>
    <w:locked/>
    <w:rsid w:val="009A52EB"/>
    <w:rPr>
      <w:b/>
      <w:sz w:val="22"/>
      <w:lang w:val="x-none" w:eastAsia="en-US"/>
    </w:rPr>
  </w:style>
  <w:style w:type="numbering" w:customStyle="1" w:styleId="DefenceHeadingNoTOC">
    <w:name w:val="DefenceHeadingNoTOC"/>
    <w:rsid w:val="001443F8"/>
    <w:pPr>
      <w:numPr>
        <w:numId w:val="7"/>
      </w:numPr>
    </w:pPr>
  </w:style>
  <w:style w:type="numbering" w:customStyle="1" w:styleId="DefenceListBullet">
    <w:name w:val="Defence List Bullet"/>
    <w:rsid w:val="001443F8"/>
    <w:pPr>
      <w:numPr>
        <w:numId w:val="13"/>
      </w:numPr>
    </w:pPr>
  </w:style>
  <w:style w:type="numbering" w:customStyle="1" w:styleId="DefenceDefinition">
    <w:name w:val="Defence Definition"/>
    <w:rsid w:val="001443F8"/>
    <w:pPr>
      <w:numPr>
        <w:numId w:val="85"/>
      </w:numPr>
    </w:pPr>
  </w:style>
  <w:style w:type="numbering" w:customStyle="1" w:styleId="DefenceHeading">
    <w:name w:val="DefenceHeading"/>
    <w:rsid w:val="001443F8"/>
    <w:pPr>
      <w:numPr>
        <w:numId w:val="19"/>
      </w:numPr>
    </w:pPr>
  </w:style>
  <w:style w:type="numbering" w:customStyle="1" w:styleId="DefenceHeadingNoTOC0">
    <w:name w:val="DefenceHeading NoTOC"/>
    <w:rsid w:val="001443F8"/>
    <w:pPr>
      <w:numPr>
        <w:numId w:val="16"/>
      </w:numPr>
    </w:pPr>
  </w:style>
  <w:style w:type="numbering" w:customStyle="1" w:styleId="DefenceSchedule">
    <w:name w:val="DefenceSchedule"/>
    <w:rsid w:val="001443F8"/>
    <w:pPr>
      <w:numPr>
        <w:numId w:val="18"/>
      </w:numPr>
    </w:pPr>
  </w:style>
  <w:style w:type="paragraph" w:styleId="ListParagraph">
    <w:name w:val="List Paragraph"/>
    <w:basedOn w:val="Normal"/>
    <w:link w:val="ListParagraphChar"/>
    <w:uiPriority w:val="34"/>
    <w:qFormat/>
    <w:rsid w:val="005E5326"/>
    <w:pPr>
      <w:ind w:left="720"/>
      <w:contextualSpacing/>
    </w:pPr>
  </w:style>
  <w:style w:type="character" w:customStyle="1" w:styleId="Heading1Char">
    <w:name w:val="Heading 1 Char"/>
    <w:link w:val="Heading1"/>
    <w:rsid w:val="00BF045C"/>
    <w:rPr>
      <w:rFonts w:ascii="Arial Bold" w:hAnsi="Arial Bold" w:cs="Tahoma"/>
      <w:b/>
      <w:caps/>
      <w:sz w:val="22"/>
      <w:szCs w:val="22"/>
      <w:lang w:eastAsia="en-US"/>
    </w:rPr>
  </w:style>
  <w:style w:type="character" w:customStyle="1" w:styleId="DefenceIndentChar">
    <w:name w:val="DefenceIndent Char"/>
    <w:link w:val="DefenceIndent"/>
    <w:locked/>
    <w:rsid w:val="00BF045C"/>
    <w:rPr>
      <w:lang w:eastAsia="en-US"/>
    </w:rPr>
  </w:style>
  <w:style w:type="paragraph" w:customStyle="1" w:styleId="COTCOCLV2-ASDEFCON">
    <w:name w:val="COT/COC LV2 - ASDEFCON"/>
    <w:basedOn w:val="Normal"/>
    <w:next w:val="COTCOCLV3-ASDEFCON"/>
    <w:rsid w:val="004B40C2"/>
    <w:pPr>
      <w:keepNext/>
      <w:keepLines/>
      <w:numPr>
        <w:ilvl w:val="1"/>
        <w:numId w:val="45"/>
      </w:numPr>
      <w:pBdr>
        <w:bottom w:val="single" w:sz="4" w:space="1" w:color="auto"/>
      </w:pBdr>
      <w:spacing w:after="120"/>
      <w:jc w:val="both"/>
    </w:pPr>
    <w:rPr>
      <w:rFonts w:ascii="Arial" w:hAnsi="Arial"/>
      <w:b/>
      <w:color w:val="000000"/>
      <w:szCs w:val="40"/>
      <w:lang w:eastAsia="en-AU"/>
    </w:rPr>
  </w:style>
  <w:style w:type="paragraph" w:customStyle="1" w:styleId="COTCOCLV3-ASDEFCON">
    <w:name w:val="COT/COC LV3 - ASDEFCON"/>
    <w:basedOn w:val="Normal"/>
    <w:rsid w:val="004B40C2"/>
    <w:pPr>
      <w:numPr>
        <w:ilvl w:val="2"/>
        <w:numId w:val="45"/>
      </w:numPr>
      <w:spacing w:after="120"/>
      <w:jc w:val="both"/>
    </w:pPr>
    <w:rPr>
      <w:rFonts w:ascii="Arial" w:hAnsi="Arial"/>
      <w:color w:val="000000"/>
      <w:szCs w:val="40"/>
      <w:lang w:eastAsia="en-AU"/>
    </w:rPr>
  </w:style>
  <w:style w:type="paragraph" w:customStyle="1" w:styleId="COTCOCLV1-ASDEFCON">
    <w:name w:val="COT/COC LV1 - ASDEFCON"/>
    <w:basedOn w:val="Normal"/>
    <w:next w:val="COTCOCLV2-ASDEFCON"/>
    <w:rsid w:val="004B40C2"/>
    <w:pPr>
      <w:keepNext/>
      <w:keepLines/>
      <w:numPr>
        <w:numId w:val="45"/>
      </w:numPr>
      <w:spacing w:before="240" w:after="120"/>
      <w:jc w:val="both"/>
    </w:pPr>
    <w:rPr>
      <w:rFonts w:ascii="Arial" w:hAnsi="Arial"/>
      <w:b/>
      <w:caps/>
      <w:color w:val="000000"/>
      <w:szCs w:val="40"/>
      <w:lang w:eastAsia="en-AU"/>
    </w:rPr>
  </w:style>
  <w:style w:type="paragraph" w:customStyle="1" w:styleId="COTCOCLV4-ASDEFCON">
    <w:name w:val="COT/COC LV4 - ASDEFCON"/>
    <w:basedOn w:val="Normal"/>
    <w:rsid w:val="004B40C2"/>
    <w:pPr>
      <w:numPr>
        <w:ilvl w:val="3"/>
        <w:numId w:val="45"/>
      </w:numPr>
      <w:spacing w:after="120"/>
      <w:jc w:val="both"/>
    </w:pPr>
    <w:rPr>
      <w:rFonts w:ascii="Arial" w:hAnsi="Arial"/>
      <w:color w:val="000000"/>
      <w:szCs w:val="40"/>
      <w:lang w:eastAsia="en-AU"/>
    </w:rPr>
  </w:style>
  <w:style w:type="paragraph" w:customStyle="1" w:styleId="COTCOCLV5-ASDEFCON">
    <w:name w:val="COT/COC LV5 - ASDEFCON"/>
    <w:basedOn w:val="Normal"/>
    <w:rsid w:val="004B40C2"/>
    <w:pPr>
      <w:numPr>
        <w:ilvl w:val="4"/>
        <w:numId w:val="45"/>
      </w:numPr>
      <w:spacing w:after="120"/>
      <w:jc w:val="both"/>
    </w:pPr>
    <w:rPr>
      <w:rFonts w:ascii="Arial" w:hAnsi="Arial"/>
      <w:color w:val="000000"/>
      <w:szCs w:val="40"/>
      <w:lang w:eastAsia="en-AU"/>
    </w:rPr>
  </w:style>
  <w:style w:type="paragraph" w:customStyle="1" w:styleId="COTCOCLV6-ASDEFCON">
    <w:name w:val="COT/COC LV6 - ASDEFCON"/>
    <w:basedOn w:val="Normal"/>
    <w:rsid w:val="004B40C2"/>
    <w:pPr>
      <w:keepLines/>
      <w:numPr>
        <w:ilvl w:val="5"/>
        <w:numId w:val="45"/>
      </w:numPr>
      <w:spacing w:after="120"/>
      <w:jc w:val="both"/>
    </w:pPr>
    <w:rPr>
      <w:rFonts w:ascii="Arial" w:hAnsi="Arial"/>
      <w:color w:val="000000"/>
      <w:szCs w:val="40"/>
      <w:lang w:eastAsia="en-AU"/>
    </w:rPr>
  </w:style>
  <w:style w:type="paragraph" w:styleId="TOCHeading">
    <w:name w:val="TOC Heading"/>
    <w:basedOn w:val="Heading1"/>
    <w:next w:val="Normal"/>
    <w:uiPriority w:val="39"/>
    <w:unhideWhenUsed/>
    <w:qFormat/>
    <w:rsid w:val="00E86B82"/>
    <w:pPr>
      <w:keepNext/>
      <w:keepLines/>
      <w:numPr>
        <w:numId w:val="0"/>
      </w:numPr>
      <w:spacing w:before="240" w:line="259" w:lineRule="auto"/>
      <w:outlineLvl w:val="9"/>
    </w:pPr>
    <w:rPr>
      <w:rFonts w:asciiTheme="majorHAnsi" w:eastAsiaTheme="majorEastAsia" w:hAnsiTheme="majorHAnsi" w:cstheme="majorBidi"/>
      <w:b w:val="0"/>
      <w:caps w:val="0"/>
      <w:color w:val="2E74B5" w:themeColor="accent1" w:themeShade="BF"/>
      <w:sz w:val="32"/>
      <w:szCs w:val="32"/>
      <w:lang w:val="en-US"/>
    </w:rPr>
  </w:style>
  <w:style w:type="paragraph" w:styleId="Signature">
    <w:name w:val="Signature"/>
    <w:basedOn w:val="Normal"/>
    <w:link w:val="SignatureChar"/>
    <w:rsid w:val="005B6B1F"/>
    <w:pPr>
      <w:spacing w:after="200"/>
      <w:ind w:left="4252"/>
    </w:pPr>
    <w:rPr>
      <w:sz w:val="22"/>
    </w:rPr>
  </w:style>
  <w:style w:type="character" w:customStyle="1" w:styleId="SignatureChar">
    <w:name w:val="Signature Char"/>
    <w:basedOn w:val="DefaultParagraphFont"/>
    <w:link w:val="Signature"/>
    <w:rsid w:val="005B6B1F"/>
    <w:rPr>
      <w:sz w:val="22"/>
      <w:szCs w:val="24"/>
      <w:lang w:eastAsia="en-US"/>
    </w:rPr>
  </w:style>
  <w:style w:type="paragraph" w:customStyle="1" w:styleId="DefencePartHeading">
    <w:name w:val="Defence Part Heading"/>
    <w:next w:val="DefenceNormal"/>
    <w:qFormat/>
    <w:rsid w:val="00B34977"/>
    <w:pPr>
      <w:keepLines/>
      <w:pageBreakBefore/>
      <w:framePr w:w="11659" w:h="14044" w:hRule="exact" w:wrap="notBeside" w:vAnchor="page" w:hAnchor="page" w:x="116" w:y="1648"/>
      <w:numPr>
        <w:numId w:val="103"/>
      </w:numPr>
      <w:spacing w:before="6660" w:after="8760" w:line="360" w:lineRule="auto"/>
      <w:jc w:val="center"/>
    </w:pPr>
    <w:rPr>
      <w:rFonts w:ascii="Arial Bold" w:hAnsi="Arial Bold" w:cs="Arial"/>
      <w:b/>
      <w:bCs/>
      <w:caps/>
      <w:sz w:val="32"/>
      <w:szCs w:val="32"/>
      <w:lang w:eastAsia="en-US"/>
    </w:rPr>
  </w:style>
  <w:style w:type="paragraph" w:customStyle="1" w:styleId="DefenceTenderScheduleHeading">
    <w:name w:val="Defence Tender Schedule Heading"/>
    <w:basedOn w:val="Normal"/>
    <w:next w:val="Normal"/>
    <w:rsid w:val="009949D6"/>
    <w:pPr>
      <w:keepNext/>
      <w:keepLines/>
      <w:pageBreakBefore/>
      <w:widowControl w:val="0"/>
      <w:numPr>
        <w:numId w:val="104"/>
      </w:numPr>
      <w:spacing w:after="240" w:line="360" w:lineRule="auto"/>
      <w:jc w:val="center"/>
    </w:pPr>
    <w:rPr>
      <w:rFonts w:ascii="Arial Bold" w:hAnsi="Arial Bold"/>
      <w:b/>
      <w:caps/>
      <w:sz w:val="32"/>
      <w:szCs w:val="20"/>
    </w:rPr>
  </w:style>
  <w:style w:type="character" w:customStyle="1" w:styleId="DefenceTenderertocomplete">
    <w:name w:val="Defence Tenderer to complete"/>
    <w:basedOn w:val="DefaultParagraphFont"/>
    <w:uiPriority w:val="1"/>
    <w:qFormat/>
    <w:rsid w:val="009949D6"/>
    <w:rPr>
      <w:b/>
      <w:caps w:val="0"/>
      <w:smallCaps w:val="0"/>
    </w:rPr>
  </w:style>
  <w:style w:type="character" w:customStyle="1" w:styleId="Defencetocomplete">
    <w:name w:val="Defence to complete"/>
    <w:uiPriority w:val="1"/>
    <w:qFormat/>
    <w:rsid w:val="009949D6"/>
    <w:rPr>
      <w:b/>
      <w:i/>
    </w:rPr>
  </w:style>
  <w:style w:type="character" w:customStyle="1" w:styleId="DefenceSchedule1Char">
    <w:name w:val="DefenceSchedule1 Char"/>
    <w:link w:val="DefenceSchedule1"/>
    <w:locked/>
    <w:rsid w:val="00A705A3"/>
    <w:rPr>
      <w:lang w:eastAsia="en-US"/>
    </w:rPr>
  </w:style>
  <w:style w:type="character" w:customStyle="1" w:styleId="DefenceSchedule3Char">
    <w:name w:val="DefenceSchedule3 Char"/>
    <w:link w:val="DefenceSchedule3"/>
    <w:rsid w:val="00786E31"/>
    <w:rPr>
      <w:lang w:eastAsia="en-US"/>
    </w:rPr>
  </w:style>
  <w:style w:type="character" w:styleId="UnresolvedMention">
    <w:name w:val="Unresolved Mention"/>
    <w:basedOn w:val="DefaultParagraphFont"/>
    <w:uiPriority w:val="99"/>
    <w:semiHidden/>
    <w:unhideWhenUsed/>
    <w:rsid w:val="008A57F4"/>
    <w:rPr>
      <w:color w:val="605E5C"/>
      <w:shd w:val="clear" w:color="auto" w:fill="E1DFDD"/>
    </w:rPr>
  </w:style>
  <w:style w:type="character" w:customStyle="1" w:styleId="cf01">
    <w:name w:val="cf01"/>
    <w:basedOn w:val="DefaultParagraphFont"/>
    <w:rsid w:val="00A0057B"/>
    <w:rPr>
      <w:rFonts w:ascii="Segoe UI" w:hAnsi="Segoe UI" w:cs="Segoe UI" w:hint="default"/>
      <w:sz w:val="18"/>
      <w:szCs w:val="18"/>
    </w:rPr>
  </w:style>
  <w:style w:type="paragraph" w:customStyle="1" w:styleId="CUNumber1">
    <w:name w:val="CU_Number1"/>
    <w:basedOn w:val="Normal"/>
    <w:rsid w:val="009E30BB"/>
    <w:pPr>
      <w:numPr>
        <w:numId w:val="281"/>
      </w:numPr>
      <w:tabs>
        <w:tab w:val="clear" w:pos="964"/>
        <w:tab w:val="num" w:pos="360"/>
      </w:tabs>
      <w:spacing w:after="240"/>
      <w:ind w:left="0" w:firstLine="0"/>
      <w:outlineLvl w:val="0"/>
    </w:pPr>
    <w:rPr>
      <w:rFonts w:ascii="Arial" w:hAnsi="Arial"/>
      <w:szCs w:val="20"/>
    </w:rPr>
  </w:style>
  <w:style w:type="paragraph" w:customStyle="1" w:styleId="CUNumber2">
    <w:name w:val="CU_Number2"/>
    <w:basedOn w:val="Normal"/>
    <w:rsid w:val="009E30BB"/>
    <w:pPr>
      <w:numPr>
        <w:ilvl w:val="1"/>
        <w:numId w:val="281"/>
      </w:numPr>
      <w:tabs>
        <w:tab w:val="clear" w:pos="-422"/>
        <w:tab w:val="num" w:pos="360"/>
      </w:tabs>
      <w:spacing w:after="240"/>
      <w:ind w:left="0" w:firstLine="0"/>
      <w:outlineLvl w:val="1"/>
    </w:pPr>
    <w:rPr>
      <w:rFonts w:ascii="Arial" w:hAnsi="Arial"/>
      <w:szCs w:val="20"/>
    </w:rPr>
  </w:style>
  <w:style w:type="paragraph" w:customStyle="1" w:styleId="CUNumber3">
    <w:name w:val="CU_Number3"/>
    <w:basedOn w:val="Normal"/>
    <w:rsid w:val="009E30BB"/>
    <w:pPr>
      <w:numPr>
        <w:ilvl w:val="2"/>
        <w:numId w:val="281"/>
      </w:numPr>
      <w:tabs>
        <w:tab w:val="clear" w:pos="1928"/>
        <w:tab w:val="num" w:pos="360"/>
      </w:tabs>
      <w:spacing w:after="240"/>
      <w:ind w:left="0" w:firstLine="0"/>
      <w:outlineLvl w:val="2"/>
    </w:pPr>
    <w:rPr>
      <w:rFonts w:ascii="Arial" w:hAnsi="Arial"/>
      <w:szCs w:val="20"/>
    </w:rPr>
  </w:style>
  <w:style w:type="paragraph" w:customStyle="1" w:styleId="CUNumber4">
    <w:name w:val="CU_Number4"/>
    <w:basedOn w:val="Normal"/>
    <w:rsid w:val="009E30BB"/>
    <w:pPr>
      <w:numPr>
        <w:ilvl w:val="3"/>
        <w:numId w:val="281"/>
      </w:numPr>
      <w:tabs>
        <w:tab w:val="clear" w:pos="1505"/>
        <w:tab w:val="num" w:pos="360"/>
      </w:tabs>
      <w:spacing w:after="240"/>
      <w:ind w:left="0" w:firstLine="0"/>
      <w:outlineLvl w:val="3"/>
    </w:pPr>
    <w:rPr>
      <w:rFonts w:ascii="Arial" w:hAnsi="Arial"/>
      <w:szCs w:val="20"/>
    </w:rPr>
  </w:style>
  <w:style w:type="paragraph" w:customStyle="1" w:styleId="CUNumber5">
    <w:name w:val="CU_Number5"/>
    <w:basedOn w:val="Normal"/>
    <w:rsid w:val="009E30BB"/>
    <w:pPr>
      <w:numPr>
        <w:ilvl w:val="4"/>
        <w:numId w:val="281"/>
      </w:numPr>
      <w:spacing w:after="240"/>
      <w:outlineLvl w:val="4"/>
    </w:pPr>
    <w:rPr>
      <w:rFonts w:ascii="Arial" w:hAnsi="Arial"/>
      <w:szCs w:val="20"/>
    </w:rPr>
  </w:style>
  <w:style w:type="paragraph" w:customStyle="1" w:styleId="CUNumber6">
    <w:name w:val="CU_Number6"/>
    <w:basedOn w:val="Normal"/>
    <w:rsid w:val="009E30BB"/>
    <w:pPr>
      <w:numPr>
        <w:ilvl w:val="5"/>
        <w:numId w:val="281"/>
      </w:numPr>
      <w:tabs>
        <w:tab w:val="clear" w:pos="3433"/>
        <w:tab w:val="num" w:pos="360"/>
      </w:tabs>
      <w:spacing w:after="240"/>
      <w:ind w:left="0" w:firstLine="0"/>
      <w:outlineLvl w:val="5"/>
    </w:pPr>
    <w:rPr>
      <w:rFonts w:ascii="Arial" w:hAnsi="Arial"/>
      <w:szCs w:val="20"/>
    </w:rPr>
  </w:style>
  <w:style w:type="paragraph" w:customStyle="1" w:styleId="CUNumber7">
    <w:name w:val="CU_Number7"/>
    <w:basedOn w:val="Normal"/>
    <w:rsid w:val="009E30BB"/>
    <w:pPr>
      <w:numPr>
        <w:ilvl w:val="6"/>
        <w:numId w:val="281"/>
      </w:numPr>
      <w:tabs>
        <w:tab w:val="clear" w:pos="4397"/>
        <w:tab w:val="num" w:pos="360"/>
      </w:tabs>
      <w:spacing w:after="240"/>
      <w:ind w:left="0" w:firstLine="0"/>
      <w:outlineLvl w:val="6"/>
    </w:pPr>
    <w:rPr>
      <w:rFonts w:ascii="Arial" w:hAnsi="Arial"/>
      <w:szCs w:val="20"/>
    </w:rPr>
  </w:style>
  <w:style w:type="paragraph" w:customStyle="1" w:styleId="CUNumber8">
    <w:name w:val="CU_Number8"/>
    <w:basedOn w:val="Normal"/>
    <w:rsid w:val="009E30BB"/>
    <w:pPr>
      <w:numPr>
        <w:ilvl w:val="7"/>
        <w:numId w:val="281"/>
      </w:numPr>
      <w:tabs>
        <w:tab w:val="clear" w:pos="5360"/>
        <w:tab w:val="num" w:pos="360"/>
      </w:tabs>
      <w:spacing w:after="240"/>
      <w:ind w:left="0" w:firstLine="0"/>
      <w:outlineLvl w:val="7"/>
    </w:pPr>
    <w:rPr>
      <w:rFonts w:ascii="Arial" w:hAnsi="Arial"/>
      <w:szCs w:val="20"/>
    </w:rPr>
  </w:style>
  <w:style w:type="numbering" w:customStyle="1" w:styleId="CUNumber">
    <w:name w:val="CU_Number"/>
    <w:uiPriority w:val="99"/>
    <w:rsid w:val="009E30BB"/>
    <w:pPr>
      <w:numPr>
        <w:numId w:val="280"/>
      </w:numPr>
    </w:pPr>
  </w:style>
  <w:style w:type="character" w:customStyle="1" w:styleId="ListParagraphChar">
    <w:name w:val="List Paragraph Char"/>
    <w:basedOn w:val="DefaultParagraphFont"/>
    <w:link w:val="ListParagraph"/>
    <w:uiPriority w:val="34"/>
    <w:locked/>
    <w:rsid w:val="001B7F39"/>
    <w:rPr>
      <w:szCs w:val="24"/>
      <w:lang w:eastAsia="en-US"/>
    </w:rPr>
  </w:style>
  <w:style w:type="paragraph" w:customStyle="1" w:styleId="normaleHeading4">
    <w:name w:val="normaleHeading 4"/>
    <w:basedOn w:val="DefenceHeading4"/>
    <w:rsid w:val="00552A8A"/>
  </w:style>
  <w:style w:type="paragraph" w:customStyle="1" w:styleId="NormalAfter10pt">
    <w:name w:val="Normal + After:  10 pt"/>
    <w:basedOn w:val="DefenceHeadingNoTOC3"/>
    <w:rsid w:val="00386FB9"/>
    <w:pPr>
      <w:numPr>
        <w:ilvl w:val="0"/>
        <w:numId w:val="0"/>
      </w:numPr>
    </w:pPr>
  </w:style>
  <w:style w:type="paragraph" w:styleId="NormalWeb">
    <w:name w:val="Normal (Web)"/>
    <w:basedOn w:val="Normal"/>
    <w:uiPriority w:val="99"/>
    <w:semiHidden/>
    <w:unhideWhenUsed/>
    <w:rsid w:val="00424607"/>
    <w:pPr>
      <w:spacing w:before="100" w:beforeAutospacing="1" w:after="100" w:afterAutospacing="1"/>
    </w:pPr>
    <w:rPr>
      <w:sz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4">
          <w:marLeft w:val="1166"/>
          <w:marRight w:val="0"/>
          <w:marTop w:val="115"/>
          <w:marBottom w:val="0"/>
          <w:divBdr>
            <w:top w:val="none" w:sz="0" w:space="0" w:color="auto"/>
            <w:left w:val="none" w:sz="0" w:space="0" w:color="auto"/>
            <w:bottom w:val="none" w:sz="0" w:space="0" w:color="auto"/>
            <w:right w:val="none" w:sz="0" w:space="0" w:color="auto"/>
          </w:divBdr>
        </w:div>
        <w:div w:id="7">
          <w:marLeft w:val="1166"/>
          <w:marRight w:val="0"/>
          <w:marTop w:val="115"/>
          <w:marBottom w:val="0"/>
          <w:divBdr>
            <w:top w:val="none" w:sz="0" w:space="0" w:color="auto"/>
            <w:left w:val="none" w:sz="0" w:space="0" w:color="auto"/>
            <w:bottom w:val="none" w:sz="0" w:space="0" w:color="auto"/>
            <w:right w:val="none" w:sz="0" w:space="0" w:color="auto"/>
          </w:divBdr>
        </w:div>
        <w:div w:id="11">
          <w:marLeft w:val="1166"/>
          <w:marRight w:val="0"/>
          <w:marTop w:val="115"/>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32213361">
      <w:bodyDiv w:val="1"/>
      <w:marLeft w:val="0"/>
      <w:marRight w:val="0"/>
      <w:marTop w:val="0"/>
      <w:marBottom w:val="0"/>
      <w:divBdr>
        <w:top w:val="none" w:sz="0" w:space="0" w:color="auto"/>
        <w:left w:val="none" w:sz="0" w:space="0" w:color="auto"/>
        <w:bottom w:val="none" w:sz="0" w:space="0" w:color="auto"/>
        <w:right w:val="none" w:sz="0" w:space="0" w:color="auto"/>
      </w:divBdr>
    </w:div>
    <w:div w:id="220992787">
      <w:bodyDiv w:val="1"/>
      <w:marLeft w:val="0"/>
      <w:marRight w:val="0"/>
      <w:marTop w:val="0"/>
      <w:marBottom w:val="0"/>
      <w:divBdr>
        <w:top w:val="none" w:sz="0" w:space="0" w:color="auto"/>
        <w:left w:val="none" w:sz="0" w:space="0" w:color="auto"/>
        <w:bottom w:val="none" w:sz="0" w:space="0" w:color="auto"/>
        <w:right w:val="none" w:sz="0" w:space="0" w:color="auto"/>
      </w:divBdr>
    </w:div>
    <w:div w:id="474183967">
      <w:bodyDiv w:val="1"/>
      <w:marLeft w:val="0"/>
      <w:marRight w:val="0"/>
      <w:marTop w:val="0"/>
      <w:marBottom w:val="0"/>
      <w:divBdr>
        <w:top w:val="none" w:sz="0" w:space="0" w:color="auto"/>
        <w:left w:val="none" w:sz="0" w:space="0" w:color="auto"/>
        <w:bottom w:val="none" w:sz="0" w:space="0" w:color="auto"/>
        <w:right w:val="none" w:sz="0" w:space="0" w:color="auto"/>
      </w:divBdr>
    </w:div>
    <w:div w:id="542908626">
      <w:bodyDiv w:val="1"/>
      <w:marLeft w:val="0"/>
      <w:marRight w:val="0"/>
      <w:marTop w:val="0"/>
      <w:marBottom w:val="0"/>
      <w:divBdr>
        <w:top w:val="none" w:sz="0" w:space="0" w:color="auto"/>
        <w:left w:val="none" w:sz="0" w:space="0" w:color="auto"/>
        <w:bottom w:val="none" w:sz="0" w:space="0" w:color="auto"/>
        <w:right w:val="none" w:sz="0" w:space="0" w:color="auto"/>
      </w:divBdr>
    </w:div>
    <w:div w:id="582303175">
      <w:bodyDiv w:val="1"/>
      <w:marLeft w:val="0"/>
      <w:marRight w:val="0"/>
      <w:marTop w:val="0"/>
      <w:marBottom w:val="0"/>
      <w:divBdr>
        <w:top w:val="none" w:sz="0" w:space="0" w:color="auto"/>
        <w:left w:val="none" w:sz="0" w:space="0" w:color="auto"/>
        <w:bottom w:val="none" w:sz="0" w:space="0" w:color="auto"/>
        <w:right w:val="none" w:sz="0" w:space="0" w:color="auto"/>
      </w:divBdr>
    </w:div>
    <w:div w:id="599141905">
      <w:bodyDiv w:val="1"/>
      <w:marLeft w:val="0"/>
      <w:marRight w:val="0"/>
      <w:marTop w:val="0"/>
      <w:marBottom w:val="0"/>
      <w:divBdr>
        <w:top w:val="none" w:sz="0" w:space="0" w:color="auto"/>
        <w:left w:val="none" w:sz="0" w:space="0" w:color="auto"/>
        <w:bottom w:val="none" w:sz="0" w:space="0" w:color="auto"/>
        <w:right w:val="none" w:sz="0" w:space="0" w:color="auto"/>
      </w:divBdr>
    </w:div>
    <w:div w:id="714744275">
      <w:bodyDiv w:val="1"/>
      <w:marLeft w:val="0"/>
      <w:marRight w:val="0"/>
      <w:marTop w:val="0"/>
      <w:marBottom w:val="0"/>
      <w:divBdr>
        <w:top w:val="none" w:sz="0" w:space="0" w:color="auto"/>
        <w:left w:val="none" w:sz="0" w:space="0" w:color="auto"/>
        <w:bottom w:val="none" w:sz="0" w:space="0" w:color="auto"/>
        <w:right w:val="none" w:sz="0" w:space="0" w:color="auto"/>
      </w:divBdr>
    </w:div>
    <w:div w:id="842821154">
      <w:bodyDiv w:val="1"/>
      <w:marLeft w:val="0"/>
      <w:marRight w:val="0"/>
      <w:marTop w:val="0"/>
      <w:marBottom w:val="0"/>
      <w:divBdr>
        <w:top w:val="none" w:sz="0" w:space="0" w:color="auto"/>
        <w:left w:val="none" w:sz="0" w:space="0" w:color="auto"/>
        <w:bottom w:val="none" w:sz="0" w:space="0" w:color="auto"/>
        <w:right w:val="none" w:sz="0" w:space="0" w:color="auto"/>
      </w:divBdr>
    </w:div>
    <w:div w:id="1159685668">
      <w:bodyDiv w:val="1"/>
      <w:marLeft w:val="0"/>
      <w:marRight w:val="0"/>
      <w:marTop w:val="0"/>
      <w:marBottom w:val="0"/>
      <w:divBdr>
        <w:top w:val="none" w:sz="0" w:space="0" w:color="auto"/>
        <w:left w:val="none" w:sz="0" w:space="0" w:color="auto"/>
        <w:bottom w:val="none" w:sz="0" w:space="0" w:color="auto"/>
        <w:right w:val="none" w:sz="0" w:space="0" w:color="auto"/>
      </w:divBdr>
    </w:div>
    <w:div w:id="119198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nam02.safelinks.protection.outlook.com/?url=https%3A%2F%2Fwww.tenders.gov.au%2Finfolinks%2Ftermsofuse&amp;data=04%7C01%7CAugility.Procurement%40ap.jll.com%7Cd41d4e851c934765c06308d91986934a%7Cbfef2b06d2564f8ebd038d3687987063%7C0%7C0%7C637568888063398811%7CUnknown%7CTWFpbGZsb3d8eyJWIjoiMC4wLjAwMDAiLCJQIjoiV2luMzIiLCJBTiI6Ik1haWwiLCJXVCI6Mn0%3D%7C1000&amp;sdata=PAEWq45UGjkBLe4UGHGrsVnmMwPPjJAHpbhvg2F0Su8%3D&amp;reserved=0"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defence.gov.au/about/locations-property/base-induction/national-base-induction"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Workgroup%20Templates\Melbourne%20Client%20Templates\Defence%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9be88fc-8a35-432a-a1fc-d6a2a8dfc3ba" xsi:nil="true"/>
    <kb5360ea695545c3807856199af003d9 xmlns="cf25f050-f0ed-4d01-9cda-7cd637b7331c">
      <Terms xmlns="http://schemas.microsoft.com/office/infopath/2007/PartnerControls"/>
    </kb5360ea695545c3807856199af003d9>
  </documentManagement>
</p:properties>
</file>

<file path=customXml/item3.xml><?xml version="1.0" encoding="utf-8"?>
<properties xmlns="http://www.imanage.com/work/xmlschema">
  <documentid>Legal!361423926.3</documentid>
  <senderid>CDEALL</senderid>
  <senderemail>CDEALL@CLAYTONUTZ.COM</senderemail>
  <lastmodified>2025-12-03T15:16:00.0000000+11:00</lastmodified>
  <database>Legal</database>
</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Project Working Document" ma:contentTypeID="0x010100E392F4380636E046BBC02857A31712780600D868D22FF13F0A40A15C118D2F09751F" ma:contentTypeVersion="8" ma:contentTypeDescription="Content type for Project space shared documents and deliverables" ma:contentTypeScope="" ma:versionID="c73434c9f89d31ad73f444f8f02150c3">
  <xsd:schema xmlns:xsd="http://www.w3.org/2001/XMLSchema" xmlns:xs="http://www.w3.org/2001/XMLSchema" xmlns:p="http://schemas.microsoft.com/office/2006/metadata/properties" xmlns:ns2="cf25f050-f0ed-4d01-9cda-7cd637b7331c" xmlns:ns3="b9be88fc-8a35-432a-a1fc-d6a2a8dfc3ba" xmlns:ns4="fed20a1e-f7a5-4e65-bc99-f25acc912dda" targetNamespace="http://schemas.microsoft.com/office/2006/metadata/properties" ma:root="true" ma:fieldsID="cba16f421ca646c62160d23ac6180800" ns2:_="" ns3:_="" ns4:_="">
    <xsd:import namespace="cf25f050-f0ed-4d01-9cda-7cd637b7331c"/>
    <xsd:import namespace="b9be88fc-8a35-432a-a1fc-d6a2a8dfc3ba"/>
    <xsd:import namespace="fed20a1e-f7a5-4e65-bc99-f25acc912dda"/>
    <xsd:element name="properties">
      <xsd:complexType>
        <xsd:sequence>
          <xsd:element name="documentManagement">
            <xsd:complexType>
              <xsd:all>
                <xsd:element ref="ns2:kb5360ea695545c3807856199af003d9" minOccurs="0"/>
                <xsd:element ref="ns3:TaxCatchAll" minOccurs="0"/>
                <xsd:element ref="ns3:TaxCatchAllLabel"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5f050-f0ed-4d01-9cda-7cd637b7331c" elementFormDefault="qualified">
    <xsd:import namespace="http://schemas.microsoft.com/office/2006/documentManagement/types"/>
    <xsd:import namespace="http://schemas.microsoft.com/office/infopath/2007/PartnerControls"/>
    <xsd:element name="kb5360ea695545c3807856199af003d9" ma:index="8" nillable="true" ma:taxonomy="true" ma:internalName="kb5360ea695545c3807856199af003d9" ma:taxonomyFieldName="Document_Classification" ma:displayName="Document Classification" ma:readOnly="false" ma:fieldId="{4b5360ea-6955-45c3-8078-56199af003d9}" ma:sspId="ee92fa9d-abeb-4acb-a3f8-443b5f2eba12" ma:termSetId="16a3feac-56e8-4c22-aac6-ff9006c98214" ma:anchorId="27603b47-8756-4f3f-bfe1-e7c0c14288c6"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9be88fc-8a35-432a-a1fc-d6a2a8dfc3ba"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958819a-7aa3-48eb-ab0a-57eb3658599d}" ma:internalName="TaxCatchAll" ma:showField="CatchAllData" ma:web="b9be88fc-8a35-432a-a1fc-d6a2a8dfc3b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958819a-7aa3-48eb-ab0a-57eb3658599d}" ma:internalName="TaxCatchAllLabel" ma:readOnly="true" ma:showField="CatchAllDataLabel" ma:web="b9be88fc-8a35-432a-a1fc-d6a2a8dfc3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ed20a1e-f7a5-4e65-bc99-f25acc912dda"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0AF0F8-CE86-49AA-91C5-8DE2B609EF91}">
  <ds:schemaRefs>
    <ds:schemaRef ds:uri="http://schemas.microsoft.com/sharepoint/v3/contenttype/forms"/>
  </ds:schemaRefs>
</ds:datastoreItem>
</file>

<file path=customXml/itemProps2.xml><?xml version="1.0" encoding="utf-8"?>
<ds:datastoreItem xmlns:ds="http://schemas.openxmlformats.org/officeDocument/2006/customXml" ds:itemID="{8E73D348-CB26-4BCD-B4EC-6DDDF0204783}">
  <ds:schemaRefs>
    <ds:schemaRef ds:uri="http://schemas.microsoft.com/office/2006/metadata/properties"/>
    <ds:schemaRef ds:uri="http://schemas.microsoft.com/office/infopath/2007/PartnerControls"/>
    <ds:schemaRef ds:uri="b9be88fc-8a35-432a-a1fc-d6a2a8dfc3ba"/>
    <ds:schemaRef ds:uri="cf25f050-f0ed-4d01-9cda-7cd637b7331c"/>
  </ds:schemaRefs>
</ds:datastoreItem>
</file>

<file path=customXml/itemProps3.xml><?xml version="1.0" encoding="utf-8"?>
<ds:datastoreItem xmlns:ds="http://schemas.openxmlformats.org/officeDocument/2006/customXml" ds:itemID="{F3E89592-A684-4AA3-805B-1174F743503C}">
  <ds:schemaRefs>
    <ds:schemaRef ds:uri="http://www.imanage.com/work/xmlschema"/>
  </ds:schemaRefs>
</ds:datastoreItem>
</file>

<file path=customXml/itemProps4.xml><?xml version="1.0" encoding="utf-8"?>
<ds:datastoreItem xmlns:ds="http://schemas.openxmlformats.org/officeDocument/2006/customXml" ds:itemID="{932D4FE6-4303-449E-9A4B-4520F95E9A3D}">
  <ds:schemaRefs>
    <ds:schemaRef ds:uri="http://schemas.openxmlformats.org/officeDocument/2006/bibliography"/>
  </ds:schemaRefs>
</ds:datastoreItem>
</file>

<file path=customXml/itemProps5.xml><?xml version="1.0" encoding="utf-8"?>
<ds:datastoreItem xmlns:ds="http://schemas.openxmlformats.org/officeDocument/2006/customXml" ds:itemID="{5CE29863-BC64-4315-B138-F9E153120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5f050-f0ed-4d01-9cda-7cd637b7331c"/>
    <ds:schemaRef ds:uri="b9be88fc-8a35-432a-a1fc-d6a2a8dfc3ba"/>
    <ds:schemaRef ds:uri="fed20a1e-f7a5-4e65-bc99-f25acc912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Defence Styles Template.dotx</Template>
  <TotalTime>501</TotalTime>
  <Pages>81</Pages>
  <Words>31458</Words>
  <Characters>171136</Characters>
  <Application>Microsoft Office Word</Application>
  <DocSecurity>0</DocSecurity>
  <Lines>4074</Lines>
  <Paragraphs>2178</Paragraphs>
  <ScaleCrop>false</ScaleCrop>
  <HeadingPairs>
    <vt:vector size="2" baseType="variant">
      <vt:variant>
        <vt:lpstr>Title</vt:lpstr>
      </vt:variant>
      <vt:variant>
        <vt:i4>1</vt:i4>
      </vt:variant>
    </vt:vector>
  </HeadingPairs>
  <TitlesOfParts>
    <vt:vector size="1" baseType="lpstr">
      <vt:lpstr/>
    </vt:vector>
  </TitlesOfParts>
  <Company>Clayton Utz</Company>
  <LinksUpToDate>false</LinksUpToDate>
  <CharactersWithSpaces>200416</CharactersWithSpaces>
  <SharedDoc>false</SharedDoc>
  <HLinks>
    <vt:vector size="312" baseType="variant">
      <vt:variant>
        <vt:i4>7405669</vt:i4>
      </vt:variant>
      <vt:variant>
        <vt:i4>1293</vt:i4>
      </vt:variant>
      <vt:variant>
        <vt:i4>0</vt:i4>
      </vt:variant>
      <vt:variant>
        <vt:i4>5</vt:i4>
      </vt:variant>
      <vt:variant>
        <vt:lpwstr>https://nam02.safelinks.protection.outlook.com/?url=https%3A%2F%2Fwww.tenders.gov.au%2Finfolinks%2Ftermsofuse&amp;data=04%7C01%7CAugility.Procurement%40ap.jll.com%7Cd41d4e851c934765c06308d91986934a%7Cbfef2b06d2564f8ebd038d3687987063%7C0%7C0%7C637568888063398811%7CUnknown%7CTWFpbGZsb3d8eyJWIjoiMC4wLjAwMDAiLCJQIjoiV2luMzIiLCJBTiI6Ik1haWwiLCJXVCI6Mn0%3D%7C1000&amp;sdata=PAEWq45UGjkBLe4UGHGrsVnmMwPPjJAHpbhvg2F0Su8%3D&amp;reserved=0</vt:lpwstr>
      </vt:variant>
      <vt:variant>
        <vt:lpwstr/>
      </vt:variant>
      <vt:variant>
        <vt:i4>3407910</vt:i4>
      </vt:variant>
      <vt:variant>
        <vt:i4>1275</vt:i4>
      </vt:variant>
      <vt:variant>
        <vt:i4>0</vt:i4>
      </vt:variant>
      <vt:variant>
        <vt:i4>5</vt:i4>
      </vt:variant>
      <vt:variant>
        <vt:lpwstr>https://www.defence.gov.au/about/locations-property/base-induction/national-base-induction</vt:lpwstr>
      </vt:variant>
      <vt:variant>
        <vt:lpwstr/>
      </vt:variant>
      <vt:variant>
        <vt:i4>1900606</vt:i4>
      </vt:variant>
      <vt:variant>
        <vt:i4>296</vt:i4>
      </vt:variant>
      <vt:variant>
        <vt:i4>0</vt:i4>
      </vt:variant>
      <vt:variant>
        <vt:i4>5</vt:i4>
      </vt:variant>
      <vt:variant>
        <vt:lpwstr/>
      </vt:variant>
      <vt:variant>
        <vt:lpwstr>_Toc212479965</vt:lpwstr>
      </vt:variant>
      <vt:variant>
        <vt:i4>1900606</vt:i4>
      </vt:variant>
      <vt:variant>
        <vt:i4>290</vt:i4>
      </vt:variant>
      <vt:variant>
        <vt:i4>0</vt:i4>
      </vt:variant>
      <vt:variant>
        <vt:i4>5</vt:i4>
      </vt:variant>
      <vt:variant>
        <vt:lpwstr/>
      </vt:variant>
      <vt:variant>
        <vt:lpwstr>_Toc212479964</vt:lpwstr>
      </vt:variant>
      <vt:variant>
        <vt:i4>1900606</vt:i4>
      </vt:variant>
      <vt:variant>
        <vt:i4>284</vt:i4>
      </vt:variant>
      <vt:variant>
        <vt:i4>0</vt:i4>
      </vt:variant>
      <vt:variant>
        <vt:i4>5</vt:i4>
      </vt:variant>
      <vt:variant>
        <vt:lpwstr/>
      </vt:variant>
      <vt:variant>
        <vt:lpwstr>_Toc212479963</vt:lpwstr>
      </vt:variant>
      <vt:variant>
        <vt:i4>1900606</vt:i4>
      </vt:variant>
      <vt:variant>
        <vt:i4>278</vt:i4>
      </vt:variant>
      <vt:variant>
        <vt:i4>0</vt:i4>
      </vt:variant>
      <vt:variant>
        <vt:i4>5</vt:i4>
      </vt:variant>
      <vt:variant>
        <vt:lpwstr/>
      </vt:variant>
      <vt:variant>
        <vt:lpwstr>_Toc212479962</vt:lpwstr>
      </vt:variant>
      <vt:variant>
        <vt:i4>1900606</vt:i4>
      </vt:variant>
      <vt:variant>
        <vt:i4>272</vt:i4>
      </vt:variant>
      <vt:variant>
        <vt:i4>0</vt:i4>
      </vt:variant>
      <vt:variant>
        <vt:i4>5</vt:i4>
      </vt:variant>
      <vt:variant>
        <vt:lpwstr/>
      </vt:variant>
      <vt:variant>
        <vt:lpwstr>_Toc212479961</vt:lpwstr>
      </vt:variant>
      <vt:variant>
        <vt:i4>1900606</vt:i4>
      </vt:variant>
      <vt:variant>
        <vt:i4>266</vt:i4>
      </vt:variant>
      <vt:variant>
        <vt:i4>0</vt:i4>
      </vt:variant>
      <vt:variant>
        <vt:i4>5</vt:i4>
      </vt:variant>
      <vt:variant>
        <vt:lpwstr/>
      </vt:variant>
      <vt:variant>
        <vt:lpwstr>_Toc212479960</vt:lpwstr>
      </vt:variant>
      <vt:variant>
        <vt:i4>1966142</vt:i4>
      </vt:variant>
      <vt:variant>
        <vt:i4>260</vt:i4>
      </vt:variant>
      <vt:variant>
        <vt:i4>0</vt:i4>
      </vt:variant>
      <vt:variant>
        <vt:i4>5</vt:i4>
      </vt:variant>
      <vt:variant>
        <vt:lpwstr/>
      </vt:variant>
      <vt:variant>
        <vt:lpwstr>_Toc212479959</vt:lpwstr>
      </vt:variant>
      <vt:variant>
        <vt:i4>1966142</vt:i4>
      </vt:variant>
      <vt:variant>
        <vt:i4>254</vt:i4>
      </vt:variant>
      <vt:variant>
        <vt:i4>0</vt:i4>
      </vt:variant>
      <vt:variant>
        <vt:i4>5</vt:i4>
      </vt:variant>
      <vt:variant>
        <vt:lpwstr/>
      </vt:variant>
      <vt:variant>
        <vt:lpwstr>_Toc212479958</vt:lpwstr>
      </vt:variant>
      <vt:variant>
        <vt:i4>1966142</vt:i4>
      </vt:variant>
      <vt:variant>
        <vt:i4>248</vt:i4>
      </vt:variant>
      <vt:variant>
        <vt:i4>0</vt:i4>
      </vt:variant>
      <vt:variant>
        <vt:i4>5</vt:i4>
      </vt:variant>
      <vt:variant>
        <vt:lpwstr/>
      </vt:variant>
      <vt:variant>
        <vt:lpwstr>_Toc212479957</vt:lpwstr>
      </vt:variant>
      <vt:variant>
        <vt:i4>1966142</vt:i4>
      </vt:variant>
      <vt:variant>
        <vt:i4>242</vt:i4>
      </vt:variant>
      <vt:variant>
        <vt:i4>0</vt:i4>
      </vt:variant>
      <vt:variant>
        <vt:i4>5</vt:i4>
      </vt:variant>
      <vt:variant>
        <vt:lpwstr/>
      </vt:variant>
      <vt:variant>
        <vt:lpwstr>_Toc212479956</vt:lpwstr>
      </vt:variant>
      <vt:variant>
        <vt:i4>1966142</vt:i4>
      </vt:variant>
      <vt:variant>
        <vt:i4>236</vt:i4>
      </vt:variant>
      <vt:variant>
        <vt:i4>0</vt:i4>
      </vt:variant>
      <vt:variant>
        <vt:i4>5</vt:i4>
      </vt:variant>
      <vt:variant>
        <vt:lpwstr/>
      </vt:variant>
      <vt:variant>
        <vt:lpwstr>_Toc212479955</vt:lpwstr>
      </vt:variant>
      <vt:variant>
        <vt:i4>1966142</vt:i4>
      </vt:variant>
      <vt:variant>
        <vt:i4>230</vt:i4>
      </vt:variant>
      <vt:variant>
        <vt:i4>0</vt:i4>
      </vt:variant>
      <vt:variant>
        <vt:i4>5</vt:i4>
      </vt:variant>
      <vt:variant>
        <vt:lpwstr/>
      </vt:variant>
      <vt:variant>
        <vt:lpwstr>_Toc212479954</vt:lpwstr>
      </vt:variant>
      <vt:variant>
        <vt:i4>1966142</vt:i4>
      </vt:variant>
      <vt:variant>
        <vt:i4>224</vt:i4>
      </vt:variant>
      <vt:variant>
        <vt:i4>0</vt:i4>
      </vt:variant>
      <vt:variant>
        <vt:i4>5</vt:i4>
      </vt:variant>
      <vt:variant>
        <vt:lpwstr/>
      </vt:variant>
      <vt:variant>
        <vt:lpwstr>_Toc212479953</vt:lpwstr>
      </vt:variant>
      <vt:variant>
        <vt:i4>1966142</vt:i4>
      </vt:variant>
      <vt:variant>
        <vt:i4>218</vt:i4>
      </vt:variant>
      <vt:variant>
        <vt:i4>0</vt:i4>
      </vt:variant>
      <vt:variant>
        <vt:i4>5</vt:i4>
      </vt:variant>
      <vt:variant>
        <vt:lpwstr/>
      </vt:variant>
      <vt:variant>
        <vt:lpwstr>_Toc212479952</vt:lpwstr>
      </vt:variant>
      <vt:variant>
        <vt:i4>1966142</vt:i4>
      </vt:variant>
      <vt:variant>
        <vt:i4>212</vt:i4>
      </vt:variant>
      <vt:variant>
        <vt:i4>0</vt:i4>
      </vt:variant>
      <vt:variant>
        <vt:i4>5</vt:i4>
      </vt:variant>
      <vt:variant>
        <vt:lpwstr/>
      </vt:variant>
      <vt:variant>
        <vt:lpwstr>_Toc212479951</vt:lpwstr>
      </vt:variant>
      <vt:variant>
        <vt:i4>1966142</vt:i4>
      </vt:variant>
      <vt:variant>
        <vt:i4>206</vt:i4>
      </vt:variant>
      <vt:variant>
        <vt:i4>0</vt:i4>
      </vt:variant>
      <vt:variant>
        <vt:i4>5</vt:i4>
      </vt:variant>
      <vt:variant>
        <vt:lpwstr/>
      </vt:variant>
      <vt:variant>
        <vt:lpwstr>_Toc212479950</vt:lpwstr>
      </vt:variant>
      <vt:variant>
        <vt:i4>2031678</vt:i4>
      </vt:variant>
      <vt:variant>
        <vt:i4>200</vt:i4>
      </vt:variant>
      <vt:variant>
        <vt:i4>0</vt:i4>
      </vt:variant>
      <vt:variant>
        <vt:i4>5</vt:i4>
      </vt:variant>
      <vt:variant>
        <vt:lpwstr/>
      </vt:variant>
      <vt:variant>
        <vt:lpwstr>_Toc212479949</vt:lpwstr>
      </vt:variant>
      <vt:variant>
        <vt:i4>2031678</vt:i4>
      </vt:variant>
      <vt:variant>
        <vt:i4>194</vt:i4>
      </vt:variant>
      <vt:variant>
        <vt:i4>0</vt:i4>
      </vt:variant>
      <vt:variant>
        <vt:i4>5</vt:i4>
      </vt:variant>
      <vt:variant>
        <vt:lpwstr/>
      </vt:variant>
      <vt:variant>
        <vt:lpwstr>_Toc212479948</vt:lpwstr>
      </vt:variant>
      <vt:variant>
        <vt:i4>2031678</vt:i4>
      </vt:variant>
      <vt:variant>
        <vt:i4>188</vt:i4>
      </vt:variant>
      <vt:variant>
        <vt:i4>0</vt:i4>
      </vt:variant>
      <vt:variant>
        <vt:i4>5</vt:i4>
      </vt:variant>
      <vt:variant>
        <vt:lpwstr/>
      </vt:variant>
      <vt:variant>
        <vt:lpwstr>_Toc212479947</vt:lpwstr>
      </vt:variant>
      <vt:variant>
        <vt:i4>2031678</vt:i4>
      </vt:variant>
      <vt:variant>
        <vt:i4>182</vt:i4>
      </vt:variant>
      <vt:variant>
        <vt:i4>0</vt:i4>
      </vt:variant>
      <vt:variant>
        <vt:i4>5</vt:i4>
      </vt:variant>
      <vt:variant>
        <vt:lpwstr/>
      </vt:variant>
      <vt:variant>
        <vt:lpwstr>_Toc212479946</vt:lpwstr>
      </vt:variant>
      <vt:variant>
        <vt:i4>2031678</vt:i4>
      </vt:variant>
      <vt:variant>
        <vt:i4>176</vt:i4>
      </vt:variant>
      <vt:variant>
        <vt:i4>0</vt:i4>
      </vt:variant>
      <vt:variant>
        <vt:i4>5</vt:i4>
      </vt:variant>
      <vt:variant>
        <vt:lpwstr/>
      </vt:variant>
      <vt:variant>
        <vt:lpwstr>_Toc212479945</vt:lpwstr>
      </vt:variant>
      <vt:variant>
        <vt:i4>2031678</vt:i4>
      </vt:variant>
      <vt:variant>
        <vt:i4>170</vt:i4>
      </vt:variant>
      <vt:variant>
        <vt:i4>0</vt:i4>
      </vt:variant>
      <vt:variant>
        <vt:i4>5</vt:i4>
      </vt:variant>
      <vt:variant>
        <vt:lpwstr/>
      </vt:variant>
      <vt:variant>
        <vt:lpwstr>_Toc212479944</vt:lpwstr>
      </vt:variant>
      <vt:variant>
        <vt:i4>2031678</vt:i4>
      </vt:variant>
      <vt:variant>
        <vt:i4>164</vt:i4>
      </vt:variant>
      <vt:variant>
        <vt:i4>0</vt:i4>
      </vt:variant>
      <vt:variant>
        <vt:i4>5</vt:i4>
      </vt:variant>
      <vt:variant>
        <vt:lpwstr/>
      </vt:variant>
      <vt:variant>
        <vt:lpwstr>_Toc212479943</vt:lpwstr>
      </vt:variant>
      <vt:variant>
        <vt:i4>2031678</vt:i4>
      </vt:variant>
      <vt:variant>
        <vt:i4>158</vt:i4>
      </vt:variant>
      <vt:variant>
        <vt:i4>0</vt:i4>
      </vt:variant>
      <vt:variant>
        <vt:i4>5</vt:i4>
      </vt:variant>
      <vt:variant>
        <vt:lpwstr/>
      </vt:variant>
      <vt:variant>
        <vt:lpwstr>_Toc212479942</vt:lpwstr>
      </vt:variant>
      <vt:variant>
        <vt:i4>2031678</vt:i4>
      </vt:variant>
      <vt:variant>
        <vt:i4>152</vt:i4>
      </vt:variant>
      <vt:variant>
        <vt:i4>0</vt:i4>
      </vt:variant>
      <vt:variant>
        <vt:i4>5</vt:i4>
      </vt:variant>
      <vt:variant>
        <vt:lpwstr/>
      </vt:variant>
      <vt:variant>
        <vt:lpwstr>_Toc212479941</vt:lpwstr>
      </vt:variant>
      <vt:variant>
        <vt:i4>2031678</vt:i4>
      </vt:variant>
      <vt:variant>
        <vt:i4>146</vt:i4>
      </vt:variant>
      <vt:variant>
        <vt:i4>0</vt:i4>
      </vt:variant>
      <vt:variant>
        <vt:i4>5</vt:i4>
      </vt:variant>
      <vt:variant>
        <vt:lpwstr/>
      </vt:variant>
      <vt:variant>
        <vt:lpwstr>_Toc212479940</vt:lpwstr>
      </vt:variant>
      <vt:variant>
        <vt:i4>1572926</vt:i4>
      </vt:variant>
      <vt:variant>
        <vt:i4>140</vt:i4>
      </vt:variant>
      <vt:variant>
        <vt:i4>0</vt:i4>
      </vt:variant>
      <vt:variant>
        <vt:i4>5</vt:i4>
      </vt:variant>
      <vt:variant>
        <vt:lpwstr/>
      </vt:variant>
      <vt:variant>
        <vt:lpwstr>_Toc212479939</vt:lpwstr>
      </vt:variant>
      <vt:variant>
        <vt:i4>1572926</vt:i4>
      </vt:variant>
      <vt:variant>
        <vt:i4>134</vt:i4>
      </vt:variant>
      <vt:variant>
        <vt:i4>0</vt:i4>
      </vt:variant>
      <vt:variant>
        <vt:i4>5</vt:i4>
      </vt:variant>
      <vt:variant>
        <vt:lpwstr/>
      </vt:variant>
      <vt:variant>
        <vt:lpwstr>_Toc212479938</vt:lpwstr>
      </vt:variant>
      <vt:variant>
        <vt:i4>1572926</vt:i4>
      </vt:variant>
      <vt:variant>
        <vt:i4>128</vt:i4>
      </vt:variant>
      <vt:variant>
        <vt:i4>0</vt:i4>
      </vt:variant>
      <vt:variant>
        <vt:i4>5</vt:i4>
      </vt:variant>
      <vt:variant>
        <vt:lpwstr/>
      </vt:variant>
      <vt:variant>
        <vt:lpwstr>_Toc212479937</vt:lpwstr>
      </vt:variant>
      <vt:variant>
        <vt:i4>1572926</vt:i4>
      </vt:variant>
      <vt:variant>
        <vt:i4>122</vt:i4>
      </vt:variant>
      <vt:variant>
        <vt:i4>0</vt:i4>
      </vt:variant>
      <vt:variant>
        <vt:i4>5</vt:i4>
      </vt:variant>
      <vt:variant>
        <vt:lpwstr/>
      </vt:variant>
      <vt:variant>
        <vt:lpwstr>_Toc212479936</vt:lpwstr>
      </vt:variant>
      <vt:variant>
        <vt:i4>1572926</vt:i4>
      </vt:variant>
      <vt:variant>
        <vt:i4>116</vt:i4>
      </vt:variant>
      <vt:variant>
        <vt:i4>0</vt:i4>
      </vt:variant>
      <vt:variant>
        <vt:i4>5</vt:i4>
      </vt:variant>
      <vt:variant>
        <vt:lpwstr/>
      </vt:variant>
      <vt:variant>
        <vt:lpwstr>_Toc212479935</vt:lpwstr>
      </vt:variant>
      <vt:variant>
        <vt:i4>1572926</vt:i4>
      </vt:variant>
      <vt:variant>
        <vt:i4>110</vt:i4>
      </vt:variant>
      <vt:variant>
        <vt:i4>0</vt:i4>
      </vt:variant>
      <vt:variant>
        <vt:i4>5</vt:i4>
      </vt:variant>
      <vt:variant>
        <vt:lpwstr/>
      </vt:variant>
      <vt:variant>
        <vt:lpwstr>_Toc212479934</vt:lpwstr>
      </vt:variant>
      <vt:variant>
        <vt:i4>1572926</vt:i4>
      </vt:variant>
      <vt:variant>
        <vt:i4>104</vt:i4>
      </vt:variant>
      <vt:variant>
        <vt:i4>0</vt:i4>
      </vt:variant>
      <vt:variant>
        <vt:i4>5</vt:i4>
      </vt:variant>
      <vt:variant>
        <vt:lpwstr/>
      </vt:variant>
      <vt:variant>
        <vt:lpwstr>_Toc212479933</vt:lpwstr>
      </vt:variant>
      <vt:variant>
        <vt:i4>1572926</vt:i4>
      </vt:variant>
      <vt:variant>
        <vt:i4>98</vt:i4>
      </vt:variant>
      <vt:variant>
        <vt:i4>0</vt:i4>
      </vt:variant>
      <vt:variant>
        <vt:i4>5</vt:i4>
      </vt:variant>
      <vt:variant>
        <vt:lpwstr/>
      </vt:variant>
      <vt:variant>
        <vt:lpwstr>_Toc212479932</vt:lpwstr>
      </vt:variant>
      <vt:variant>
        <vt:i4>1572926</vt:i4>
      </vt:variant>
      <vt:variant>
        <vt:i4>92</vt:i4>
      </vt:variant>
      <vt:variant>
        <vt:i4>0</vt:i4>
      </vt:variant>
      <vt:variant>
        <vt:i4>5</vt:i4>
      </vt:variant>
      <vt:variant>
        <vt:lpwstr/>
      </vt:variant>
      <vt:variant>
        <vt:lpwstr>_Toc212479931</vt:lpwstr>
      </vt:variant>
      <vt:variant>
        <vt:i4>1572926</vt:i4>
      </vt:variant>
      <vt:variant>
        <vt:i4>86</vt:i4>
      </vt:variant>
      <vt:variant>
        <vt:i4>0</vt:i4>
      </vt:variant>
      <vt:variant>
        <vt:i4>5</vt:i4>
      </vt:variant>
      <vt:variant>
        <vt:lpwstr/>
      </vt:variant>
      <vt:variant>
        <vt:lpwstr>_Toc212479930</vt:lpwstr>
      </vt:variant>
      <vt:variant>
        <vt:i4>1638462</vt:i4>
      </vt:variant>
      <vt:variant>
        <vt:i4>80</vt:i4>
      </vt:variant>
      <vt:variant>
        <vt:i4>0</vt:i4>
      </vt:variant>
      <vt:variant>
        <vt:i4>5</vt:i4>
      </vt:variant>
      <vt:variant>
        <vt:lpwstr/>
      </vt:variant>
      <vt:variant>
        <vt:lpwstr>_Toc212479929</vt:lpwstr>
      </vt:variant>
      <vt:variant>
        <vt:i4>1638462</vt:i4>
      </vt:variant>
      <vt:variant>
        <vt:i4>74</vt:i4>
      </vt:variant>
      <vt:variant>
        <vt:i4>0</vt:i4>
      </vt:variant>
      <vt:variant>
        <vt:i4>5</vt:i4>
      </vt:variant>
      <vt:variant>
        <vt:lpwstr/>
      </vt:variant>
      <vt:variant>
        <vt:lpwstr>_Toc212479928</vt:lpwstr>
      </vt:variant>
      <vt:variant>
        <vt:i4>1638462</vt:i4>
      </vt:variant>
      <vt:variant>
        <vt:i4>68</vt:i4>
      </vt:variant>
      <vt:variant>
        <vt:i4>0</vt:i4>
      </vt:variant>
      <vt:variant>
        <vt:i4>5</vt:i4>
      </vt:variant>
      <vt:variant>
        <vt:lpwstr/>
      </vt:variant>
      <vt:variant>
        <vt:lpwstr>_Toc212479927</vt:lpwstr>
      </vt:variant>
      <vt:variant>
        <vt:i4>1638462</vt:i4>
      </vt:variant>
      <vt:variant>
        <vt:i4>62</vt:i4>
      </vt:variant>
      <vt:variant>
        <vt:i4>0</vt:i4>
      </vt:variant>
      <vt:variant>
        <vt:i4>5</vt:i4>
      </vt:variant>
      <vt:variant>
        <vt:lpwstr/>
      </vt:variant>
      <vt:variant>
        <vt:lpwstr>_Toc212479926</vt:lpwstr>
      </vt:variant>
      <vt:variant>
        <vt:i4>1638462</vt:i4>
      </vt:variant>
      <vt:variant>
        <vt:i4>56</vt:i4>
      </vt:variant>
      <vt:variant>
        <vt:i4>0</vt:i4>
      </vt:variant>
      <vt:variant>
        <vt:i4>5</vt:i4>
      </vt:variant>
      <vt:variant>
        <vt:lpwstr/>
      </vt:variant>
      <vt:variant>
        <vt:lpwstr>_Toc212479925</vt:lpwstr>
      </vt:variant>
      <vt:variant>
        <vt:i4>1638462</vt:i4>
      </vt:variant>
      <vt:variant>
        <vt:i4>50</vt:i4>
      </vt:variant>
      <vt:variant>
        <vt:i4>0</vt:i4>
      </vt:variant>
      <vt:variant>
        <vt:i4>5</vt:i4>
      </vt:variant>
      <vt:variant>
        <vt:lpwstr/>
      </vt:variant>
      <vt:variant>
        <vt:lpwstr>_Toc212479924</vt:lpwstr>
      </vt:variant>
      <vt:variant>
        <vt:i4>1638462</vt:i4>
      </vt:variant>
      <vt:variant>
        <vt:i4>44</vt:i4>
      </vt:variant>
      <vt:variant>
        <vt:i4>0</vt:i4>
      </vt:variant>
      <vt:variant>
        <vt:i4>5</vt:i4>
      </vt:variant>
      <vt:variant>
        <vt:lpwstr/>
      </vt:variant>
      <vt:variant>
        <vt:lpwstr>_Toc212479923</vt:lpwstr>
      </vt:variant>
      <vt:variant>
        <vt:i4>1638462</vt:i4>
      </vt:variant>
      <vt:variant>
        <vt:i4>38</vt:i4>
      </vt:variant>
      <vt:variant>
        <vt:i4>0</vt:i4>
      </vt:variant>
      <vt:variant>
        <vt:i4>5</vt:i4>
      </vt:variant>
      <vt:variant>
        <vt:lpwstr/>
      </vt:variant>
      <vt:variant>
        <vt:lpwstr>_Toc212479922</vt:lpwstr>
      </vt:variant>
      <vt:variant>
        <vt:i4>1638462</vt:i4>
      </vt:variant>
      <vt:variant>
        <vt:i4>32</vt:i4>
      </vt:variant>
      <vt:variant>
        <vt:i4>0</vt:i4>
      </vt:variant>
      <vt:variant>
        <vt:i4>5</vt:i4>
      </vt:variant>
      <vt:variant>
        <vt:lpwstr/>
      </vt:variant>
      <vt:variant>
        <vt:lpwstr>_Toc212479921</vt:lpwstr>
      </vt:variant>
      <vt:variant>
        <vt:i4>1638462</vt:i4>
      </vt:variant>
      <vt:variant>
        <vt:i4>26</vt:i4>
      </vt:variant>
      <vt:variant>
        <vt:i4>0</vt:i4>
      </vt:variant>
      <vt:variant>
        <vt:i4>5</vt:i4>
      </vt:variant>
      <vt:variant>
        <vt:lpwstr/>
      </vt:variant>
      <vt:variant>
        <vt:lpwstr>_Toc212479920</vt:lpwstr>
      </vt:variant>
      <vt:variant>
        <vt:i4>1703998</vt:i4>
      </vt:variant>
      <vt:variant>
        <vt:i4>20</vt:i4>
      </vt:variant>
      <vt:variant>
        <vt:i4>0</vt:i4>
      </vt:variant>
      <vt:variant>
        <vt:i4>5</vt:i4>
      </vt:variant>
      <vt:variant>
        <vt:lpwstr/>
      </vt:variant>
      <vt:variant>
        <vt:lpwstr>_Toc212479919</vt:lpwstr>
      </vt:variant>
      <vt:variant>
        <vt:i4>1703998</vt:i4>
      </vt:variant>
      <vt:variant>
        <vt:i4>14</vt:i4>
      </vt:variant>
      <vt:variant>
        <vt:i4>0</vt:i4>
      </vt:variant>
      <vt:variant>
        <vt:i4>5</vt:i4>
      </vt:variant>
      <vt:variant>
        <vt:lpwstr/>
      </vt:variant>
      <vt:variant>
        <vt:lpwstr>_Toc212479918</vt:lpwstr>
      </vt:variant>
      <vt:variant>
        <vt:i4>1703998</vt:i4>
      </vt:variant>
      <vt:variant>
        <vt:i4>8</vt:i4>
      </vt:variant>
      <vt:variant>
        <vt:i4>0</vt:i4>
      </vt:variant>
      <vt:variant>
        <vt:i4>5</vt:i4>
      </vt:variant>
      <vt:variant>
        <vt:lpwstr/>
      </vt:variant>
      <vt:variant>
        <vt:lpwstr>_Toc212479917</vt:lpwstr>
      </vt:variant>
      <vt:variant>
        <vt:i4>1703998</vt:i4>
      </vt:variant>
      <vt:variant>
        <vt:i4>2</vt:i4>
      </vt:variant>
      <vt:variant>
        <vt:i4>0</vt:i4>
      </vt:variant>
      <vt:variant>
        <vt:i4>5</vt:i4>
      </vt:variant>
      <vt:variant>
        <vt:lpwstr/>
      </vt:variant>
      <vt:variant>
        <vt:lpwstr>_Toc212479916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Utz</dc:creator>
  <cp:keywords/>
  <dc:description/>
  <cp:lastModifiedBy>Jo Fentiman</cp:lastModifiedBy>
  <cp:revision>308</cp:revision>
  <cp:lastPrinted>2025-12-02T03:03:00Z</cp:lastPrinted>
  <dcterms:created xsi:type="dcterms:W3CDTF">2025-11-25T02:49:00Z</dcterms:created>
  <dcterms:modified xsi:type="dcterms:W3CDTF">2026-07-02T06:48:00Z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BS80805766</vt:lpwstr>
  </property>
  <property fmtid="{D5CDD505-2E9C-101B-9397-08002B2CF9AE}" pid="4" name="Objective-Title">
    <vt:lpwstr>1. S-EST09918 Medium Works Tender Documents</vt:lpwstr>
  </property>
  <property fmtid="{D5CDD505-2E9C-101B-9397-08002B2CF9AE}" pid="5" name="Objective-Comment">
    <vt:lpwstr/>
  </property>
  <property fmtid="{D5CDD505-2E9C-101B-9397-08002B2CF9AE}" pid="6" name="Objective-CreationStamp">
    <vt:filetime>2026-07-03T06:54:57Z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2026-07-03T06:54:57Z</vt:filetime>
  </property>
  <property fmtid="{D5CDD505-2E9C-101B-9397-08002B2CF9AE}" pid="10" name="Objective-ModificationStamp">
    <vt:filetime>2026-07-03T14:17:39Z</vt:filetime>
  </property>
  <property fmtid="{D5CDD505-2E9C-101B-9397-08002B2CF9AE}" pid="11" name="Objective-Owner">
    <vt:lpwstr>Defence</vt:lpwstr>
  </property>
  <property fmtid="{D5CDD505-2E9C-101B-9397-08002B2CF9AE}" pid="12" name="Objective-Path">
    <vt:lpwstr>Objective Global Folder - PROD:Defence Business Units:Associate Secretary Organisation:Security and Estate Group:Service Delivery Division:EM : Estate Management:EM : Estate Management (Under Remediation):02 Estate Works Program (EWP) - National:03. Estate Works Program - Project Delivery:PDS - Aurecon:S-EST00000 &gt; S-EST09999 [Projects in Transition (PIT)]:S-EST09918 - SFW/EWP Bundle Campbell Barracks EWIS:01. Project Procurement:c. Approach to Market &amp; Tender Documentation:i.     AusTender Approach to Market Documentation - Initial Package:</vt:lpwstr>
  </property>
  <property fmtid="{D5CDD505-2E9C-101B-9397-08002B2CF9AE}" pid="13" name="Objective-Parent">
    <vt:lpwstr>i.     AusTender Approach to Market Documentation - Initial Package</vt:lpwstr>
  </property>
  <property fmtid="{D5CDD505-2E9C-101B-9397-08002B2CF9AE}" pid="14" name="Objective-State">
    <vt:lpwstr>Published</vt:lpwstr>
  </property>
  <property fmtid="{D5CDD505-2E9C-101B-9397-08002B2CF9AE}" pid="15" name="Objective-Version">
    <vt:lpwstr>1.0</vt:lpwstr>
  </property>
  <property fmtid="{D5CDD505-2E9C-101B-9397-08002B2CF9AE}" pid="16" name="Objective-VersionNumber">
    <vt:i4>1</vt:i4>
  </property>
  <property fmtid="{D5CDD505-2E9C-101B-9397-08002B2CF9AE}" pid="17" name="Objective-VersionComment">
    <vt:lpwstr>First version</vt:lpwstr>
  </property>
  <property fmtid="{D5CDD505-2E9C-101B-9397-08002B2CF9AE}" pid="18" name="Objective-FileNumber">
    <vt:lpwstr/>
  </property>
  <property fmtid="{D5CDD505-2E9C-101B-9397-08002B2CF9AE}" pid="19" name="Objective-Classification">
    <vt:lpwstr>[Inherited - 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ContentTypeId">
    <vt:lpwstr>0x010100E392F4380636E046BBC02857A31712780600D868D22FF13F0A40A15C118D2F09751F</vt:lpwstr>
  </property>
  <property fmtid="{D5CDD505-2E9C-101B-9397-08002B2CF9AE}" pid="23" name="MediaServiceImageTags">
    <vt:lpwstr/>
  </property>
  <property fmtid="{D5CDD505-2E9C-101B-9397-08002B2CF9AE}" pid="24" name="docLang">
    <vt:lpwstr>en</vt:lpwstr>
  </property>
  <property fmtid="{D5CDD505-2E9C-101B-9397-08002B2CF9AE}" pid="25" name="Order">
    <vt:r8>722200</vt:r8>
  </property>
  <property fmtid="{D5CDD505-2E9C-101B-9397-08002B2CF9AE}" pid="26" name="xd_Signature">
    <vt:bool>false</vt:bool>
  </property>
  <property fmtid="{D5CDD505-2E9C-101B-9397-08002B2CF9AE}" pid="27" name="xd_ProgID">
    <vt:lpwstr/>
  </property>
  <property fmtid="{D5CDD505-2E9C-101B-9397-08002B2CF9AE}" pid="28" name="ComplianceAssetId">
    <vt:lpwstr/>
  </property>
  <property fmtid="{D5CDD505-2E9C-101B-9397-08002B2CF9AE}" pid="29" name="TemplateUrl">
    <vt:lpwstr/>
  </property>
  <property fmtid="{D5CDD505-2E9C-101B-9397-08002B2CF9AE}" pid="30" name="_ExtendedDescription">
    <vt:lpwstr/>
  </property>
  <property fmtid="{D5CDD505-2E9C-101B-9397-08002B2CF9AE}" pid="31" name="TriggerFlowInfo">
    <vt:lpwstr/>
  </property>
  <property fmtid="{D5CDD505-2E9C-101B-9397-08002B2CF9AE}" pid="32" name="Document_Classification">
    <vt:lpwstr/>
  </property>
  <property fmtid="{D5CDD505-2E9C-101B-9397-08002B2CF9AE}" pid="33" name="Objective-Document Type">
    <vt:lpwstr/>
  </property>
  <property fmtid="{D5CDD505-2E9C-101B-9397-08002B2CF9AE}" pid="34" name="Objective-Reason for Security Classification Change">
    <vt:lpwstr/>
  </property>
</Properties>
</file>